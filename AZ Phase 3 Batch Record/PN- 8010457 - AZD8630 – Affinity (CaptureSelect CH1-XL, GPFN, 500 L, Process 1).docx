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6"/>
        <w:gridCol w:w="3682"/>
        <w:gridCol w:w="2962"/>
      </w:tblGrid>
      <w:tr w:rsidR="007D0E3E" w:rsidRPr="00AC752B" w14:paraId="60FA79F7" w14:textId="77777777" w:rsidTr="00C864E4">
        <w:trPr>
          <w:trHeight w:val="288"/>
          <w:jc w:val="center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D3798" w14:textId="77777777" w:rsidR="007D0E3E" w:rsidRPr="00AC752B" w:rsidRDefault="007D0E3E" w:rsidP="00387341">
            <w:pPr>
              <w:tabs>
                <w:tab w:val="left" w:pos="3184"/>
              </w:tabs>
              <w:spacing w:before="120" w:after="120" w:line="240" w:lineRule="atLeast"/>
              <w:jc w:val="center"/>
              <w:rPr>
                <w:rFonts w:eastAsia="Calibri"/>
                <w:sz w:val="22"/>
                <w:szCs w:val="22"/>
              </w:rPr>
            </w:pPr>
            <w:r w:rsidRPr="00AC752B">
              <w:t>PRODUCT DATA</w:t>
            </w:r>
          </w:p>
        </w:tc>
      </w:tr>
      <w:tr w:rsidR="007D0E3E" w:rsidRPr="00AC752B" w14:paraId="3ADAF366" w14:textId="77777777" w:rsidTr="00C864E4">
        <w:trPr>
          <w:trHeight w:val="432"/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5D7F8" w14:textId="482D7CFD" w:rsidR="007D0E3E" w:rsidRPr="00AC752B" w:rsidRDefault="7B997127" w:rsidP="00923529">
            <w:pPr>
              <w:jc w:val="center"/>
              <w:rPr>
                <w:rFonts w:eastAsia="Calibri"/>
                <w:sz w:val="22"/>
                <w:szCs w:val="22"/>
              </w:rPr>
            </w:pPr>
            <w:r w:rsidRPr="47483C9C">
              <w:rPr>
                <w:rFonts w:cs="Arial"/>
              </w:rPr>
              <w:t xml:space="preserve">PN: </w:t>
            </w:r>
            <w:r w:rsidR="001D2454">
              <w:rPr>
                <w:rFonts w:cs="Arial"/>
              </w:rPr>
              <w:t>8010</w:t>
            </w:r>
            <w:r w:rsidR="0010097A">
              <w:rPr>
                <w:rFonts w:cs="Arial"/>
              </w:rPr>
              <w:t xml:space="preserve">457/AZD8630 </w:t>
            </w:r>
            <w:r>
              <w:t>Affinity (</w:t>
            </w:r>
            <w:r w:rsidR="0010097A">
              <w:t>CaptureSelect CH1-XL, GPFN, 500 L, Process 1)</w:t>
            </w:r>
          </w:p>
        </w:tc>
      </w:tr>
      <w:tr w:rsidR="002E3AF4" w:rsidRPr="00AC752B" w14:paraId="2A4B43A0" w14:textId="77777777" w:rsidTr="00C864E4">
        <w:trPr>
          <w:trHeight w:val="288"/>
          <w:jc w:val="center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A8875" w14:textId="2B31ACF7" w:rsidR="002E3AF4" w:rsidRPr="00AC752B" w:rsidRDefault="00046573" w:rsidP="00923529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t>General Supplies Process Order No.</w:t>
            </w:r>
          </w:p>
        </w:tc>
        <w:tc>
          <w:tcPr>
            <w:tcW w:w="170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C5E42C" w14:textId="00A99C5E" w:rsidR="002E3AF4" w:rsidRPr="00AC752B" w:rsidRDefault="00046573" w:rsidP="002E3AF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t xml:space="preserve">MPR </w:t>
            </w:r>
            <w:r w:rsidRPr="00AC752B">
              <w:t>Process Order No.:</w:t>
            </w:r>
          </w:p>
        </w:tc>
        <w:tc>
          <w:tcPr>
            <w:tcW w:w="1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1EF70" w14:textId="1EA95F9E" w:rsidR="002E3AF4" w:rsidRPr="00AC752B" w:rsidRDefault="002E3AF4" w:rsidP="00923529">
            <w:pPr>
              <w:jc w:val="center"/>
              <w:rPr>
                <w:rFonts w:eastAsia="Calibri"/>
                <w:sz w:val="22"/>
                <w:szCs w:val="22"/>
              </w:rPr>
            </w:pPr>
            <w:r w:rsidRPr="00AC752B">
              <w:t>Recorded by /Date:</w:t>
            </w:r>
          </w:p>
        </w:tc>
      </w:tr>
      <w:tr w:rsidR="002E3AF4" w:rsidRPr="00AC752B" w14:paraId="3E3ED74C" w14:textId="77777777" w:rsidTr="00C864E4">
        <w:trPr>
          <w:trHeight w:val="576"/>
          <w:jc w:val="center"/>
        </w:trPr>
        <w:tc>
          <w:tcPr>
            <w:tcW w:w="19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45832" w14:textId="77777777" w:rsidR="002E3AF4" w:rsidRPr="00AC752B" w:rsidRDefault="002E3AF4" w:rsidP="00923529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7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F49BC" w14:textId="77777777" w:rsidR="002E3AF4" w:rsidRPr="00AC752B" w:rsidRDefault="002E3AF4" w:rsidP="00923529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84729" w14:textId="05C17702" w:rsidR="002E3AF4" w:rsidRPr="00AC752B" w:rsidRDefault="002E3AF4" w:rsidP="00923529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</w:tbl>
    <w:p w14:paraId="05618247" w14:textId="4867D9FD" w:rsidR="00265282" w:rsidRPr="00AC752B" w:rsidRDefault="00265282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2644123F" w14:textId="77777777" w:rsidR="00265282" w:rsidRPr="00AC752B" w:rsidRDefault="00265282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b/>
          <w:kern w:val="0"/>
        </w:rPr>
      </w:pPr>
    </w:p>
    <w:p w14:paraId="655DFDAC" w14:textId="77777777" w:rsidR="00E502DF" w:rsidRPr="00AC752B" w:rsidRDefault="00E502DF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b/>
          <w:kern w:val="0"/>
        </w:rPr>
      </w:pPr>
    </w:p>
    <w:p w14:paraId="61D99802" w14:textId="77777777" w:rsidR="00E502DF" w:rsidRPr="00AC752B" w:rsidRDefault="00E502DF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b/>
          <w:kern w:val="0"/>
        </w:rPr>
      </w:pPr>
    </w:p>
    <w:p w14:paraId="73A96D79" w14:textId="77777777" w:rsidR="00E502DF" w:rsidRPr="00AC752B" w:rsidRDefault="00E502DF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b/>
          <w:kern w:val="0"/>
        </w:rPr>
      </w:pPr>
    </w:p>
    <w:p w14:paraId="45D9B89D" w14:textId="10455BDB" w:rsidR="00E502DF" w:rsidRDefault="00E502DF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4FE1A112" w14:textId="1DED1871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2BCF65EB" w14:textId="4E85AB0F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79002B3F" w14:textId="1688170F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7DE967FF" w14:textId="7E47A1C3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1D15A70F" w14:textId="62B6AF9B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157BC040" w14:textId="478B2327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3FD06915" w14:textId="395C2345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1EC1E356" w14:textId="0F3B28D8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6B9AAEB3" w14:textId="282CE6C4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5D9DA9AB" w14:textId="0482F55E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2F0BCE5F" w14:textId="766B19A4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05C39A66" w14:textId="3C06EB3C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707B2EC4" w14:textId="40BE0A77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55A45B69" w14:textId="1D539F5E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2C1592EB" w14:textId="52B21CEF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160CD551" w14:textId="05604BC3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5A472851" w14:textId="76E29945" w:rsidR="00C864E4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6E1ED0D8" w14:textId="77777777" w:rsidR="00C864E4" w:rsidRPr="00AC752B" w:rsidRDefault="00C864E4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1C7CB303" w14:textId="77777777" w:rsidR="00265282" w:rsidRPr="00AC752B" w:rsidRDefault="00265282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p w14:paraId="76EC2F70" w14:textId="77777777" w:rsidR="00265282" w:rsidRPr="00AC752B" w:rsidRDefault="00265282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440"/>
        <w:gridCol w:w="3820"/>
        <w:gridCol w:w="3530"/>
      </w:tblGrid>
      <w:tr w:rsidR="0007487E" w:rsidRPr="00AC752B" w14:paraId="64164B31" w14:textId="77777777" w:rsidTr="00C864E4">
        <w:trPr>
          <w:trHeight w:hRule="exact" w:val="648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C21D" w14:textId="77777777" w:rsidR="0007487E" w:rsidRPr="00AC752B" w:rsidRDefault="0007487E" w:rsidP="00923529">
            <w:r w:rsidRPr="00AC752B">
              <w:t>This record is an accurate reproduction of the Master.</w:t>
            </w:r>
          </w:p>
        </w:tc>
        <w:tc>
          <w:tcPr>
            <w:tcW w:w="1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B811" w14:textId="77777777" w:rsidR="0007487E" w:rsidRPr="00AC752B" w:rsidRDefault="0007487E" w:rsidP="00923529">
            <w:r w:rsidRPr="00AC752B">
              <w:t>Issued by: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1C5F" w14:textId="77777777" w:rsidR="0007487E" w:rsidRPr="00AC752B" w:rsidRDefault="0007487E" w:rsidP="00923529">
            <w:r w:rsidRPr="00AC752B">
              <w:t>Date Issued:</w:t>
            </w:r>
          </w:p>
        </w:tc>
      </w:tr>
    </w:tbl>
    <w:p w14:paraId="464F791B" w14:textId="77777777" w:rsidR="0007487E" w:rsidRPr="00AC752B" w:rsidRDefault="0007487E" w:rsidP="0092352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432"/>
        <w:gridCol w:w="3823"/>
        <w:gridCol w:w="3535"/>
      </w:tblGrid>
      <w:tr w:rsidR="0007487E" w:rsidRPr="00AC752B" w14:paraId="31061107" w14:textId="77777777" w:rsidTr="00C864E4">
        <w:trPr>
          <w:cantSplit/>
          <w:trHeight w:val="602"/>
        </w:trPr>
        <w:tc>
          <w:tcPr>
            <w:tcW w:w="15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E6A2" w14:textId="77777777" w:rsidR="0007487E" w:rsidRPr="00AC752B" w:rsidRDefault="0007487E" w:rsidP="00923529">
            <w:r w:rsidRPr="00AC752B">
              <w:t>Completed Record Reviewed By: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F49" w14:textId="77777777" w:rsidR="0007487E" w:rsidRPr="00AC752B" w:rsidRDefault="0007487E" w:rsidP="00923529">
            <w:r w:rsidRPr="00AC752B">
              <w:t>Production:</w:t>
            </w:r>
          </w:p>
        </w:tc>
        <w:tc>
          <w:tcPr>
            <w:tcW w:w="1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F5DE" w14:textId="77777777" w:rsidR="0007487E" w:rsidRPr="00AC752B" w:rsidRDefault="0007487E" w:rsidP="00923529">
            <w:r w:rsidRPr="00AC752B">
              <w:t>Date:</w:t>
            </w:r>
          </w:p>
        </w:tc>
      </w:tr>
      <w:tr w:rsidR="0007487E" w:rsidRPr="00AC752B" w14:paraId="03DCF089" w14:textId="77777777" w:rsidTr="00C864E4">
        <w:trPr>
          <w:cantSplit/>
          <w:trHeight w:hRule="exact" w:val="648"/>
        </w:trPr>
        <w:tc>
          <w:tcPr>
            <w:tcW w:w="15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090B" w14:textId="77777777" w:rsidR="0007487E" w:rsidRPr="00AC752B" w:rsidRDefault="0007487E" w:rsidP="00923529"/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BA1F" w14:textId="77777777" w:rsidR="0007487E" w:rsidRPr="00AC752B" w:rsidRDefault="0007487E" w:rsidP="00923529">
            <w:r w:rsidRPr="00AC752B">
              <w:t>Quality Assurance:</w:t>
            </w:r>
          </w:p>
        </w:tc>
        <w:tc>
          <w:tcPr>
            <w:tcW w:w="1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09E8" w14:textId="77777777" w:rsidR="0007487E" w:rsidRPr="00AC752B" w:rsidRDefault="0007487E" w:rsidP="00923529">
            <w:r w:rsidRPr="00AC752B">
              <w:t>Date:</w:t>
            </w:r>
          </w:p>
        </w:tc>
      </w:tr>
    </w:tbl>
    <w:p w14:paraId="4E0476C9" w14:textId="77777777" w:rsidR="00107A9B" w:rsidRPr="00AC752B" w:rsidRDefault="00107A9B" w:rsidP="003B75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jc w:val="both"/>
        <w:rPr>
          <w:rFonts w:cs="Arial"/>
          <w:kern w:val="0"/>
        </w:rPr>
      </w:pPr>
      <w:r w:rsidRPr="00AC752B">
        <w:br w:type="page"/>
      </w:r>
    </w:p>
    <w:tbl>
      <w:tblPr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92"/>
        <w:gridCol w:w="4197"/>
        <w:gridCol w:w="2295"/>
      </w:tblGrid>
      <w:tr w:rsidR="00107A9B" w:rsidRPr="00AC752B" w14:paraId="6FD6F780" w14:textId="77777777" w:rsidTr="00C864E4">
        <w:trPr>
          <w:trHeight w:hRule="exact" w:val="360"/>
        </w:trPr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4DCDA5" w14:textId="77777777" w:rsidR="00107A9B" w:rsidRPr="00046573" w:rsidRDefault="00107A9B" w:rsidP="00923529">
            <w:pPr>
              <w:jc w:val="center"/>
            </w:pPr>
            <w:r w:rsidRPr="00046573">
              <w:lastRenderedPageBreak/>
              <w:t>PERSONNEL IDENTIFICATION</w:t>
            </w:r>
          </w:p>
        </w:tc>
      </w:tr>
      <w:tr w:rsidR="00107A9B" w:rsidRPr="00AC752B" w14:paraId="34281CF7" w14:textId="77777777" w:rsidTr="00C864E4">
        <w:trPr>
          <w:trHeight w:hRule="exact" w:val="360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1CB0F" w14:textId="77777777" w:rsidR="00107A9B" w:rsidRPr="00AC752B" w:rsidRDefault="00107A9B" w:rsidP="00923529">
            <w:pPr>
              <w:jc w:val="center"/>
            </w:pPr>
            <w:r w:rsidRPr="00AC752B">
              <w:t>Print Name</w:t>
            </w:r>
          </w:p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7C51C" w14:textId="77777777" w:rsidR="00107A9B" w:rsidRPr="00AC752B" w:rsidRDefault="00107A9B" w:rsidP="00923529">
            <w:pPr>
              <w:jc w:val="center"/>
            </w:pPr>
            <w:r w:rsidRPr="00AC752B">
              <w:t>Signature</w:t>
            </w:r>
          </w:p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181A9" w14:textId="77777777" w:rsidR="00107A9B" w:rsidRPr="00AC752B" w:rsidRDefault="00107A9B" w:rsidP="00923529">
            <w:pPr>
              <w:jc w:val="center"/>
            </w:pPr>
            <w:r w:rsidRPr="00AC752B">
              <w:t>Initials</w:t>
            </w:r>
          </w:p>
        </w:tc>
      </w:tr>
      <w:tr w:rsidR="00B77A78" w:rsidRPr="00AC752B" w14:paraId="4FB536EF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EC1124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A4AA6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EA178" w14:textId="77777777" w:rsidR="00B77A78" w:rsidRPr="00AC752B" w:rsidRDefault="00B77A78" w:rsidP="00923529"/>
        </w:tc>
      </w:tr>
      <w:tr w:rsidR="00B77A78" w:rsidRPr="00AC752B" w14:paraId="145843A4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094D75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D6B27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49580" w14:textId="77777777" w:rsidR="00B77A78" w:rsidRPr="00AC752B" w:rsidRDefault="00B77A78" w:rsidP="00923529"/>
        </w:tc>
      </w:tr>
      <w:tr w:rsidR="00B77A78" w:rsidRPr="00AC752B" w14:paraId="506FFAA6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27B309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C2C8C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5CD41" w14:textId="77777777" w:rsidR="00B77A78" w:rsidRPr="00AC752B" w:rsidRDefault="00B77A78" w:rsidP="00923529"/>
        </w:tc>
      </w:tr>
      <w:tr w:rsidR="00B77A78" w:rsidRPr="00AC752B" w14:paraId="022158C5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EF8972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8BDC4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50303" w14:textId="77777777" w:rsidR="00B77A78" w:rsidRPr="00AC752B" w:rsidRDefault="00B77A78" w:rsidP="00923529"/>
        </w:tc>
      </w:tr>
      <w:tr w:rsidR="00B77A78" w:rsidRPr="00AC752B" w14:paraId="3960C452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572667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91709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5880B" w14:textId="77777777" w:rsidR="00B77A78" w:rsidRPr="00AC752B" w:rsidRDefault="00B77A78" w:rsidP="00923529"/>
        </w:tc>
      </w:tr>
      <w:tr w:rsidR="00B77A78" w:rsidRPr="00AC752B" w14:paraId="25A9E982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584BB7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D81B9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672AC" w14:textId="77777777" w:rsidR="00B77A78" w:rsidRPr="00AC752B" w:rsidRDefault="00B77A78" w:rsidP="00923529"/>
        </w:tc>
      </w:tr>
      <w:tr w:rsidR="00B77A78" w:rsidRPr="00AC752B" w14:paraId="2EFDBCD8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6FDC79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9C2EF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80E6A" w14:textId="77777777" w:rsidR="00B77A78" w:rsidRPr="00AC752B" w:rsidRDefault="00B77A78" w:rsidP="00923529"/>
        </w:tc>
      </w:tr>
      <w:tr w:rsidR="00B77A78" w:rsidRPr="00AC752B" w14:paraId="7E7D6574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42771F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0B322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4F524" w14:textId="77777777" w:rsidR="00B77A78" w:rsidRPr="00AC752B" w:rsidRDefault="00B77A78" w:rsidP="00923529"/>
        </w:tc>
      </w:tr>
      <w:tr w:rsidR="00B77A78" w:rsidRPr="00AC752B" w14:paraId="2B38F050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AA0B41" w14:textId="77777777" w:rsidR="00B77A78" w:rsidRPr="00AC752B" w:rsidRDefault="00B77A78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E76AF" w14:textId="77777777" w:rsidR="00B77A78" w:rsidRPr="00AC752B" w:rsidRDefault="00B77A78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BE8A5" w14:textId="77777777" w:rsidR="00B77A78" w:rsidRPr="00AC752B" w:rsidRDefault="00B77A78" w:rsidP="00923529"/>
        </w:tc>
      </w:tr>
      <w:tr w:rsidR="00107A9B" w:rsidRPr="00AC752B" w14:paraId="7F53B815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67F5E5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11AF3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39E11" w14:textId="77777777" w:rsidR="00107A9B" w:rsidRPr="00AC752B" w:rsidRDefault="00107A9B" w:rsidP="00923529"/>
        </w:tc>
      </w:tr>
      <w:tr w:rsidR="00107A9B" w:rsidRPr="00AC752B" w14:paraId="4A33B1CF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C9E986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0A919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401BE" w14:textId="77777777" w:rsidR="00107A9B" w:rsidRPr="00AC752B" w:rsidRDefault="00107A9B" w:rsidP="00923529"/>
        </w:tc>
      </w:tr>
      <w:tr w:rsidR="00107A9B" w:rsidRPr="00AC752B" w14:paraId="4EBEACDE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93F98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98B8C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B7830" w14:textId="77777777" w:rsidR="00107A9B" w:rsidRPr="00AC752B" w:rsidRDefault="00107A9B" w:rsidP="00923529"/>
        </w:tc>
      </w:tr>
      <w:tr w:rsidR="00107A9B" w:rsidRPr="00AC752B" w14:paraId="2274DBE5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FA9BEA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C1CA0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2FDF1" w14:textId="77777777" w:rsidR="00107A9B" w:rsidRPr="00AC752B" w:rsidRDefault="00107A9B" w:rsidP="00923529"/>
        </w:tc>
      </w:tr>
      <w:tr w:rsidR="00107A9B" w:rsidRPr="00AC752B" w14:paraId="58D82211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24B5C2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DBDF3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CF177" w14:textId="77777777" w:rsidR="00107A9B" w:rsidRPr="00AC752B" w:rsidRDefault="00107A9B" w:rsidP="00923529"/>
        </w:tc>
      </w:tr>
      <w:tr w:rsidR="00107A9B" w:rsidRPr="00AC752B" w14:paraId="684A6A2A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9FDD15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178F2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9C1BD" w14:textId="77777777" w:rsidR="00107A9B" w:rsidRPr="00AC752B" w:rsidRDefault="00107A9B" w:rsidP="00923529"/>
        </w:tc>
      </w:tr>
      <w:tr w:rsidR="00107A9B" w:rsidRPr="00AC752B" w14:paraId="627B9D14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7CCCA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81AB4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54382" w14:textId="77777777" w:rsidR="00107A9B" w:rsidRPr="00AC752B" w:rsidRDefault="00107A9B" w:rsidP="00923529"/>
        </w:tc>
      </w:tr>
      <w:tr w:rsidR="00107A9B" w:rsidRPr="00AC752B" w14:paraId="3E7E5DC7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5F3B7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37918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93760" w14:textId="77777777" w:rsidR="00107A9B" w:rsidRPr="00AC752B" w:rsidRDefault="00107A9B" w:rsidP="00923529"/>
        </w:tc>
      </w:tr>
      <w:tr w:rsidR="00107A9B" w:rsidRPr="00AC752B" w14:paraId="12A21BC1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07788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666E3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DB13" w14:textId="77777777" w:rsidR="00107A9B" w:rsidRPr="00AC752B" w:rsidRDefault="00107A9B" w:rsidP="00923529"/>
        </w:tc>
      </w:tr>
      <w:tr w:rsidR="00107A9B" w:rsidRPr="00AC752B" w14:paraId="657AA479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F8943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1BA7D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C1DAA" w14:textId="77777777" w:rsidR="00107A9B" w:rsidRPr="00AC752B" w:rsidRDefault="00107A9B" w:rsidP="00923529"/>
        </w:tc>
      </w:tr>
      <w:tr w:rsidR="00107A9B" w:rsidRPr="00AC752B" w14:paraId="3B6DD73B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AC1F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BE5E6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F6AB8" w14:textId="77777777" w:rsidR="00107A9B" w:rsidRPr="00AC752B" w:rsidRDefault="00107A9B" w:rsidP="00923529"/>
        </w:tc>
      </w:tr>
      <w:tr w:rsidR="00107A9B" w:rsidRPr="00AC752B" w14:paraId="5AD54212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6C9B9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5AF7F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A8D8D" w14:textId="77777777" w:rsidR="00107A9B" w:rsidRPr="00AC752B" w:rsidRDefault="00107A9B" w:rsidP="00923529"/>
        </w:tc>
      </w:tr>
      <w:tr w:rsidR="00107A9B" w:rsidRPr="00AC752B" w14:paraId="71D391C3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4A34D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996FE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255D5" w14:textId="77777777" w:rsidR="00107A9B" w:rsidRPr="00AC752B" w:rsidRDefault="00107A9B" w:rsidP="00923529"/>
        </w:tc>
      </w:tr>
      <w:tr w:rsidR="00107A9B" w:rsidRPr="00AC752B" w14:paraId="35C04893" w14:textId="77777777" w:rsidTr="00C864E4">
        <w:trPr>
          <w:trHeight w:hRule="exact" w:val="389"/>
        </w:trPr>
        <w:tc>
          <w:tcPr>
            <w:tcW w:w="19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BC752" w14:textId="77777777" w:rsidR="00107A9B" w:rsidRPr="00AC752B" w:rsidRDefault="00107A9B" w:rsidP="00923529"/>
        </w:tc>
        <w:tc>
          <w:tcPr>
            <w:tcW w:w="19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A7AC3" w14:textId="77777777" w:rsidR="00107A9B" w:rsidRPr="00AC752B" w:rsidRDefault="00107A9B" w:rsidP="00923529"/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49337" w14:textId="77777777" w:rsidR="00107A9B" w:rsidRPr="00AC752B" w:rsidRDefault="00107A9B" w:rsidP="00923529"/>
        </w:tc>
      </w:tr>
    </w:tbl>
    <w:p w14:paraId="2CACED98" w14:textId="77777777" w:rsidR="00107A9B" w:rsidRPr="00AC752B" w:rsidRDefault="00107A9B" w:rsidP="00923529">
      <w:pPr>
        <w:sectPr w:rsidR="00107A9B" w:rsidRPr="00AC752B" w:rsidSect="00C864E4">
          <w:type w:val="nextColumn"/>
          <w:pgSz w:w="12240" w:h="15840" w:code="1"/>
          <w:pgMar w:top="720" w:right="720" w:bottom="720" w:left="720" w:header="1699" w:footer="0" w:gutter="0"/>
          <w:cols w:space="720"/>
        </w:sectPr>
      </w:pPr>
      <w:bookmarkStart w:id="0" w:name="_Ref485645947"/>
    </w:p>
    <w:bookmarkEnd w:id="0"/>
    <w:p w14:paraId="0123B0EC" w14:textId="77777777" w:rsidR="00C45525" w:rsidRPr="00AC752B" w:rsidRDefault="00C45525" w:rsidP="00BF75BA">
      <w:pPr>
        <w:pStyle w:val="Heading1"/>
        <w:numPr>
          <w:ilvl w:val="0"/>
          <w:numId w:val="31"/>
        </w:numPr>
        <w:ind w:left="720"/>
        <w:jc w:val="both"/>
      </w:pPr>
      <w:r w:rsidRPr="00AC752B">
        <w:lastRenderedPageBreak/>
        <w:t>Process Summary</w:t>
      </w:r>
    </w:p>
    <w:p w14:paraId="5146F2E6" w14:textId="1420E33C" w:rsidR="00C45525" w:rsidRPr="00AC752B" w:rsidRDefault="006F5BFB" w:rsidP="00923529">
      <w:pPr>
        <w:rPr>
          <w:b/>
        </w:rPr>
      </w:pPr>
      <w:r w:rsidRPr="00AC752B">
        <w:t>This</w:t>
      </w:r>
      <w:r w:rsidR="00C45525" w:rsidRPr="00AC752B">
        <w:t xml:space="preserve"> master production record (MPR) describes the procedure for the </w:t>
      </w:r>
      <w:r w:rsidR="0010097A">
        <w:t>CaptureSelect</w:t>
      </w:r>
      <w:r w:rsidR="00287AA7" w:rsidRPr="00AC752B">
        <w:t xml:space="preserve"> Chromatography</w:t>
      </w:r>
      <w:r w:rsidR="00C45525" w:rsidRPr="00AC752B">
        <w:t xml:space="preserve"> step in the </w:t>
      </w:r>
      <w:r w:rsidR="0010097A">
        <w:t>AZD8630</w:t>
      </w:r>
      <w:r w:rsidR="00C45525" w:rsidRPr="00AC752B">
        <w:t xml:space="preserve"> downstream process outlined in the </w:t>
      </w:r>
      <w:r w:rsidR="004B5BB3" w:rsidRPr="00AC752B">
        <w:t>downstream</w:t>
      </w:r>
      <w:r w:rsidR="006D3595" w:rsidRPr="00AC752B">
        <w:t xml:space="preserve"> process flowchart</w:t>
      </w:r>
      <w:r w:rsidR="00C45525" w:rsidRPr="00AC752B">
        <w:t xml:space="preserve"> below.</w:t>
      </w:r>
    </w:p>
    <w:p w14:paraId="29E13EFE" w14:textId="2678BD30" w:rsidR="00D63BAD" w:rsidRPr="00AC752B" w:rsidRDefault="00677FB5" w:rsidP="00C3395F">
      <w:pPr>
        <w:pStyle w:val="Heading1"/>
        <w:tabs>
          <w:tab w:val="clear" w:pos="4860"/>
        </w:tabs>
        <w:ind w:left="720"/>
        <w:jc w:val="both"/>
      </w:pPr>
      <w:r w:rsidRPr="00AC752B">
        <w:t>Downstream Process Flowchart</w:t>
      </w:r>
    </w:p>
    <w:p w14:paraId="419EA783" w14:textId="77777777" w:rsidR="0065636D" w:rsidRDefault="0065636D" w:rsidP="0065636D">
      <w:pPr>
        <w:spacing w:line="240" w:lineRule="auto"/>
        <w:jc w:val="center"/>
        <w:rPr>
          <w:rFonts w:cs="Arial"/>
        </w:rPr>
      </w:pPr>
      <w:r w:rsidRPr="00A71D7E">
        <w:rPr>
          <w:rFonts w:cs="Arial"/>
        </w:rPr>
        <w:t>MABR-0023642 / PN</w:t>
      </w:r>
      <w:r w:rsidRPr="00FE2A9C">
        <w:rPr>
          <w:rFonts w:cs="Arial"/>
        </w:rPr>
        <w:t>:</w:t>
      </w:r>
      <w:r>
        <w:rPr>
          <w:rFonts w:cs="Arial"/>
        </w:rPr>
        <w:t xml:space="preserve"> </w:t>
      </w:r>
      <w:r>
        <w:rPr>
          <w:rFonts w:cs="Arial"/>
          <w:bCs/>
        </w:rPr>
        <w:t>8010441</w:t>
      </w:r>
      <w:r w:rsidRPr="00FE2A9C">
        <w:rPr>
          <w:rFonts w:cs="Arial"/>
        </w:rPr>
        <w:t xml:space="preserve"> </w:t>
      </w:r>
      <w:r>
        <w:rPr>
          <w:rFonts w:cs="Arial"/>
        </w:rPr>
        <w:t>/</w:t>
      </w:r>
      <w:r w:rsidRPr="00FE2A9C">
        <w:rPr>
          <w:rFonts w:cs="Arial"/>
        </w:rPr>
        <w:t xml:space="preserve"> </w:t>
      </w:r>
      <w:r>
        <w:rPr>
          <w:rFonts w:cs="Arial"/>
        </w:rPr>
        <w:t>AZD8630</w:t>
      </w:r>
      <w:r w:rsidRPr="00FE2A9C">
        <w:rPr>
          <w:rFonts w:cs="Arial"/>
        </w:rPr>
        <w:t xml:space="preserve"> – </w:t>
      </w:r>
      <w:r w:rsidRPr="00AE35FE">
        <w:rPr>
          <w:rFonts w:cs="Arial"/>
        </w:rPr>
        <w:t>Pod Harvest (GPFN, 500</w:t>
      </w:r>
      <w:r>
        <w:rPr>
          <w:rFonts w:cs="Arial"/>
        </w:rPr>
        <w:t xml:space="preserve"> </w:t>
      </w:r>
      <w:r w:rsidRPr="00AE35FE">
        <w:rPr>
          <w:rFonts w:cs="Arial"/>
        </w:rPr>
        <w:t>L</w:t>
      </w:r>
      <w:r>
        <w:rPr>
          <w:rFonts w:cs="Arial"/>
        </w:rPr>
        <w:t>, Process 1</w:t>
      </w:r>
      <w:r w:rsidRPr="00AE35FE">
        <w:rPr>
          <w:rFonts w:cs="Arial"/>
        </w:rPr>
        <w:t>)</w:t>
      </w:r>
    </w:p>
    <w:p w14:paraId="7E8D165A" w14:textId="77777777" w:rsidR="0065636D" w:rsidRPr="001042F6" w:rsidRDefault="0065636D" w:rsidP="0065636D">
      <w:pPr>
        <w:spacing w:line="240" w:lineRule="auto"/>
        <w:jc w:val="center"/>
        <w:rPr>
          <w:rFonts w:ascii="Symbol" w:hAnsi="Symbol"/>
        </w:rPr>
      </w:pPr>
      <w:r>
        <w:rPr>
          <w:rFonts w:ascii="Symbol" w:eastAsia="Symbol" w:hAnsi="Symbol" w:cs="Symbol"/>
          <w:bCs/>
        </w:rPr>
        <w:t xml:space="preserve">         </w:t>
      </w:r>
      <w:r w:rsidRPr="0036205C">
        <w:rPr>
          <w:rFonts w:ascii="Symbol" w:eastAsia="Symbol" w:hAnsi="Symbol" w:cs="Symbol"/>
          <w:bCs/>
        </w:rPr>
        <w:t>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  <w:r>
        <w:rPr>
          <w:rFonts w:ascii="Symbol" w:eastAsia="Symbol" w:hAnsi="Symbol" w:cs="Symbol"/>
          <w:bCs/>
        </w:rPr>
        <w:t></w:t>
      </w:r>
    </w:p>
    <w:tbl>
      <w:tblPr>
        <w:tblW w:w="936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65636D" w:rsidRPr="0036205C" w14:paraId="541AA5C7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59F876A" w14:textId="77777777" w:rsidR="0065636D" w:rsidRPr="00A71D7E" w:rsidRDefault="0065636D" w:rsidP="003F068B">
            <w:pPr>
              <w:spacing w:line="240" w:lineRule="auto"/>
              <w:jc w:val="center"/>
              <w:textAlignment w:val="baseline"/>
              <w:rPr>
                <w:rFonts w:cs="Arial"/>
              </w:rPr>
            </w:pPr>
            <w:r w:rsidRPr="00A71D7E">
              <w:rPr>
                <w:rFonts w:cs="Arial"/>
                <w:color w:val="303030"/>
                <w:shd w:val="clear" w:color="auto" w:fill="FFFFFF"/>
              </w:rPr>
              <w:t xml:space="preserve">MABR-0023643 </w:t>
            </w:r>
            <w:r w:rsidRPr="00A71D7E">
              <w:rPr>
                <w:rFonts w:cs="Arial"/>
              </w:rPr>
              <w:t xml:space="preserve">/ PN: </w:t>
            </w:r>
            <w:r w:rsidRPr="00A71D7E">
              <w:rPr>
                <w:rFonts w:cs="Arial"/>
                <w:bCs/>
              </w:rPr>
              <w:t>8010457 / AZD8630</w:t>
            </w:r>
            <w:r w:rsidRPr="00A71D7E">
              <w:rPr>
                <w:rFonts w:cs="Arial"/>
              </w:rPr>
              <w:t xml:space="preserve"> – Affinity (CaptureSelect CH1-XL, GPFN, 500 L, Process 1)</w:t>
            </w:r>
          </w:p>
        </w:tc>
      </w:tr>
      <w:tr w:rsidR="0065636D" w:rsidRPr="0036205C" w14:paraId="213577BD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D56ACF2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36205C">
              <w:rPr>
                <w:rFonts w:ascii="Symbol" w:eastAsia="Symbol" w:hAnsi="Symbol" w:cs="Symbol"/>
                <w:bCs/>
              </w:rPr>
              <w:t></w:t>
            </w:r>
          </w:p>
        </w:tc>
      </w:tr>
      <w:tr w:rsidR="0065636D" w:rsidRPr="0036205C" w14:paraId="668CF80C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B3F4D80" w14:textId="77777777" w:rsidR="0065636D" w:rsidRPr="00A71D7E" w:rsidRDefault="0065636D" w:rsidP="003F068B">
            <w:pPr>
              <w:tabs>
                <w:tab w:val="left" w:pos="7191"/>
              </w:tabs>
              <w:spacing w:line="240" w:lineRule="auto"/>
              <w:jc w:val="center"/>
              <w:textAlignment w:val="baseline"/>
              <w:rPr>
                <w:rFonts w:cs="Arial"/>
              </w:rPr>
            </w:pPr>
            <w:r w:rsidRPr="00A71D7E">
              <w:rPr>
                <w:rFonts w:cs="Arial"/>
                <w:color w:val="303030"/>
                <w:shd w:val="clear" w:color="auto" w:fill="FFFFFF"/>
              </w:rPr>
              <w:t xml:space="preserve">MABR-0023644 </w:t>
            </w:r>
            <w:r w:rsidRPr="00A71D7E">
              <w:rPr>
                <w:rFonts w:cs="Arial"/>
              </w:rPr>
              <w:t>/ PN:</w:t>
            </w:r>
            <w:r w:rsidRPr="00A71D7E">
              <w:rPr>
                <w:rFonts w:cs="Arial"/>
                <w:bCs/>
              </w:rPr>
              <w:t xml:space="preserve"> 8010458 </w:t>
            </w:r>
            <w:r w:rsidRPr="00A71D7E">
              <w:rPr>
                <w:rFonts w:cs="Arial"/>
              </w:rPr>
              <w:t>/ AZD8630 – Virus Inactivation (Low pH, GPFN, 500 L, Process 1)</w:t>
            </w:r>
          </w:p>
        </w:tc>
      </w:tr>
      <w:tr w:rsidR="0065636D" w:rsidRPr="0036205C" w14:paraId="3D558ABE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914C850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36205C">
              <w:rPr>
                <w:rFonts w:ascii="Symbol" w:eastAsia="Symbol" w:hAnsi="Symbol" w:cs="Symbol"/>
                <w:bCs/>
              </w:rPr>
              <w:t></w:t>
            </w:r>
          </w:p>
        </w:tc>
      </w:tr>
      <w:tr w:rsidR="0065636D" w:rsidRPr="0036205C" w14:paraId="5D7415F8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5B86129" w14:textId="77777777" w:rsidR="0065636D" w:rsidRPr="00A71D7E" w:rsidRDefault="0065636D" w:rsidP="003F068B">
            <w:pPr>
              <w:spacing w:line="240" w:lineRule="auto"/>
              <w:jc w:val="center"/>
              <w:textAlignment w:val="baseline"/>
              <w:rPr>
                <w:rFonts w:cs="Arial"/>
              </w:rPr>
            </w:pPr>
            <w:r w:rsidRPr="00A71D7E">
              <w:rPr>
                <w:rFonts w:cs="Arial"/>
              </w:rPr>
              <w:t xml:space="preserve">MABR-0023645 / PN: </w:t>
            </w:r>
            <w:r w:rsidRPr="00A71D7E">
              <w:rPr>
                <w:rFonts w:cs="Arial"/>
                <w:bCs/>
              </w:rPr>
              <w:t xml:space="preserve">8010459 </w:t>
            </w:r>
            <w:r w:rsidRPr="00A71D7E">
              <w:rPr>
                <w:rFonts w:cs="Arial"/>
              </w:rPr>
              <w:t>/ AZD8630 – Anion Exchange Chromatography (CaptoQ, GPFN, 500 L, Process 1)</w:t>
            </w:r>
          </w:p>
        </w:tc>
      </w:tr>
      <w:tr w:rsidR="0065636D" w:rsidRPr="0036205C" w14:paraId="28D4C697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97BAE26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36205C">
              <w:rPr>
                <w:rFonts w:ascii="Symbol" w:eastAsia="Symbol" w:hAnsi="Symbol" w:cs="Symbol"/>
                <w:bCs/>
              </w:rPr>
              <w:t></w:t>
            </w:r>
          </w:p>
        </w:tc>
      </w:tr>
      <w:tr w:rsidR="0065636D" w:rsidRPr="0036205C" w14:paraId="1919B536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5D36015" w14:textId="77777777" w:rsidR="0065636D" w:rsidRPr="00A71D7E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A71D7E">
              <w:rPr>
                <w:rFonts w:cs="Arial"/>
              </w:rPr>
              <w:t xml:space="preserve">MABR-0023646 / PN: </w:t>
            </w:r>
            <w:r w:rsidRPr="00A71D7E">
              <w:rPr>
                <w:rFonts w:cs="Arial"/>
                <w:bCs/>
              </w:rPr>
              <w:t>8010460</w:t>
            </w:r>
            <w:r w:rsidRPr="00A71D7E">
              <w:rPr>
                <w:rFonts w:cs="Arial"/>
              </w:rPr>
              <w:t xml:space="preserve"> / AZD8630 – Cation Exchange Chromatography (POROS 50 HS, GPFN, 500 L, Process 1)</w:t>
            </w:r>
          </w:p>
        </w:tc>
      </w:tr>
      <w:tr w:rsidR="0065636D" w:rsidRPr="0036205C" w14:paraId="44874FC2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A499935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36205C">
              <w:rPr>
                <w:rFonts w:ascii="Symbol" w:eastAsia="Symbol" w:hAnsi="Symbol" w:cs="Symbol"/>
                <w:bCs/>
              </w:rPr>
              <w:t></w:t>
            </w:r>
          </w:p>
        </w:tc>
      </w:tr>
      <w:tr w:rsidR="0065636D" w:rsidRPr="0036205C" w14:paraId="58028B8D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60BA696" w14:textId="77777777" w:rsidR="0065636D" w:rsidRPr="00A71D7E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A71D7E">
              <w:rPr>
                <w:rFonts w:cs="Arial"/>
                <w:color w:val="303030"/>
                <w:shd w:val="clear" w:color="auto" w:fill="FFFFFF"/>
              </w:rPr>
              <w:t xml:space="preserve">MABR-0023647 </w:t>
            </w:r>
            <w:r w:rsidRPr="00A71D7E">
              <w:rPr>
                <w:rFonts w:cs="Arial"/>
              </w:rPr>
              <w:t xml:space="preserve">/ PN: </w:t>
            </w:r>
            <w:r w:rsidRPr="00A71D7E">
              <w:rPr>
                <w:rFonts w:cs="Arial"/>
                <w:bCs/>
              </w:rPr>
              <w:t xml:space="preserve">8010461 </w:t>
            </w:r>
            <w:r w:rsidRPr="00A71D7E">
              <w:rPr>
                <w:rFonts w:cs="Arial"/>
              </w:rPr>
              <w:t>/ AZD8630 – Virus Filtration (Viresolve Pro+, GPFN, 500 L, Process 1)</w:t>
            </w:r>
          </w:p>
        </w:tc>
      </w:tr>
      <w:tr w:rsidR="0065636D" w:rsidRPr="0036205C" w14:paraId="348C03DA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08FDD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36205C">
              <w:rPr>
                <w:rFonts w:ascii="Symbol" w:hAnsi="Symbol"/>
                <w:bCs/>
              </w:rPr>
              <w:t></w:t>
            </w:r>
            <w:r w:rsidRPr="0036205C">
              <w:rPr>
                <w:rFonts w:ascii="Symbol" w:eastAsia="Symbol" w:hAnsi="Symbol" w:cs="Symbol"/>
                <w:bCs/>
              </w:rPr>
              <w:t></w:t>
            </w:r>
          </w:p>
        </w:tc>
      </w:tr>
      <w:tr w:rsidR="0065636D" w:rsidRPr="0036205C" w14:paraId="17EE28CB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A7C91B1" w14:textId="77777777" w:rsidR="0065636D" w:rsidRPr="00A71D7E" w:rsidRDefault="0065636D" w:rsidP="003F068B">
            <w:pPr>
              <w:spacing w:line="240" w:lineRule="auto"/>
              <w:jc w:val="center"/>
              <w:textAlignment w:val="baseline"/>
              <w:rPr>
                <w:rFonts w:cs="Arial"/>
              </w:rPr>
            </w:pPr>
            <w:r w:rsidRPr="00A71D7E">
              <w:rPr>
                <w:rFonts w:cs="Arial"/>
                <w:color w:val="303030"/>
                <w:shd w:val="clear" w:color="auto" w:fill="FFFFFF"/>
              </w:rPr>
              <w:t xml:space="preserve">MABR-0023648 </w:t>
            </w:r>
            <w:r w:rsidRPr="00A71D7E">
              <w:rPr>
                <w:rFonts w:cs="Arial"/>
              </w:rPr>
              <w:t xml:space="preserve">/ PN: </w:t>
            </w:r>
            <w:r w:rsidRPr="00A71D7E">
              <w:rPr>
                <w:rFonts w:cs="Arial"/>
                <w:bCs/>
              </w:rPr>
              <w:t xml:space="preserve">8010462 </w:t>
            </w:r>
            <w:r w:rsidRPr="00A71D7E">
              <w:rPr>
                <w:rFonts w:cs="Arial"/>
              </w:rPr>
              <w:t>/ AZD8630 – Concentration and Diafiltration (Manual P&amp;F, GPFN, 500 L, Process 1)</w:t>
            </w:r>
          </w:p>
        </w:tc>
      </w:tr>
      <w:tr w:rsidR="0065636D" w:rsidRPr="0036205C" w14:paraId="54CB13CB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nil"/>
              <w:bottom w:val="outset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69FA008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36205C">
              <w:rPr>
                <w:rFonts w:ascii="Symbol" w:eastAsia="Symbol" w:hAnsi="Symbol" w:cs="Symbol"/>
                <w:bCs/>
              </w:rPr>
              <w:t></w:t>
            </w:r>
          </w:p>
        </w:tc>
      </w:tr>
      <w:tr w:rsidR="0065636D" w:rsidRPr="0036205C" w14:paraId="154CF440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DC33821" w14:textId="77777777" w:rsidR="0065636D" w:rsidRPr="00A71D7E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</w:rPr>
            </w:pPr>
            <w:r w:rsidRPr="00A71D7E">
              <w:rPr>
                <w:rFonts w:cs="Arial"/>
                <w:color w:val="303030"/>
                <w:shd w:val="clear" w:color="auto" w:fill="FFFFFF"/>
              </w:rPr>
              <w:t xml:space="preserve">MABR-0023649 </w:t>
            </w:r>
            <w:r w:rsidRPr="00A71D7E">
              <w:rPr>
                <w:rFonts w:cs="Arial"/>
              </w:rPr>
              <w:t xml:space="preserve">/PN: </w:t>
            </w:r>
            <w:r w:rsidRPr="00A71D7E">
              <w:rPr>
                <w:rFonts w:cs="Arial"/>
                <w:bCs/>
              </w:rPr>
              <w:t>8010463</w:t>
            </w:r>
            <w:r w:rsidRPr="00A71D7E">
              <w:rPr>
                <w:rFonts w:cs="Arial"/>
              </w:rPr>
              <w:t xml:space="preserve"> / AZD8630 – Formulation and Bulk Filtration (Bottles, GPFN, 500 L, Process 1)</w:t>
            </w:r>
          </w:p>
        </w:tc>
      </w:tr>
      <w:tr w:rsidR="0065636D" w:rsidRPr="0036205C" w14:paraId="595C89C1" w14:textId="77777777" w:rsidTr="003F068B">
        <w:trPr>
          <w:trHeight w:val="360"/>
          <w:jc w:val="center"/>
        </w:trPr>
        <w:tc>
          <w:tcPr>
            <w:tcW w:w="9360" w:type="dxa"/>
            <w:tcBorders>
              <w:top w:val="outset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2FFCF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6205C">
              <w:rPr>
                <w:rFonts w:ascii="Symbol" w:eastAsia="Symbol" w:hAnsi="Symbol" w:cs="Symbol"/>
                <w:bCs/>
                <w:sz w:val="24"/>
                <w:szCs w:val="24"/>
              </w:rPr>
              <w:t></w:t>
            </w:r>
          </w:p>
        </w:tc>
      </w:tr>
      <w:tr w:rsidR="0065636D" w:rsidRPr="0036205C" w14:paraId="6142A376" w14:textId="77777777" w:rsidTr="003F068B">
        <w:trPr>
          <w:trHeight w:val="240"/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1D9DFC" w14:textId="77777777" w:rsidR="0065636D" w:rsidRPr="0036205C" w:rsidRDefault="0065636D" w:rsidP="003F068B">
            <w:pPr>
              <w:spacing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6205C">
              <w:rPr>
                <w:rFonts w:cs="Arial"/>
              </w:rPr>
              <w:t>Storage </w:t>
            </w:r>
          </w:p>
        </w:tc>
      </w:tr>
    </w:tbl>
    <w:p w14:paraId="5485DAAE" w14:textId="1C0F2B22" w:rsidR="0065636D" w:rsidRDefault="0065636D" w:rsidP="0065636D"/>
    <w:p w14:paraId="1C4DDEDB" w14:textId="1D87CCF0" w:rsidR="00C45525" w:rsidRPr="00AC752B" w:rsidRDefault="0046076C" w:rsidP="00046573">
      <w:pPr>
        <w:pStyle w:val="Heading1"/>
        <w:tabs>
          <w:tab w:val="clear" w:pos="4860"/>
          <w:tab w:val="num" w:pos="4140"/>
        </w:tabs>
        <w:ind w:left="720"/>
        <w:jc w:val="both"/>
        <w:rPr>
          <w:sz w:val="20"/>
        </w:rPr>
      </w:pPr>
      <w:r w:rsidRPr="00AC752B">
        <w:br w:type="page"/>
      </w:r>
      <w:bookmarkStart w:id="1" w:name="_Ref261271225"/>
      <w:r w:rsidR="00046573" w:rsidRPr="00AC752B" w:rsidDel="00046573">
        <w:lastRenderedPageBreak/>
        <w:t xml:space="preserve"> </w:t>
      </w:r>
      <w:r w:rsidR="00C45525" w:rsidRPr="00AC752B">
        <w:rPr>
          <w:sz w:val="20"/>
        </w:rPr>
        <w:t>Referenced Documents</w:t>
      </w:r>
    </w:p>
    <w:p w14:paraId="7B1F2377" w14:textId="0A79D6BA" w:rsidR="00F45505" w:rsidRPr="00F45505" w:rsidRDefault="00200A6D" w:rsidP="00C3536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900" w:hanging="180"/>
        <w:rPr>
          <w:b/>
          <w:bCs/>
        </w:rPr>
      </w:pPr>
      <w:bookmarkStart w:id="2" w:name="_Hlk528757795"/>
      <w:r>
        <w:rPr>
          <w:bCs/>
        </w:rPr>
        <w:t>FORM-0064069</w:t>
      </w:r>
      <w:r w:rsidR="00F45505" w:rsidRPr="00F45505">
        <w:rPr>
          <w:bCs/>
        </w:rPr>
        <w:t xml:space="preserve">:  Column Packing Data Sheet – Parent Document </w:t>
      </w:r>
      <w:bookmarkEnd w:id="2"/>
      <w:r>
        <w:rPr>
          <w:bCs/>
        </w:rPr>
        <w:t>SOP-0107109</w:t>
      </w:r>
    </w:p>
    <w:p w14:paraId="726B2689" w14:textId="22E6C2A0" w:rsidR="00556BEA" w:rsidRPr="00F45505" w:rsidRDefault="00200A6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900" w:hanging="180"/>
      </w:pPr>
      <w:r>
        <w:t>SOP-0080295</w:t>
      </w:r>
      <w:r w:rsidR="00C45525" w:rsidRPr="00F45505">
        <w:t>:  DLIMS Sample Submission for Manufacturing Sciences</w:t>
      </w:r>
      <w:r w:rsidR="00556BEA" w:rsidRPr="00F45505">
        <w:t xml:space="preserve"> </w:t>
      </w:r>
    </w:p>
    <w:p w14:paraId="74179779" w14:textId="4B93BA01" w:rsidR="00F45505" w:rsidRP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  <w:rPr>
          <w:b/>
          <w:bCs/>
        </w:rPr>
      </w:pPr>
      <w:r>
        <w:rPr>
          <w:bCs/>
        </w:rPr>
        <w:t>SOP-0107091</w:t>
      </w:r>
      <w:r w:rsidR="00F45505" w:rsidRPr="00F45505">
        <w:rPr>
          <w:bCs/>
        </w:rPr>
        <w:t xml:space="preserve">: Operation and Maintenance of the SoloVPE System for Protein Concentration Determination </w:t>
      </w:r>
    </w:p>
    <w:p w14:paraId="3C58EDFA" w14:textId="5811F8EA" w:rsidR="00F45505" w:rsidRP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  <w:rPr>
          <w:b/>
          <w:bCs/>
        </w:rPr>
      </w:pPr>
      <w:r>
        <w:rPr>
          <w:bCs/>
        </w:rPr>
        <w:t>SOP-0107097</w:t>
      </w:r>
      <w:r w:rsidR="00F45505" w:rsidRPr="00F45505">
        <w:rPr>
          <w:bCs/>
        </w:rPr>
        <w:t>:  Sampling from Process Vessels</w:t>
      </w:r>
    </w:p>
    <w:p w14:paraId="157B3119" w14:textId="0ED4F5D9" w:rsidR="00F45505" w:rsidRP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  <w:rPr>
          <w:b/>
          <w:bCs/>
        </w:rPr>
      </w:pPr>
      <w:r>
        <w:rPr>
          <w:bCs/>
        </w:rPr>
        <w:t>SOP-0080423</w:t>
      </w:r>
      <w:r w:rsidR="00F45505" w:rsidRPr="00F45505">
        <w:rPr>
          <w:bCs/>
        </w:rPr>
        <w:t>:  Operation and Maintenance of the LevTech and LevMixer Mixing Systems</w:t>
      </w:r>
    </w:p>
    <w:p w14:paraId="73BB7399" w14:textId="3D2B4027" w:rsidR="00F45505" w:rsidRP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SOP-0080297</w:t>
      </w:r>
      <w:r w:rsidR="00F45505" w:rsidRPr="00F45505">
        <w:t>:  Benchtop pH and Conductivity Meter Operation</w:t>
      </w:r>
    </w:p>
    <w:p w14:paraId="27533199" w14:textId="71BF63D1" w:rsidR="00C45525" w:rsidRPr="00F45505" w:rsidRDefault="00200A6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SOP-0080154</w:t>
      </w:r>
      <w:r w:rsidR="00C45525" w:rsidRPr="00F45505">
        <w:t xml:space="preserve">:  </w:t>
      </w:r>
      <w:r w:rsidR="00664EEB" w:rsidRPr="00F45505">
        <w:t>General Gowning Procedure</w:t>
      </w:r>
    </w:p>
    <w:p w14:paraId="76ADF4AF" w14:textId="03CDAA1B" w:rsidR="00846984" w:rsidRDefault="00200A6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SOP-0107219</w:t>
      </w:r>
      <w:r w:rsidR="002C27B9" w:rsidRPr="00F45505">
        <w:t xml:space="preserve">:  </w:t>
      </w:r>
      <w:r w:rsidR="00846984" w:rsidRPr="00F45505">
        <w:t>General Cleaning of Equipment, Supplies, and Materials for Entry into GPF-North</w:t>
      </w:r>
    </w:p>
    <w:p w14:paraId="089D61D5" w14:textId="14DA06D3" w:rsid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SOP-0080854</w:t>
      </w:r>
      <w:r w:rsidR="00F45505" w:rsidRPr="00F45505">
        <w:t xml:space="preserve">:  WFI Point of Use Operations in the GPF-North Facility </w:t>
      </w:r>
    </w:p>
    <w:p w14:paraId="7DB2A62C" w14:textId="355A7E4E" w:rsidR="00604DF3" w:rsidRP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SOP-0107297</w:t>
      </w:r>
      <w:r w:rsidR="00604DF3">
        <w:t xml:space="preserve">: </w:t>
      </w:r>
      <w:r w:rsidR="00E67D61">
        <w:t>Operation and Maintenance of the Sartorius Biowelder</w:t>
      </w:r>
    </w:p>
    <w:p w14:paraId="7AFE7FD0" w14:textId="4CC33D90" w:rsidR="00F45505" w:rsidRP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SOP-0107414</w:t>
      </w:r>
      <w:r w:rsidR="00F45505" w:rsidRPr="00F45505">
        <w:t>: Operation of Masterflex Pumps</w:t>
      </w:r>
    </w:p>
    <w:p w14:paraId="4006FD1F" w14:textId="7EF1C833" w:rsidR="00F45505" w:rsidRPr="00F45505" w:rsidRDefault="00200A6D" w:rsidP="00F4550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SOP-0080622</w:t>
      </w:r>
      <w:r w:rsidR="00F45505" w:rsidRPr="00F45505">
        <w:t>:  Operation and Cleaning of the Millipore Mobius Disposable Mixing System</w:t>
      </w:r>
    </w:p>
    <w:p w14:paraId="3DA27A92" w14:textId="482F2053" w:rsidR="00C45525" w:rsidRPr="00F45505" w:rsidRDefault="00200A6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SOP-0080155</w:t>
      </w:r>
      <w:r w:rsidR="00C45525" w:rsidRPr="00F45505">
        <w:t xml:space="preserve">:  </w:t>
      </w:r>
      <w:r w:rsidR="00664EEB" w:rsidRPr="00F45505">
        <w:t>General GPF-N</w:t>
      </w:r>
      <w:r w:rsidR="005D11EF" w:rsidRPr="00F45505">
        <w:t xml:space="preserve"> Facility Information and Flow</w:t>
      </w:r>
    </w:p>
    <w:p w14:paraId="7A108F52" w14:textId="44A3FA4F" w:rsidR="00C45525" w:rsidRPr="00F45505" w:rsidRDefault="00200A6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SOP-0107212</w:t>
      </w:r>
      <w:r w:rsidR="00C45525" w:rsidRPr="00F45505">
        <w:t xml:space="preserve">:  </w:t>
      </w:r>
      <w:r w:rsidR="00D8325A" w:rsidRPr="00F45505">
        <w:t>AKTA Ready Gradient Chromatography Skid Setup, Operation, Cleaning and Storage</w:t>
      </w:r>
    </w:p>
    <w:p w14:paraId="685733A0" w14:textId="55CF04D3" w:rsidR="00C45525" w:rsidRPr="00F45505" w:rsidRDefault="00200A6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SOP-0107109</w:t>
      </w:r>
      <w:r w:rsidR="00C45525" w:rsidRPr="00F45505">
        <w:t>:  Column Packing Data Sheets and Chromatography Column Performance Evaluation</w:t>
      </w:r>
    </w:p>
    <w:p w14:paraId="21EC8317" w14:textId="265A841A" w:rsidR="00C45525" w:rsidRDefault="00200A6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SOP-0107056</w:t>
      </w:r>
      <w:r w:rsidR="00C45525" w:rsidRPr="00F45505">
        <w:t>:  cGMP Labeling Practices for Controlled Materials, Equipment and Product</w:t>
      </w:r>
    </w:p>
    <w:p w14:paraId="19BF156C" w14:textId="27615DCB" w:rsidR="008C1149" w:rsidRPr="00F45505" w:rsidRDefault="009009ED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>
        <w:t>SOP-00</w:t>
      </w:r>
      <w:r w:rsidR="00D71E4D">
        <w:t>80429: POD Harvest Operations at GPF-N Facility</w:t>
      </w:r>
    </w:p>
    <w:p w14:paraId="532225AB" w14:textId="77777777" w:rsidR="00B775CE" w:rsidRPr="00356C27" w:rsidRDefault="00B775CE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 w:rsidRPr="00356C27">
        <w:rPr>
          <w:color w:val="303030"/>
          <w:shd w:val="clear" w:color="auto" w:fill="FFFFFF"/>
        </w:rPr>
        <w:t>MABR-0023642 / PN: 8010441 / AZD8630 – Pod Harvest (GPFN, 500 L, Process 1)</w:t>
      </w:r>
    </w:p>
    <w:p w14:paraId="54256FB4" w14:textId="5BA5B783" w:rsidR="009D5D1C" w:rsidRPr="00356C27" w:rsidRDefault="00356C27" w:rsidP="008B63A5">
      <w:pPr>
        <w:pStyle w:val="Heading2"/>
        <w:tabs>
          <w:tab w:val="num" w:pos="1440"/>
        </w:tabs>
        <w:spacing w:before="100" w:beforeAutospacing="1" w:after="100" w:afterAutospacing="1" w:line="360" w:lineRule="auto"/>
        <w:ind w:left="1440" w:hanging="720"/>
      </w:pPr>
      <w:r w:rsidRPr="00356C27">
        <w:t>MABR-0023644 / PN: 8010458 / AZD8630 – Virus Inactivation (Low pH, GPFN, 500 L, Process 1)</w:t>
      </w:r>
    </w:p>
    <w:bookmarkEnd w:id="1"/>
    <w:p w14:paraId="0F018DF0" w14:textId="766154C5" w:rsidR="0007487E" w:rsidRPr="00AC752B" w:rsidRDefault="0007487E" w:rsidP="00952931">
      <w:pPr>
        <w:pStyle w:val="Heading1"/>
        <w:tabs>
          <w:tab w:val="clear" w:pos="4860"/>
          <w:tab w:val="num" w:pos="4140"/>
        </w:tabs>
        <w:ind w:left="720"/>
        <w:jc w:val="both"/>
        <w:rPr>
          <w:sz w:val="20"/>
        </w:rPr>
      </w:pPr>
      <w:r w:rsidRPr="00AC752B">
        <w:rPr>
          <w:sz w:val="20"/>
        </w:rPr>
        <w:br w:type="page"/>
      </w:r>
      <w:bookmarkStart w:id="3" w:name="_Ref258330418"/>
      <w:r w:rsidRPr="00AC752B">
        <w:lastRenderedPageBreak/>
        <w:t>Bill of Materials</w:t>
      </w:r>
      <w:r w:rsidR="00364496" w:rsidRPr="00AC752B">
        <w:t xml:space="preserve"> – Equipment and Components</w:t>
      </w:r>
      <w:bookmarkEnd w:id="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9"/>
        <w:gridCol w:w="2445"/>
        <w:gridCol w:w="6496"/>
      </w:tblGrid>
      <w:tr w:rsidR="00B2476D" w:rsidRPr="00AC752B" w14:paraId="08B39577" w14:textId="77777777" w:rsidTr="0047434D">
        <w:trPr>
          <w:cantSplit/>
          <w:trHeight w:val="65"/>
          <w:jc w:val="center"/>
        </w:trPr>
        <w:tc>
          <w:tcPr>
            <w:tcW w:w="857" w:type="pct"/>
            <w:shd w:val="clear" w:color="auto" w:fill="E0E0E0"/>
            <w:vAlign w:val="center"/>
          </w:tcPr>
          <w:p w14:paraId="49AEF246" w14:textId="77777777" w:rsidR="006F2C78" w:rsidRPr="00AC752B" w:rsidRDefault="006F2C78" w:rsidP="008B63A5">
            <w:pPr>
              <w:jc w:val="center"/>
            </w:pPr>
            <w:r w:rsidRPr="00AC752B">
              <w:t xml:space="preserve">Part No./ </w:t>
            </w:r>
            <w:r w:rsidR="006345E7" w:rsidRPr="00AC752B">
              <w:t>Equipment ID</w:t>
            </w:r>
          </w:p>
        </w:tc>
        <w:tc>
          <w:tcPr>
            <w:tcW w:w="1133" w:type="pct"/>
            <w:shd w:val="clear" w:color="auto" w:fill="E0E0E0"/>
            <w:vAlign w:val="center"/>
          </w:tcPr>
          <w:p w14:paraId="57914936" w14:textId="77777777" w:rsidR="006F2C78" w:rsidRPr="00AC752B" w:rsidRDefault="006F2C78" w:rsidP="008B63A5">
            <w:pPr>
              <w:jc w:val="center"/>
            </w:pPr>
            <w:r w:rsidRPr="00AC752B">
              <w:t>Quantity</w:t>
            </w:r>
          </w:p>
        </w:tc>
        <w:tc>
          <w:tcPr>
            <w:tcW w:w="3010" w:type="pct"/>
            <w:shd w:val="clear" w:color="auto" w:fill="E0E0E0"/>
            <w:vAlign w:val="center"/>
          </w:tcPr>
          <w:p w14:paraId="7BB27807" w14:textId="77777777" w:rsidR="006F2C78" w:rsidRPr="00AC752B" w:rsidRDefault="006F2C78" w:rsidP="008B63A5">
            <w:pPr>
              <w:jc w:val="center"/>
            </w:pPr>
            <w:r w:rsidRPr="00AC752B">
              <w:t>Description</w:t>
            </w:r>
          </w:p>
        </w:tc>
      </w:tr>
      <w:tr w:rsidR="004374B1" w:rsidRPr="00AC752B" w14:paraId="1CCD184E" w14:textId="77777777" w:rsidTr="0047434D">
        <w:trPr>
          <w:cantSplit/>
          <w:trHeight w:val="65"/>
          <w:jc w:val="center"/>
        </w:trPr>
        <w:tc>
          <w:tcPr>
            <w:tcW w:w="857" w:type="pct"/>
            <w:shd w:val="clear" w:color="auto" w:fill="D9D9D9" w:themeFill="background1" w:themeFillShade="D9"/>
            <w:vAlign w:val="center"/>
          </w:tcPr>
          <w:p w14:paraId="6C799F83" w14:textId="77777777" w:rsidR="004374B1" w:rsidRPr="00AC752B" w:rsidRDefault="004374B1" w:rsidP="003B753D">
            <w:pPr>
              <w:spacing w:before="60" w:after="60" w:line="264" w:lineRule="auto"/>
              <w:jc w:val="both"/>
              <w:rPr>
                <w:rFonts w:cs="Arial"/>
              </w:rPr>
            </w:pPr>
          </w:p>
        </w:tc>
        <w:tc>
          <w:tcPr>
            <w:tcW w:w="1133" w:type="pct"/>
            <w:shd w:val="clear" w:color="auto" w:fill="auto"/>
            <w:vAlign w:val="center"/>
          </w:tcPr>
          <w:p w14:paraId="10E96804" w14:textId="77777777" w:rsidR="004374B1" w:rsidRPr="00AC752B" w:rsidRDefault="004374B1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1</w:t>
            </w:r>
          </w:p>
        </w:tc>
        <w:tc>
          <w:tcPr>
            <w:tcW w:w="3010" w:type="pct"/>
            <w:shd w:val="clear" w:color="auto" w:fill="auto"/>
            <w:vAlign w:val="center"/>
          </w:tcPr>
          <w:p w14:paraId="65482C01" w14:textId="560221E8" w:rsidR="00505995" w:rsidRPr="00AC752B" w:rsidRDefault="002D3DA8" w:rsidP="00E22B9E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jc w:val="both"/>
              <w:rPr>
                <w:rFonts w:cs="Arial"/>
                <w:kern w:val="0"/>
              </w:rPr>
            </w:pPr>
            <w:r w:rsidRPr="00F81701">
              <w:rPr>
                <w:rFonts w:cs="Arial"/>
                <w:kern w:val="0"/>
              </w:rPr>
              <w:t xml:space="preserve">CaptureSelect CH1-XL </w:t>
            </w:r>
            <w:r w:rsidR="004D69AB" w:rsidRPr="00F81701">
              <w:rPr>
                <w:rFonts w:cs="Arial"/>
                <w:kern w:val="0"/>
              </w:rPr>
              <w:t>Column (45cm diameter, 16-22 cm bed height)</w:t>
            </w:r>
          </w:p>
        </w:tc>
      </w:tr>
      <w:tr w:rsidR="00074A8C" w:rsidRPr="00AC752B" w14:paraId="5342B385" w14:textId="77777777" w:rsidTr="00F81701">
        <w:trPr>
          <w:cantSplit/>
          <w:trHeight w:val="65"/>
          <w:jc w:val="center"/>
        </w:trPr>
        <w:tc>
          <w:tcPr>
            <w:tcW w:w="857" w:type="pct"/>
            <w:shd w:val="clear" w:color="auto" w:fill="auto"/>
            <w:vAlign w:val="center"/>
          </w:tcPr>
          <w:p w14:paraId="032A1812" w14:textId="72E1AC1A" w:rsidR="00074A8C" w:rsidRPr="00AC752B" w:rsidRDefault="00A273A1" w:rsidP="00290272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PK-</w:t>
            </w:r>
            <w:r w:rsidR="00290272" w:rsidRPr="00AC752B">
              <w:rPr>
                <w:rFonts w:cs="Arial"/>
              </w:rPr>
              <w:t>4500</w:t>
            </w:r>
          </w:p>
        </w:tc>
        <w:tc>
          <w:tcPr>
            <w:tcW w:w="1133" w:type="pct"/>
            <w:shd w:val="clear" w:color="auto" w:fill="auto"/>
            <w:vAlign w:val="center"/>
          </w:tcPr>
          <w:p w14:paraId="00EA12B4" w14:textId="77777777" w:rsidR="00074A8C" w:rsidRPr="00AC752B" w:rsidRDefault="00074A8C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1</w:t>
            </w:r>
          </w:p>
        </w:tc>
        <w:tc>
          <w:tcPr>
            <w:tcW w:w="3010" w:type="pct"/>
            <w:shd w:val="clear" w:color="auto" w:fill="auto"/>
            <w:vAlign w:val="center"/>
          </w:tcPr>
          <w:p w14:paraId="2EDC44A8" w14:textId="3D0AEC71" w:rsidR="00074A8C" w:rsidRPr="00AC752B" w:rsidRDefault="00290272" w:rsidP="00290272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AKTA Ready Chromatography Skid</w:t>
            </w:r>
          </w:p>
        </w:tc>
      </w:tr>
      <w:tr w:rsidR="00074A8C" w:rsidRPr="00AC752B" w14:paraId="5A9FFC42" w14:textId="77777777" w:rsidTr="0047434D">
        <w:trPr>
          <w:cantSplit/>
          <w:trHeight w:val="65"/>
          <w:jc w:val="center"/>
        </w:trPr>
        <w:tc>
          <w:tcPr>
            <w:tcW w:w="857" w:type="pct"/>
            <w:shd w:val="clear" w:color="auto" w:fill="D9D9D9" w:themeFill="background1" w:themeFillShade="D9"/>
            <w:vAlign w:val="center"/>
          </w:tcPr>
          <w:p w14:paraId="668354BC" w14:textId="77777777" w:rsidR="00074A8C" w:rsidRPr="00AC752B" w:rsidRDefault="00074A8C" w:rsidP="003B753D">
            <w:pPr>
              <w:spacing w:before="60" w:after="60" w:line="264" w:lineRule="auto"/>
              <w:jc w:val="both"/>
              <w:rPr>
                <w:rFonts w:cs="Arial"/>
              </w:rPr>
            </w:pPr>
          </w:p>
        </w:tc>
        <w:tc>
          <w:tcPr>
            <w:tcW w:w="1133" w:type="pct"/>
            <w:shd w:val="clear" w:color="auto" w:fill="FFFFFF" w:themeFill="background1"/>
            <w:vAlign w:val="center"/>
          </w:tcPr>
          <w:p w14:paraId="57568AE2" w14:textId="77777777" w:rsidR="00074A8C" w:rsidRPr="00AC752B" w:rsidRDefault="00074A8C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As Needed</w:t>
            </w:r>
          </w:p>
        </w:tc>
        <w:tc>
          <w:tcPr>
            <w:tcW w:w="3010" w:type="pct"/>
            <w:vAlign w:val="center"/>
          </w:tcPr>
          <w:p w14:paraId="2E1AF118" w14:textId="77777777" w:rsidR="00074A8C" w:rsidRPr="00AC752B" w:rsidRDefault="00074A8C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Mixer Drive</w:t>
            </w:r>
          </w:p>
        </w:tc>
      </w:tr>
      <w:tr w:rsidR="00074A8C" w:rsidRPr="00AC752B" w14:paraId="7A817734" w14:textId="77777777" w:rsidTr="0047434D">
        <w:trPr>
          <w:cantSplit/>
          <w:trHeight w:val="65"/>
          <w:jc w:val="center"/>
        </w:trPr>
        <w:tc>
          <w:tcPr>
            <w:tcW w:w="857" w:type="pct"/>
            <w:shd w:val="clear" w:color="auto" w:fill="D9D9D9" w:themeFill="background1" w:themeFillShade="D9"/>
            <w:vAlign w:val="center"/>
          </w:tcPr>
          <w:p w14:paraId="469D6850" w14:textId="77777777" w:rsidR="00074A8C" w:rsidRPr="00AC752B" w:rsidRDefault="00074A8C" w:rsidP="003B753D">
            <w:pPr>
              <w:spacing w:before="60" w:after="60" w:line="264" w:lineRule="auto"/>
              <w:jc w:val="both"/>
              <w:rPr>
                <w:rFonts w:cs="Arial"/>
              </w:rPr>
            </w:pPr>
          </w:p>
        </w:tc>
        <w:tc>
          <w:tcPr>
            <w:tcW w:w="1133" w:type="pct"/>
            <w:shd w:val="clear" w:color="auto" w:fill="FFFFFF" w:themeFill="background1"/>
            <w:vAlign w:val="center"/>
          </w:tcPr>
          <w:p w14:paraId="1FB793F7" w14:textId="77777777" w:rsidR="00074A8C" w:rsidRPr="00AC752B" w:rsidRDefault="00074A8C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1</w:t>
            </w:r>
          </w:p>
        </w:tc>
        <w:tc>
          <w:tcPr>
            <w:tcW w:w="3010" w:type="pct"/>
            <w:vAlign w:val="center"/>
          </w:tcPr>
          <w:p w14:paraId="60B42878" w14:textId="77777777" w:rsidR="00074A8C" w:rsidRPr="00AC752B" w:rsidRDefault="00074A8C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pH meter</w:t>
            </w:r>
          </w:p>
        </w:tc>
      </w:tr>
      <w:tr w:rsidR="00074A8C" w:rsidRPr="00AC752B" w14:paraId="42977A09" w14:textId="77777777" w:rsidTr="0047434D">
        <w:trPr>
          <w:cantSplit/>
          <w:trHeight w:val="65"/>
          <w:jc w:val="center"/>
        </w:trPr>
        <w:tc>
          <w:tcPr>
            <w:tcW w:w="857" w:type="pct"/>
            <w:shd w:val="clear" w:color="auto" w:fill="D9D9D9" w:themeFill="background1" w:themeFillShade="D9"/>
          </w:tcPr>
          <w:p w14:paraId="53C71082" w14:textId="77777777" w:rsidR="00074A8C" w:rsidRPr="00AC752B" w:rsidRDefault="00074A8C" w:rsidP="003B753D">
            <w:pPr>
              <w:spacing w:before="60" w:after="60" w:line="264" w:lineRule="auto"/>
              <w:jc w:val="both"/>
              <w:rPr>
                <w:rFonts w:cs="Arial"/>
              </w:rPr>
            </w:pPr>
          </w:p>
        </w:tc>
        <w:tc>
          <w:tcPr>
            <w:tcW w:w="1133" w:type="pct"/>
          </w:tcPr>
          <w:p w14:paraId="16D12691" w14:textId="77777777" w:rsidR="00074A8C" w:rsidRPr="00AC752B" w:rsidRDefault="00074A8C" w:rsidP="00437677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1</w:t>
            </w:r>
          </w:p>
        </w:tc>
        <w:tc>
          <w:tcPr>
            <w:tcW w:w="3010" w:type="pct"/>
            <w:vAlign w:val="center"/>
          </w:tcPr>
          <w:p w14:paraId="70C14C42" w14:textId="77777777" w:rsidR="00074A8C" w:rsidRPr="00AC752B" w:rsidRDefault="00074A8C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Conductivity Meter</w:t>
            </w:r>
          </w:p>
        </w:tc>
      </w:tr>
      <w:tr w:rsidR="004D69AB" w:rsidRPr="00AC752B" w14:paraId="431DCA33" w14:textId="77777777" w:rsidTr="0047434D">
        <w:trPr>
          <w:cantSplit/>
          <w:trHeight w:val="432"/>
          <w:jc w:val="center"/>
        </w:trPr>
        <w:tc>
          <w:tcPr>
            <w:tcW w:w="857" w:type="pct"/>
            <w:shd w:val="clear" w:color="auto" w:fill="D9D9D9" w:themeFill="background1" w:themeFillShade="D9"/>
          </w:tcPr>
          <w:p w14:paraId="48318110" w14:textId="77777777" w:rsidR="004D69AB" w:rsidRPr="00AC752B" w:rsidRDefault="004D69AB" w:rsidP="003B753D">
            <w:pPr>
              <w:spacing w:before="60" w:after="60" w:line="264" w:lineRule="auto"/>
              <w:jc w:val="both"/>
              <w:rPr>
                <w:rFonts w:cs="Arial"/>
              </w:rPr>
            </w:pPr>
          </w:p>
        </w:tc>
        <w:tc>
          <w:tcPr>
            <w:tcW w:w="1133" w:type="pct"/>
          </w:tcPr>
          <w:p w14:paraId="2E311BD4" w14:textId="77777777" w:rsidR="004D69AB" w:rsidRPr="00AC752B" w:rsidRDefault="004D69AB" w:rsidP="00437677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1</w:t>
            </w:r>
          </w:p>
        </w:tc>
        <w:tc>
          <w:tcPr>
            <w:tcW w:w="3010" w:type="pct"/>
            <w:vAlign w:val="center"/>
          </w:tcPr>
          <w:p w14:paraId="2D0565C4" w14:textId="7A49ADEB" w:rsidR="004D69AB" w:rsidRPr="00AC752B" w:rsidRDefault="004D69AB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 xml:space="preserve">Thermometer </w:t>
            </w:r>
          </w:p>
        </w:tc>
      </w:tr>
      <w:tr w:rsidR="004D69AB" w:rsidRPr="00AC752B" w14:paraId="42C542DB" w14:textId="77777777" w:rsidTr="0047434D">
        <w:trPr>
          <w:cantSplit/>
          <w:trHeight w:val="65"/>
          <w:jc w:val="center"/>
        </w:trPr>
        <w:tc>
          <w:tcPr>
            <w:tcW w:w="857" w:type="pct"/>
            <w:shd w:val="clear" w:color="auto" w:fill="D9D9D9" w:themeFill="background1" w:themeFillShade="D9"/>
          </w:tcPr>
          <w:p w14:paraId="68E2D0A1" w14:textId="77777777" w:rsidR="004D69AB" w:rsidRPr="00AC752B" w:rsidRDefault="004D69AB" w:rsidP="003B753D">
            <w:pPr>
              <w:spacing w:before="60" w:after="60" w:line="264" w:lineRule="auto"/>
              <w:jc w:val="both"/>
              <w:rPr>
                <w:rFonts w:cs="Arial"/>
              </w:rPr>
            </w:pPr>
          </w:p>
        </w:tc>
        <w:tc>
          <w:tcPr>
            <w:tcW w:w="1133" w:type="pct"/>
          </w:tcPr>
          <w:p w14:paraId="606AA2FA" w14:textId="77777777" w:rsidR="004D69AB" w:rsidRPr="00AC752B" w:rsidRDefault="004D69AB" w:rsidP="00437677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1</w:t>
            </w:r>
          </w:p>
        </w:tc>
        <w:tc>
          <w:tcPr>
            <w:tcW w:w="3010" w:type="pct"/>
            <w:vAlign w:val="center"/>
          </w:tcPr>
          <w:p w14:paraId="75FB3FA3" w14:textId="77777777" w:rsidR="004D69AB" w:rsidRPr="00AC752B" w:rsidRDefault="004D69AB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Floor Scale</w:t>
            </w:r>
          </w:p>
        </w:tc>
      </w:tr>
      <w:tr w:rsidR="00074A8C" w:rsidRPr="00AC752B" w14:paraId="28865DAC" w14:textId="77777777" w:rsidTr="0047434D">
        <w:trPr>
          <w:cantSplit/>
          <w:trHeight w:val="70"/>
          <w:jc w:val="center"/>
        </w:trPr>
        <w:tc>
          <w:tcPr>
            <w:tcW w:w="857" w:type="pct"/>
            <w:shd w:val="clear" w:color="auto" w:fill="D9D9D9" w:themeFill="background1" w:themeFillShade="D9"/>
          </w:tcPr>
          <w:p w14:paraId="24A2A21A" w14:textId="77777777" w:rsidR="00074A8C" w:rsidRPr="00AC752B" w:rsidRDefault="00074A8C" w:rsidP="003B753D">
            <w:pPr>
              <w:spacing w:before="60" w:after="60" w:line="264" w:lineRule="auto"/>
              <w:jc w:val="both"/>
              <w:rPr>
                <w:rFonts w:cs="Arial"/>
              </w:rPr>
            </w:pPr>
          </w:p>
        </w:tc>
        <w:tc>
          <w:tcPr>
            <w:tcW w:w="1133" w:type="pct"/>
          </w:tcPr>
          <w:p w14:paraId="0E31916C" w14:textId="77777777" w:rsidR="00074A8C" w:rsidRPr="00AC752B" w:rsidRDefault="00074A8C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1</w:t>
            </w:r>
          </w:p>
        </w:tc>
        <w:tc>
          <w:tcPr>
            <w:tcW w:w="3010" w:type="pct"/>
            <w:vAlign w:val="center"/>
          </w:tcPr>
          <w:p w14:paraId="1EA484C6" w14:textId="77777777" w:rsidR="00074A8C" w:rsidRPr="00AC752B" w:rsidRDefault="00074A8C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jc w:val="both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Filter Integrity Tester</w:t>
            </w:r>
          </w:p>
        </w:tc>
      </w:tr>
      <w:tr w:rsidR="00163C33" w:rsidRPr="00AC752B" w14:paraId="60772997" w14:textId="77777777" w:rsidTr="00F81701">
        <w:trPr>
          <w:cantSplit/>
          <w:trHeight w:val="70"/>
          <w:jc w:val="center"/>
        </w:trPr>
        <w:tc>
          <w:tcPr>
            <w:tcW w:w="857" w:type="pct"/>
          </w:tcPr>
          <w:p w14:paraId="44CA9485" w14:textId="77777777" w:rsidR="00163C33" w:rsidRPr="00AC752B" w:rsidRDefault="00163C33" w:rsidP="00163C33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1133" w:type="pct"/>
            <w:vAlign w:val="center"/>
          </w:tcPr>
          <w:p w14:paraId="2AB08B42" w14:textId="77777777" w:rsidR="00163C33" w:rsidRPr="00AC752B" w:rsidRDefault="00163C33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51DB2DC1" w14:textId="2AE1E402" w:rsidR="00163C33" w:rsidRPr="00AC752B" w:rsidRDefault="00163C33" w:rsidP="00163C3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b/>
                <w:kern w:val="0"/>
              </w:rPr>
              <w:t>WFI Filter</w:t>
            </w:r>
          </w:p>
        </w:tc>
      </w:tr>
      <w:tr w:rsidR="00163C33" w:rsidRPr="00AC752B" w14:paraId="531ED424" w14:textId="77777777" w:rsidTr="00F81701">
        <w:trPr>
          <w:cantSplit/>
          <w:trHeight w:val="70"/>
          <w:jc w:val="center"/>
        </w:trPr>
        <w:tc>
          <w:tcPr>
            <w:tcW w:w="857" w:type="pct"/>
            <w:vAlign w:val="center"/>
          </w:tcPr>
          <w:p w14:paraId="4CF93BEB" w14:textId="59DC4A99" w:rsidR="00163C33" w:rsidRPr="00AC752B" w:rsidRDefault="00163C33" w:rsidP="00D65DB8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6002650</w:t>
            </w:r>
          </w:p>
        </w:tc>
        <w:tc>
          <w:tcPr>
            <w:tcW w:w="1133" w:type="pct"/>
            <w:vAlign w:val="center"/>
          </w:tcPr>
          <w:p w14:paraId="107C7606" w14:textId="7326C3B8" w:rsidR="00163C33" w:rsidRPr="00AC752B" w:rsidRDefault="00163C33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As Needed</w:t>
            </w:r>
          </w:p>
        </w:tc>
        <w:tc>
          <w:tcPr>
            <w:tcW w:w="3010" w:type="pct"/>
            <w:vAlign w:val="center"/>
          </w:tcPr>
          <w:p w14:paraId="11C87AE1" w14:textId="777CF7C1" w:rsidR="00163C33" w:rsidRPr="00AC752B" w:rsidRDefault="00163C33" w:rsidP="00163C3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Sartobran P Capsule Filter (Size 7)</w:t>
            </w:r>
          </w:p>
        </w:tc>
      </w:tr>
      <w:tr w:rsidR="00D65DB8" w:rsidRPr="00AC752B" w14:paraId="5A58CE73" w14:textId="77777777" w:rsidTr="0047434D">
        <w:trPr>
          <w:cantSplit/>
          <w:trHeight w:val="225"/>
          <w:jc w:val="center"/>
        </w:trPr>
        <w:tc>
          <w:tcPr>
            <w:tcW w:w="857" w:type="pct"/>
            <w:vAlign w:val="center"/>
          </w:tcPr>
          <w:p w14:paraId="34DFB365" w14:textId="50FB8135" w:rsidR="00D65DB8" w:rsidRPr="00AC752B" w:rsidRDefault="00D65DB8" w:rsidP="00D65DB8">
            <w:pPr>
              <w:spacing w:line="264" w:lineRule="auto"/>
              <w:rPr>
                <w:rFonts w:cs="Arial"/>
                <w:b/>
              </w:rPr>
            </w:pPr>
          </w:p>
        </w:tc>
        <w:tc>
          <w:tcPr>
            <w:tcW w:w="1133" w:type="pct"/>
            <w:shd w:val="clear" w:color="auto" w:fill="FFFFFF" w:themeFill="background1"/>
            <w:vAlign w:val="center"/>
          </w:tcPr>
          <w:p w14:paraId="04F1FF90" w14:textId="46A57C95" w:rsidR="00D65DB8" w:rsidRPr="00AC752B" w:rsidRDefault="00D65DB8" w:rsidP="00D65DB8">
            <w:pPr>
              <w:spacing w:before="60" w:after="60" w:line="264" w:lineRule="auto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52E5F0EE" w14:textId="7FBA1ACD" w:rsidR="00D65DB8" w:rsidRPr="00AC752B" w:rsidRDefault="00D65DB8" w:rsidP="00D65DB8">
            <w:pPr>
              <w:pStyle w:val="TableHeader"/>
              <w:spacing w:before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b/>
                <w:kern w:val="0"/>
              </w:rPr>
              <w:t>Chromatography Column Guard Filter</w:t>
            </w:r>
          </w:p>
        </w:tc>
      </w:tr>
      <w:tr w:rsidR="00D65DB8" w:rsidRPr="00AC752B" w14:paraId="0869735C" w14:textId="77777777" w:rsidTr="0047434D">
        <w:trPr>
          <w:cantSplit/>
          <w:trHeight w:val="390"/>
          <w:jc w:val="center"/>
        </w:trPr>
        <w:tc>
          <w:tcPr>
            <w:tcW w:w="857" w:type="pct"/>
            <w:vAlign w:val="center"/>
          </w:tcPr>
          <w:p w14:paraId="47B25E4A" w14:textId="3B81B3BD" w:rsidR="00D65DB8" w:rsidRDefault="00D65DB8" w:rsidP="00D65DB8">
            <w:pPr>
              <w:spacing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4101737</w:t>
            </w:r>
          </w:p>
        </w:tc>
        <w:tc>
          <w:tcPr>
            <w:tcW w:w="1133" w:type="pct"/>
            <w:vMerge w:val="restart"/>
            <w:shd w:val="clear" w:color="auto" w:fill="FFFFFF" w:themeFill="background1"/>
            <w:vAlign w:val="center"/>
          </w:tcPr>
          <w:p w14:paraId="20D808DD" w14:textId="09D9B763" w:rsidR="00D65DB8" w:rsidRPr="00AC752B" w:rsidRDefault="00B61549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As Needed</w:t>
            </w:r>
          </w:p>
        </w:tc>
        <w:tc>
          <w:tcPr>
            <w:tcW w:w="3010" w:type="pct"/>
            <w:vAlign w:val="center"/>
          </w:tcPr>
          <w:p w14:paraId="1AD8C0CF" w14:textId="50C72CE0" w:rsidR="00D65DB8" w:rsidRPr="00AC752B" w:rsidRDefault="00D65DB8" w:rsidP="00D65DB8">
            <w:pPr>
              <w:pStyle w:val="TableHeader"/>
              <w:spacing w:before="0" w:after="0" w:line="264" w:lineRule="auto"/>
              <w:rPr>
                <w:rFonts w:cs="Arial"/>
                <w:b/>
                <w:kern w:val="0"/>
              </w:rPr>
            </w:pPr>
            <w:r w:rsidRPr="00AC752B">
              <w:rPr>
                <w:rFonts w:cs="Arial"/>
              </w:rPr>
              <w:t>Filter – SHC 0.5+0.2 μm Capsules with C-Flex (3”)</w:t>
            </w:r>
          </w:p>
        </w:tc>
      </w:tr>
      <w:tr w:rsidR="00D65DB8" w:rsidRPr="00AC752B" w14:paraId="24B813BC" w14:textId="77777777" w:rsidTr="0047434D">
        <w:trPr>
          <w:cantSplit/>
          <w:trHeight w:val="367"/>
          <w:jc w:val="center"/>
        </w:trPr>
        <w:tc>
          <w:tcPr>
            <w:tcW w:w="857" w:type="pct"/>
            <w:vAlign w:val="center"/>
          </w:tcPr>
          <w:p w14:paraId="658B5D64" w14:textId="6B9B21D1" w:rsidR="00D65DB8" w:rsidRPr="00AC752B" w:rsidRDefault="00D65DB8" w:rsidP="00D65DB8">
            <w:pPr>
              <w:spacing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4101736</w:t>
            </w:r>
          </w:p>
        </w:tc>
        <w:tc>
          <w:tcPr>
            <w:tcW w:w="1133" w:type="pct"/>
            <w:vMerge/>
            <w:shd w:val="clear" w:color="auto" w:fill="FFFFFF" w:themeFill="background1"/>
            <w:vAlign w:val="center"/>
          </w:tcPr>
          <w:p w14:paraId="2E8AA803" w14:textId="77777777" w:rsidR="00D65DB8" w:rsidRPr="00AC752B" w:rsidRDefault="00D65DB8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185C3709" w14:textId="0CCD9E74" w:rsidR="00D65DB8" w:rsidRPr="00D65DB8" w:rsidRDefault="00D65DB8" w:rsidP="00D65DB8">
            <w:pPr>
              <w:pStyle w:val="TableHeader"/>
              <w:spacing w:before="0" w:after="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 xml:space="preserve">Filter – SHC 0.5+0.2 μm Capsules with C-Flex (10”) </w:t>
            </w:r>
          </w:p>
        </w:tc>
      </w:tr>
      <w:tr w:rsidR="00D65DB8" w:rsidRPr="00AC752B" w14:paraId="53CA533C" w14:textId="77777777" w:rsidTr="0047434D">
        <w:trPr>
          <w:cantSplit/>
          <w:trHeight w:val="750"/>
          <w:jc w:val="center"/>
        </w:trPr>
        <w:tc>
          <w:tcPr>
            <w:tcW w:w="857" w:type="pct"/>
            <w:vAlign w:val="center"/>
          </w:tcPr>
          <w:p w14:paraId="6F3BBA71" w14:textId="7CD77745" w:rsidR="00D65DB8" w:rsidRPr="00D65DB8" w:rsidRDefault="00D65DB8" w:rsidP="00D65DB8">
            <w:pPr>
              <w:spacing w:line="264" w:lineRule="auto"/>
              <w:jc w:val="center"/>
              <w:rPr>
                <w:rFonts w:cs="Arial"/>
                <w:lang w:val="sv-SE"/>
              </w:rPr>
            </w:pPr>
            <w:r w:rsidRPr="001E3FA9">
              <w:rPr>
                <w:rFonts w:cs="Arial"/>
                <w:lang w:val="sv-SE"/>
              </w:rPr>
              <w:t>4100987</w:t>
            </w:r>
          </w:p>
        </w:tc>
        <w:tc>
          <w:tcPr>
            <w:tcW w:w="1133" w:type="pct"/>
            <w:vMerge/>
            <w:shd w:val="clear" w:color="auto" w:fill="FFFFFF" w:themeFill="background1"/>
            <w:vAlign w:val="center"/>
          </w:tcPr>
          <w:p w14:paraId="616C6A53" w14:textId="77777777" w:rsidR="00D65DB8" w:rsidRPr="00AC752B" w:rsidRDefault="00D65DB8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1737D3F0" w14:textId="0C5DC78B" w:rsidR="00D65DB8" w:rsidRPr="00AC752B" w:rsidRDefault="00D65DB8" w:rsidP="00D65DB8">
            <w:pPr>
              <w:pStyle w:val="TableHeader"/>
              <w:spacing w:before="0" w:after="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Filter – 30 in., Opticap® XLT 30 Capsule Filter with Millipore</w:t>
            </w:r>
            <w:r>
              <w:rPr>
                <w:rFonts w:cs="Arial"/>
              </w:rPr>
              <w:t xml:space="preserve"> </w:t>
            </w:r>
            <w:r w:rsidRPr="00AC752B">
              <w:rPr>
                <w:rFonts w:cs="Arial"/>
              </w:rPr>
              <w:t>Express® SHC Hydrophilic Membrane, 0.5/0.2 μm</w:t>
            </w:r>
          </w:p>
        </w:tc>
      </w:tr>
      <w:tr w:rsidR="00C83695" w:rsidRPr="00AC752B" w14:paraId="6E7C8EFE" w14:textId="77777777" w:rsidTr="0047434D">
        <w:trPr>
          <w:cantSplit/>
          <w:trHeight w:val="750"/>
          <w:jc w:val="center"/>
        </w:trPr>
        <w:tc>
          <w:tcPr>
            <w:tcW w:w="857" w:type="pct"/>
            <w:vAlign w:val="center"/>
          </w:tcPr>
          <w:p w14:paraId="36D05F62" w14:textId="0F8FC6DF" w:rsidR="00C83695" w:rsidRPr="001E3FA9" w:rsidRDefault="00C83695" w:rsidP="00D65DB8">
            <w:pPr>
              <w:spacing w:line="264" w:lineRule="auto"/>
              <w:jc w:val="center"/>
              <w:rPr>
                <w:rFonts w:cs="Arial"/>
                <w:lang w:val="sv-SE"/>
              </w:rPr>
            </w:pPr>
            <w:r w:rsidRPr="00C83695">
              <w:rPr>
                <w:rFonts w:cs="Arial"/>
              </w:rPr>
              <w:t>6004084</w:t>
            </w:r>
          </w:p>
        </w:tc>
        <w:tc>
          <w:tcPr>
            <w:tcW w:w="1133" w:type="pct"/>
            <w:vMerge/>
            <w:shd w:val="clear" w:color="auto" w:fill="FFFFFF" w:themeFill="background1"/>
            <w:vAlign w:val="center"/>
          </w:tcPr>
          <w:p w14:paraId="72E8029F" w14:textId="77777777" w:rsidR="00C83695" w:rsidRPr="00AC752B" w:rsidRDefault="00C83695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49B98DAA" w14:textId="5A9C8B35" w:rsidR="00C83695" w:rsidRPr="00AC752B" w:rsidRDefault="00C83695" w:rsidP="00D65DB8">
            <w:pPr>
              <w:pStyle w:val="TableHeader"/>
              <w:spacing w:before="0" w:after="0" w:line="264" w:lineRule="auto"/>
              <w:rPr>
                <w:rFonts w:cs="Arial"/>
              </w:rPr>
            </w:pPr>
            <w:r>
              <w:rPr>
                <w:rFonts w:cs="Arial"/>
              </w:rPr>
              <w:t xml:space="preserve">Filter - </w:t>
            </w:r>
            <w:r w:rsidR="00AD5928" w:rsidRPr="00AD5928">
              <w:rPr>
                <w:rFonts w:cs="Arial"/>
              </w:rPr>
              <w:t>OPTICAP XLT Capsule w/SHC Membrane, Sterile</w:t>
            </w:r>
            <w:r w:rsidR="004550D3">
              <w:rPr>
                <w:rFonts w:cs="Arial"/>
              </w:rPr>
              <w:t xml:space="preserve"> (20”)</w:t>
            </w:r>
          </w:p>
        </w:tc>
      </w:tr>
      <w:tr w:rsidR="00D65DB8" w:rsidRPr="00AC752B" w14:paraId="47F900A2" w14:textId="77777777" w:rsidTr="0047434D">
        <w:trPr>
          <w:cantSplit/>
          <w:trHeight w:val="705"/>
          <w:jc w:val="center"/>
        </w:trPr>
        <w:tc>
          <w:tcPr>
            <w:tcW w:w="857" w:type="pct"/>
            <w:vAlign w:val="center"/>
          </w:tcPr>
          <w:p w14:paraId="50883171" w14:textId="55D7280E" w:rsidR="00D65DB8" w:rsidRPr="004D5BF8" w:rsidRDefault="00D65DB8" w:rsidP="00D65DB8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AC752B">
              <w:rPr>
                <w:rFonts w:cs="Arial"/>
                <w:lang w:val="sv-SE"/>
              </w:rPr>
              <w:t>6001342</w:t>
            </w:r>
          </w:p>
        </w:tc>
        <w:tc>
          <w:tcPr>
            <w:tcW w:w="1133" w:type="pct"/>
            <w:vMerge/>
            <w:shd w:val="clear" w:color="auto" w:fill="FFFFFF" w:themeFill="background1"/>
            <w:vAlign w:val="center"/>
          </w:tcPr>
          <w:p w14:paraId="13DD8B1A" w14:textId="77777777" w:rsidR="00D65DB8" w:rsidRPr="00AC752B" w:rsidRDefault="00D65DB8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352E3020" w14:textId="47447639" w:rsidR="00D65DB8" w:rsidRPr="00AC752B" w:rsidRDefault="00D65DB8" w:rsidP="00D65DB8">
            <w:pPr>
              <w:pStyle w:val="TableHeader"/>
              <w:spacing w:before="0" w:after="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Filter – 6 in. Kleenpak Capsule with Fluorodyne EX Grade EDF Membrane</w:t>
            </w:r>
          </w:p>
        </w:tc>
      </w:tr>
      <w:tr w:rsidR="00D65DB8" w:rsidRPr="00AC752B" w14:paraId="1D718915" w14:textId="77777777" w:rsidTr="0047434D">
        <w:trPr>
          <w:cantSplit/>
          <w:trHeight w:val="615"/>
          <w:jc w:val="center"/>
        </w:trPr>
        <w:tc>
          <w:tcPr>
            <w:tcW w:w="857" w:type="pct"/>
            <w:vAlign w:val="center"/>
          </w:tcPr>
          <w:p w14:paraId="65122EB3" w14:textId="585366FD" w:rsidR="00D65DB8" w:rsidRPr="00AC752B" w:rsidRDefault="00D65DB8" w:rsidP="00D65DB8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AC752B">
              <w:rPr>
                <w:rFonts w:cs="Arial"/>
                <w:lang w:val="sv-SE"/>
              </w:rPr>
              <w:t>6001343</w:t>
            </w:r>
          </w:p>
        </w:tc>
        <w:tc>
          <w:tcPr>
            <w:tcW w:w="1133" w:type="pct"/>
            <w:vMerge/>
            <w:shd w:val="clear" w:color="auto" w:fill="FFFFFF" w:themeFill="background1"/>
            <w:vAlign w:val="center"/>
          </w:tcPr>
          <w:p w14:paraId="059677B4" w14:textId="77777777" w:rsidR="00D65DB8" w:rsidRPr="00AC752B" w:rsidRDefault="00D65DB8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787AE35E" w14:textId="58E66010" w:rsidR="00D65DB8" w:rsidRPr="00AC752B" w:rsidRDefault="00D65DB8" w:rsidP="00D65DB8">
            <w:pPr>
              <w:pStyle w:val="TableHeader"/>
              <w:spacing w:before="6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Filter – High Area Kleenpak Nova Capsules with Fluorodyne EX Grade EDF Membrane (10 in.)</w:t>
            </w:r>
          </w:p>
        </w:tc>
      </w:tr>
      <w:tr w:rsidR="00D65DB8" w:rsidRPr="00AC752B" w14:paraId="3B6ED8A4" w14:textId="77777777" w:rsidTr="0047434D">
        <w:trPr>
          <w:cantSplit/>
          <w:trHeight w:val="675"/>
          <w:jc w:val="center"/>
        </w:trPr>
        <w:tc>
          <w:tcPr>
            <w:tcW w:w="857" w:type="pct"/>
            <w:vAlign w:val="center"/>
          </w:tcPr>
          <w:p w14:paraId="5BF1410C" w14:textId="40F0D5A6" w:rsidR="00D65DB8" w:rsidRPr="00AC752B" w:rsidRDefault="00D65DB8" w:rsidP="00D65DB8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AC752B">
              <w:rPr>
                <w:rFonts w:cs="Arial"/>
                <w:lang w:val="sv-SE"/>
              </w:rPr>
              <w:t>6001344</w:t>
            </w:r>
          </w:p>
        </w:tc>
        <w:tc>
          <w:tcPr>
            <w:tcW w:w="1133" w:type="pct"/>
            <w:vMerge/>
            <w:shd w:val="clear" w:color="auto" w:fill="FFFFFF" w:themeFill="background1"/>
            <w:vAlign w:val="center"/>
          </w:tcPr>
          <w:p w14:paraId="51594A3E" w14:textId="77777777" w:rsidR="00D65DB8" w:rsidRPr="00AC752B" w:rsidRDefault="00D65DB8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6982010A" w14:textId="07F3987C" w:rsidR="00D65DB8" w:rsidRPr="00AC752B" w:rsidRDefault="00D65DB8" w:rsidP="00D65DB8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Filter – High Area Kleenpak Nova Capsules with Fluorodyne EX Grade EDF Membrane (20 in.)</w:t>
            </w:r>
          </w:p>
        </w:tc>
      </w:tr>
      <w:tr w:rsidR="00D65DB8" w:rsidRPr="00AC752B" w14:paraId="1F1DB230" w14:textId="77777777" w:rsidTr="0047434D">
        <w:trPr>
          <w:cantSplit/>
          <w:trHeight w:val="660"/>
          <w:jc w:val="center"/>
        </w:trPr>
        <w:tc>
          <w:tcPr>
            <w:tcW w:w="857" w:type="pct"/>
            <w:vAlign w:val="center"/>
          </w:tcPr>
          <w:p w14:paraId="317D4EC4" w14:textId="59147B7F" w:rsidR="00D65DB8" w:rsidRPr="00AC752B" w:rsidRDefault="00D65DB8" w:rsidP="00D65DB8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AC752B">
              <w:rPr>
                <w:rFonts w:cs="Arial"/>
              </w:rPr>
              <w:t>6001345</w:t>
            </w:r>
          </w:p>
        </w:tc>
        <w:tc>
          <w:tcPr>
            <w:tcW w:w="1133" w:type="pct"/>
            <w:vMerge/>
            <w:shd w:val="clear" w:color="auto" w:fill="FFFFFF" w:themeFill="background1"/>
            <w:vAlign w:val="center"/>
          </w:tcPr>
          <w:p w14:paraId="2F439410" w14:textId="77777777" w:rsidR="00D65DB8" w:rsidRPr="00AC752B" w:rsidRDefault="00D65DB8" w:rsidP="00437677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10" w:type="pct"/>
            <w:vAlign w:val="center"/>
          </w:tcPr>
          <w:p w14:paraId="4E940201" w14:textId="358156CD" w:rsidR="00D65DB8" w:rsidRPr="00AC752B" w:rsidRDefault="00D65DB8" w:rsidP="00D65DB8">
            <w:pPr>
              <w:pStyle w:val="TableHeader"/>
              <w:spacing w:before="6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Filter – High Area Kleenpak Nova Capsules with Fluorodyne EX Grade EDF Membrane (30 in.)</w:t>
            </w:r>
          </w:p>
        </w:tc>
      </w:tr>
    </w:tbl>
    <w:p w14:paraId="31D5FC3A" w14:textId="46EEFB37" w:rsidR="00CA39A3" w:rsidRDefault="006F2C78" w:rsidP="003B753D">
      <w:pPr>
        <w:spacing w:before="100" w:beforeAutospacing="1" w:after="100" w:afterAutospacing="1"/>
        <w:jc w:val="both"/>
      </w:pPr>
      <w:r w:rsidRPr="00AC752B">
        <w:br w:type="page"/>
      </w:r>
    </w:p>
    <w:p w14:paraId="6602DF8D" w14:textId="2E50DE01" w:rsidR="00C4723B" w:rsidRPr="00C4723B" w:rsidRDefault="00C4723B" w:rsidP="00C4723B">
      <w:pPr>
        <w:jc w:val="both"/>
        <w:rPr>
          <w:b/>
          <w:sz w:val="22"/>
          <w:szCs w:val="22"/>
        </w:rPr>
      </w:pPr>
      <w:r w:rsidRPr="00C4723B">
        <w:rPr>
          <w:b/>
          <w:sz w:val="22"/>
          <w:szCs w:val="22"/>
        </w:rPr>
        <w:lastRenderedPageBreak/>
        <w:fldChar w:fldCharType="begin"/>
      </w:r>
      <w:r w:rsidRPr="00C4723B">
        <w:rPr>
          <w:b/>
          <w:sz w:val="22"/>
          <w:szCs w:val="22"/>
        </w:rPr>
        <w:instrText xml:space="preserve"> REF _Ref258330418 \r \h </w:instrText>
      </w:r>
      <w:r w:rsidRPr="00C4723B">
        <w:rPr>
          <w:b/>
          <w:sz w:val="22"/>
          <w:szCs w:val="22"/>
        </w:rPr>
      </w:r>
      <w:r w:rsidRPr="00C4723B">
        <w:rPr>
          <w:b/>
          <w:sz w:val="22"/>
          <w:szCs w:val="22"/>
        </w:rPr>
        <w:instrText xml:space="preserve"> \* MERGEFORMAT </w:instrText>
      </w:r>
      <w:r w:rsidRPr="00C4723B">
        <w:rPr>
          <w:b/>
          <w:sz w:val="22"/>
          <w:szCs w:val="22"/>
        </w:rPr>
        <w:fldChar w:fldCharType="separate"/>
      </w:r>
      <w:r w:rsidRPr="00C4723B">
        <w:rPr>
          <w:b/>
          <w:sz w:val="22"/>
          <w:szCs w:val="22"/>
        </w:rPr>
        <w:t>4</w:t>
      </w:r>
      <w:r w:rsidRPr="00C4723B">
        <w:rPr>
          <w:b/>
          <w:sz w:val="22"/>
          <w:szCs w:val="22"/>
        </w:rPr>
        <w:fldChar w:fldCharType="end"/>
      </w:r>
      <w:r w:rsidRPr="00C4723B">
        <w:rPr>
          <w:b/>
          <w:sz w:val="22"/>
          <w:szCs w:val="22"/>
        </w:rPr>
        <w:t xml:space="preserve">         </w:t>
      </w:r>
      <w:r w:rsidRPr="00C4723B">
        <w:rPr>
          <w:b/>
          <w:sz w:val="22"/>
          <w:szCs w:val="22"/>
        </w:rPr>
        <w:fldChar w:fldCharType="begin"/>
      </w:r>
      <w:r w:rsidRPr="00C4723B">
        <w:rPr>
          <w:b/>
          <w:sz w:val="22"/>
          <w:szCs w:val="22"/>
        </w:rPr>
        <w:instrText xml:space="preserve"> REF _Ref258330418 \h </w:instrText>
      </w:r>
      <w:r w:rsidRPr="00C4723B">
        <w:rPr>
          <w:b/>
          <w:sz w:val="22"/>
          <w:szCs w:val="22"/>
        </w:rPr>
      </w:r>
      <w:r w:rsidRPr="00C4723B">
        <w:rPr>
          <w:b/>
          <w:sz w:val="22"/>
          <w:szCs w:val="22"/>
        </w:rPr>
        <w:instrText xml:space="preserve"> \* MERGEFORMAT </w:instrText>
      </w:r>
      <w:r w:rsidRPr="00C4723B">
        <w:rPr>
          <w:b/>
          <w:sz w:val="22"/>
          <w:szCs w:val="22"/>
        </w:rPr>
        <w:fldChar w:fldCharType="separate"/>
      </w:r>
      <w:r w:rsidRPr="00C4723B">
        <w:rPr>
          <w:b/>
          <w:sz w:val="22"/>
          <w:szCs w:val="22"/>
        </w:rPr>
        <w:t>Bill of Materials – Equipment and Components</w:t>
      </w:r>
      <w:r w:rsidRPr="00C4723B">
        <w:rPr>
          <w:b/>
          <w:sz w:val="22"/>
          <w:szCs w:val="22"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8"/>
        <w:gridCol w:w="2436"/>
        <w:gridCol w:w="6556"/>
      </w:tblGrid>
      <w:tr w:rsidR="006121F7" w:rsidRPr="00AC752B" w14:paraId="06485114" w14:textId="77777777" w:rsidTr="00E645CA">
        <w:trPr>
          <w:cantSplit/>
          <w:trHeight w:val="75"/>
          <w:jc w:val="center"/>
        </w:trPr>
        <w:tc>
          <w:tcPr>
            <w:tcW w:w="833" w:type="pct"/>
            <w:shd w:val="clear" w:color="auto" w:fill="E0E0E0"/>
            <w:vAlign w:val="center"/>
          </w:tcPr>
          <w:p w14:paraId="35C33310" w14:textId="77777777" w:rsidR="006121F7" w:rsidRPr="00AC752B" w:rsidRDefault="006121F7" w:rsidP="00D65DB8">
            <w:pPr>
              <w:jc w:val="center"/>
            </w:pPr>
            <w:r w:rsidRPr="00AC752B">
              <w:t>Part No./ Equipment ID</w:t>
            </w:r>
          </w:p>
        </w:tc>
        <w:tc>
          <w:tcPr>
            <w:tcW w:w="1129" w:type="pct"/>
            <w:shd w:val="clear" w:color="auto" w:fill="E0E0E0"/>
            <w:vAlign w:val="center"/>
          </w:tcPr>
          <w:p w14:paraId="1C8AADED" w14:textId="77777777" w:rsidR="006121F7" w:rsidRPr="00AC752B" w:rsidRDefault="006121F7" w:rsidP="00D65DB8">
            <w:pPr>
              <w:jc w:val="center"/>
            </w:pPr>
            <w:r w:rsidRPr="00AC752B">
              <w:t>Quantity</w:t>
            </w:r>
          </w:p>
        </w:tc>
        <w:tc>
          <w:tcPr>
            <w:tcW w:w="3038" w:type="pct"/>
            <w:shd w:val="clear" w:color="auto" w:fill="E0E0E0"/>
            <w:vAlign w:val="center"/>
          </w:tcPr>
          <w:p w14:paraId="0F3F3105" w14:textId="77777777" w:rsidR="006121F7" w:rsidRPr="00AC752B" w:rsidRDefault="006121F7" w:rsidP="00D65DB8">
            <w:pPr>
              <w:jc w:val="center"/>
            </w:pPr>
            <w:r w:rsidRPr="00AC752B">
              <w:t>Description</w:t>
            </w:r>
          </w:p>
        </w:tc>
      </w:tr>
      <w:tr w:rsidR="0011491E" w:rsidRPr="00AC752B" w14:paraId="2AA6CEFA" w14:textId="77777777" w:rsidTr="00E645CA">
        <w:trPr>
          <w:cantSplit/>
          <w:trHeight w:val="93"/>
          <w:jc w:val="center"/>
        </w:trPr>
        <w:tc>
          <w:tcPr>
            <w:tcW w:w="833" w:type="pct"/>
            <w:vAlign w:val="center"/>
          </w:tcPr>
          <w:p w14:paraId="79770423" w14:textId="12852A9A" w:rsidR="0011491E" w:rsidRPr="00AC752B" w:rsidRDefault="0011491E" w:rsidP="0011491E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600267</w:t>
            </w:r>
            <w:r w:rsidR="006E2D7B">
              <w:rPr>
                <w:rFonts w:cs="Arial"/>
              </w:rPr>
              <w:t>3</w:t>
            </w:r>
          </w:p>
        </w:tc>
        <w:tc>
          <w:tcPr>
            <w:tcW w:w="1129" w:type="pct"/>
            <w:vAlign w:val="center"/>
          </w:tcPr>
          <w:p w14:paraId="65E6B52A" w14:textId="7DA538BB" w:rsidR="0011491E" w:rsidRPr="00AC752B" w:rsidRDefault="0011491E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1</w:t>
            </w:r>
          </w:p>
        </w:tc>
        <w:tc>
          <w:tcPr>
            <w:tcW w:w="3038" w:type="pct"/>
            <w:vAlign w:val="center"/>
          </w:tcPr>
          <w:p w14:paraId="06C662ED" w14:textId="77777777" w:rsidR="0011491E" w:rsidRPr="00AC752B" w:rsidRDefault="0011491E" w:rsidP="0011491E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jc w:val="both"/>
              <w:rPr>
                <w:rFonts w:cs="Arial"/>
                <w:b/>
              </w:rPr>
            </w:pPr>
            <w:r w:rsidRPr="00AC752B">
              <w:rPr>
                <w:rFonts w:cs="Arial"/>
                <w:b/>
              </w:rPr>
              <w:t xml:space="preserve">Chromatography Kit </w:t>
            </w:r>
          </w:p>
          <w:p w14:paraId="5EC0EF3D" w14:textId="6CBA4670" w:rsidR="0011491E" w:rsidRPr="00AC752B" w:rsidRDefault="00833B48" w:rsidP="0011491E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AKTA Ready – Flow Kit (</w:t>
            </w:r>
            <w:r w:rsidR="00A46C3D" w:rsidRPr="00AC752B">
              <w:rPr>
                <w:rFonts w:cs="Arial"/>
              </w:rPr>
              <w:t xml:space="preserve">High </w:t>
            </w:r>
            <w:r w:rsidR="0011491E" w:rsidRPr="00AC752B">
              <w:rPr>
                <w:rFonts w:cs="Arial"/>
              </w:rPr>
              <w:t>Flow Kit)</w:t>
            </w:r>
          </w:p>
        </w:tc>
      </w:tr>
      <w:tr w:rsidR="0011491E" w:rsidRPr="00AC752B" w14:paraId="5E5173FB" w14:textId="77777777" w:rsidTr="00E645CA">
        <w:trPr>
          <w:cantSplit/>
          <w:trHeight w:val="93"/>
          <w:jc w:val="center"/>
        </w:trPr>
        <w:tc>
          <w:tcPr>
            <w:tcW w:w="833" w:type="pct"/>
            <w:vAlign w:val="center"/>
          </w:tcPr>
          <w:p w14:paraId="79032355" w14:textId="3BCE666F" w:rsidR="0011491E" w:rsidRPr="00AC752B" w:rsidRDefault="00126C91" w:rsidP="0011491E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</w:rPr>
            </w:pPr>
            <w:r>
              <w:rPr>
                <w:rFonts w:cs="Arial"/>
              </w:rPr>
              <w:t>6003953</w:t>
            </w:r>
          </w:p>
        </w:tc>
        <w:tc>
          <w:tcPr>
            <w:tcW w:w="1129" w:type="pct"/>
            <w:vAlign w:val="center"/>
          </w:tcPr>
          <w:p w14:paraId="086F72E3" w14:textId="5FE937AE" w:rsidR="0011491E" w:rsidRPr="00AC752B" w:rsidRDefault="0011491E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1</w:t>
            </w:r>
          </w:p>
        </w:tc>
        <w:tc>
          <w:tcPr>
            <w:tcW w:w="3038" w:type="pct"/>
            <w:vAlign w:val="center"/>
          </w:tcPr>
          <w:p w14:paraId="36971D72" w14:textId="3C4D6039" w:rsidR="0011491E" w:rsidRPr="00AC752B" w:rsidRDefault="0011491E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AKTA Ready – pH Probe</w:t>
            </w:r>
          </w:p>
        </w:tc>
      </w:tr>
      <w:tr w:rsidR="0011491E" w:rsidRPr="00AC752B" w14:paraId="1FE5377F" w14:textId="77777777" w:rsidTr="00E645CA">
        <w:trPr>
          <w:cantSplit/>
          <w:trHeight w:val="93"/>
          <w:jc w:val="center"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444B5981" w14:textId="7A64E6AB" w:rsidR="0011491E" w:rsidRPr="00AC752B" w:rsidRDefault="0011491E" w:rsidP="0011491E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</w:rPr>
              <w:t>8004948</w:t>
            </w:r>
          </w:p>
        </w:tc>
        <w:tc>
          <w:tcPr>
            <w:tcW w:w="1129" w:type="pct"/>
            <w:vAlign w:val="center"/>
          </w:tcPr>
          <w:p w14:paraId="19B5788A" w14:textId="167E9B17" w:rsidR="0011491E" w:rsidRPr="00AC752B" w:rsidRDefault="0011491E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As Needed</w:t>
            </w:r>
          </w:p>
        </w:tc>
        <w:tc>
          <w:tcPr>
            <w:tcW w:w="3038" w:type="pct"/>
            <w:tcBorders>
              <w:bottom w:val="single" w:sz="4" w:space="0" w:color="auto"/>
            </w:tcBorders>
            <w:vAlign w:val="center"/>
          </w:tcPr>
          <w:p w14:paraId="61DE1555" w14:textId="1FFC5CD7" w:rsidR="0011491E" w:rsidRPr="00AC752B" w:rsidRDefault="0011491E" w:rsidP="003B753D">
            <w:pPr>
              <w:spacing w:before="60" w:after="60" w:line="264" w:lineRule="auto"/>
              <w:jc w:val="both"/>
              <w:rPr>
                <w:rFonts w:cs="Arial"/>
                <w:b/>
              </w:rPr>
            </w:pPr>
            <w:r w:rsidRPr="00AC752B">
              <w:rPr>
                <w:rFonts w:cs="Arial"/>
              </w:rPr>
              <w:t>1% (v/v) Acetone, 1 M Sodium Chloride</w:t>
            </w:r>
          </w:p>
        </w:tc>
      </w:tr>
      <w:tr w:rsidR="001804AC" w:rsidRPr="00AC752B" w14:paraId="56CB6B95" w14:textId="77777777" w:rsidTr="00E645CA">
        <w:trPr>
          <w:cantSplit/>
          <w:trHeight w:val="93"/>
          <w:jc w:val="center"/>
        </w:trPr>
        <w:tc>
          <w:tcPr>
            <w:tcW w:w="833" w:type="pct"/>
            <w:tcBorders>
              <w:bottom w:val="nil"/>
            </w:tcBorders>
            <w:vAlign w:val="center"/>
          </w:tcPr>
          <w:p w14:paraId="1F5B31F4" w14:textId="77777777" w:rsidR="001804AC" w:rsidRPr="00AC752B" w:rsidRDefault="001804AC" w:rsidP="003B753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jc w:val="both"/>
              <w:rPr>
                <w:rFonts w:cs="Arial"/>
                <w:kern w:val="0"/>
              </w:rPr>
            </w:pPr>
          </w:p>
        </w:tc>
        <w:tc>
          <w:tcPr>
            <w:tcW w:w="1129" w:type="pct"/>
            <w:vMerge w:val="restart"/>
            <w:vAlign w:val="center"/>
          </w:tcPr>
          <w:p w14:paraId="08980E46" w14:textId="77777777" w:rsidR="001804AC" w:rsidRPr="00AC752B" w:rsidRDefault="001804AC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As Needed</w:t>
            </w:r>
          </w:p>
        </w:tc>
        <w:tc>
          <w:tcPr>
            <w:tcW w:w="3038" w:type="pct"/>
            <w:tcBorders>
              <w:bottom w:val="nil"/>
            </w:tcBorders>
            <w:vAlign w:val="center"/>
          </w:tcPr>
          <w:p w14:paraId="4C68427C" w14:textId="77777777" w:rsidR="001804AC" w:rsidRPr="00AC752B" w:rsidRDefault="001804AC" w:rsidP="003B753D">
            <w:pPr>
              <w:spacing w:before="60" w:after="60" w:line="264" w:lineRule="auto"/>
              <w:jc w:val="both"/>
              <w:rPr>
                <w:rFonts w:cs="Arial"/>
                <w:b/>
              </w:rPr>
            </w:pPr>
            <w:r w:rsidRPr="00AC752B">
              <w:rPr>
                <w:rFonts w:cs="Arial"/>
                <w:b/>
              </w:rPr>
              <w:t xml:space="preserve">Product Filters for Bags </w:t>
            </w:r>
          </w:p>
        </w:tc>
      </w:tr>
      <w:tr w:rsidR="001804AC" w:rsidRPr="00AC752B" w14:paraId="18168E4F" w14:textId="77777777" w:rsidTr="00E645CA">
        <w:trPr>
          <w:cantSplit/>
          <w:trHeight w:val="93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EB197B" w14:textId="77777777" w:rsidR="001804AC" w:rsidRPr="00AC752B" w:rsidRDefault="001804AC" w:rsidP="002B79B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4101737</w:t>
            </w:r>
          </w:p>
        </w:tc>
        <w:tc>
          <w:tcPr>
            <w:tcW w:w="1129" w:type="pct"/>
            <w:vMerge/>
            <w:vAlign w:val="center"/>
          </w:tcPr>
          <w:p w14:paraId="5A3D622B" w14:textId="77777777" w:rsidR="001804AC" w:rsidRPr="00AC752B" w:rsidRDefault="001804AC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EBE754" w14:textId="77777777" w:rsidR="001804AC" w:rsidRPr="00AC752B" w:rsidRDefault="001804AC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jc w:val="both"/>
              <w:rPr>
                <w:rFonts w:cs="Arial"/>
                <w:kern w:val="0"/>
              </w:rPr>
            </w:pPr>
            <w:r w:rsidRPr="00AC752B">
              <w:rPr>
                <w:rFonts w:cs="Arial"/>
              </w:rPr>
              <w:t>Filter – SHC 0.5+0.2 μm Capsules with C-Flex (3”)</w:t>
            </w:r>
          </w:p>
        </w:tc>
      </w:tr>
      <w:tr w:rsidR="001804AC" w:rsidRPr="00AC752B" w14:paraId="08BEE41D" w14:textId="77777777" w:rsidTr="00E645CA">
        <w:trPr>
          <w:cantSplit/>
          <w:trHeight w:val="93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2B61EF" w14:textId="77777777" w:rsidR="001804AC" w:rsidRPr="00AC752B" w:rsidRDefault="001804AC" w:rsidP="002B79B7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4101736</w:t>
            </w:r>
          </w:p>
          <w:p w14:paraId="345E2BDD" w14:textId="6B24A172" w:rsidR="006A7DA0" w:rsidRPr="0009038F" w:rsidRDefault="00F37147" w:rsidP="002B79B7">
            <w:pPr>
              <w:spacing w:before="60" w:after="60" w:line="264" w:lineRule="auto"/>
              <w:jc w:val="center"/>
              <w:rPr>
                <w:rFonts w:cs="Arial"/>
                <w:b/>
              </w:rPr>
            </w:pPr>
            <w:r w:rsidRPr="00CD7049">
              <w:rPr>
                <w:rFonts w:cs="Arial"/>
                <w:b/>
                <w:bCs/>
                <w:lang w:val="sv-SE"/>
              </w:rPr>
              <w:t>4100987</w:t>
            </w:r>
            <w:r w:rsidR="006A7DA0" w:rsidRPr="004B17F8">
              <w:rPr>
                <w:rFonts w:cs="Arial"/>
                <w:b/>
              </w:rPr>
              <w:t>*</w:t>
            </w:r>
          </w:p>
        </w:tc>
        <w:tc>
          <w:tcPr>
            <w:tcW w:w="1129" w:type="pct"/>
            <w:vMerge/>
            <w:vAlign w:val="center"/>
          </w:tcPr>
          <w:p w14:paraId="1BC59BD9" w14:textId="77777777" w:rsidR="001804AC" w:rsidRPr="00AC752B" w:rsidRDefault="001804AC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677756" w14:textId="77777777" w:rsidR="001804AC" w:rsidRPr="00AC752B" w:rsidRDefault="001804AC" w:rsidP="00705786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Filter – SHC 0.5+0.2 μm Capsules with C-Flex (10”)</w:t>
            </w:r>
            <w:r w:rsidR="00661069" w:rsidRPr="00AC752B">
              <w:rPr>
                <w:rFonts w:cs="Arial"/>
              </w:rPr>
              <w:t xml:space="preserve"> </w:t>
            </w:r>
          </w:p>
          <w:p w14:paraId="06F89027" w14:textId="77527AA3" w:rsidR="006A7DA0" w:rsidRPr="00CD7049" w:rsidRDefault="00F37147" w:rsidP="00CD7049">
            <w:r w:rsidRPr="0009038F">
              <w:t xml:space="preserve">Filter – 30 in., Opticap® XLT 30 Capsule Filter with Millipore </w:t>
            </w:r>
            <w:r w:rsidRPr="004B17F8">
              <w:t>Express® SHC Hydrophilic Membrane, 0.5/0.2 μm</w:t>
            </w:r>
          </w:p>
        </w:tc>
      </w:tr>
      <w:tr w:rsidR="001804AC" w:rsidRPr="00AC752B" w14:paraId="0FC48E5A" w14:textId="77777777" w:rsidTr="00E645CA">
        <w:trPr>
          <w:cantSplit/>
          <w:trHeight w:val="93"/>
          <w:jc w:val="center"/>
        </w:trPr>
        <w:tc>
          <w:tcPr>
            <w:tcW w:w="833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380173B" w14:textId="77777777" w:rsidR="001804AC" w:rsidRPr="00AC752B" w:rsidRDefault="001804AC" w:rsidP="004F2E2F">
            <w:pPr>
              <w:spacing w:before="40" w:after="40" w:line="264" w:lineRule="auto"/>
              <w:jc w:val="center"/>
              <w:rPr>
                <w:rFonts w:cs="Arial"/>
                <w:b/>
                <w:lang w:val="sv-SE"/>
              </w:rPr>
            </w:pPr>
            <w:r w:rsidRPr="00AC752B">
              <w:rPr>
                <w:rFonts w:cs="Arial"/>
                <w:b/>
                <w:lang w:val="sv-SE"/>
              </w:rPr>
              <w:t>6001342</w:t>
            </w:r>
            <w:r w:rsidR="008F18DE" w:rsidRPr="00AC752B">
              <w:rPr>
                <w:rFonts w:cs="Arial"/>
                <w:b/>
                <w:lang w:val="sv-SE"/>
              </w:rPr>
              <w:t>*</w:t>
            </w:r>
          </w:p>
          <w:p w14:paraId="316D2664" w14:textId="77777777" w:rsidR="004316F7" w:rsidRPr="00AC752B" w:rsidRDefault="004316F7" w:rsidP="004F2E2F">
            <w:pPr>
              <w:spacing w:before="40" w:after="40" w:line="264" w:lineRule="auto"/>
              <w:jc w:val="center"/>
              <w:rPr>
                <w:rFonts w:cs="Arial"/>
                <w:b/>
                <w:lang w:val="sv-SE"/>
              </w:rPr>
            </w:pPr>
          </w:p>
          <w:p w14:paraId="43A40130" w14:textId="436696E8" w:rsidR="004316F7" w:rsidRPr="00AC752B" w:rsidRDefault="004316F7" w:rsidP="004F2E2F">
            <w:pPr>
              <w:spacing w:before="40" w:after="40" w:line="264" w:lineRule="auto"/>
              <w:jc w:val="center"/>
              <w:rPr>
                <w:rFonts w:cs="Arial"/>
                <w:b/>
                <w:lang w:val="sv-SE"/>
              </w:rPr>
            </w:pPr>
            <w:r w:rsidRPr="00AC752B">
              <w:rPr>
                <w:rFonts w:cs="Arial"/>
                <w:b/>
              </w:rPr>
              <w:t>6001345*</w:t>
            </w:r>
          </w:p>
        </w:tc>
        <w:tc>
          <w:tcPr>
            <w:tcW w:w="1129" w:type="pct"/>
            <w:vMerge/>
            <w:vAlign w:val="center"/>
          </w:tcPr>
          <w:p w14:paraId="05CE5CD1" w14:textId="77777777" w:rsidR="001804AC" w:rsidRPr="00AC752B" w:rsidRDefault="001804AC" w:rsidP="0004131A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31D948C" w14:textId="77777777" w:rsidR="001804AC" w:rsidRPr="00AC752B" w:rsidRDefault="001804AC" w:rsidP="003B753D">
            <w:pPr>
              <w:spacing w:before="40" w:after="4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Filter – 6 in. Kleenpak Capsule with Fluorodyne EX Grade EDF Membrane</w:t>
            </w:r>
          </w:p>
          <w:p w14:paraId="58CB7140" w14:textId="5D8DA566" w:rsidR="004316F7" w:rsidRPr="00AC752B" w:rsidRDefault="004316F7" w:rsidP="003B753D">
            <w:pPr>
              <w:spacing w:before="40" w:after="4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Filter – High Area Kleenpak Nova Capsules with Fluorodyne EX Grade EDF Membrane (30 in.)</w:t>
            </w:r>
          </w:p>
        </w:tc>
      </w:tr>
      <w:tr w:rsidR="00041EEB" w:rsidRPr="00AC752B" w14:paraId="0B397216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bottom w:val="nil"/>
            </w:tcBorders>
            <w:shd w:val="clear" w:color="auto" w:fill="auto"/>
            <w:vAlign w:val="center"/>
          </w:tcPr>
          <w:p w14:paraId="46F43639" w14:textId="77777777" w:rsidR="00041EEB" w:rsidRPr="00AC752B" w:rsidRDefault="00041EEB" w:rsidP="004F2E2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</w:p>
        </w:tc>
        <w:tc>
          <w:tcPr>
            <w:tcW w:w="1129" w:type="pct"/>
            <w:vMerge w:val="restart"/>
            <w:shd w:val="clear" w:color="auto" w:fill="auto"/>
            <w:vAlign w:val="center"/>
          </w:tcPr>
          <w:p w14:paraId="21D109E4" w14:textId="3C94942D" w:rsidR="00041EEB" w:rsidRPr="00AC752B" w:rsidRDefault="00041EEB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As Needed</w:t>
            </w:r>
          </w:p>
        </w:tc>
        <w:tc>
          <w:tcPr>
            <w:tcW w:w="3038" w:type="pct"/>
            <w:tcBorders>
              <w:bottom w:val="nil"/>
            </w:tcBorders>
            <w:shd w:val="clear" w:color="auto" w:fill="auto"/>
          </w:tcPr>
          <w:p w14:paraId="6B7539DB" w14:textId="071E4418" w:rsidR="00041EEB" w:rsidRPr="00AC752B" w:rsidRDefault="00041EEB" w:rsidP="0004131A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  <w:b/>
              </w:rPr>
              <w:t>Product Mixing Bags</w:t>
            </w:r>
          </w:p>
        </w:tc>
      </w:tr>
      <w:tr w:rsidR="00E15199" w:rsidRPr="00AC752B" w14:paraId="431C4839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0B04D1B" w14:textId="32675982" w:rsidR="00E15199" w:rsidRPr="00AC752B" w:rsidRDefault="00E15199" w:rsidP="00E15199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600</w:t>
            </w:r>
            <w:r w:rsidR="00800E57">
              <w:rPr>
                <w:rFonts w:cs="Arial"/>
                <w:kern w:val="0"/>
              </w:rPr>
              <w:t>3471</w:t>
            </w:r>
          </w:p>
        </w:tc>
        <w:tc>
          <w:tcPr>
            <w:tcW w:w="1129" w:type="pct"/>
            <w:vMerge/>
            <w:vAlign w:val="center"/>
          </w:tcPr>
          <w:p w14:paraId="168AF6A1" w14:textId="49B4EA7D" w:rsidR="00E15199" w:rsidRPr="00AC752B" w:rsidRDefault="00E15199" w:rsidP="00E15199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6C242E97" w14:textId="32EECF30" w:rsidR="00E15199" w:rsidRPr="00AC752B" w:rsidRDefault="00E15199" w:rsidP="00E15199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2E72F0">
              <w:rPr>
                <w:rFonts w:cs="Arial"/>
                <w:bCs/>
              </w:rPr>
              <w:t>Custom Mobius Bag with Disposable Assembly (50 L)</w:t>
            </w:r>
          </w:p>
        </w:tc>
      </w:tr>
      <w:tr w:rsidR="00E15199" w:rsidRPr="00AC752B" w14:paraId="05C42817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0B85CE" w14:textId="458BAC7E" w:rsidR="00E15199" w:rsidRPr="00AC752B" w:rsidRDefault="00800E57" w:rsidP="00E15199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>
              <w:rPr>
                <w:rFonts w:cs="Arial"/>
                <w:kern w:val="0"/>
              </w:rPr>
              <w:t>6003472</w:t>
            </w:r>
          </w:p>
        </w:tc>
        <w:tc>
          <w:tcPr>
            <w:tcW w:w="1129" w:type="pct"/>
            <w:vMerge/>
            <w:vAlign w:val="center"/>
          </w:tcPr>
          <w:p w14:paraId="6818F42B" w14:textId="77777777" w:rsidR="00E15199" w:rsidRPr="00AC752B" w:rsidRDefault="00E15199" w:rsidP="00E15199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205C08A3" w14:textId="26DF4C47" w:rsidR="00E15199" w:rsidRPr="00AC752B" w:rsidRDefault="00E15199" w:rsidP="00E15199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2204EF">
              <w:t>Custom Mobius Bag with Disposable Assembly (100 L)</w:t>
            </w:r>
          </w:p>
        </w:tc>
      </w:tr>
      <w:tr w:rsidR="00E15199" w:rsidRPr="00AC752B" w14:paraId="14BF1DD0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142A9C9" w14:textId="4AC19364" w:rsidR="00E15199" w:rsidRPr="00AC752B" w:rsidRDefault="00800E57" w:rsidP="00E15199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>
              <w:rPr>
                <w:rFonts w:cs="Arial"/>
                <w:kern w:val="0"/>
              </w:rPr>
              <w:t>6003473</w:t>
            </w:r>
          </w:p>
        </w:tc>
        <w:tc>
          <w:tcPr>
            <w:tcW w:w="1129" w:type="pct"/>
            <w:vMerge/>
            <w:vAlign w:val="center"/>
          </w:tcPr>
          <w:p w14:paraId="05785D0A" w14:textId="77777777" w:rsidR="00E15199" w:rsidRPr="00AC752B" w:rsidRDefault="00E15199" w:rsidP="00E15199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7595F403" w14:textId="036530A2" w:rsidR="00E15199" w:rsidRPr="00AC752B" w:rsidRDefault="00E15199" w:rsidP="00E15199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2204EF">
              <w:t>Custom Mobius Bag with Disposable Assembly (200 L)</w:t>
            </w:r>
          </w:p>
        </w:tc>
      </w:tr>
      <w:tr w:rsidR="00E15199" w:rsidRPr="00AC752B" w14:paraId="50D7686E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E77ED2" w14:textId="505249D2" w:rsidR="00E15199" w:rsidRPr="00AC752B" w:rsidRDefault="00E15199" w:rsidP="00E15199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600</w:t>
            </w:r>
            <w:r w:rsidR="00AA371A">
              <w:rPr>
                <w:rFonts w:cs="Arial"/>
                <w:kern w:val="0"/>
              </w:rPr>
              <w:t>3474</w:t>
            </w:r>
          </w:p>
        </w:tc>
        <w:tc>
          <w:tcPr>
            <w:tcW w:w="1129" w:type="pct"/>
            <w:vMerge/>
            <w:vAlign w:val="center"/>
          </w:tcPr>
          <w:p w14:paraId="05F8F1FE" w14:textId="77777777" w:rsidR="00E15199" w:rsidRPr="00AC752B" w:rsidRDefault="00E15199" w:rsidP="00E15199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3A685D7D" w14:textId="2108C6E6" w:rsidR="00E15199" w:rsidRPr="00AC752B" w:rsidRDefault="00E15199" w:rsidP="00E15199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C32A3F">
              <w:rPr>
                <w:rFonts w:cs="Arial"/>
                <w:lang w:val="de-DE"/>
              </w:rPr>
              <w:t>Custom Mobius Bag with Disposable Assembly (500 L)</w:t>
            </w:r>
          </w:p>
        </w:tc>
      </w:tr>
      <w:tr w:rsidR="00041EEB" w:rsidRPr="00AC752B" w14:paraId="2CABCBF7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562BBF" w14:textId="0F28E451" w:rsidR="00041EEB" w:rsidRPr="00AC752B" w:rsidRDefault="00041EEB" w:rsidP="00041EEB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C46FEF">
              <w:rPr>
                <w:rFonts w:cs="Arial"/>
                <w:kern w:val="0"/>
              </w:rPr>
              <w:t>4102059</w:t>
            </w:r>
          </w:p>
        </w:tc>
        <w:tc>
          <w:tcPr>
            <w:tcW w:w="1129" w:type="pct"/>
            <w:vMerge/>
            <w:vAlign w:val="center"/>
          </w:tcPr>
          <w:p w14:paraId="16D91CA6" w14:textId="77777777" w:rsidR="00041EEB" w:rsidRPr="00AC752B" w:rsidRDefault="00041EEB" w:rsidP="00041EEB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222CD31D" w14:textId="303C9CE2" w:rsidR="00041EEB" w:rsidRPr="00AC752B" w:rsidRDefault="00041EEB" w:rsidP="00041EEB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C46FEF">
              <w:rPr>
                <w:rFonts w:cs="Arial"/>
              </w:rPr>
              <w:t>LevTech Mix Bag (50 L)</w:t>
            </w:r>
          </w:p>
        </w:tc>
      </w:tr>
      <w:tr w:rsidR="00041EEB" w:rsidRPr="00AC752B" w14:paraId="202A98FE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69FCF05" w14:textId="2ECBBDA3" w:rsidR="00041EEB" w:rsidRPr="00AC752B" w:rsidRDefault="00041EEB" w:rsidP="00041EEB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C46FEF">
              <w:rPr>
                <w:rFonts w:cs="Arial"/>
                <w:kern w:val="0"/>
              </w:rPr>
              <w:t>4102062</w:t>
            </w:r>
          </w:p>
        </w:tc>
        <w:tc>
          <w:tcPr>
            <w:tcW w:w="1129" w:type="pct"/>
            <w:vMerge/>
            <w:vAlign w:val="center"/>
          </w:tcPr>
          <w:p w14:paraId="6BD5EAA0" w14:textId="77777777" w:rsidR="00041EEB" w:rsidRPr="00AC752B" w:rsidRDefault="00041EEB" w:rsidP="00041EEB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0896E70D" w14:textId="205B52B6" w:rsidR="00041EEB" w:rsidRPr="00AC752B" w:rsidRDefault="00041EEB" w:rsidP="00041EEB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C46FEF">
              <w:rPr>
                <w:rFonts w:cs="Arial"/>
              </w:rPr>
              <w:t>LevTech Mix Bag (100 L)</w:t>
            </w:r>
          </w:p>
        </w:tc>
      </w:tr>
      <w:tr w:rsidR="00041EEB" w:rsidRPr="00AC752B" w14:paraId="631B13AA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CB7DCB6" w14:textId="5936D142" w:rsidR="00041EEB" w:rsidRPr="00AC752B" w:rsidRDefault="00041EEB" w:rsidP="00041EEB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C46FEF">
              <w:rPr>
                <w:rFonts w:cs="Arial"/>
                <w:kern w:val="0"/>
              </w:rPr>
              <w:t>4102060</w:t>
            </w:r>
          </w:p>
        </w:tc>
        <w:tc>
          <w:tcPr>
            <w:tcW w:w="1129" w:type="pct"/>
            <w:vMerge/>
            <w:vAlign w:val="center"/>
          </w:tcPr>
          <w:p w14:paraId="749B037D" w14:textId="77777777" w:rsidR="00041EEB" w:rsidRPr="00AC752B" w:rsidRDefault="00041EEB" w:rsidP="00041EEB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79E1B649" w14:textId="6A80C3F7" w:rsidR="00041EEB" w:rsidRPr="00AC752B" w:rsidRDefault="00041EEB" w:rsidP="00041EEB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C46FEF">
              <w:rPr>
                <w:rFonts w:cs="Arial"/>
              </w:rPr>
              <w:t>LevTech Mix Bag (200 L)</w:t>
            </w:r>
          </w:p>
        </w:tc>
      </w:tr>
      <w:tr w:rsidR="00041EEB" w:rsidRPr="00AC752B" w14:paraId="03DFA272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0BB994A" w14:textId="2706AFEA" w:rsidR="00041EEB" w:rsidRPr="00AC752B" w:rsidRDefault="00041EEB" w:rsidP="00041EEB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C46FEF">
              <w:rPr>
                <w:rFonts w:cs="Arial"/>
                <w:kern w:val="0"/>
              </w:rPr>
              <w:t>4102032</w:t>
            </w:r>
          </w:p>
        </w:tc>
        <w:tc>
          <w:tcPr>
            <w:tcW w:w="1129" w:type="pct"/>
            <w:vMerge/>
            <w:vAlign w:val="center"/>
          </w:tcPr>
          <w:p w14:paraId="27F4899F" w14:textId="77777777" w:rsidR="00041EEB" w:rsidRPr="00AC752B" w:rsidRDefault="00041EEB" w:rsidP="00041EEB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</w:tcPr>
          <w:p w14:paraId="6B505527" w14:textId="68EACF3E" w:rsidR="00041EEB" w:rsidRPr="00AC752B" w:rsidRDefault="00041EEB" w:rsidP="00041EEB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C46FEF">
              <w:rPr>
                <w:rFonts w:cs="Arial"/>
              </w:rPr>
              <w:t>LevTech Mix Bag (300 L)</w:t>
            </w:r>
          </w:p>
        </w:tc>
      </w:tr>
      <w:tr w:rsidR="00041EEB" w:rsidRPr="00AC752B" w14:paraId="3AE394AA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7FABF8C" w14:textId="46975CCE" w:rsidR="00041EEB" w:rsidRPr="00AC752B" w:rsidRDefault="00041EEB" w:rsidP="00041EEB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C46FEF">
              <w:rPr>
                <w:rFonts w:cs="Arial"/>
                <w:kern w:val="0"/>
              </w:rPr>
              <w:t>4102061</w:t>
            </w:r>
          </w:p>
        </w:tc>
        <w:tc>
          <w:tcPr>
            <w:tcW w:w="1129" w:type="pct"/>
            <w:vMerge/>
            <w:vAlign w:val="center"/>
          </w:tcPr>
          <w:p w14:paraId="5993341A" w14:textId="77777777" w:rsidR="00041EEB" w:rsidRPr="00AC752B" w:rsidRDefault="00041EEB" w:rsidP="00041EEB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42A5E7" w14:textId="131D68AD" w:rsidR="00041EEB" w:rsidRPr="00AC752B" w:rsidRDefault="00041EEB" w:rsidP="00041EEB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C46FEF">
              <w:rPr>
                <w:rFonts w:cs="Arial"/>
              </w:rPr>
              <w:t>LevTech Mix Bag (560 L)</w:t>
            </w:r>
          </w:p>
        </w:tc>
      </w:tr>
      <w:tr w:rsidR="00915EEF" w:rsidRPr="00AC752B" w14:paraId="24D9C181" w14:textId="77777777" w:rsidTr="00E645CA">
        <w:trPr>
          <w:cantSplit/>
          <w:trHeight w:val="65"/>
          <w:jc w:val="center"/>
        </w:trPr>
        <w:tc>
          <w:tcPr>
            <w:tcW w:w="833" w:type="pct"/>
            <w:tcBorders>
              <w:bottom w:val="nil"/>
            </w:tcBorders>
            <w:shd w:val="clear" w:color="auto" w:fill="auto"/>
            <w:vAlign w:val="center"/>
          </w:tcPr>
          <w:p w14:paraId="6EE1A895" w14:textId="77777777" w:rsidR="00633C64" w:rsidRPr="00AC752B" w:rsidRDefault="00633C64" w:rsidP="004F2E2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bookmarkStart w:id="4" w:name="_Hlk358883972"/>
            <w:r w:rsidRPr="00AC752B">
              <w:rPr>
                <w:rFonts w:cs="Arial"/>
                <w:kern w:val="0"/>
              </w:rPr>
              <w:t>4101684</w:t>
            </w:r>
          </w:p>
        </w:tc>
        <w:tc>
          <w:tcPr>
            <w:tcW w:w="1129" w:type="pct"/>
            <w:vMerge w:val="restart"/>
            <w:shd w:val="clear" w:color="auto" w:fill="auto"/>
            <w:vAlign w:val="center"/>
          </w:tcPr>
          <w:p w14:paraId="620D45B3" w14:textId="5BACE95A" w:rsidR="00633C64" w:rsidRPr="00AC752B" w:rsidRDefault="009272B1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As Needed</w:t>
            </w:r>
          </w:p>
        </w:tc>
        <w:tc>
          <w:tcPr>
            <w:tcW w:w="3038" w:type="pct"/>
            <w:tcBorders>
              <w:bottom w:val="nil"/>
            </w:tcBorders>
            <w:shd w:val="clear" w:color="auto" w:fill="auto"/>
            <w:vAlign w:val="center"/>
          </w:tcPr>
          <w:p w14:paraId="3237E1AF" w14:textId="77777777" w:rsidR="00633C64" w:rsidRPr="00AC752B" w:rsidRDefault="00633C64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Bags – Stedim 3D Bags with C-Flex (500 L)</w:t>
            </w:r>
          </w:p>
        </w:tc>
      </w:tr>
      <w:bookmarkEnd w:id="4"/>
      <w:tr w:rsidR="009466DA" w:rsidRPr="00AC752B" w14:paraId="643AB0E1" w14:textId="77777777" w:rsidTr="00E645CA">
        <w:trPr>
          <w:cantSplit/>
          <w:trHeight w:val="80"/>
          <w:jc w:val="center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0E13DEA" w14:textId="77777777" w:rsidR="009466DA" w:rsidRPr="00AC752B" w:rsidRDefault="009466DA" w:rsidP="004F2E2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4101685</w:t>
            </w:r>
          </w:p>
        </w:tc>
        <w:tc>
          <w:tcPr>
            <w:tcW w:w="1129" w:type="pct"/>
            <w:vMerge/>
            <w:vAlign w:val="center"/>
          </w:tcPr>
          <w:p w14:paraId="6C1121DB" w14:textId="77777777" w:rsidR="009466DA" w:rsidRPr="00AC752B" w:rsidRDefault="009466DA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84CC551" w14:textId="77777777" w:rsidR="009466DA" w:rsidRPr="00AC752B" w:rsidRDefault="009466DA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Bags – Stedim 3D Bags with C-Flex (300 L)</w:t>
            </w:r>
          </w:p>
        </w:tc>
      </w:tr>
      <w:tr w:rsidR="002325BB" w:rsidRPr="00AC752B" w14:paraId="44247CB1" w14:textId="77777777" w:rsidTr="00E645CA">
        <w:trPr>
          <w:cantSplit/>
          <w:trHeight w:val="387"/>
          <w:jc w:val="center"/>
        </w:trPr>
        <w:tc>
          <w:tcPr>
            <w:tcW w:w="833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3AA09CA1" w14:textId="77777777" w:rsidR="009466DA" w:rsidRPr="00AC752B" w:rsidRDefault="009466DA" w:rsidP="004F2E2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AC752B">
              <w:rPr>
                <w:rFonts w:cs="Arial"/>
                <w:kern w:val="0"/>
              </w:rPr>
              <w:t>4101687</w:t>
            </w:r>
          </w:p>
        </w:tc>
        <w:tc>
          <w:tcPr>
            <w:tcW w:w="1129" w:type="pct"/>
            <w:vMerge/>
            <w:vAlign w:val="center"/>
          </w:tcPr>
          <w:p w14:paraId="3EA58DC0" w14:textId="77777777" w:rsidR="009466DA" w:rsidRPr="00AC752B" w:rsidRDefault="009466DA" w:rsidP="0004131A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38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03BE09B" w14:textId="77777777" w:rsidR="009466DA" w:rsidRPr="00AC752B" w:rsidRDefault="009466DA" w:rsidP="003B753D">
            <w:pPr>
              <w:spacing w:before="60" w:after="60" w:line="264" w:lineRule="auto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>Bags – Stedim 3D Bags with C-Flex (200 L)</w:t>
            </w:r>
          </w:p>
        </w:tc>
      </w:tr>
      <w:tr w:rsidR="00B15FBC" w:rsidRPr="00B15FBC" w14:paraId="513CEE3B" w14:textId="77777777" w:rsidTr="00E645CA">
        <w:tblPrEx>
          <w:jc w:val="left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833" w:type="pct"/>
            <w:tcBorders>
              <w:bottom w:val="nil"/>
            </w:tcBorders>
            <w:shd w:val="clear" w:color="auto" w:fill="auto"/>
            <w:vAlign w:val="center"/>
            <w:hideMark/>
          </w:tcPr>
          <w:p w14:paraId="3FD3CE35" w14:textId="77777777" w:rsidR="00B15FBC" w:rsidRPr="000D57E4" w:rsidRDefault="00B15FBC" w:rsidP="00B15FBC">
            <w:pPr>
              <w:spacing w:line="240" w:lineRule="auto"/>
              <w:jc w:val="center"/>
              <w:textAlignment w:val="baseline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6003424 </w:t>
            </w:r>
          </w:p>
        </w:tc>
        <w:tc>
          <w:tcPr>
            <w:tcW w:w="1129" w:type="pct"/>
            <w:vMerge w:val="restart"/>
            <w:shd w:val="clear" w:color="auto" w:fill="auto"/>
            <w:vAlign w:val="center"/>
            <w:hideMark/>
          </w:tcPr>
          <w:p w14:paraId="3B9A9C49" w14:textId="77777777" w:rsidR="00B15FBC" w:rsidRPr="000D57E4" w:rsidRDefault="00B15FBC" w:rsidP="00B15FBC">
            <w:pPr>
              <w:spacing w:line="240" w:lineRule="auto"/>
              <w:jc w:val="center"/>
              <w:textAlignment w:val="baseline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As Needed </w:t>
            </w:r>
          </w:p>
        </w:tc>
        <w:tc>
          <w:tcPr>
            <w:tcW w:w="3038" w:type="pct"/>
            <w:tcBorders>
              <w:bottom w:val="nil"/>
            </w:tcBorders>
            <w:shd w:val="clear" w:color="auto" w:fill="auto"/>
            <w:vAlign w:val="center"/>
            <w:hideMark/>
          </w:tcPr>
          <w:p w14:paraId="356A7CA7" w14:textId="3822EF69" w:rsidR="00B15FBC" w:rsidRPr="000D57E4" w:rsidRDefault="00B15FBC" w:rsidP="00B15FBC">
            <w:pPr>
              <w:spacing w:line="240" w:lineRule="auto"/>
              <w:textAlignment w:val="baseline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Gamma Irradiated Braided Silicone Tubing</w:t>
            </w:r>
            <w:r>
              <w:rPr>
                <w:rFonts w:cs="Arial"/>
              </w:rPr>
              <w:t xml:space="preserve"> </w:t>
            </w:r>
            <w:r w:rsidRPr="000D57E4">
              <w:rPr>
                <w:rFonts w:cs="Arial"/>
              </w:rPr>
              <w:t>(3/8” x 5/8”) </w:t>
            </w:r>
          </w:p>
        </w:tc>
      </w:tr>
      <w:tr w:rsidR="00B15FBC" w:rsidRPr="00B15FBC" w14:paraId="0FED0C52" w14:textId="77777777" w:rsidTr="00E645CA">
        <w:tblPrEx>
          <w:jc w:val="left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14:paraId="298C25ED" w14:textId="77777777" w:rsidR="00B15FBC" w:rsidRPr="000D57E4" w:rsidRDefault="00B15FBC" w:rsidP="00B15FBC">
            <w:pPr>
              <w:spacing w:line="240" w:lineRule="auto"/>
              <w:jc w:val="center"/>
              <w:textAlignment w:val="baseline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6003425 </w:t>
            </w:r>
          </w:p>
        </w:tc>
        <w:tc>
          <w:tcPr>
            <w:tcW w:w="1129" w:type="pct"/>
            <w:vMerge/>
            <w:vAlign w:val="center"/>
            <w:hideMark/>
          </w:tcPr>
          <w:p w14:paraId="0097BC6F" w14:textId="77777777" w:rsidR="00B15FBC" w:rsidRPr="000D57E4" w:rsidRDefault="00B15FBC" w:rsidP="00B15FBC">
            <w:pPr>
              <w:spacing w:line="240" w:lineRule="auto"/>
              <w:rPr>
                <w:rFonts w:ascii="Segoe UI" w:hAnsi="Segoe UI" w:cs="Segoe UI"/>
              </w:rPr>
            </w:pPr>
          </w:p>
        </w:tc>
        <w:tc>
          <w:tcPr>
            <w:tcW w:w="3038" w:type="pct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14:paraId="58249ECD" w14:textId="77777777" w:rsidR="00B15FBC" w:rsidRPr="000D57E4" w:rsidRDefault="00B15FBC" w:rsidP="00B15FBC">
            <w:pPr>
              <w:spacing w:line="240" w:lineRule="auto"/>
              <w:textAlignment w:val="baseline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Gamma Irradiated Braided Silicone Tubing (1/2” x 7/8”) </w:t>
            </w:r>
          </w:p>
        </w:tc>
      </w:tr>
      <w:tr w:rsidR="00B15FBC" w:rsidRPr="00B15FBC" w14:paraId="0D0FC68F" w14:textId="77777777" w:rsidTr="008C02D7">
        <w:tblPrEx>
          <w:jc w:val="left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833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3FE6FAC" w14:textId="77777777" w:rsidR="00B15FBC" w:rsidRPr="000D57E4" w:rsidRDefault="00B15FBC" w:rsidP="00B15FBC">
            <w:pPr>
              <w:spacing w:line="240" w:lineRule="auto"/>
              <w:jc w:val="center"/>
              <w:textAlignment w:val="baseline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6003426 </w:t>
            </w:r>
          </w:p>
        </w:tc>
        <w:tc>
          <w:tcPr>
            <w:tcW w:w="1129" w:type="pct"/>
            <w:vMerge/>
            <w:vAlign w:val="center"/>
            <w:hideMark/>
          </w:tcPr>
          <w:p w14:paraId="230ED0B5" w14:textId="77777777" w:rsidR="00B15FBC" w:rsidRPr="000D57E4" w:rsidRDefault="00B15FBC" w:rsidP="00B15FBC">
            <w:pPr>
              <w:spacing w:line="240" w:lineRule="auto"/>
              <w:rPr>
                <w:rFonts w:ascii="Segoe UI" w:hAnsi="Segoe UI" w:cs="Segoe UI"/>
              </w:rPr>
            </w:pPr>
          </w:p>
        </w:tc>
        <w:tc>
          <w:tcPr>
            <w:tcW w:w="3038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A698494" w14:textId="77777777" w:rsidR="00B15FBC" w:rsidRPr="000D57E4" w:rsidRDefault="00B15FBC" w:rsidP="00B15FBC">
            <w:pPr>
              <w:spacing w:line="240" w:lineRule="auto"/>
              <w:textAlignment w:val="baseline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Gamma Irradiated Braided Silicone Tubing (1” x 1-3/8”) </w:t>
            </w:r>
          </w:p>
        </w:tc>
      </w:tr>
      <w:tr w:rsidR="008C02D7" w:rsidRPr="00B15FBC" w14:paraId="41BD2893" w14:textId="77777777" w:rsidTr="00F81701">
        <w:tblPrEx>
          <w:tblCellMar>
            <w:left w:w="0" w:type="dxa"/>
            <w:right w:w="0" w:type="dxa"/>
          </w:tblCellMar>
        </w:tblPrEx>
        <w:trPr>
          <w:trHeight w:val="539"/>
          <w:jc w:val="center"/>
        </w:trPr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91FC5E" w14:textId="59353D09" w:rsidR="008C02D7" w:rsidRPr="000D57E4" w:rsidRDefault="008C02D7" w:rsidP="00B15FBC">
            <w:pPr>
              <w:spacing w:line="240" w:lineRule="auto"/>
              <w:jc w:val="center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4101552</w:t>
            </w:r>
          </w:p>
        </w:tc>
        <w:tc>
          <w:tcPr>
            <w:tcW w:w="1129" w:type="pct"/>
            <w:vAlign w:val="center"/>
          </w:tcPr>
          <w:p w14:paraId="248B704D" w14:textId="40B507C6" w:rsidR="008C02D7" w:rsidRPr="000D57E4" w:rsidRDefault="008C02D7" w:rsidP="00F81701">
            <w:pPr>
              <w:spacing w:line="240" w:lineRule="auto"/>
              <w:jc w:val="center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As Needed</w:t>
            </w:r>
          </w:p>
        </w:tc>
        <w:tc>
          <w:tcPr>
            <w:tcW w:w="30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67B1E4" w14:textId="6EF7E30F" w:rsidR="008C02D7" w:rsidRDefault="008C02D7" w:rsidP="00B15FBC">
            <w:pPr>
              <w:spacing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Filter for Depth Filtration</w:t>
            </w:r>
          </w:p>
          <w:p w14:paraId="36CEB9A6" w14:textId="77777777" w:rsidR="004F54E4" w:rsidRDefault="004F54E4" w:rsidP="00B15FBC">
            <w:pPr>
              <w:spacing w:line="240" w:lineRule="auto"/>
              <w:textAlignment w:val="baseline"/>
              <w:rPr>
                <w:rFonts w:cs="Arial"/>
              </w:rPr>
            </w:pPr>
          </w:p>
          <w:p w14:paraId="145FFEC3" w14:textId="5B9A3AE7" w:rsidR="008C02D7" w:rsidRPr="000D57E4" w:rsidRDefault="008C02D7" w:rsidP="00B15FBC">
            <w:pPr>
              <w:spacing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Filter- Millistak POD Filter, 1.1 m</w:t>
            </w:r>
            <w:r w:rsidRPr="00F81701">
              <w:rPr>
                <w:rFonts w:cs="Arial"/>
                <w:vertAlign w:val="superscript"/>
              </w:rPr>
              <w:t xml:space="preserve">2 </w:t>
            </w:r>
            <w:r>
              <w:rPr>
                <w:rFonts w:cs="Arial"/>
              </w:rPr>
              <w:t>(C0HC grade)</w:t>
            </w:r>
          </w:p>
        </w:tc>
      </w:tr>
      <w:tr w:rsidR="008C02D7" w:rsidRPr="00B15FBC" w14:paraId="2E11B09E" w14:textId="77777777" w:rsidTr="00F81701">
        <w:tblPrEx>
          <w:tblCellMar>
            <w:left w:w="0" w:type="dxa"/>
            <w:right w:w="0" w:type="dxa"/>
          </w:tblCellMar>
        </w:tblPrEx>
        <w:trPr>
          <w:trHeight w:val="1007"/>
          <w:jc w:val="center"/>
        </w:trPr>
        <w:tc>
          <w:tcPr>
            <w:tcW w:w="83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567B7C" w14:textId="77777777" w:rsidR="008C02D7" w:rsidRDefault="008C02D7" w:rsidP="00B15FBC">
            <w:pPr>
              <w:spacing w:line="240" w:lineRule="auto"/>
              <w:jc w:val="center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4102309</w:t>
            </w:r>
          </w:p>
          <w:p w14:paraId="395632EA" w14:textId="499A7325" w:rsidR="008C02D7" w:rsidRDefault="008C02D7" w:rsidP="00B15FBC">
            <w:pPr>
              <w:spacing w:line="240" w:lineRule="auto"/>
              <w:jc w:val="center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4102310</w:t>
            </w:r>
          </w:p>
        </w:tc>
        <w:tc>
          <w:tcPr>
            <w:tcW w:w="1129" w:type="pct"/>
            <w:vAlign w:val="center"/>
          </w:tcPr>
          <w:p w14:paraId="3AEBFEAB" w14:textId="7BF807A0" w:rsidR="008C02D7" w:rsidRDefault="008C02D7" w:rsidP="00F81701">
            <w:pPr>
              <w:spacing w:line="240" w:lineRule="auto"/>
              <w:jc w:val="center"/>
              <w:rPr>
                <w:rFonts w:ascii="Segoe UI" w:hAnsi="Segoe UI" w:cs="Segoe UI"/>
              </w:rPr>
            </w:pPr>
            <w:r w:rsidRPr="000D57E4">
              <w:rPr>
                <w:rFonts w:cs="Arial"/>
              </w:rPr>
              <w:t>As Needed</w:t>
            </w:r>
          </w:p>
        </w:tc>
        <w:tc>
          <w:tcPr>
            <w:tcW w:w="303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7A4607" w14:textId="77777777" w:rsidR="008C02D7" w:rsidRDefault="008C02D7" w:rsidP="00B15FBC">
            <w:pPr>
              <w:spacing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POD Holder</w:t>
            </w:r>
          </w:p>
          <w:p w14:paraId="6F157F61" w14:textId="77777777" w:rsidR="008C02D7" w:rsidRDefault="008C02D7" w:rsidP="00B15FBC">
            <w:pPr>
              <w:spacing w:line="240" w:lineRule="auto"/>
              <w:textAlignment w:val="baseline"/>
              <w:rPr>
                <w:rFonts w:cs="Arial"/>
              </w:rPr>
            </w:pPr>
          </w:p>
          <w:p w14:paraId="12FC4DA5" w14:textId="77777777" w:rsidR="008C02D7" w:rsidRDefault="008C02D7" w:rsidP="00B15FBC">
            <w:pPr>
              <w:spacing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Disposable POD Adapter Kit 3 through 3 Blind</w:t>
            </w:r>
          </w:p>
          <w:p w14:paraId="0A95C0CA" w14:textId="40B8C08D" w:rsidR="008C02D7" w:rsidRDefault="008C02D7" w:rsidP="00B15FBC">
            <w:pPr>
              <w:spacing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</w:rPr>
              <w:t>Disposable POD Adapter Kit 6 through</w:t>
            </w:r>
          </w:p>
        </w:tc>
      </w:tr>
    </w:tbl>
    <w:p w14:paraId="59C0C568" w14:textId="6BC4F867" w:rsidR="00951223" w:rsidRPr="00AC752B" w:rsidRDefault="00951223" w:rsidP="00C10A9C">
      <w:r w:rsidRPr="00AC752B">
        <w:t>*</w:t>
      </w:r>
      <w:r w:rsidR="00386AF8" w:rsidRPr="00AC752B">
        <w:t xml:space="preserve"> Materials</w:t>
      </w:r>
      <w:r w:rsidRPr="00AC752B">
        <w:t xml:space="preserve"> with bolded filter part numbers require autoclaving prior to use</w:t>
      </w:r>
      <w:r w:rsidR="00A53408">
        <w:t>.</w:t>
      </w:r>
    </w:p>
    <w:p w14:paraId="5362142D" w14:textId="77777777" w:rsidR="00951223" w:rsidRPr="00AC752B" w:rsidRDefault="00951223">
      <w:pPr>
        <w:spacing w:line="240" w:lineRule="auto"/>
        <w:rPr>
          <w:b/>
          <w:sz w:val="18"/>
        </w:rPr>
      </w:pPr>
    </w:p>
    <w:p w14:paraId="74ACE3AD" w14:textId="77777777" w:rsidR="00951223" w:rsidRPr="00AC752B" w:rsidRDefault="00951223">
      <w:pPr>
        <w:spacing w:line="240" w:lineRule="auto"/>
        <w:rPr>
          <w:b/>
          <w:sz w:val="18"/>
        </w:rPr>
        <w:sectPr w:rsidR="00951223" w:rsidRPr="00AC752B" w:rsidSect="00C4723B">
          <w:headerReference w:type="even" r:id="rId12"/>
          <w:headerReference w:type="default" r:id="rId13"/>
          <w:headerReference w:type="first" r:id="rId14"/>
          <w:type w:val="nextColumn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5B6E3BC7" w14:textId="77777777" w:rsidR="00951223" w:rsidRPr="00AC752B" w:rsidRDefault="00951223" w:rsidP="00951223">
      <w:pPr>
        <w:jc w:val="center"/>
        <w:rPr>
          <w:b/>
          <w:sz w:val="24"/>
        </w:rPr>
      </w:pPr>
      <w:r w:rsidRPr="00AC752B">
        <w:rPr>
          <w:b/>
          <w:sz w:val="24"/>
        </w:rPr>
        <w:lastRenderedPageBreak/>
        <w:t>Additional Manufacturing Supplies Used in Process:</w:t>
      </w:r>
    </w:p>
    <w:p w14:paraId="2EF81C8F" w14:textId="77777777" w:rsidR="00951223" w:rsidRPr="00AC752B" w:rsidRDefault="00951223" w:rsidP="00951223"/>
    <w:p w14:paraId="621C6351" w14:textId="77777777" w:rsidR="00B15061" w:rsidRDefault="00951223" w:rsidP="00951223">
      <w:pPr>
        <w:rPr>
          <w:rFonts w:eastAsiaTheme="minorHAnsi" w:cs="Arial"/>
        </w:rPr>
      </w:pPr>
      <w:r w:rsidRPr="00AC752B">
        <w:rPr>
          <w:rFonts w:eastAsiaTheme="minorHAnsi" w:cs="Arial"/>
        </w:rPr>
        <w:t>If additional materials (filter, bag, etc.) need to be used during processing</w:t>
      </w:r>
      <w:r w:rsidR="00B15061">
        <w:rPr>
          <w:rFonts w:eastAsiaTheme="minorHAnsi" w:cs="Arial"/>
        </w:rPr>
        <w:t>:</w:t>
      </w:r>
    </w:p>
    <w:p w14:paraId="12E6A722" w14:textId="404DC5D3" w:rsidR="002335EB" w:rsidRDefault="00951223" w:rsidP="00BF75BA">
      <w:pPr>
        <w:pStyle w:val="ListParagraph"/>
        <w:numPr>
          <w:ilvl w:val="0"/>
          <w:numId w:val="48"/>
        </w:numPr>
        <w:rPr>
          <w:rFonts w:cs="Arial"/>
        </w:rPr>
      </w:pPr>
      <w:r w:rsidRPr="00B15061">
        <w:rPr>
          <w:rFonts w:cs="Arial"/>
        </w:rPr>
        <w:t xml:space="preserve">Prior to use, ensure the material is acceptable for use based on </w:t>
      </w:r>
      <w:r w:rsidRPr="00B15061">
        <w:rPr>
          <w:rFonts w:cs="Arial"/>
          <w:b/>
          <w:bCs/>
        </w:rPr>
        <w:t xml:space="preserve">Section </w:t>
      </w:r>
      <w:r w:rsidR="00E65162" w:rsidRPr="00B15061">
        <w:rPr>
          <w:rFonts w:cs="Arial"/>
          <w:b/>
          <w:bCs/>
        </w:rPr>
        <w:fldChar w:fldCharType="begin"/>
      </w:r>
      <w:r w:rsidR="00E65162" w:rsidRPr="00B15061">
        <w:rPr>
          <w:rFonts w:cs="Arial"/>
          <w:b/>
          <w:bCs/>
        </w:rPr>
        <w:instrText xml:space="preserve"> REF _Ref258330418 \r \h </w:instrText>
      </w:r>
      <w:r w:rsidR="00B62854" w:rsidRPr="00B15061">
        <w:rPr>
          <w:rFonts w:cs="Arial"/>
          <w:b/>
          <w:bCs/>
        </w:rPr>
        <w:instrText xml:space="preserve"> \* MERGEFORMAT </w:instrText>
      </w:r>
      <w:r w:rsidR="00E65162" w:rsidRPr="00B15061">
        <w:rPr>
          <w:rFonts w:cs="Arial"/>
          <w:b/>
          <w:bCs/>
        </w:rPr>
      </w:r>
      <w:r w:rsidR="00E65162" w:rsidRPr="00B15061">
        <w:rPr>
          <w:rFonts w:cs="Arial"/>
          <w:b/>
          <w:bCs/>
        </w:rPr>
        <w:fldChar w:fldCharType="separate"/>
      </w:r>
      <w:r w:rsidR="00BE21D6">
        <w:rPr>
          <w:rFonts w:cs="Arial"/>
          <w:b/>
          <w:bCs/>
        </w:rPr>
        <w:t>4</w:t>
      </w:r>
      <w:r w:rsidR="00E65162" w:rsidRPr="00B15061">
        <w:rPr>
          <w:rFonts w:cs="Arial"/>
          <w:b/>
          <w:bCs/>
        </w:rPr>
        <w:fldChar w:fldCharType="end"/>
      </w:r>
      <w:r w:rsidR="00BE21D6" w:rsidRPr="00B15061">
        <w:rPr>
          <w:rFonts w:cs="Arial"/>
        </w:rPr>
        <w:t xml:space="preserve">. </w:t>
      </w:r>
    </w:p>
    <w:p w14:paraId="437D3FDC" w14:textId="77777777" w:rsidR="002335EB" w:rsidRDefault="00951223" w:rsidP="00BF75BA">
      <w:pPr>
        <w:pStyle w:val="ListParagraph"/>
        <w:numPr>
          <w:ilvl w:val="0"/>
          <w:numId w:val="48"/>
        </w:numPr>
        <w:rPr>
          <w:rFonts w:cs="Arial"/>
        </w:rPr>
      </w:pPr>
      <w:r w:rsidRPr="00B15061">
        <w:rPr>
          <w:rFonts w:cs="Arial"/>
        </w:rPr>
        <w:t>Record the</w:t>
      </w:r>
      <w:r w:rsidR="002335EB">
        <w:rPr>
          <w:rFonts w:cs="Arial"/>
        </w:rPr>
        <w:t xml:space="preserve"> applicable material information.</w:t>
      </w:r>
    </w:p>
    <w:p w14:paraId="7F6C5690" w14:textId="4153F006" w:rsidR="00951223" w:rsidRPr="00B15061" w:rsidRDefault="00951223" w:rsidP="00BF75BA">
      <w:pPr>
        <w:pStyle w:val="ListParagraph"/>
        <w:numPr>
          <w:ilvl w:val="0"/>
          <w:numId w:val="48"/>
        </w:numPr>
        <w:rPr>
          <w:rFonts w:cs="Arial"/>
        </w:rPr>
      </w:pPr>
      <w:r w:rsidRPr="00B15061">
        <w:rPr>
          <w:rFonts w:cs="Arial"/>
        </w:rPr>
        <w:t>Document the reason for the change in</w:t>
      </w:r>
      <w:r w:rsidR="003B7C3B">
        <w:rPr>
          <w:rFonts w:cs="Arial"/>
          <w:b/>
        </w:rPr>
        <w:t xml:space="preserve"> </w:t>
      </w:r>
      <w:r w:rsidR="003B7C3B" w:rsidRPr="003B7C3B">
        <w:rPr>
          <w:rFonts w:cs="Arial"/>
          <w:b/>
        </w:rPr>
        <w:fldChar w:fldCharType="begin"/>
      </w:r>
      <w:r w:rsidR="003B7C3B" w:rsidRPr="003B7C3B">
        <w:rPr>
          <w:rFonts w:cs="Arial"/>
          <w:b/>
        </w:rPr>
        <w:instrText xml:space="preserve"> REF _Ref51232712 \h  \* MERGEFORMAT </w:instrText>
      </w:r>
      <w:r w:rsidR="003B7C3B" w:rsidRPr="003B7C3B">
        <w:rPr>
          <w:rFonts w:cs="Arial"/>
          <w:b/>
        </w:rPr>
      </w:r>
      <w:r w:rsidR="003B7C3B" w:rsidRPr="003B7C3B">
        <w:rPr>
          <w:rFonts w:cs="Arial"/>
          <w:b/>
        </w:rPr>
        <w:fldChar w:fldCharType="separate"/>
      </w:r>
      <w:r w:rsidR="00BE21D6" w:rsidRPr="00BE21D6">
        <w:rPr>
          <w:b/>
        </w:rPr>
        <w:t>Attachment 6: Comments Section</w:t>
      </w:r>
      <w:r w:rsidR="003B7C3B" w:rsidRPr="003B7C3B">
        <w:rPr>
          <w:rFonts w:cs="Arial"/>
          <w:b/>
        </w:rPr>
        <w:fldChar w:fldCharType="end"/>
      </w:r>
      <w:r w:rsidRPr="00B15061">
        <w:rPr>
          <w:rFonts w:cs="Arial"/>
        </w:rPr>
        <w:t xml:space="preserve">. </w:t>
      </w:r>
    </w:p>
    <w:tbl>
      <w:tblPr>
        <w:tblStyle w:val="TableGrid1"/>
        <w:tblW w:w="13765" w:type="dxa"/>
        <w:jc w:val="center"/>
        <w:tblLook w:val="04A0" w:firstRow="1" w:lastRow="0" w:firstColumn="1" w:lastColumn="0" w:noHBand="0" w:noVBand="1"/>
      </w:tblPr>
      <w:tblGrid>
        <w:gridCol w:w="1004"/>
        <w:gridCol w:w="1781"/>
        <w:gridCol w:w="1170"/>
        <w:gridCol w:w="1080"/>
        <w:gridCol w:w="1170"/>
        <w:gridCol w:w="990"/>
        <w:gridCol w:w="1350"/>
        <w:gridCol w:w="1440"/>
        <w:gridCol w:w="1350"/>
        <w:gridCol w:w="1170"/>
        <w:gridCol w:w="1260"/>
      </w:tblGrid>
      <w:tr w:rsidR="002335EB" w:rsidRPr="00AC752B" w14:paraId="0B5834D4" w14:textId="2FEC9720" w:rsidTr="002335EB">
        <w:trPr>
          <w:jc w:val="center"/>
        </w:trPr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7A41D07D" w14:textId="47E33C52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sz w:val="16"/>
                <w:szCs w:val="16"/>
              </w:rPr>
              <w:t>MPR Step No.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49E8471E" w14:textId="77777777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sz w:val="16"/>
                <w:szCs w:val="16"/>
              </w:rPr>
              <w:t>Material Description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FD1F8A" w14:textId="77777777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rFonts w:cs="Arial"/>
                <w:sz w:val="16"/>
                <w:szCs w:val="16"/>
              </w:rPr>
              <w:t>Part No.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FAFE292" w14:textId="77777777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rFonts w:cs="Arial"/>
                <w:sz w:val="16"/>
                <w:szCs w:val="16"/>
              </w:rPr>
              <w:t>Batch No.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993FB8B" w14:textId="77777777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rFonts w:cs="Arial"/>
                <w:sz w:val="16"/>
                <w:szCs w:val="16"/>
              </w:rPr>
              <w:t>Serial No., if applicable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D25CAC0" w14:textId="77777777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sz w:val="16"/>
                <w:szCs w:val="16"/>
              </w:rPr>
              <w:t>Exp. Date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DE01DFD" w14:textId="7DAAA4F2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rFonts w:cs="Arial"/>
                <w:sz w:val="16"/>
                <w:szCs w:val="16"/>
              </w:rPr>
              <w:t xml:space="preserve">Autoclave </w:t>
            </w:r>
            <w:r>
              <w:rPr>
                <w:rFonts w:cs="Arial"/>
                <w:sz w:val="16"/>
                <w:szCs w:val="16"/>
              </w:rPr>
              <w:t>Assembly ID</w:t>
            </w:r>
            <w:r w:rsidRPr="002335EB">
              <w:rPr>
                <w:rFonts w:cs="Arial"/>
                <w:sz w:val="16"/>
                <w:szCs w:val="16"/>
              </w:rPr>
              <w:t>., if applicable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5FD7AA31" w14:textId="77777777" w:rsidR="002335EB" w:rsidRDefault="002335EB" w:rsidP="00E65162">
            <w:pPr>
              <w:jc w:val="center"/>
              <w:rPr>
                <w:rFonts w:cs="Arial"/>
                <w:sz w:val="16"/>
                <w:szCs w:val="16"/>
              </w:rPr>
            </w:pPr>
            <w:r w:rsidRPr="002335EB">
              <w:rPr>
                <w:rFonts w:cs="Arial"/>
                <w:sz w:val="16"/>
                <w:szCs w:val="16"/>
              </w:rPr>
              <w:t xml:space="preserve">Autoclave Exp. Date, </w:t>
            </w:r>
          </w:p>
          <w:p w14:paraId="69EB3E83" w14:textId="142EBB64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rFonts w:cs="Arial"/>
                <w:sz w:val="16"/>
                <w:szCs w:val="16"/>
              </w:rPr>
              <w:t>if applicable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0CA0BFF" w14:textId="37548BFF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rFonts w:cs="Arial"/>
                <w:bCs/>
                <w:sz w:val="16"/>
                <w:szCs w:val="16"/>
              </w:rPr>
              <w:t>Performed</w:t>
            </w:r>
            <w:r w:rsidRPr="002335EB">
              <w:rPr>
                <w:rFonts w:cs="Arial"/>
                <w:bCs/>
                <w:sz w:val="16"/>
                <w:szCs w:val="16"/>
              </w:rPr>
              <w:br/>
              <w:t>by/Date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23AF865" w14:textId="418B7879" w:rsidR="002335EB" w:rsidRPr="002335EB" w:rsidRDefault="002335EB" w:rsidP="00E65162">
            <w:pPr>
              <w:jc w:val="center"/>
              <w:rPr>
                <w:sz w:val="16"/>
                <w:szCs w:val="16"/>
              </w:rPr>
            </w:pPr>
            <w:r w:rsidRPr="002335EB">
              <w:rPr>
                <w:rFonts w:cs="Arial"/>
                <w:bCs/>
                <w:sz w:val="16"/>
                <w:szCs w:val="16"/>
              </w:rPr>
              <w:t>Witnessed</w:t>
            </w:r>
            <w:r w:rsidRPr="002335EB">
              <w:rPr>
                <w:rFonts w:cs="Arial"/>
                <w:bCs/>
                <w:sz w:val="16"/>
                <w:szCs w:val="16"/>
              </w:rPr>
              <w:br/>
              <w:t>by/Date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26E7647" w14:textId="57B8C857" w:rsidR="002335EB" w:rsidRPr="002335EB" w:rsidRDefault="002335EB" w:rsidP="00E65162">
            <w:pPr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</w:rPr>
              <w:t>SAP Consumption by/Date</w:t>
            </w:r>
          </w:p>
        </w:tc>
      </w:tr>
      <w:tr w:rsidR="002335EB" w:rsidRPr="00AC752B" w14:paraId="5701A695" w14:textId="02BC387F" w:rsidTr="002335EB">
        <w:trPr>
          <w:trHeight w:val="576"/>
          <w:jc w:val="center"/>
        </w:trPr>
        <w:tc>
          <w:tcPr>
            <w:tcW w:w="1004" w:type="dxa"/>
          </w:tcPr>
          <w:p w14:paraId="51EF6ACD" w14:textId="77777777" w:rsidR="002335EB" w:rsidRPr="00AC752B" w:rsidRDefault="002335EB" w:rsidP="00E65162"/>
        </w:tc>
        <w:tc>
          <w:tcPr>
            <w:tcW w:w="1781" w:type="dxa"/>
          </w:tcPr>
          <w:p w14:paraId="68E126BE" w14:textId="77777777" w:rsidR="002335EB" w:rsidRPr="00AC752B" w:rsidRDefault="002335EB" w:rsidP="00E65162"/>
        </w:tc>
        <w:tc>
          <w:tcPr>
            <w:tcW w:w="1170" w:type="dxa"/>
          </w:tcPr>
          <w:p w14:paraId="209832EC" w14:textId="77777777" w:rsidR="002335EB" w:rsidRPr="00AC752B" w:rsidRDefault="002335EB" w:rsidP="00E65162"/>
        </w:tc>
        <w:tc>
          <w:tcPr>
            <w:tcW w:w="1080" w:type="dxa"/>
          </w:tcPr>
          <w:p w14:paraId="09E650CB" w14:textId="77777777" w:rsidR="002335EB" w:rsidRPr="00AC752B" w:rsidRDefault="002335EB" w:rsidP="00E65162"/>
        </w:tc>
        <w:tc>
          <w:tcPr>
            <w:tcW w:w="1170" w:type="dxa"/>
            <w:shd w:val="clear" w:color="auto" w:fill="FFFFFF" w:themeFill="background1"/>
          </w:tcPr>
          <w:p w14:paraId="63B6330B" w14:textId="77777777" w:rsidR="002335EB" w:rsidRPr="00AC752B" w:rsidRDefault="002335EB" w:rsidP="00E65162"/>
        </w:tc>
        <w:tc>
          <w:tcPr>
            <w:tcW w:w="990" w:type="dxa"/>
            <w:shd w:val="clear" w:color="auto" w:fill="FFFFFF" w:themeFill="background1"/>
          </w:tcPr>
          <w:p w14:paraId="5FD108C8" w14:textId="77777777" w:rsidR="002335EB" w:rsidRPr="00AC752B" w:rsidRDefault="002335EB" w:rsidP="00E65162"/>
        </w:tc>
        <w:tc>
          <w:tcPr>
            <w:tcW w:w="1350" w:type="dxa"/>
            <w:shd w:val="clear" w:color="auto" w:fill="FFFFFF" w:themeFill="background1"/>
          </w:tcPr>
          <w:p w14:paraId="714ACE0D" w14:textId="77777777" w:rsidR="002335EB" w:rsidRPr="00AC752B" w:rsidRDefault="002335EB" w:rsidP="00E65162"/>
        </w:tc>
        <w:tc>
          <w:tcPr>
            <w:tcW w:w="1440" w:type="dxa"/>
          </w:tcPr>
          <w:p w14:paraId="5DCFAA0E" w14:textId="77777777" w:rsidR="002335EB" w:rsidRPr="00AC752B" w:rsidRDefault="002335EB" w:rsidP="00E65162"/>
        </w:tc>
        <w:tc>
          <w:tcPr>
            <w:tcW w:w="1350" w:type="dxa"/>
          </w:tcPr>
          <w:p w14:paraId="02BBB321" w14:textId="77777777" w:rsidR="002335EB" w:rsidRPr="00AC752B" w:rsidRDefault="002335EB" w:rsidP="00E65162"/>
        </w:tc>
        <w:tc>
          <w:tcPr>
            <w:tcW w:w="1170" w:type="dxa"/>
          </w:tcPr>
          <w:p w14:paraId="75D3BCDF" w14:textId="77777777" w:rsidR="002335EB" w:rsidRPr="00AC752B" w:rsidRDefault="002335EB" w:rsidP="00E65162"/>
        </w:tc>
        <w:tc>
          <w:tcPr>
            <w:tcW w:w="1260" w:type="dxa"/>
          </w:tcPr>
          <w:p w14:paraId="09D0042E" w14:textId="77777777" w:rsidR="002335EB" w:rsidRPr="00AC752B" w:rsidRDefault="002335EB" w:rsidP="00E65162"/>
        </w:tc>
      </w:tr>
      <w:tr w:rsidR="002335EB" w:rsidRPr="00AC752B" w14:paraId="6DD44B20" w14:textId="0C3D1A5B" w:rsidTr="002335EB">
        <w:trPr>
          <w:trHeight w:val="576"/>
          <w:jc w:val="center"/>
        </w:trPr>
        <w:tc>
          <w:tcPr>
            <w:tcW w:w="1004" w:type="dxa"/>
          </w:tcPr>
          <w:p w14:paraId="75607E5D" w14:textId="77777777" w:rsidR="002335EB" w:rsidRPr="00AC752B" w:rsidRDefault="002335EB" w:rsidP="00E65162"/>
        </w:tc>
        <w:tc>
          <w:tcPr>
            <w:tcW w:w="1781" w:type="dxa"/>
          </w:tcPr>
          <w:p w14:paraId="11DCA6A1" w14:textId="77777777" w:rsidR="002335EB" w:rsidRPr="00AC752B" w:rsidRDefault="002335EB" w:rsidP="00E65162"/>
        </w:tc>
        <w:tc>
          <w:tcPr>
            <w:tcW w:w="1170" w:type="dxa"/>
          </w:tcPr>
          <w:p w14:paraId="58F1373E" w14:textId="77777777" w:rsidR="002335EB" w:rsidRPr="00AC752B" w:rsidRDefault="002335EB" w:rsidP="00E65162"/>
        </w:tc>
        <w:tc>
          <w:tcPr>
            <w:tcW w:w="1080" w:type="dxa"/>
          </w:tcPr>
          <w:p w14:paraId="38E12DAD" w14:textId="77777777" w:rsidR="002335EB" w:rsidRPr="00AC752B" w:rsidRDefault="002335EB" w:rsidP="00E65162"/>
        </w:tc>
        <w:tc>
          <w:tcPr>
            <w:tcW w:w="1170" w:type="dxa"/>
            <w:shd w:val="clear" w:color="auto" w:fill="FFFFFF" w:themeFill="background1"/>
          </w:tcPr>
          <w:p w14:paraId="31A20BC2" w14:textId="77777777" w:rsidR="002335EB" w:rsidRPr="00AC752B" w:rsidRDefault="002335EB" w:rsidP="00E65162"/>
        </w:tc>
        <w:tc>
          <w:tcPr>
            <w:tcW w:w="990" w:type="dxa"/>
            <w:shd w:val="clear" w:color="auto" w:fill="FFFFFF" w:themeFill="background1"/>
          </w:tcPr>
          <w:p w14:paraId="30A9D703" w14:textId="77777777" w:rsidR="002335EB" w:rsidRPr="00AC752B" w:rsidRDefault="002335EB" w:rsidP="00E65162"/>
        </w:tc>
        <w:tc>
          <w:tcPr>
            <w:tcW w:w="1350" w:type="dxa"/>
            <w:shd w:val="clear" w:color="auto" w:fill="FFFFFF" w:themeFill="background1"/>
          </w:tcPr>
          <w:p w14:paraId="7EAA5724" w14:textId="77777777" w:rsidR="002335EB" w:rsidRPr="00AC752B" w:rsidRDefault="002335EB" w:rsidP="00E65162"/>
        </w:tc>
        <w:tc>
          <w:tcPr>
            <w:tcW w:w="1440" w:type="dxa"/>
          </w:tcPr>
          <w:p w14:paraId="67DE041A" w14:textId="77777777" w:rsidR="002335EB" w:rsidRPr="00AC752B" w:rsidRDefault="002335EB" w:rsidP="00E65162"/>
        </w:tc>
        <w:tc>
          <w:tcPr>
            <w:tcW w:w="1350" w:type="dxa"/>
          </w:tcPr>
          <w:p w14:paraId="4B503562" w14:textId="77777777" w:rsidR="002335EB" w:rsidRPr="00AC752B" w:rsidRDefault="002335EB" w:rsidP="00E65162"/>
        </w:tc>
        <w:tc>
          <w:tcPr>
            <w:tcW w:w="1170" w:type="dxa"/>
          </w:tcPr>
          <w:p w14:paraId="5F1CC592" w14:textId="77777777" w:rsidR="002335EB" w:rsidRPr="00AC752B" w:rsidRDefault="002335EB" w:rsidP="00E65162"/>
        </w:tc>
        <w:tc>
          <w:tcPr>
            <w:tcW w:w="1260" w:type="dxa"/>
          </w:tcPr>
          <w:p w14:paraId="1F28BDAA" w14:textId="77777777" w:rsidR="002335EB" w:rsidRPr="00AC752B" w:rsidRDefault="002335EB" w:rsidP="00E65162"/>
        </w:tc>
      </w:tr>
      <w:tr w:rsidR="002335EB" w:rsidRPr="00AC752B" w14:paraId="7BA4DB3C" w14:textId="7900D835" w:rsidTr="002335EB">
        <w:trPr>
          <w:trHeight w:val="576"/>
          <w:jc w:val="center"/>
        </w:trPr>
        <w:tc>
          <w:tcPr>
            <w:tcW w:w="1004" w:type="dxa"/>
          </w:tcPr>
          <w:p w14:paraId="045309B5" w14:textId="77777777" w:rsidR="002335EB" w:rsidRPr="00AC752B" w:rsidRDefault="002335EB" w:rsidP="00E65162"/>
        </w:tc>
        <w:tc>
          <w:tcPr>
            <w:tcW w:w="1781" w:type="dxa"/>
          </w:tcPr>
          <w:p w14:paraId="00A81AA2" w14:textId="77777777" w:rsidR="002335EB" w:rsidRPr="00AC752B" w:rsidRDefault="002335EB" w:rsidP="00E65162"/>
        </w:tc>
        <w:tc>
          <w:tcPr>
            <w:tcW w:w="1170" w:type="dxa"/>
          </w:tcPr>
          <w:p w14:paraId="4C125CF7" w14:textId="77777777" w:rsidR="002335EB" w:rsidRPr="00AC752B" w:rsidRDefault="002335EB" w:rsidP="00E65162"/>
        </w:tc>
        <w:tc>
          <w:tcPr>
            <w:tcW w:w="1080" w:type="dxa"/>
          </w:tcPr>
          <w:p w14:paraId="77855EB3" w14:textId="77777777" w:rsidR="002335EB" w:rsidRPr="00AC752B" w:rsidRDefault="002335EB" w:rsidP="00E65162"/>
        </w:tc>
        <w:tc>
          <w:tcPr>
            <w:tcW w:w="1170" w:type="dxa"/>
            <w:shd w:val="clear" w:color="auto" w:fill="FFFFFF" w:themeFill="background1"/>
          </w:tcPr>
          <w:p w14:paraId="528EDEB4" w14:textId="77777777" w:rsidR="002335EB" w:rsidRPr="00AC752B" w:rsidRDefault="002335EB" w:rsidP="00E65162"/>
        </w:tc>
        <w:tc>
          <w:tcPr>
            <w:tcW w:w="990" w:type="dxa"/>
            <w:shd w:val="clear" w:color="auto" w:fill="FFFFFF" w:themeFill="background1"/>
          </w:tcPr>
          <w:p w14:paraId="4E028BF6" w14:textId="77777777" w:rsidR="002335EB" w:rsidRPr="00AC752B" w:rsidRDefault="002335EB" w:rsidP="00E65162"/>
        </w:tc>
        <w:tc>
          <w:tcPr>
            <w:tcW w:w="1350" w:type="dxa"/>
            <w:shd w:val="clear" w:color="auto" w:fill="FFFFFF" w:themeFill="background1"/>
          </w:tcPr>
          <w:p w14:paraId="52C03DC6" w14:textId="77777777" w:rsidR="002335EB" w:rsidRPr="00AC752B" w:rsidRDefault="002335EB" w:rsidP="00E65162"/>
        </w:tc>
        <w:tc>
          <w:tcPr>
            <w:tcW w:w="1440" w:type="dxa"/>
          </w:tcPr>
          <w:p w14:paraId="340EB3DD" w14:textId="77777777" w:rsidR="002335EB" w:rsidRPr="00AC752B" w:rsidRDefault="002335EB" w:rsidP="00E65162"/>
        </w:tc>
        <w:tc>
          <w:tcPr>
            <w:tcW w:w="1350" w:type="dxa"/>
          </w:tcPr>
          <w:p w14:paraId="33170472" w14:textId="77777777" w:rsidR="002335EB" w:rsidRPr="00AC752B" w:rsidRDefault="002335EB" w:rsidP="00E65162"/>
        </w:tc>
        <w:tc>
          <w:tcPr>
            <w:tcW w:w="1170" w:type="dxa"/>
          </w:tcPr>
          <w:p w14:paraId="1512571E" w14:textId="77777777" w:rsidR="002335EB" w:rsidRPr="00AC752B" w:rsidRDefault="002335EB" w:rsidP="00E65162"/>
        </w:tc>
        <w:tc>
          <w:tcPr>
            <w:tcW w:w="1260" w:type="dxa"/>
          </w:tcPr>
          <w:p w14:paraId="30735E12" w14:textId="77777777" w:rsidR="002335EB" w:rsidRPr="00AC752B" w:rsidRDefault="002335EB" w:rsidP="00E65162"/>
        </w:tc>
      </w:tr>
      <w:tr w:rsidR="002335EB" w:rsidRPr="00AC752B" w14:paraId="687804FD" w14:textId="54EC92E8" w:rsidTr="002335EB">
        <w:trPr>
          <w:trHeight w:val="576"/>
          <w:jc w:val="center"/>
        </w:trPr>
        <w:tc>
          <w:tcPr>
            <w:tcW w:w="1004" w:type="dxa"/>
          </w:tcPr>
          <w:p w14:paraId="7E7B759E" w14:textId="77777777" w:rsidR="002335EB" w:rsidRPr="00AC752B" w:rsidRDefault="002335EB" w:rsidP="00E65162"/>
        </w:tc>
        <w:tc>
          <w:tcPr>
            <w:tcW w:w="1781" w:type="dxa"/>
          </w:tcPr>
          <w:p w14:paraId="615C3318" w14:textId="77777777" w:rsidR="002335EB" w:rsidRPr="00AC752B" w:rsidRDefault="002335EB" w:rsidP="00E65162"/>
        </w:tc>
        <w:tc>
          <w:tcPr>
            <w:tcW w:w="1170" w:type="dxa"/>
          </w:tcPr>
          <w:p w14:paraId="292113EF" w14:textId="77777777" w:rsidR="002335EB" w:rsidRPr="00AC752B" w:rsidRDefault="002335EB" w:rsidP="00E65162"/>
        </w:tc>
        <w:tc>
          <w:tcPr>
            <w:tcW w:w="1080" w:type="dxa"/>
          </w:tcPr>
          <w:p w14:paraId="75068718" w14:textId="77777777" w:rsidR="002335EB" w:rsidRPr="00AC752B" w:rsidRDefault="002335EB" w:rsidP="00E65162"/>
        </w:tc>
        <w:tc>
          <w:tcPr>
            <w:tcW w:w="1170" w:type="dxa"/>
            <w:shd w:val="clear" w:color="auto" w:fill="FFFFFF" w:themeFill="background1"/>
          </w:tcPr>
          <w:p w14:paraId="1679AAAB" w14:textId="77777777" w:rsidR="002335EB" w:rsidRPr="00AC752B" w:rsidRDefault="002335EB" w:rsidP="00E65162"/>
        </w:tc>
        <w:tc>
          <w:tcPr>
            <w:tcW w:w="990" w:type="dxa"/>
            <w:shd w:val="clear" w:color="auto" w:fill="FFFFFF" w:themeFill="background1"/>
          </w:tcPr>
          <w:p w14:paraId="54951AD7" w14:textId="77777777" w:rsidR="002335EB" w:rsidRPr="00AC752B" w:rsidRDefault="002335EB" w:rsidP="00E65162"/>
        </w:tc>
        <w:tc>
          <w:tcPr>
            <w:tcW w:w="1350" w:type="dxa"/>
            <w:shd w:val="clear" w:color="auto" w:fill="FFFFFF" w:themeFill="background1"/>
          </w:tcPr>
          <w:p w14:paraId="77339733" w14:textId="77777777" w:rsidR="002335EB" w:rsidRPr="00AC752B" w:rsidRDefault="002335EB" w:rsidP="00E65162"/>
        </w:tc>
        <w:tc>
          <w:tcPr>
            <w:tcW w:w="1440" w:type="dxa"/>
          </w:tcPr>
          <w:p w14:paraId="113C6B5A" w14:textId="77777777" w:rsidR="002335EB" w:rsidRPr="00AC752B" w:rsidRDefault="002335EB" w:rsidP="00E65162"/>
        </w:tc>
        <w:tc>
          <w:tcPr>
            <w:tcW w:w="1350" w:type="dxa"/>
          </w:tcPr>
          <w:p w14:paraId="55EF1DDB" w14:textId="77777777" w:rsidR="002335EB" w:rsidRPr="00AC752B" w:rsidRDefault="002335EB" w:rsidP="00E65162"/>
        </w:tc>
        <w:tc>
          <w:tcPr>
            <w:tcW w:w="1170" w:type="dxa"/>
          </w:tcPr>
          <w:p w14:paraId="5159434F" w14:textId="77777777" w:rsidR="002335EB" w:rsidRPr="00AC752B" w:rsidRDefault="002335EB" w:rsidP="00E65162"/>
        </w:tc>
        <w:tc>
          <w:tcPr>
            <w:tcW w:w="1260" w:type="dxa"/>
          </w:tcPr>
          <w:p w14:paraId="12CCBB3B" w14:textId="77777777" w:rsidR="002335EB" w:rsidRPr="00AC752B" w:rsidRDefault="002335EB" w:rsidP="00E65162"/>
        </w:tc>
      </w:tr>
      <w:tr w:rsidR="002335EB" w:rsidRPr="00AC752B" w14:paraId="6C09E760" w14:textId="53377DF4" w:rsidTr="002335EB">
        <w:trPr>
          <w:trHeight w:val="576"/>
          <w:jc w:val="center"/>
        </w:trPr>
        <w:tc>
          <w:tcPr>
            <w:tcW w:w="1004" w:type="dxa"/>
          </w:tcPr>
          <w:p w14:paraId="5F644F33" w14:textId="77777777" w:rsidR="002335EB" w:rsidRPr="00AC752B" w:rsidRDefault="002335EB" w:rsidP="00E65162"/>
        </w:tc>
        <w:tc>
          <w:tcPr>
            <w:tcW w:w="1781" w:type="dxa"/>
          </w:tcPr>
          <w:p w14:paraId="263F49F2" w14:textId="77777777" w:rsidR="002335EB" w:rsidRPr="00AC752B" w:rsidRDefault="002335EB" w:rsidP="00E65162"/>
        </w:tc>
        <w:tc>
          <w:tcPr>
            <w:tcW w:w="1170" w:type="dxa"/>
          </w:tcPr>
          <w:p w14:paraId="65048A66" w14:textId="77777777" w:rsidR="002335EB" w:rsidRPr="00AC752B" w:rsidRDefault="002335EB" w:rsidP="00E65162"/>
        </w:tc>
        <w:tc>
          <w:tcPr>
            <w:tcW w:w="1080" w:type="dxa"/>
          </w:tcPr>
          <w:p w14:paraId="7A3E61D0" w14:textId="77777777" w:rsidR="002335EB" w:rsidRPr="00AC752B" w:rsidRDefault="002335EB" w:rsidP="00E65162"/>
        </w:tc>
        <w:tc>
          <w:tcPr>
            <w:tcW w:w="1170" w:type="dxa"/>
            <w:shd w:val="clear" w:color="auto" w:fill="FFFFFF" w:themeFill="background1"/>
          </w:tcPr>
          <w:p w14:paraId="463B64F2" w14:textId="77777777" w:rsidR="002335EB" w:rsidRPr="00AC752B" w:rsidRDefault="002335EB" w:rsidP="00E65162"/>
        </w:tc>
        <w:tc>
          <w:tcPr>
            <w:tcW w:w="990" w:type="dxa"/>
            <w:shd w:val="clear" w:color="auto" w:fill="FFFFFF" w:themeFill="background1"/>
          </w:tcPr>
          <w:p w14:paraId="6F9C5F78" w14:textId="77777777" w:rsidR="002335EB" w:rsidRPr="00AC752B" w:rsidRDefault="002335EB" w:rsidP="00E65162"/>
        </w:tc>
        <w:tc>
          <w:tcPr>
            <w:tcW w:w="1350" w:type="dxa"/>
            <w:shd w:val="clear" w:color="auto" w:fill="FFFFFF" w:themeFill="background1"/>
          </w:tcPr>
          <w:p w14:paraId="5D076A57" w14:textId="77777777" w:rsidR="002335EB" w:rsidRPr="00AC752B" w:rsidRDefault="002335EB" w:rsidP="00E65162"/>
        </w:tc>
        <w:tc>
          <w:tcPr>
            <w:tcW w:w="1440" w:type="dxa"/>
          </w:tcPr>
          <w:p w14:paraId="00876D3E" w14:textId="77777777" w:rsidR="002335EB" w:rsidRPr="00AC752B" w:rsidRDefault="002335EB" w:rsidP="00E65162"/>
        </w:tc>
        <w:tc>
          <w:tcPr>
            <w:tcW w:w="1350" w:type="dxa"/>
          </w:tcPr>
          <w:p w14:paraId="66768AA2" w14:textId="77777777" w:rsidR="002335EB" w:rsidRPr="00AC752B" w:rsidRDefault="002335EB" w:rsidP="00E65162"/>
        </w:tc>
        <w:tc>
          <w:tcPr>
            <w:tcW w:w="1170" w:type="dxa"/>
          </w:tcPr>
          <w:p w14:paraId="6CB16202" w14:textId="77777777" w:rsidR="002335EB" w:rsidRPr="00AC752B" w:rsidRDefault="002335EB" w:rsidP="00E65162"/>
        </w:tc>
        <w:tc>
          <w:tcPr>
            <w:tcW w:w="1260" w:type="dxa"/>
          </w:tcPr>
          <w:p w14:paraId="12E7EA56" w14:textId="77777777" w:rsidR="002335EB" w:rsidRPr="00AC752B" w:rsidRDefault="002335EB" w:rsidP="00E65162"/>
        </w:tc>
      </w:tr>
      <w:tr w:rsidR="002335EB" w:rsidRPr="00AC752B" w14:paraId="67EAA8CA" w14:textId="66159FE9" w:rsidTr="002335EB">
        <w:trPr>
          <w:trHeight w:val="576"/>
          <w:jc w:val="center"/>
        </w:trPr>
        <w:tc>
          <w:tcPr>
            <w:tcW w:w="1004" w:type="dxa"/>
          </w:tcPr>
          <w:p w14:paraId="52FE496E" w14:textId="77777777" w:rsidR="002335EB" w:rsidRPr="00AC752B" w:rsidRDefault="002335EB" w:rsidP="00E65162"/>
        </w:tc>
        <w:tc>
          <w:tcPr>
            <w:tcW w:w="1781" w:type="dxa"/>
          </w:tcPr>
          <w:p w14:paraId="0053EF09" w14:textId="77777777" w:rsidR="002335EB" w:rsidRPr="00AC752B" w:rsidRDefault="002335EB" w:rsidP="00E65162"/>
        </w:tc>
        <w:tc>
          <w:tcPr>
            <w:tcW w:w="1170" w:type="dxa"/>
          </w:tcPr>
          <w:p w14:paraId="2F05D93A" w14:textId="77777777" w:rsidR="002335EB" w:rsidRPr="00AC752B" w:rsidRDefault="002335EB" w:rsidP="00E65162"/>
        </w:tc>
        <w:tc>
          <w:tcPr>
            <w:tcW w:w="1080" w:type="dxa"/>
          </w:tcPr>
          <w:p w14:paraId="0E6B5F51" w14:textId="77777777" w:rsidR="002335EB" w:rsidRPr="00AC752B" w:rsidRDefault="002335EB" w:rsidP="00E65162"/>
        </w:tc>
        <w:tc>
          <w:tcPr>
            <w:tcW w:w="1170" w:type="dxa"/>
            <w:shd w:val="clear" w:color="auto" w:fill="FFFFFF" w:themeFill="background1"/>
          </w:tcPr>
          <w:p w14:paraId="48344EBD" w14:textId="77777777" w:rsidR="002335EB" w:rsidRPr="00AC752B" w:rsidRDefault="002335EB" w:rsidP="00E65162"/>
        </w:tc>
        <w:tc>
          <w:tcPr>
            <w:tcW w:w="990" w:type="dxa"/>
            <w:shd w:val="clear" w:color="auto" w:fill="FFFFFF" w:themeFill="background1"/>
          </w:tcPr>
          <w:p w14:paraId="19BD77DD" w14:textId="77777777" w:rsidR="002335EB" w:rsidRPr="00AC752B" w:rsidRDefault="002335EB" w:rsidP="00E65162"/>
        </w:tc>
        <w:tc>
          <w:tcPr>
            <w:tcW w:w="1350" w:type="dxa"/>
            <w:shd w:val="clear" w:color="auto" w:fill="FFFFFF" w:themeFill="background1"/>
          </w:tcPr>
          <w:p w14:paraId="14AC0C8A" w14:textId="77777777" w:rsidR="002335EB" w:rsidRPr="00AC752B" w:rsidRDefault="002335EB" w:rsidP="00E65162"/>
        </w:tc>
        <w:tc>
          <w:tcPr>
            <w:tcW w:w="1440" w:type="dxa"/>
          </w:tcPr>
          <w:p w14:paraId="2769C6E7" w14:textId="77777777" w:rsidR="002335EB" w:rsidRPr="00AC752B" w:rsidRDefault="002335EB" w:rsidP="00E65162"/>
        </w:tc>
        <w:tc>
          <w:tcPr>
            <w:tcW w:w="1350" w:type="dxa"/>
          </w:tcPr>
          <w:p w14:paraId="20004B4F" w14:textId="77777777" w:rsidR="002335EB" w:rsidRPr="00AC752B" w:rsidRDefault="002335EB" w:rsidP="00E65162"/>
        </w:tc>
        <w:tc>
          <w:tcPr>
            <w:tcW w:w="1170" w:type="dxa"/>
          </w:tcPr>
          <w:p w14:paraId="4655E2CD" w14:textId="77777777" w:rsidR="002335EB" w:rsidRPr="00AC752B" w:rsidRDefault="002335EB" w:rsidP="00E65162"/>
        </w:tc>
        <w:tc>
          <w:tcPr>
            <w:tcW w:w="1260" w:type="dxa"/>
          </w:tcPr>
          <w:p w14:paraId="66A49019" w14:textId="77777777" w:rsidR="002335EB" w:rsidRPr="00AC752B" w:rsidRDefault="002335EB" w:rsidP="00E65162"/>
        </w:tc>
      </w:tr>
    </w:tbl>
    <w:p w14:paraId="0BC1F278" w14:textId="77777777" w:rsidR="00951223" w:rsidRPr="00AC752B" w:rsidRDefault="00951223">
      <w:pPr>
        <w:spacing w:line="240" w:lineRule="auto"/>
        <w:rPr>
          <w:rFonts w:cs="Arial"/>
          <w:sz w:val="18"/>
        </w:rPr>
      </w:pPr>
    </w:p>
    <w:p w14:paraId="2A7F94CD" w14:textId="77777777" w:rsidR="00197A36" w:rsidRPr="00AC752B" w:rsidRDefault="00197A36" w:rsidP="00046573">
      <w:pPr>
        <w:pStyle w:val="Heading1"/>
        <w:numPr>
          <w:ilvl w:val="0"/>
          <w:numId w:val="0"/>
        </w:numPr>
        <w:ind w:left="4860" w:hanging="720"/>
        <w:jc w:val="both"/>
        <w:sectPr w:rsidR="00197A36" w:rsidRPr="00AC752B" w:rsidSect="00D37088">
          <w:pgSz w:w="15840" w:h="12240" w:orient="landscape" w:code="1"/>
          <w:pgMar w:top="720" w:right="720" w:bottom="720" w:left="720" w:header="1699" w:footer="0" w:gutter="0"/>
          <w:cols w:space="720"/>
          <w:docGrid w:linePitch="272"/>
        </w:sectPr>
      </w:pPr>
      <w:bookmarkStart w:id="5" w:name="_Ref261271183"/>
    </w:p>
    <w:p w14:paraId="7B7C4094" w14:textId="1C31AD5C" w:rsidR="000323F3" w:rsidRPr="00AC752B" w:rsidRDefault="000323F3" w:rsidP="00952931">
      <w:pPr>
        <w:pStyle w:val="Heading1"/>
        <w:tabs>
          <w:tab w:val="clear" w:pos="4860"/>
          <w:tab w:val="num" w:pos="4140"/>
        </w:tabs>
        <w:ind w:left="720"/>
        <w:jc w:val="both"/>
        <w:rPr>
          <w:sz w:val="20"/>
        </w:rPr>
      </w:pPr>
      <w:bookmarkStart w:id="6" w:name="_Ref51238174"/>
      <w:r w:rsidRPr="00AC752B">
        <w:lastRenderedPageBreak/>
        <w:t>Process Flowchart</w:t>
      </w:r>
      <w:bookmarkEnd w:id="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9"/>
        <w:gridCol w:w="4670"/>
        <w:gridCol w:w="1726"/>
        <w:gridCol w:w="2205"/>
      </w:tblGrid>
      <w:tr w:rsidR="00041EEB" w:rsidRPr="00AC752B" w14:paraId="0A0A5135" w14:textId="77777777" w:rsidTr="00E645CA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55EF64C3" w14:textId="0AAF64A7" w:rsidR="00041EEB" w:rsidRPr="00AC752B" w:rsidRDefault="00041EEB" w:rsidP="00F45505">
            <w:r w:rsidRPr="00AC752B">
              <w:t>Equilibration 1</w:t>
            </w:r>
          </w:p>
        </w:tc>
        <w:tc>
          <w:tcPr>
            <w:tcW w:w="3986" w:type="pct"/>
            <w:gridSpan w:val="3"/>
            <w:shd w:val="clear" w:color="auto" w:fill="D9D9D9" w:themeFill="background1" w:themeFillShade="D9"/>
            <w:vAlign w:val="center"/>
          </w:tcPr>
          <w:p w14:paraId="5BF967A7" w14:textId="77777777" w:rsidR="00041EEB" w:rsidRPr="00AC752B" w:rsidRDefault="00041EEB" w:rsidP="00F45505">
            <w:pPr>
              <w:rPr>
                <w:lang w:val="de-DE"/>
              </w:rPr>
            </w:pPr>
            <w:r>
              <w:t>8004949: 50 mM Tris, pH 7.4</w:t>
            </w:r>
          </w:p>
        </w:tc>
      </w:tr>
      <w:tr w:rsidR="00041EEB" w:rsidRPr="00AC752B" w14:paraId="0B0F3140" w14:textId="77777777" w:rsidTr="00E645CA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48DA0212" w14:textId="39622012" w:rsidR="00041EEB" w:rsidRPr="00AC752B" w:rsidRDefault="00041EEB" w:rsidP="00F45505">
            <w:r w:rsidRPr="00AC752B">
              <w:rPr>
                <w:kern w:val="18"/>
              </w:rPr>
              <w:t>Batch No.</w:t>
            </w:r>
          </w:p>
        </w:tc>
        <w:tc>
          <w:tcPr>
            <w:tcW w:w="2164" w:type="pct"/>
            <w:shd w:val="clear" w:color="auto" w:fill="auto"/>
            <w:vAlign w:val="center"/>
          </w:tcPr>
          <w:p w14:paraId="6E8E3FA2" w14:textId="77777777" w:rsidR="00041EEB" w:rsidRPr="00AC752B" w:rsidRDefault="00041EEB" w:rsidP="00F45505">
            <w:pPr>
              <w:rPr>
                <w:kern w:val="18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622C148C" w14:textId="77777777" w:rsidR="00041EEB" w:rsidRPr="00AC752B" w:rsidRDefault="00041EEB" w:rsidP="00F45505">
            <w:pPr>
              <w:rPr>
                <w:kern w:val="18"/>
              </w:rPr>
            </w:pPr>
            <w:r w:rsidRPr="00AC752B">
              <w:rPr>
                <w:kern w:val="18"/>
              </w:rPr>
              <w:t>Exp. Date</w:t>
            </w:r>
          </w:p>
        </w:tc>
        <w:tc>
          <w:tcPr>
            <w:tcW w:w="1022" w:type="pct"/>
            <w:shd w:val="clear" w:color="auto" w:fill="auto"/>
            <w:vAlign w:val="center"/>
          </w:tcPr>
          <w:p w14:paraId="501D31E0" w14:textId="77777777" w:rsidR="00041EEB" w:rsidRPr="00AC752B" w:rsidRDefault="00041EEB" w:rsidP="00F45505">
            <w:pPr>
              <w:rPr>
                <w:kern w:val="18"/>
              </w:rPr>
            </w:pPr>
          </w:p>
        </w:tc>
      </w:tr>
      <w:tr w:rsidR="00041EEB" w:rsidRPr="00AC752B" w14:paraId="26F715A0" w14:textId="77777777" w:rsidTr="00E645CA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60E113AE" w14:textId="7AEDC721" w:rsidR="00041EEB" w:rsidRDefault="00041EEB" w:rsidP="00F45505">
            <w:pPr>
              <w:rPr>
                <w:kern w:val="18"/>
              </w:rPr>
            </w:pPr>
            <w:r w:rsidRPr="00AC752B">
              <w:rPr>
                <w:kern w:val="18"/>
              </w:rPr>
              <w:t>Batch No.</w:t>
            </w:r>
          </w:p>
        </w:tc>
        <w:tc>
          <w:tcPr>
            <w:tcW w:w="2164" w:type="pct"/>
            <w:shd w:val="clear" w:color="auto" w:fill="auto"/>
            <w:vAlign w:val="center"/>
          </w:tcPr>
          <w:p w14:paraId="35BCD33A" w14:textId="77777777" w:rsidR="00041EEB" w:rsidRPr="00AC752B" w:rsidRDefault="00041EEB" w:rsidP="00F45505">
            <w:pPr>
              <w:rPr>
                <w:kern w:val="18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280029D2" w14:textId="77777777" w:rsidR="00041EEB" w:rsidRPr="00AC752B" w:rsidRDefault="00041EEB" w:rsidP="00F45505">
            <w:pPr>
              <w:rPr>
                <w:kern w:val="18"/>
              </w:rPr>
            </w:pPr>
            <w:r w:rsidRPr="00AC752B">
              <w:rPr>
                <w:kern w:val="18"/>
              </w:rPr>
              <w:t>Exp. Date</w:t>
            </w:r>
          </w:p>
        </w:tc>
        <w:tc>
          <w:tcPr>
            <w:tcW w:w="1022" w:type="pct"/>
            <w:shd w:val="clear" w:color="auto" w:fill="auto"/>
            <w:vAlign w:val="center"/>
          </w:tcPr>
          <w:p w14:paraId="29511749" w14:textId="77777777" w:rsidR="00041EEB" w:rsidRPr="00AC752B" w:rsidRDefault="00041EEB" w:rsidP="00F45505">
            <w:pPr>
              <w:rPr>
                <w:kern w:val="18"/>
              </w:rPr>
            </w:pPr>
          </w:p>
        </w:tc>
      </w:tr>
      <w:tr w:rsidR="00041EEB" w:rsidRPr="00AC752B" w14:paraId="3A84A2B7" w14:textId="77777777" w:rsidTr="00E645CA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70056740" w14:textId="42590F0F" w:rsidR="00041EEB" w:rsidRDefault="00041EEB" w:rsidP="00F45505">
            <w:pPr>
              <w:rPr>
                <w:kern w:val="18"/>
              </w:rPr>
            </w:pPr>
            <w:r w:rsidRPr="00AC752B">
              <w:rPr>
                <w:kern w:val="18"/>
              </w:rPr>
              <w:t>Batch No.</w:t>
            </w:r>
          </w:p>
        </w:tc>
        <w:tc>
          <w:tcPr>
            <w:tcW w:w="2164" w:type="pct"/>
            <w:shd w:val="clear" w:color="auto" w:fill="auto"/>
            <w:vAlign w:val="center"/>
          </w:tcPr>
          <w:p w14:paraId="1A56F112" w14:textId="77777777" w:rsidR="00041EEB" w:rsidRPr="00AC752B" w:rsidRDefault="00041EEB" w:rsidP="00F45505">
            <w:pPr>
              <w:rPr>
                <w:kern w:val="18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146B0BE5" w14:textId="77777777" w:rsidR="00041EEB" w:rsidRPr="00AC752B" w:rsidRDefault="00041EEB" w:rsidP="00F45505">
            <w:pPr>
              <w:rPr>
                <w:kern w:val="18"/>
              </w:rPr>
            </w:pPr>
            <w:r w:rsidRPr="00AC752B">
              <w:rPr>
                <w:kern w:val="18"/>
              </w:rPr>
              <w:t>Exp. Date</w:t>
            </w:r>
          </w:p>
        </w:tc>
        <w:tc>
          <w:tcPr>
            <w:tcW w:w="1022" w:type="pct"/>
            <w:shd w:val="clear" w:color="auto" w:fill="auto"/>
            <w:vAlign w:val="center"/>
          </w:tcPr>
          <w:p w14:paraId="69B40730" w14:textId="77777777" w:rsidR="00041EEB" w:rsidRPr="00AC752B" w:rsidRDefault="00041EEB" w:rsidP="00F45505">
            <w:pPr>
              <w:rPr>
                <w:kern w:val="18"/>
              </w:rPr>
            </w:pPr>
          </w:p>
        </w:tc>
      </w:tr>
    </w:tbl>
    <w:p w14:paraId="7522F732" w14:textId="77777777" w:rsidR="00041EEB" w:rsidRPr="00E65162" w:rsidRDefault="00041EEB" w:rsidP="00041EEB">
      <w:pPr>
        <w:jc w:val="center"/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97"/>
        <w:gridCol w:w="8593"/>
      </w:tblGrid>
      <w:tr w:rsidR="00041EEB" w:rsidRPr="00AC752B" w14:paraId="4ADD33A5" w14:textId="77777777" w:rsidTr="00E645CA">
        <w:trPr>
          <w:cantSplit/>
          <w:trHeight w:val="432"/>
          <w:jc w:val="center"/>
        </w:trPr>
        <w:tc>
          <w:tcPr>
            <w:tcW w:w="1018" w:type="pct"/>
            <w:shd w:val="clear" w:color="auto" w:fill="D9D9D9"/>
            <w:vAlign w:val="center"/>
          </w:tcPr>
          <w:p w14:paraId="59723D69" w14:textId="77777777" w:rsidR="00041EEB" w:rsidRPr="00AC752B" w:rsidRDefault="00041EEB" w:rsidP="00F45505">
            <w:r w:rsidRPr="00AC752B">
              <w:t xml:space="preserve">Load </w:t>
            </w:r>
          </w:p>
        </w:tc>
        <w:tc>
          <w:tcPr>
            <w:tcW w:w="3982" w:type="pct"/>
            <w:shd w:val="clear" w:color="auto" w:fill="D9D9D9"/>
            <w:vAlign w:val="center"/>
          </w:tcPr>
          <w:p w14:paraId="0EAAD5EA" w14:textId="634298BE" w:rsidR="00041EEB" w:rsidRPr="00AC752B" w:rsidRDefault="00745CDA" w:rsidP="00F45505">
            <w:r>
              <w:t>8010441</w:t>
            </w:r>
            <w:r w:rsidR="00041EEB" w:rsidRPr="00AC752B">
              <w:t>:</w:t>
            </w:r>
            <w:r w:rsidR="00FE2963">
              <w:t xml:space="preserve"> </w:t>
            </w:r>
            <w:r w:rsidR="00041EEB" w:rsidRPr="00AC752B">
              <w:t>Conditioned Medium Product</w:t>
            </w:r>
          </w:p>
        </w:tc>
      </w:tr>
      <w:tr w:rsidR="00041EEB" w:rsidRPr="00AC752B" w14:paraId="36530D59" w14:textId="77777777" w:rsidTr="00E645CA">
        <w:trPr>
          <w:cantSplit/>
          <w:trHeight w:val="432"/>
          <w:jc w:val="center"/>
        </w:trPr>
        <w:tc>
          <w:tcPr>
            <w:tcW w:w="1018" w:type="pct"/>
            <w:shd w:val="clear" w:color="auto" w:fill="D9D9D9"/>
            <w:vAlign w:val="center"/>
          </w:tcPr>
          <w:p w14:paraId="23131F47" w14:textId="385DB35C" w:rsidR="00041EEB" w:rsidRPr="00AC752B" w:rsidRDefault="00041EEB" w:rsidP="00F45505">
            <w:r w:rsidRPr="00AC752B">
              <w:t>Batch No.</w:t>
            </w:r>
          </w:p>
        </w:tc>
        <w:tc>
          <w:tcPr>
            <w:tcW w:w="3982" w:type="pct"/>
            <w:shd w:val="clear" w:color="auto" w:fill="auto"/>
            <w:vAlign w:val="center"/>
          </w:tcPr>
          <w:p w14:paraId="2FA3B492" w14:textId="77777777" w:rsidR="00041EEB" w:rsidRPr="00AC752B" w:rsidRDefault="00041EEB" w:rsidP="00F45505"/>
        </w:tc>
      </w:tr>
    </w:tbl>
    <w:p w14:paraId="2B33CDAD" w14:textId="77777777" w:rsidR="00041EEB" w:rsidRDefault="00041EEB" w:rsidP="00041EEB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95"/>
        <w:gridCol w:w="8595"/>
      </w:tblGrid>
      <w:tr w:rsidR="002E2F42" w:rsidRPr="00AC752B" w14:paraId="22A937C9" w14:textId="77777777" w:rsidTr="00904DA1">
        <w:trPr>
          <w:cantSplit/>
          <w:trHeight w:val="432"/>
          <w:jc w:val="center"/>
        </w:trPr>
        <w:tc>
          <w:tcPr>
            <w:tcW w:w="1017" w:type="pct"/>
            <w:shd w:val="clear" w:color="auto" w:fill="D9D9D9"/>
            <w:vAlign w:val="center"/>
          </w:tcPr>
          <w:p w14:paraId="34C90A9B" w14:textId="3D91EF0B" w:rsidR="002E2F42" w:rsidRPr="00AC752B" w:rsidRDefault="002E2F42" w:rsidP="00904DA1">
            <w:r>
              <w:t>POD Filtration</w:t>
            </w:r>
          </w:p>
        </w:tc>
        <w:tc>
          <w:tcPr>
            <w:tcW w:w="3983" w:type="pct"/>
            <w:shd w:val="clear" w:color="auto" w:fill="D9D9D9"/>
            <w:vAlign w:val="center"/>
          </w:tcPr>
          <w:p w14:paraId="1FA89D5A" w14:textId="77777777" w:rsidR="002E2F42" w:rsidRPr="00AC752B" w:rsidRDefault="002E2F42" w:rsidP="00904DA1">
            <w:pPr>
              <w:rPr>
                <w:lang w:val="de-DE"/>
              </w:rPr>
            </w:pPr>
            <w:r w:rsidRPr="00AC752B">
              <w:t>8004949: 50 mM Tris, pH 7.4</w:t>
            </w:r>
          </w:p>
        </w:tc>
      </w:tr>
    </w:tbl>
    <w:p w14:paraId="7C023108" w14:textId="77777777" w:rsidR="002E2F42" w:rsidRDefault="002E2F42" w:rsidP="002E2F42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95"/>
        <w:gridCol w:w="8595"/>
      </w:tblGrid>
      <w:tr w:rsidR="00041EEB" w:rsidRPr="00AC752B" w14:paraId="41382F32" w14:textId="77777777" w:rsidTr="008D69EE">
        <w:trPr>
          <w:cantSplit/>
          <w:trHeight w:val="432"/>
          <w:jc w:val="center"/>
        </w:trPr>
        <w:tc>
          <w:tcPr>
            <w:tcW w:w="1017" w:type="pct"/>
            <w:shd w:val="clear" w:color="auto" w:fill="D9D9D9"/>
            <w:vAlign w:val="center"/>
          </w:tcPr>
          <w:p w14:paraId="7D661E1E" w14:textId="77777777" w:rsidR="00041EEB" w:rsidRPr="00AC752B" w:rsidRDefault="00041EEB" w:rsidP="00F45505">
            <w:r w:rsidRPr="00AC752B">
              <w:t>Equilibration 2</w:t>
            </w:r>
          </w:p>
        </w:tc>
        <w:tc>
          <w:tcPr>
            <w:tcW w:w="3983" w:type="pct"/>
            <w:shd w:val="clear" w:color="auto" w:fill="D9D9D9"/>
            <w:vAlign w:val="center"/>
          </w:tcPr>
          <w:p w14:paraId="519E4E8C" w14:textId="77777777" w:rsidR="00041EEB" w:rsidRPr="00AC752B" w:rsidRDefault="00041EEB" w:rsidP="00F45505">
            <w:pPr>
              <w:rPr>
                <w:lang w:val="de-DE"/>
              </w:rPr>
            </w:pPr>
            <w:r w:rsidRPr="00AC752B">
              <w:t>8004949: 50 mM Tris, pH 7.4</w:t>
            </w:r>
          </w:p>
        </w:tc>
      </w:tr>
    </w:tbl>
    <w:p w14:paraId="23775EF1" w14:textId="77777777" w:rsidR="00041EEB" w:rsidRPr="00E65162" w:rsidRDefault="00041EEB" w:rsidP="00041EEB">
      <w:pPr>
        <w:jc w:val="center"/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9"/>
        <w:gridCol w:w="4672"/>
        <w:gridCol w:w="1726"/>
        <w:gridCol w:w="2203"/>
      </w:tblGrid>
      <w:tr w:rsidR="00041EEB" w:rsidRPr="00AC752B" w14:paraId="7DEFA9F9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/>
            <w:vAlign w:val="center"/>
          </w:tcPr>
          <w:p w14:paraId="35820BDC" w14:textId="77777777" w:rsidR="00041EEB" w:rsidRPr="00AC752B" w:rsidRDefault="00041EEB" w:rsidP="00F45505">
            <w:r w:rsidRPr="00AC752B">
              <w:t xml:space="preserve">Wash </w:t>
            </w:r>
          </w:p>
        </w:tc>
        <w:tc>
          <w:tcPr>
            <w:tcW w:w="3986" w:type="pct"/>
            <w:gridSpan w:val="3"/>
            <w:shd w:val="clear" w:color="auto" w:fill="D9D9D9"/>
            <w:vAlign w:val="center"/>
          </w:tcPr>
          <w:p w14:paraId="590DB543" w14:textId="77777777" w:rsidR="00041EEB" w:rsidRPr="00AC752B" w:rsidRDefault="00041EEB" w:rsidP="00F45505">
            <w:pPr>
              <w:rPr>
                <w:lang w:val="de-DE"/>
              </w:rPr>
            </w:pPr>
            <w:r w:rsidRPr="00AC752B">
              <w:rPr>
                <w:lang w:val="de-DE"/>
              </w:rPr>
              <w:t>8004950: 50 mM Tris, 0.5 M Sodium Chloride, pH 7.4</w:t>
            </w:r>
          </w:p>
        </w:tc>
      </w:tr>
      <w:tr w:rsidR="00041EEB" w:rsidRPr="00AC752B" w14:paraId="73396CE5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/>
            <w:vAlign w:val="center"/>
          </w:tcPr>
          <w:p w14:paraId="6E589F1A" w14:textId="77189DC7" w:rsidR="00041EEB" w:rsidRPr="00AC752B" w:rsidRDefault="00041EEB" w:rsidP="00F45505">
            <w:r w:rsidRPr="00AC752B">
              <w:rPr>
                <w:kern w:val="18"/>
              </w:rPr>
              <w:t>Batch No.</w:t>
            </w:r>
          </w:p>
        </w:tc>
        <w:tc>
          <w:tcPr>
            <w:tcW w:w="2165" w:type="pct"/>
            <w:vAlign w:val="center"/>
          </w:tcPr>
          <w:p w14:paraId="58DCAD24" w14:textId="77777777" w:rsidR="00041EEB" w:rsidRPr="00AC752B" w:rsidRDefault="00041EEB" w:rsidP="00F45505"/>
        </w:tc>
        <w:tc>
          <w:tcPr>
            <w:tcW w:w="800" w:type="pct"/>
            <w:shd w:val="clear" w:color="auto" w:fill="D9D9D9"/>
            <w:vAlign w:val="center"/>
          </w:tcPr>
          <w:p w14:paraId="24EB324B" w14:textId="77777777" w:rsidR="00041EEB" w:rsidRPr="00AC752B" w:rsidRDefault="00041EEB" w:rsidP="00F45505">
            <w:r w:rsidRPr="00AC752B">
              <w:t>Exp. Date</w:t>
            </w:r>
          </w:p>
        </w:tc>
        <w:tc>
          <w:tcPr>
            <w:tcW w:w="1020" w:type="pct"/>
            <w:vAlign w:val="center"/>
          </w:tcPr>
          <w:p w14:paraId="6DF53685" w14:textId="77777777" w:rsidR="00041EEB" w:rsidRPr="00AC752B" w:rsidRDefault="00041EEB" w:rsidP="00F45505"/>
        </w:tc>
      </w:tr>
      <w:tr w:rsidR="008B0122" w:rsidRPr="00AC752B" w14:paraId="7EBA8E2F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/>
            <w:vAlign w:val="center"/>
          </w:tcPr>
          <w:p w14:paraId="7042BF18" w14:textId="6871F5B4" w:rsidR="008B0122" w:rsidRPr="00AC752B" w:rsidRDefault="008B0122" w:rsidP="008B0122">
            <w:pPr>
              <w:rPr>
                <w:kern w:val="18"/>
              </w:rPr>
            </w:pPr>
            <w:r w:rsidRPr="00AC752B">
              <w:rPr>
                <w:kern w:val="18"/>
              </w:rPr>
              <w:t>Batch No.</w:t>
            </w:r>
          </w:p>
        </w:tc>
        <w:tc>
          <w:tcPr>
            <w:tcW w:w="2165" w:type="pct"/>
            <w:vAlign w:val="center"/>
          </w:tcPr>
          <w:p w14:paraId="4BA9E332" w14:textId="77777777" w:rsidR="008B0122" w:rsidRPr="00AC752B" w:rsidRDefault="008B0122" w:rsidP="008B0122"/>
        </w:tc>
        <w:tc>
          <w:tcPr>
            <w:tcW w:w="800" w:type="pct"/>
            <w:shd w:val="clear" w:color="auto" w:fill="D9D9D9"/>
            <w:vAlign w:val="center"/>
          </w:tcPr>
          <w:p w14:paraId="4F7DC928" w14:textId="76EBEE4D" w:rsidR="008B0122" w:rsidRPr="00AC752B" w:rsidRDefault="008B0122" w:rsidP="008B0122">
            <w:r w:rsidRPr="00AC752B">
              <w:t>Exp. Date</w:t>
            </w:r>
          </w:p>
        </w:tc>
        <w:tc>
          <w:tcPr>
            <w:tcW w:w="1020" w:type="pct"/>
            <w:vAlign w:val="center"/>
          </w:tcPr>
          <w:p w14:paraId="279AF520" w14:textId="77777777" w:rsidR="008B0122" w:rsidRPr="00AC752B" w:rsidRDefault="008B0122" w:rsidP="008B0122"/>
        </w:tc>
      </w:tr>
    </w:tbl>
    <w:p w14:paraId="081BE46D" w14:textId="77777777" w:rsidR="00041EEB" w:rsidRPr="00E65162" w:rsidRDefault="00041EEB" w:rsidP="00041EEB">
      <w:pPr>
        <w:jc w:val="center"/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95"/>
        <w:gridCol w:w="8595"/>
      </w:tblGrid>
      <w:tr w:rsidR="00041EEB" w:rsidRPr="00AC752B" w14:paraId="31B26EC7" w14:textId="77777777" w:rsidTr="008D69EE">
        <w:trPr>
          <w:cantSplit/>
          <w:trHeight w:val="432"/>
          <w:jc w:val="center"/>
        </w:trPr>
        <w:tc>
          <w:tcPr>
            <w:tcW w:w="1017" w:type="pct"/>
            <w:shd w:val="clear" w:color="auto" w:fill="D9D9D9"/>
            <w:vAlign w:val="center"/>
          </w:tcPr>
          <w:p w14:paraId="3116DC66" w14:textId="77777777" w:rsidR="00041EEB" w:rsidRPr="00AC752B" w:rsidRDefault="00041EEB" w:rsidP="00F45505">
            <w:r w:rsidRPr="00AC752B">
              <w:t>Equilibration 3</w:t>
            </w:r>
          </w:p>
        </w:tc>
        <w:tc>
          <w:tcPr>
            <w:tcW w:w="3983" w:type="pct"/>
            <w:shd w:val="clear" w:color="auto" w:fill="D9D9D9"/>
            <w:vAlign w:val="center"/>
          </w:tcPr>
          <w:p w14:paraId="551214BD" w14:textId="77777777" w:rsidR="00041EEB" w:rsidRPr="00AC752B" w:rsidRDefault="00041EEB" w:rsidP="00F45505">
            <w:pPr>
              <w:rPr>
                <w:lang w:val="de-DE"/>
              </w:rPr>
            </w:pPr>
            <w:r w:rsidRPr="00AC752B">
              <w:t>8004949: 50 mM Tris, pH 7.4</w:t>
            </w:r>
          </w:p>
        </w:tc>
      </w:tr>
    </w:tbl>
    <w:p w14:paraId="25509326" w14:textId="77777777" w:rsidR="00041EEB" w:rsidRPr="00E65162" w:rsidRDefault="00041EEB" w:rsidP="00041EEB">
      <w:pPr>
        <w:jc w:val="center"/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9"/>
        <w:gridCol w:w="4672"/>
        <w:gridCol w:w="1726"/>
        <w:gridCol w:w="2203"/>
      </w:tblGrid>
      <w:tr w:rsidR="00041EEB" w:rsidRPr="00AC752B" w14:paraId="35D24DB6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/>
            <w:vAlign w:val="center"/>
          </w:tcPr>
          <w:p w14:paraId="1F29DDE4" w14:textId="77777777" w:rsidR="00041EEB" w:rsidRPr="00AC752B" w:rsidRDefault="00041EEB" w:rsidP="00F45505">
            <w:bookmarkStart w:id="7" w:name="OLE_LINK12"/>
            <w:r w:rsidRPr="00AC752B">
              <w:t>Elution</w:t>
            </w:r>
          </w:p>
        </w:tc>
        <w:tc>
          <w:tcPr>
            <w:tcW w:w="3986" w:type="pct"/>
            <w:gridSpan w:val="3"/>
            <w:shd w:val="clear" w:color="auto" w:fill="D9D9D9"/>
            <w:vAlign w:val="center"/>
          </w:tcPr>
          <w:p w14:paraId="24323970" w14:textId="77B5744B" w:rsidR="00041EEB" w:rsidRPr="00AC752B" w:rsidRDefault="006B1192" w:rsidP="00F45505">
            <w:pPr>
              <w:rPr>
                <w:lang w:val="de-DE"/>
              </w:rPr>
            </w:pPr>
            <w:r>
              <w:t>8010534</w:t>
            </w:r>
            <w:r w:rsidR="00A840D1">
              <w:t>:</w:t>
            </w:r>
            <w:r w:rsidR="00041EEB" w:rsidRPr="00AC752B">
              <w:rPr>
                <w:lang w:val="de-DE"/>
              </w:rPr>
              <w:t xml:space="preserve"> </w:t>
            </w:r>
            <w:r w:rsidR="00AD6AA0">
              <w:rPr>
                <w:lang w:val="de-DE"/>
              </w:rPr>
              <w:t>25</w:t>
            </w:r>
            <w:r w:rsidR="00AD6AA0" w:rsidRPr="00AC752B">
              <w:rPr>
                <w:lang w:val="de-DE"/>
              </w:rPr>
              <w:t xml:space="preserve"> </w:t>
            </w:r>
            <w:r w:rsidR="00041EEB" w:rsidRPr="00AC752B">
              <w:rPr>
                <w:lang w:val="de-DE"/>
              </w:rPr>
              <w:t>mM Sodium Acetate, pH 3.</w:t>
            </w:r>
            <w:r w:rsidR="00041EEB">
              <w:rPr>
                <w:lang w:val="de-DE"/>
              </w:rPr>
              <w:t>5</w:t>
            </w:r>
          </w:p>
        </w:tc>
      </w:tr>
      <w:tr w:rsidR="00041EEB" w:rsidRPr="00AC752B" w14:paraId="61CBE43D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/>
            <w:vAlign w:val="center"/>
          </w:tcPr>
          <w:p w14:paraId="5FFC18A8" w14:textId="300000AE" w:rsidR="00041EEB" w:rsidRPr="00AC752B" w:rsidRDefault="00041EEB" w:rsidP="00F45505">
            <w:r w:rsidRPr="00AC752B">
              <w:rPr>
                <w:kern w:val="18"/>
              </w:rPr>
              <w:t>Batch No.</w:t>
            </w:r>
          </w:p>
        </w:tc>
        <w:tc>
          <w:tcPr>
            <w:tcW w:w="2165" w:type="pct"/>
            <w:vAlign w:val="center"/>
          </w:tcPr>
          <w:p w14:paraId="654AC131" w14:textId="77777777" w:rsidR="00041EEB" w:rsidRPr="00AC752B" w:rsidRDefault="00041EEB" w:rsidP="00F45505"/>
        </w:tc>
        <w:tc>
          <w:tcPr>
            <w:tcW w:w="800" w:type="pct"/>
            <w:shd w:val="clear" w:color="auto" w:fill="D9D9D9"/>
            <w:vAlign w:val="center"/>
          </w:tcPr>
          <w:p w14:paraId="7FE25EAC" w14:textId="77777777" w:rsidR="00041EEB" w:rsidRPr="00AC752B" w:rsidRDefault="00041EEB" w:rsidP="00F45505">
            <w:r w:rsidRPr="00AC752B">
              <w:t>Exp. Date</w:t>
            </w:r>
          </w:p>
        </w:tc>
        <w:tc>
          <w:tcPr>
            <w:tcW w:w="1020" w:type="pct"/>
            <w:vAlign w:val="center"/>
          </w:tcPr>
          <w:p w14:paraId="2A56DF93" w14:textId="77777777" w:rsidR="00041EEB" w:rsidRPr="00AC752B" w:rsidRDefault="00041EEB" w:rsidP="00F45505"/>
        </w:tc>
      </w:tr>
      <w:tr w:rsidR="00041EEB" w:rsidRPr="00AC752B" w14:paraId="02DFCA68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/>
            <w:vAlign w:val="center"/>
          </w:tcPr>
          <w:p w14:paraId="65FFF031" w14:textId="4EFBA882" w:rsidR="00041EEB" w:rsidRPr="00AC752B" w:rsidRDefault="00041EEB" w:rsidP="00F45505">
            <w:r w:rsidRPr="00AC752B">
              <w:rPr>
                <w:kern w:val="18"/>
              </w:rPr>
              <w:t>Batch No.</w:t>
            </w:r>
          </w:p>
        </w:tc>
        <w:tc>
          <w:tcPr>
            <w:tcW w:w="2165" w:type="pct"/>
            <w:vAlign w:val="center"/>
          </w:tcPr>
          <w:p w14:paraId="26AE878E" w14:textId="77777777" w:rsidR="00041EEB" w:rsidRPr="00AC752B" w:rsidRDefault="00041EEB" w:rsidP="00F45505"/>
        </w:tc>
        <w:tc>
          <w:tcPr>
            <w:tcW w:w="800" w:type="pct"/>
            <w:shd w:val="clear" w:color="auto" w:fill="D9D9D9"/>
            <w:vAlign w:val="center"/>
          </w:tcPr>
          <w:p w14:paraId="109320D0" w14:textId="77777777" w:rsidR="00041EEB" w:rsidRPr="00AC752B" w:rsidRDefault="00041EEB" w:rsidP="00F45505">
            <w:r>
              <w:t>Exp. Date</w:t>
            </w:r>
          </w:p>
        </w:tc>
        <w:tc>
          <w:tcPr>
            <w:tcW w:w="1020" w:type="pct"/>
            <w:vAlign w:val="center"/>
          </w:tcPr>
          <w:p w14:paraId="775E9750" w14:textId="77777777" w:rsidR="00041EEB" w:rsidRPr="00AC752B" w:rsidRDefault="00041EEB" w:rsidP="00F45505"/>
        </w:tc>
      </w:tr>
    </w:tbl>
    <w:bookmarkEnd w:id="7"/>
    <w:p w14:paraId="5E64B273" w14:textId="77777777" w:rsidR="00041EEB" w:rsidRDefault="00041EEB" w:rsidP="00041EEB">
      <w:pPr>
        <w:jc w:val="center"/>
        <w:rPr>
          <w:rFonts w:cs="Arial"/>
        </w:rPr>
      </w:pPr>
      <w:r>
        <w:rPr>
          <w:rFonts w:cs="Arial"/>
        </w:rPr>
        <w:t>↓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9"/>
        <w:gridCol w:w="4672"/>
        <w:gridCol w:w="1726"/>
        <w:gridCol w:w="2203"/>
      </w:tblGrid>
      <w:tr w:rsidR="00041EEB" w:rsidRPr="00AC752B" w14:paraId="5366AFA7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581EC83C" w14:textId="77777777" w:rsidR="00041EEB" w:rsidRPr="00AC752B" w:rsidRDefault="00041EEB" w:rsidP="00F45505">
            <w:r w:rsidRPr="00AC752B">
              <w:t>Strip</w:t>
            </w:r>
            <w:r>
              <w:t xml:space="preserve"> 1</w:t>
            </w:r>
          </w:p>
        </w:tc>
        <w:tc>
          <w:tcPr>
            <w:tcW w:w="3986" w:type="pct"/>
            <w:gridSpan w:val="3"/>
            <w:shd w:val="clear" w:color="auto" w:fill="D9D9D9" w:themeFill="background1" w:themeFillShade="D9"/>
            <w:vAlign w:val="center"/>
          </w:tcPr>
          <w:p w14:paraId="2FF48A34" w14:textId="2810C3F1" w:rsidR="00041EEB" w:rsidRPr="00AC752B" w:rsidRDefault="000E1723" w:rsidP="00F45505">
            <w:pPr>
              <w:rPr>
                <w:lang w:val="de-DE"/>
              </w:rPr>
            </w:pPr>
            <w:r>
              <w:rPr>
                <w:lang w:val="de-DE"/>
              </w:rPr>
              <w:t xml:space="preserve"> </w:t>
            </w:r>
            <w:r w:rsidR="00A840D1">
              <w:rPr>
                <w:lang w:val="de-DE"/>
              </w:rPr>
              <w:t>800</w:t>
            </w:r>
            <w:r w:rsidR="006B1192">
              <w:rPr>
                <w:lang w:val="de-DE"/>
              </w:rPr>
              <w:t>8812:</w:t>
            </w:r>
            <w:r w:rsidR="00A840D1">
              <w:rPr>
                <w:lang w:val="de-DE"/>
              </w:rPr>
              <w:t xml:space="preserve"> </w:t>
            </w:r>
            <w:r w:rsidR="00FE2CE3">
              <w:rPr>
                <w:lang w:val="de-DE"/>
              </w:rPr>
              <w:t>103 mM acetic acid, 2 M urea, pH 3.1</w:t>
            </w:r>
          </w:p>
        </w:tc>
      </w:tr>
      <w:tr w:rsidR="00041EEB" w:rsidRPr="00AC752B" w14:paraId="0084C4F2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256D6D71" w14:textId="01313535" w:rsidR="00041EEB" w:rsidRPr="00AC752B" w:rsidRDefault="00041EEB" w:rsidP="00F45505">
            <w:r w:rsidRPr="00AC752B">
              <w:rPr>
                <w:kern w:val="18"/>
              </w:rPr>
              <w:t>Batch No.</w:t>
            </w:r>
          </w:p>
        </w:tc>
        <w:tc>
          <w:tcPr>
            <w:tcW w:w="2165" w:type="pct"/>
            <w:shd w:val="clear" w:color="auto" w:fill="auto"/>
            <w:vAlign w:val="center"/>
          </w:tcPr>
          <w:p w14:paraId="720C3E5F" w14:textId="77777777" w:rsidR="00041EEB" w:rsidRPr="00AC752B" w:rsidRDefault="00041EEB" w:rsidP="00F45505"/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5AC1B6CD" w14:textId="77777777" w:rsidR="00041EEB" w:rsidRPr="00AC752B" w:rsidRDefault="00041EEB" w:rsidP="00F45505">
            <w:r w:rsidRPr="00AC752B">
              <w:t>Exp. Date</w:t>
            </w:r>
          </w:p>
        </w:tc>
        <w:tc>
          <w:tcPr>
            <w:tcW w:w="1020" w:type="pct"/>
            <w:shd w:val="clear" w:color="auto" w:fill="auto"/>
            <w:vAlign w:val="center"/>
          </w:tcPr>
          <w:p w14:paraId="548EACB7" w14:textId="77777777" w:rsidR="00041EEB" w:rsidRPr="00AC752B" w:rsidRDefault="00041EEB" w:rsidP="00F45505"/>
        </w:tc>
      </w:tr>
    </w:tbl>
    <w:p w14:paraId="6A11374B" w14:textId="77777777" w:rsidR="00041EEB" w:rsidRDefault="00041EEB" w:rsidP="00041EEB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p w14:paraId="31832D6F" w14:textId="77777777" w:rsidR="00041EEB" w:rsidRPr="00C71266" w:rsidRDefault="00041EEB" w:rsidP="00041EEB">
      <w:pPr>
        <w:jc w:val="center"/>
        <w:rPr>
          <w:rFonts w:eastAsia="Symbol" w:cs="Arial"/>
          <w:b/>
          <w:bCs/>
        </w:rPr>
      </w:pPr>
      <w:r w:rsidRPr="00C71266">
        <w:rPr>
          <w:rFonts w:eastAsia="Symbol" w:cs="Arial"/>
          <w:b/>
          <w:bCs/>
        </w:rPr>
        <w:t>Continued on the next page</w:t>
      </w:r>
    </w:p>
    <w:p w14:paraId="1072D877" w14:textId="77777777" w:rsidR="00041EEB" w:rsidRDefault="00041EEB" w:rsidP="00041EEB">
      <w:pPr>
        <w:spacing w:line="240" w:lineRule="auto"/>
        <w:rPr>
          <w:rFonts w:ascii="Symbol" w:eastAsia="Symbol" w:hAnsi="Symbol" w:cs="Symbol"/>
        </w:rPr>
      </w:pPr>
      <w:r>
        <w:rPr>
          <w:rFonts w:ascii="Symbol" w:eastAsia="Symbol" w:hAnsi="Symbol" w:cs="Symbol"/>
        </w:rPr>
        <w:br w:type="page"/>
      </w:r>
    </w:p>
    <w:p w14:paraId="20E6F83E" w14:textId="77777777" w:rsidR="00041EEB" w:rsidRPr="00C71266" w:rsidRDefault="00041EEB" w:rsidP="00041EEB">
      <w:pPr>
        <w:jc w:val="center"/>
        <w:rPr>
          <w:rFonts w:eastAsia="Symbol" w:cs="Arial"/>
          <w:b/>
          <w:bCs/>
        </w:rPr>
      </w:pPr>
      <w:r w:rsidRPr="00C71266">
        <w:rPr>
          <w:rFonts w:eastAsia="Symbol" w:cs="Arial"/>
          <w:b/>
          <w:bCs/>
        </w:rPr>
        <w:lastRenderedPageBreak/>
        <w:t>Continued from the previous page</w:t>
      </w:r>
    </w:p>
    <w:p w14:paraId="57CE200A" w14:textId="77777777" w:rsidR="00041EEB" w:rsidRDefault="00041EEB" w:rsidP="00041EEB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8"/>
        <w:gridCol w:w="8602"/>
      </w:tblGrid>
      <w:tr w:rsidR="00041EEB" w:rsidRPr="00AC752B" w14:paraId="70D67F19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58D55877" w14:textId="0A64EDCD" w:rsidR="00041EEB" w:rsidRPr="00AC752B" w:rsidRDefault="0026518C" w:rsidP="00F45505">
            <w:r>
              <w:t xml:space="preserve"> Equilibration 4</w:t>
            </w:r>
          </w:p>
        </w:tc>
        <w:tc>
          <w:tcPr>
            <w:tcW w:w="3986" w:type="pct"/>
            <w:shd w:val="clear" w:color="auto" w:fill="D9D9D9" w:themeFill="background1" w:themeFillShade="D9"/>
            <w:vAlign w:val="center"/>
          </w:tcPr>
          <w:p w14:paraId="0BAFC2F2" w14:textId="7FF55695" w:rsidR="00041EEB" w:rsidRPr="00AC752B" w:rsidRDefault="0026518C" w:rsidP="00F45505">
            <w:pPr>
              <w:rPr>
                <w:lang w:val="de-DE"/>
              </w:rPr>
            </w:pPr>
            <w:r w:rsidRPr="00AC752B">
              <w:t>800</w:t>
            </w:r>
            <w:r w:rsidR="006B1192">
              <w:t xml:space="preserve">4949: </w:t>
            </w:r>
            <w:r w:rsidRPr="00AC752B">
              <w:t>50 mM Tris, pH 7.4</w:t>
            </w:r>
            <w:r w:rsidR="00A840D1">
              <w:t xml:space="preserve"> </w:t>
            </w:r>
          </w:p>
        </w:tc>
      </w:tr>
    </w:tbl>
    <w:p w14:paraId="4B87C410" w14:textId="77777777" w:rsidR="00041EEB" w:rsidRDefault="00041EEB" w:rsidP="00041EEB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9"/>
        <w:gridCol w:w="4672"/>
        <w:gridCol w:w="1726"/>
        <w:gridCol w:w="2203"/>
      </w:tblGrid>
      <w:tr w:rsidR="00041EEB" w:rsidRPr="00AC752B" w14:paraId="27157E64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48CEFCC0" w14:textId="77777777" w:rsidR="00041EEB" w:rsidRPr="00AC752B" w:rsidRDefault="00041EEB" w:rsidP="00F45505">
            <w:r>
              <w:t>Strip 2</w:t>
            </w:r>
          </w:p>
        </w:tc>
        <w:tc>
          <w:tcPr>
            <w:tcW w:w="3986" w:type="pct"/>
            <w:gridSpan w:val="3"/>
            <w:shd w:val="clear" w:color="auto" w:fill="D9D9D9" w:themeFill="background1" w:themeFillShade="D9"/>
            <w:vAlign w:val="center"/>
          </w:tcPr>
          <w:p w14:paraId="47C336AE" w14:textId="3DA9AC8F" w:rsidR="00041EEB" w:rsidRPr="00AC752B" w:rsidRDefault="00A840D1" w:rsidP="00F45505">
            <w:pPr>
              <w:rPr>
                <w:lang w:val="de-DE"/>
              </w:rPr>
            </w:pPr>
            <w:r>
              <w:t>800</w:t>
            </w:r>
            <w:r w:rsidR="006B1192">
              <w:t>8813:</w:t>
            </w:r>
            <w:r w:rsidR="00041EEB" w:rsidRPr="1CCDDA1F">
              <w:rPr>
                <w:lang w:val="de-DE"/>
              </w:rPr>
              <w:t xml:space="preserve"> </w:t>
            </w:r>
            <w:r>
              <w:rPr>
                <w:lang w:val="de-DE"/>
              </w:rPr>
              <w:t>12.5 mM sodium hydroxide</w:t>
            </w:r>
          </w:p>
        </w:tc>
      </w:tr>
      <w:tr w:rsidR="00041EEB" w:rsidRPr="00AC752B" w14:paraId="62BF1100" w14:textId="77777777" w:rsidTr="000C6CF0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7E9E793F" w14:textId="65E921F1" w:rsidR="00041EEB" w:rsidRPr="00AC752B" w:rsidRDefault="00041EEB" w:rsidP="00F45505">
            <w:r w:rsidRPr="00AC752B">
              <w:rPr>
                <w:kern w:val="18"/>
              </w:rPr>
              <w:t>Batch No.</w:t>
            </w:r>
          </w:p>
        </w:tc>
        <w:tc>
          <w:tcPr>
            <w:tcW w:w="2165" w:type="pct"/>
            <w:shd w:val="clear" w:color="auto" w:fill="auto"/>
            <w:vAlign w:val="center"/>
          </w:tcPr>
          <w:p w14:paraId="209E6B90" w14:textId="77777777" w:rsidR="00041EEB" w:rsidRPr="00AC752B" w:rsidRDefault="00041EEB" w:rsidP="00F45505"/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78912895" w14:textId="77777777" w:rsidR="00041EEB" w:rsidRPr="00AC752B" w:rsidRDefault="00041EEB" w:rsidP="00F45505">
            <w:r w:rsidRPr="00AC752B">
              <w:t>Exp. Date</w:t>
            </w:r>
          </w:p>
        </w:tc>
        <w:tc>
          <w:tcPr>
            <w:tcW w:w="1021" w:type="pct"/>
            <w:shd w:val="clear" w:color="auto" w:fill="auto"/>
            <w:vAlign w:val="center"/>
          </w:tcPr>
          <w:p w14:paraId="73CEE1F3" w14:textId="77777777" w:rsidR="00041EEB" w:rsidRPr="00AC752B" w:rsidRDefault="00041EEB" w:rsidP="00F45505"/>
        </w:tc>
      </w:tr>
    </w:tbl>
    <w:p w14:paraId="0C7D410E" w14:textId="77777777" w:rsidR="000C6CF0" w:rsidRDefault="000C6CF0" w:rsidP="000C6CF0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8"/>
        <w:gridCol w:w="8602"/>
      </w:tblGrid>
      <w:tr w:rsidR="000C6CF0" w:rsidRPr="00AC752B" w14:paraId="762104CD" w14:textId="77777777" w:rsidTr="005B4F4B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3C355A94" w14:textId="7C7696A2" w:rsidR="000C6CF0" w:rsidRPr="00AC752B" w:rsidRDefault="000C6CF0" w:rsidP="005B4F4B">
            <w:r>
              <w:t xml:space="preserve"> Equilibration 5</w:t>
            </w:r>
          </w:p>
        </w:tc>
        <w:tc>
          <w:tcPr>
            <w:tcW w:w="3986" w:type="pct"/>
            <w:shd w:val="clear" w:color="auto" w:fill="D9D9D9" w:themeFill="background1" w:themeFillShade="D9"/>
            <w:vAlign w:val="center"/>
          </w:tcPr>
          <w:p w14:paraId="65E0A4D9" w14:textId="721F7582" w:rsidR="000C6CF0" w:rsidRPr="00AC752B" w:rsidRDefault="000C6CF0" w:rsidP="005B4F4B">
            <w:pPr>
              <w:rPr>
                <w:lang w:val="de-DE"/>
              </w:rPr>
            </w:pPr>
            <w:r w:rsidRPr="00AC752B">
              <w:t>8004949: 50 mM Tris, pH 7.4</w:t>
            </w:r>
            <w:r>
              <w:t xml:space="preserve"> </w:t>
            </w:r>
          </w:p>
        </w:tc>
      </w:tr>
    </w:tbl>
    <w:p w14:paraId="6BC222DB" w14:textId="77777777" w:rsidR="000C6CF0" w:rsidRDefault="000C6CF0" w:rsidP="000C6CF0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9"/>
        <w:gridCol w:w="4672"/>
        <w:gridCol w:w="1726"/>
        <w:gridCol w:w="2203"/>
      </w:tblGrid>
      <w:tr w:rsidR="000C6CF0" w:rsidRPr="00AC752B" w14:paraId="626C1849" w14:textId="77777777" w:rsidTr="005B4F4B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11C02B77" w14:textId="302899F8" w:rsidR="000C6CF0" w:rsidRPr="00AC752B" w:rsidRDefault="000C6CF0" w:rsidP="005B4F4B">
            <w:r>
              <w:t>Strip 3</w:t>
            </w:r>
          </w:p>
        </w:tc>
        <w:tc>
          <w:tcPr>
            <w:tcW w:w="3986" w:type="pct"/>
            <w:gridSpan w:val="3"/>
            <w:shd w:val="clear" w:color="auto" w:fill="D9D9D9" w:themeFill="background1" w:themeFillShade="D9"/>
            <w:vAlign w:val="center"/>
          </w:tcPr>
          <w:p w14:paraId="14502A1B" w14:textId="4D7DA5B7" w:rsidR="000C6CF0" w:rsidRPr="00AC752B" w:rsidRDefault="00DC3CCD" w:rsidP="005B4F4B">
            <w:pPr>
              <w:rPr>
                <w:lang w:val="de-DE"/>
              </w:rPr>
            </w:pPr>
            <w:r>
              <w:t>800</w:t>
            </w:r>
            <w:r w:rsidR="004A55C5">
              <w:t>6409</w:t>
            </w:r>
            <w:r w:rsidR="006B1192">
              <w:t>:</w:t>
            </w:r>
            <w:r w:rsidR="000C6CF0">
              <w:t>120 mM phosphoric acid, 167 mM acetic acid, 2.2% (v/v) benzyl alcohol</w:t>
            </w:r>
          </w:p>
        </w:tc>
      </w:tr>
      <w:tr w:rsidR="000C6CF0" w:rsidRPr="00AC752B" w14:paraId="078DDDBD" w14:textId="77777777" w:rsidTr="005B4F4B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67EC977C" w14:textId="77777777" w:rsidR="000C6CF0" w:rsidRPr="00AC752B" w:rsidRDefault="000C6CF0" w:rsidP="005B4F4B">
            <w:r w:rsidRPr="00AC752B">
              <w:rPr>
                <w:kern w:val="18"/>
              </w:rPr>
              <w:t>Batch No.</w:t>
            </w:r>
          </w:p>
        </w:tc>
        <w:tc>
          <w:tcPr>
            <w:tcW w:w="2165" w:type="pct"/>
            <w:shd w:val="clear" w:color="auto" w:fill="auto"/>
            <w:vAlign w:val="center"/>
          </w:tcPr>
          <w:p w14:paraId="7A7C709F" w14:textId="77777777" w:rsidR="000C6CF0" w:rsidRPr="00AC752B" w:rsidRDefault="000C6CF0" w:rsidP="005B4F4B"/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12F97847" w14:textId="77777777" w:rsidR="000C6CF0" w:rsidRPr="00AC752B" w:rsidRDefault="000C6CF0" w:rsidP="005B4F4B">
            <w:r w:rsidRPr="00AC752B">
              <w:t>Exp. Date</w:t>
            </w:r>
          </w:p>
        </w:tc>
        <w:tc>
          <w:tcPr>
            <w:tcW w:w="1021" w:type="pct"/>
            <w:shd w:val="clear" w:color="auto" w:fill="auto"/>
            <w:vAlign w:val="center"/>
          </w:tcPr>
          <w:p w14:paraId="078800A8" w14:textId="77777777" w:rsidR="000C6CF0" w:rsidRPr="00AC752B" w:rsidRDefault="000C6CF0" w:rsidP="005B4F4B"/>
        </w:tc>
      </w:tr>
    </w:tbl>
    <w:p w14:paraId="551786FF" w14:textId="77777777" w:rsidR="000C6CF0" w:rsidRDefault="000C6CF0" w:rsidP="000C6CF0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10790"/>
      </w:tblGrid>
      <w:tr w:rsidR="00041EEB" w:rsidRPr="00AC752B" w14:paraId="2E87C25B" w14:textId="77777777" w:rsidTr="008D69EE">
        <w:trPr>
          <w:cantSplit/>
          <w:jc w:val="center"/>
        </w:trPr>
        <w:tc>
          <w:tcPr>
            <w:tcW w:w="5000" w:type="pct"/>
            <w:shd w:val="clear" w:color="auto" w:fill="D9D9D9"/>
            <w:vAlign w:val="center"/>
          </w:tcPr>
          <w:p w14:paraId="66037AB8" w14:textId="77777777" w:rsidR="00041EEB" w:rsidRPr="007815DB" w:rsidRDefault="00041EEB" w:rsidP="00F45505">
            <w:pPr>
              <w:jc w:val="center"/>
            </w:pPr>
            <w:r w:rsidRPr="007815DB">
              <w:t xml:space="preserve">Additional Cycles, if applicable: Equilibration through </w:t>
            </w:r>
            <w:r>
              <w:t>Strip 2</w:t>
            </w:r>
          </w:p>
        </w:tc>
      </w:tr>
    </w:tbl>
    <w:p w14:paraId="2937EAE9" w14:textId="77777777" w:rsidR="00041EEB" w:rsidRPr="00E65162" w:rsidRDefault="00041EEB" w:rsidP="00041EEB">
      <w:pPr>
        <w:jc w:val="center"/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10790"/>
      </w:tblGrid>
      <w:tr w:rsidR="00041EEB" w:rsidRPr="00AC752B" w14:paraId="4BA506F4" w14:textId="77777777" w:rsidTr="008D69EE">
        <w:trPr>
          <w:cantSplit/>
          <w:jc w:val="center"/>
        </w:trPr>
        <w:tc>
          <w:tcPr>
            <w:tcW w:w="5000" w:type="pct"/>
            <w:shd w:val="clear" w:color="auto" w:fill="D9D9D9"/>
            <w:vAlign w:val="center"/>
          </w:tcPr>
          <w:p w14:paraId="613BBBEB" w14:textId="77777777" w:rsidR="00041EEB" w:rsidRPr="00AC752B" w:rsidRDefault="00041EEB" w:rsidP="00F45505">
            <w:pPr>
              <w:jc w:val="center"/>
              <w:rPr>
                <w:lang w:val="de-DE"/>
              </w:rPr>
            </w:pPr>
            <w:r w:rsidRPr="00AC752B">
              <w:t>Column Sanitization HOLD</w:t>
            </w:r>
          </w:p>
        </w:tc>
      </w:tr>
    </w:tbl>
    <w:p w14:paraId="15089DA7" w14:textId="77777777" w:rsidR="00041EEB" w:rsidRDefault="00041EEB" w:rsidP="00041EEB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188"/>
        <w:gridCol w:w="8602"/>
      </w:tblGrid>
      <w:tr w:rsidR="00041EEB" w:rsidRPr="00AC752B" w14:paraId="4B6AEBFE" w14:textId="77777777" w:rsidTr="008D69EE">
        <w:trPr>
          <w:cantSplit/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0694CF70" w14:textId="5557CEA9" w:rsidR="00041EEB" w:rsidRPr="00AC752B" w:rsidRDefault="00041EEB" w:rsidP="00F45505">
            <w:r>
              <w:t xml:space="preserve">Pre – Storage </w:t>
            </w:r>
            <w:r w:rsidR="00D92E27">
              <w:t xml:space="preserve">Equilibration </w:t>
            </w:r>
          </w:p>
        </w:tc>
        <w:tc>
          <w:tcPr>
            <w:tcW w:w="3986" w:type="pct"/>
            <w:shd w:val="clear" w:color="auto" w:fill="D9D9D9" w:themeFill="background1" w:themeFillShade="D9"/>
            <w:vAlign w:val="center"/>
          </w:tcPr>
          <w:p w14:paraId="15E69EE8" w14:textId="6828AF28" w:rsidR="00041EEB" w:rsidRPr="00AC752B" w:rsidRDefault="00D92E27" w:rsidP="00F45505">
            <w:pPr>
              <w:rPr>
                <w:lang w:val="de-DE"/>
              </w:rPr>
            </w:pPr>
            <w:r>
              <w:t>8004949</w:t>
            </w:r>
            <w:r w:rsidR="00041EEB" w:rsidRPr="1CCDDA1F">
              <w:rPr>
                <w:lang w:val="de-DE"/>
              </w:rPr>
              <w:t xml:space="preserve">: </w:t>
            </w:r>
            <w:r w:rsidR="00041EEB">
              <w:rPr>
                <w:lang w:val="de-DE"/>
              </w:rPr>
              <w:t>50 mM Tris, pH 7.4</w:t>
            </w:r>
          </w:p>
        </w:tc>
      </w:tr>
    </w:tbl>
    <w:p w14:paraId="0FDC00AD" w14:textId="77777777" w:rsidR="00041EEB" w:rsidRDefault="00041EEB" w:rsidP="00041EEB">
      <w:pPr>
        <w:jc w:val="center"/>
        <w:rPr>
          <w:rFonts w:ascii="Symbol" w:eastAsia="Symbol" w:hAnsi="Symbol" w:cs="Symbol"/>
        </w:rPr>
      </w:pPr>
      <w:r w:rsidRPr="00E65162">
        <w:rPr>
          <w:rFonts w:ascii="Symbol" w:eastAsia="Symbol" w:hAnsi="Symbol" w:cs="Symbol"/>
        </w:rPr>
        <w:t>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88"/>
        <w:gridCol w:w="8602"/>
      </w:tblGrid>
      <w:tr w:rsidR="00041EEB" w:rsidRPr="00AC752B" w14:paraId="7A7CA970" w14:textId="77777777" w:rsidTr="008D69EE">
        <w:trPr>
          <w:trHeight w:val="432"/>
          <w:jc w:val="center"/>
        </w:trPr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06129517" w14:textId="0930B9A6" w:rsidR="00041EEB" w:rsidRPr="007815DB" w:rsidRDefault="00C71266" w:rsidP="00F45505">
            <w:r>
              <w:t xml:space="preserve">Column </w:t>
            </w:r>
            <w:r w:rsidR="00041EEB" w:rsidRPr="007815DB">
              <w:t>Storage</w:t>
            </w:r>
          </w:p>
        </w:tc>
        <w:tc>
          <w:tcPr>
            <w:tcW w:w="3986" w:type="pct"/>
            <w:shd w:val="clear" w:color="auto" w:fill="D9D9D9" w:themeFill="background1" w:themeFillShade="D9"/>
            <w:vAlign w:val="center"/>
          </w:tcPr>
          <w:p w14:paraId="11EE353A" w14:textId="06F39CAA" w:rsidR="00041EEB" w:rsidRPr="007815DB" w:rsidRDefault="00DC3CCD" w:rsidP="00F45505">
            <w:r>
              <w:t>800</w:t>
            </w:r>
            <w:r w:rsidR="004A55C5">
              <w:t>4953</w:t>
            </w:r>
            <w:r w:rsidR="00041EEB">
              <w:t xml:space="preserve">: </w:t>
            </w:r>
            <w:r w:rsidR="00D92E27">
              <w:t xml:space="preserve">2% benzyl alcohol, 100 </w:t>
            </w:r>
            <w:r w:rsidR="00A840D1">
              <w:t>mM sodium acetate, pH 5.0</w:t>
            </w:r>
          </w:p>
        </w:tc>
      </w:tr>
      <w:tr w:rsidR="00C71266" w:rsidRPr="00AC752B" w14:paraId="3394859B" w14:textId="77777777" w:rsidTr="008D69EE">
        <w:trPr>
          <w:trHeight w:val="432"/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center"/>
          </w:tcPr>
          <w:p w14:paraId="34296856" w14:textId="0C7346CC" w:rsidR="00C71266" w:rsidRDefault="00C71266" w:rsidP="00F45505">
            <w:r>
              <w:t xml:space="preserve">Batch No. and Exp. Date recorded in </w:t>
            </w:r>
            <w:r w:rsidRPr="00C71266">
              <w:rPr>
                <w:b/>
                <w:bCs/>
              </w:rPr>
              <w:t>Step</w:t>
            </w:r>
            <w:r w:rsidR="003D5DB0">
              <w:rPr>
                <w:b/>
                <w:bCs/>
              </w:rPr>
              <w:t xml:space="preserve"> </w:t>
            </w:r>
            <w:r w:rsidR="003D5DB0">
              <w:rPr>
                <w:b/>
                <w:bCs/>
              </w:rPr>
              <w:fldChar w:fldCharType="begin"/>
            </w:r>
            <w:r w:rsidR="003D5DB0">
              <w:rPr>
                <w:b/>
                <w:bCs/>
              </w:rPr>
              <w:instrText xml:space="preserve"> REF _Ref103259137 \r \h </w:instrText>
            </w:r>
            <w:r w:rsidR="003D5DB0">
              <w:rPr>
                <w:b/>
                <w:bCs/>
              </w:rPr>
            </w:r>
            <w:r w:rsidR="003D5DB0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15.1</w:t>
            </w:r>
            <w:r w:rsidR="003D5DB0">
              <w:rPr>
                <w:b/>
                <w:bCs/>
              </w:rPr>
              <w:fldChar w:fldCharType="end"/>
            </w:r>
            <w:r w:rsidR="001A1190">
              <w:t>.</w:t>
            </w:r>
          </w:p>
        </w:tc>
      </w:tr>
      <w:tr w:rsidR="00041EEB" w:rsidRPr="00AC752B" w14:paraId="2A096039" w14:textId="77777777" w:rsidTr="008D69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31808209" w14:textId="374FAA06" w:rsidR="00041EEB" w:rsidRPr="00AC752B" w:rsidRDefault="00041EEB" w:rsidP="00F45505">
            <w:r w:rsidRPr="00AC752B">
              <w:t>NOTE:  Storage is Performed only after the completion of the last cycle of each processing day</w:t>
            </w:r>
            <w:r w:rsidR="001A1190">
              <w:t>.</w:t>
            </w:r>
          </w:p>
        </w:tc>
      </w:tr>
    </w:tbl>
    <w:p w14:paraId="44BD3316" w14:textId="77777777" w:rsidR="00041EEB" w:rsidRDefault="00041EEB" w:rsidP="00041EEB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3108"/>
        <w:gridCol w:w="2387"/>
        <w:gridCol w:w="2805"/>
        <w:gridCol w:w="2490"/>
      </w:tblGrid>
      <w:tr w:rsidR="00C71266" w:rsidRPr="00AC752B" w14:paraId="50D995EE" w14:textId="77777777" w:rsidTr="008D69EE">
        <w:trPr>
          <w:cantSplit/>
          <w:trHeight w:val="576"/>
          <w:jc w:val="center"/>
        </w:trPr>
        <w:tc>
          <w:tcPr>
            <w:tcW w:w="1440" w:type="pct"/>
            <w:shd w:val="clear" w:color="auto" w:fill="D9D9D9"/>
            <w:vAlign w:val="center"/>
          </w:tcPr>
          <w:p w14:paraId="0C685A46" w14:textId="54C00ACE" w:rsidR="00C71266" w:rsidRPr="00AC752B" w:rsidRDefault="00C71266" w:rsidP="00C71266">
            <w:pPr>
              <w:rPr>
                <w:lang w:val="de-DE"/>
              </w:rPr>
            </w:pPr>
            <w:r w:rsidRPr="00B640B8">
              <w:t>Recorded by/ Date</w:t>
            </w:r>
          </w:p>
        </w:tc>
        <w:tc>
          <w:tcPr>
            <w:tcW w:w="1106" w:type="pct"/>
            <w:shd w:val="clear" w:color="auto" w:fill="auto"/>
            <w:vAlign w:val="center"/>
          </w:tcPr>
          <w:p w14:paraId="1A5BF318" w14:textId="77777777" w:rsidR="00C71266" w:rsidRPr="00AC752B" w:rsidRDefault="00C71266" w:rsidP="00C71266">
            <w:pPr>
              <w:jc w:val="center"/>
              <w:rPr>
                <w:lang w:val="de-DE"/>
              </w:rPr>
            </w:pPr>
          </w:p>
        </w:tc>
        <w:tc>
          <w:tcPr>
            <w:tcW w:w="1300" w:type="pct"/>
            <w:shd w:val="clear" w:color="auto" w:fill="D9D9D9"/>
            <w:vAlign w:val="center"/>
          </w:tcPr>
          <w:p w14:paraId="54899405" w14:textId="1E34CF5F" w:rsidR="00C71266" w:rsidRPr="00046573" w:rsidRDefault="00C71266" w:rsidP="00C71266">
            <w:r w:rsidRPr="00DA60C4">
              <w:t>Verified by/ Date</w:t>
            </w:r>
          </w:p>
        </w:tc>
        <w:tc>
          <w:tcPr>
            <w:tcW w:w="1155" w:type="pct"/>
            <w:shd w:val="clear" w:color="auto" w:fill="auto"/>
            <w:vAlign w:val="center"/>
          </w:tcPr>
          <w:p w14:paraId="3D00556A" w14:textId="77777777" w:rsidR="00C71266" w:rsidRPr="00AC752B" w:rsidRDefault="00C71266" w:rsidP="00C71266">
            <w:pPr>
              <w:jc w:val="center"/>
              <w:rPr>
                <w:lang w:val="de-DE"/>
              </w:rPr>
            </w:pPr>
          </w:p>
        </w:tc>
      </w:tr>
    </w:tbl>
    <w:p w14:paraId="2BA3CCB8" w14:textId="77777777" w:rsidR="000323F3" w:rsidRPr="00AC752B" w:rsidRDefault="000323F3">
      <w:pPr>
        <w:spacing w:line="240" w:lineRule="auto"/>
        <w:sectPr w:rsidR="000323F3" w:rsidRPr="00AC752B" w:rsidSect="00C4723B"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5C972472" w14:textId="77777777" w:rsidR="000323F3" w:rsidRPr="00AC752B" w:rsidRDefault="000323F3" w:rsidP="00352B6C">
      <w:pPr>
        <w:jc w:val="center"/>
        <w:rPr>
          <w:b/>
          <w:sz w:val="24"/>
        </w:rPr>
      </w:pPr>
      <w:r w:rsidRPr="00AC752B">
        <w:rPr>
          <w:b/>
          <w:sz w:val="24"/>
        </w:rPr>
        <w:lastRenderedPageBreak/>
        <w:t>Additional Solution Batches Used in Process:</w:t>
      </w:r>
    </w:p>
    <w:p w14:paraId="2D5E0DD2" w14:textId="77777777" w:rsidR="000323F3" w:rsidRPr="00AC752B" w:rsidRDefault="000323F3" w:rsidP="00352B6C"/>
    <w:p w14:paraId="37F62EBC" w14:textId="0043BEF0" w:rsidR="00C71266" w:rsidRPr="00E34350" w:rsidRDefault="00C71266" w:rsidP="007E487F">
      <w:pPr>
        <w:rPr>
          <w:rFonts w:cs="Arial"/>
        </w:rPr>
      </w:pPr>
      <w:r w:rsidRPr="00E34350">
        <w:rPr>
          <w:rFonts w:cs="Arial"/>
        </w:rPr>
        <w:t xml:space="preserve">If a solution (of a different batch noted in </w:t>
      </w:r>
      <w:r w:rsidRPr="00D367B8">
        <w:rPr>
          <w:rFonts w:cs="Arial"/>
          <w:b/>
          <w:bCs/>
        </w:rPr>
        <w:t>Section</w:t>
      </w:r>
      <w:r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fldChar w:fldCharType="begin"/>
      </w:r>
      <w:r>
        <w:rPr>
          <w:rFonts w:cs="Arial"/>
          <w:b/>
          <w:bCs/>
        </w:rPr>
        <w:instrText xml:space="preserve"> REF _Ref51238174 \r \h </w:instrText>
      </w:r>
      <w:r>
        <w:rPr>
          <w:rFonts w:cs="Arial"/>
          <w:b/>
          <w:bCs/>
        </w:rPr>
      </w:r>
      <w:r>
        <w:rPr>
          <w:rFonts w:cs="Arial"/>
          <w:b/>
          <w:bCs/>
        </w:rPr>
        <w:fldChar w:fldCharType="separate"/>
      </w:r>
      <w:r w:rsidR="00BE21D6">
        <w:rPr>
          <w:rFonts w:cs="Arial"/>
          <w:b/>
          <w:bCs/>
        </w:rPr>
        <w:t>5</w:t>
      </w:r>
      <w:r>
        <w:rPr>
          <w:rFonts w:cs="Arial"/>
          <w:b/>
          <w:bCs/>
        </w:rPr>
        <w:fldChar w:fldCharType="end"/>
      </w:r>
      <w:r w:rsidRPr="00E34350">
        <w:rPr>
          <w:rFonts w:cs="Arial"/>
        </w:rPr>
        <w:t>) needs to be replaced during processing</w:t>
      </w:r>
      <w:r w:rsidR="001A220E">
        <w:rPr>
          <w:rFonts w:cs="Arial"/>
        </w:rPr>
        <w:t>:</w:t>
      </w:r>
    </w:p>
    <w:p w14:paraId="7A6BC1AD" w14:textId="77777777" w:rsidR="00C71266" w:rsidRPr="00E34350" w:rsidRDefault="00C71266" w:rsidP="00BF75BA">
      <w:pPr>
        <w:pStyle w:val="ListParagraph"/>
        <w:numPr>
          <w:ilvl w:val="0"/>
          <w:numId w:val="49"/>
        </w:numPr>
        <w:rPr>
          <w:rFonts w:cs="Arial"/>
        </w:rPr>
      </w:pPr>
      <w:r w:rsidRPr="00E34350">
        <w:rPr>
          <w:rFonts w:cs="Arial"/>
        </w:rPr>
        <w:t xml:space="preserve">Indicate the switch at the step it is occurring. Ensure the new solution is the same part number as the solution being replaced. </w:t>
      </w:r>
    </w:p>
    <w:p w14:paraId="12F212D2" w14:textId="77777777" w:rsidR="00C71266" w:rsidRPr="00E34350" w:rsidRDefault="00C71266" w:rsidP="00BF75BA">
      <w:pPr>
        <w:pStyle w:val="ListParagraph"/>
        <w:numPr>
          <w:ilvl w:val="0"/>
          <w:numId w:val="49"/>
        </w:numPr>
        <w:rPr>
          <w:rFonts w:cs="Arial"/>
        </w:rPr>
      </w:pPr>
      <w:r w:rsidRPr="00E34350">
        <w:rPr>
          <w:rFonts w:cs="Arial"/>
        </w:rPr>
        <w:t xml:space="preserve">Record the solution part number, </w:t>
      </w:r>
      <w:r>
        <w:rPr>
          <w:rFonts w:cs="Arial"/>
        </w:rPr>
        <w:t>b</w:t>
      </w:r>
      <w:r w:rsidRPr="00E34350">
        <w:rPr>
          <w:rFonts w:cs="Arial"/>
        </w:rPr>
        <w:t>atch number (and/or process order number) and expiration date below.</w:t>
      </w:r>
    </w:p>
    <w:p w14:paraId="6BC8B743" w14:textId="31697D8E" w:rsidR="00C71266" w:rsidRPr="00E34350" w:rsidRDefault="00C71266" w:rsidP="00BF75BA">
      <w:pPr>
        <w:pStyle w:val="ListParagraph"/>
        <w:numPr>
          <w:ilvl w:val="0"/>
          <w:numId w:val="49"/>
        </w:numPr>
        <w:spacing w:after="120"/>
        <w:rPr>
          <w:rFonts w:cs="Arial"/>
        </w:rPr>
      </w:pPr>
      <w:r w:rsidRPr="00E34350">
        <w:rPr>
          <w:rFonts w:cs="Arial"/>
        </w:rPr>
        <w:t>Document the change in</w:t>
      </w:r>
      <w:r w:rsidR="008F7E87">
        <w:rPr>
          <w:rFonts w:cs="Arial"/>
          <w:b/>
          <w:bCs/>
        </w:rPr>
        <w:t xml:space="preserve"> </w:t>
      </w:r>
      <w:r w:rsidR="008F7E87" w:rsidRPr="008F7E87">
        <w:rPr>
          <w:rFonts w:cs="Arial"/>
          <w:b/>
          <w:bCs/>
        </w:rPr>
        <w:fldChar w:fldCharType="begin"/>
      </w:r>
      <w:r w:rsidR="008F7E87" w:rsidRPr="008F7E87">
        <w:rPr>
          <w:rFonts w:cs="Arial"/>
          <w:b/>
          <w:bCs/>
        </w:rPr>
        <w:instrText xml:space="preserve"> REF _Ref51232712 \h  \* MERGEFORMAT </w:instrText>
      </w:r>
      <w:r w:rsidR="008F7E87" w:rsidRPr="008F7E87">
        <w:rPr>
          <w:rFonts w:cs="Arial"/>
          <w:b/>
          <w:bCs/>
        </w:rPr>
      </w:r>
      <w:r w:rsidR="008F7E87" w:rsidRPr="008F7E87">
        <w:rPr>
          <w:rFonts w:cs="Arial"/>
          <w:b/>
          <w:bCs/>
        </w:rPr>
        <w:fldChar w:fldCharType="separate"/>
      </w:r>
      <w:r w:rsidR="00BE21D6" w:rsidRPr="00BE21D6">
        <w:rPr>
          <w:b/>
          <w:bCs/>
        </w:rPr>
        <w:t>Attachment 6: Comments Section</w:t>
      </w:r>
      <w:r w:rsidR="008F7E87" w:rsidRPr="008F7E87">
        <w:rPr>
          <w:rFonts w:cs="Arial"/>
          <w:b/>
          <w:bCs/>
        </w:rPr>
        <w:fldChar w:fldCharType="end"/>
      </w:r>
      <w:r w:rsidRPr="00E34350">
        <w:rPr>
          <w:rFonts w:cs="Arial"/>
        </w:rPr>
        <w:t>.</w:t>
      </w:r>
    </w:p>
    <w:tbl>
      <w:tblPr>
        <w:tblStyle w:val="TableGrid2"/>
        <w:tblW w:w="5000" w:type="pct"/>
        <w:jc w:val="center"/>
        <w:tblLook w:val="04A0" w:firstRow="1" w:lastRow="0" w:firstColumn="1" w:lastColumn="0" w:noHBand="0" w:noVBand="1"/>
      </w:tblPr>
      <w:tblGrid>
        <w:gridCol w:w="2722"/>
        <w:gridCol w:w="2722"/>
        <w:gridCol w:w="2723"/>
        <w:gridCol w:w="2723"/>
        <w:gridCol w:w="1750"/>
        <w:gridCol w:w="1750"/>
      </w:tblGrid>
      <w:tr w:rsidR="00954F7A" w:rsidRPr="00AC752B" w14:paraId="61249AFF" w14:textId="77777777" w:rsidTr="008D69EE">
        <w:trPr>
          <w:trHeight w:val="390"/>
          <w:jc w:val="center"/>
        </w:trPr>
        <w:tc>
          <w:tcPr>
            <w:tcW w:w="946" w:type="pct"/>
            <w:shd w:val="clear" w:color="auto" w:fill="D9D9D9" w:themeFill="background1" w:themeFillShade="D9"/>
            <w:vAlign w:val="center"/>
          </w:tcPr>
          <w:p w14:paraId="4C536A7E" w14:textId="77777777" w:rsidR="00954F7A" w:rsidRPr="00AC752B" w:rsidRDefault="00954F7A" w:rsidP="006C36BB">
            <w:pPr>
              <w:jc w:val="center"/>
              <w:rPr>
                <w:sz w:val="16"/>
              </w:rPr>
            </w:pPr>
            <w:r w:rsidRPr="00AC752B">
              <w:t>Applicable Step Number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</w:tcPr>
          <w:p w14:paraId="37294076" w14:textId="77777777" w:rsidR="00954F7A" w:rsidRPr="00AC752B" w:rsidRDefault="00954F7A" w:rsidP="006C36BB">
            <w:pPr>
              <w:jc w:val="center"/>
              <w:rPr>
                <w:sz w:val="16"/>
              </w:rPr>
            </w:pPr>
            <w:r w:rsidRPr="00AC752B">
              <w:rPr>
                <w:rFonts w:cs="Arial"/>
              </w:rPr>
              <w:t>Part Number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</w:tcPr>
          <w:p w14:paraId="449ABCCB" w14:textId="77777777" w:rsidR="00954F7A" w:rsidRPr="00AC752B" w:rsidRDefault="00954F7A" w:rsidP="006C36BB">
            <w:pPr>
              <w:jc w:val="center"/>
              <w:rPr>
                <w:sz w:val="16"/>
              </w:rPr>
            </w:pPr>
            <w:r w:rsidRPr="00AC752B">
              <w:rPr>
                <w:rFonts w:cs="Arial"/>
              </w:rPr>
              <w:t>Batch Number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</w:tcPr>
          <w:p w14:paraId="7F498DFC" w14:textId="77777777" w:rsidR="00954F7A" w:rsidRPr="00AC752B" w:rsidRDefault="00954F7A" w:rsidP="006C36BB">
            <w:pPr>
              <w:jc w:val="center"/>
              <w:rPr>
                <w:sz w:val="16"/>
              </w:rPr>
            </w:pPr>
            <w:r w:rsidRPr="00AC752B">
              <w:rPr>
                <w:rFonts w:cs="Arial"/>
              </w:rPr>
              <w:t>Exp. Date</w:t>
            </w:r>
          </w:p>
        </w:tc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511BF661" w14:textId="78903A83" w:rsidR="00954F7A" w:rsidRPr="00AC752B" w:rsidRDefault="00954F7A" w:rsidP="006C36BB">
            <w:pPr>
              <w:jc w:val="center"/>
              <w:rPr>
                <w:sz w:val="16"/>
              </w:rPr>
            </w:pPr>
            <w:r w:rsidRPr="00AC752B">
              <w:rPr>
                <w:rFonts w:cs="Arial"/>
                <w:bCs/>
              </w:rPr>
              <w:t>Performed</w:t>
            </w:r>
            <w:r w:rsidRPr="00AC752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38C7B983" w14:textId="5021AF72" w:rsidR="00954F7A" w:rsidRPr="00AC752B" w:rsidRDefault="00954F7A" w:rsidP="006C36BB">
            <w:pPr>
              <w:jc w:val="center"/>
              <w:rPr>
                <w:sz w:val="16"/>
              </w:rPr>
            </w:pPr>
            <w:r w:rsidRPr="00AC752B">
              <w:rPr>
                <w:rFonts w:cs="Arial"/>
                <w:bCs/>
              </w:rPr>
              <w:t>Witnessed</w:t>
            </w:r>
            <w:r w:rsidRPr="00AC752B">
              <w:rPr>
                <w:rFonts w:cs="Arial"/>
                <w:bCs/>
              </w:rPr>
              <w:br/>
              <w:t>by/Date</w:t>
            </w:r>
          </w:p>
        </w:tc>
      </w:tr>
      <w:tr w:rsidR="00954F7A" w:rsidRPr="00AC752B" w14:paraId="201AA233" w14:textId="77777777" w:rsidTr="008D69EE">
        <w:trPr>
          <w:trHeight w:val="385"/>
          <w:jc w:val="center"/>
        </w:trPr>
        <w:tc>
          <w:tcPr>
            <w:tcW w:w="946" w:type="pct"/>
            <w:shd w:val="clear" w:color="auto" w:fill="auto"/>
            <w:vAlign w:val="center"/>
          </w:tcPr>
          <w:p w14:paraId="545B229E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474BFC83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492303C2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5F53FEF8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6B6FCF6C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3B755A6C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</w:tr>
      <w:tr w:rsidR="00954F7A" w:rsidRPr="00AC752B" w14:paraId="38E08089" w14:textId="77777777" w:rsidTr="008D69EE">
        <w:trPr>
          <w:trHeight w:val="385"/>
          <w:jc w:val="center"/>
        </w:trPr>
        <w:tc>
          <w:tcPr>
            <w:tcW w:w="946" w:type="pct"/>
            <w:shd w:val="clear" w:color="auto" w:fill="auto"/>
            <w:vAlign w:val="center"/>
          </w:tcPr>
          <w:p w14:paraId="38CD4483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35CA2218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268AB7A8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32B45FB4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6AD36E7E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4C42C731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</w:tr>
      <w:tr w:rsidR="00954F7A" w:rsidRPr="00AC752B" w14:paraId="7A08B9D9" w14:textId="77777777" w:rsidTr="008D69EE">
        <w:trPr>
          <w:trHeight w:val="385"/>
          <w:jc w:val="center"/>
        </w:trPr>
        <w:tc>
          <w:tcPr>
            <w:tcW w:w="946" w:type="pct"/>
            <w:shd w:val="clear" w:color="auto" w:fill="auto"/>
            <w:vAlign w:val="center"/>
          </w:tcPr>
          <w:p w14:paraId="17AFEA87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52C4FFF4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6A9C1558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00EBCBC8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4203C102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25103688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</w:tr>
      <w:tr w:rsidR="00954F7A" w:rsidRPr="00AC752B" w14:paraId="574B837B" w14:textId="77777777" w:rsidTr="008D69EE">
        <w:trPr>
          <w:trHeight w:val="385"/>
          <w:jc w:val="center"/>
        </w:trPr>
        <w:tc>
          <w:tcPr>
            <w:tcW w:w="946" w:type="pct"/>
            <w:shd w:val="clear" w:color="auto" w:fill="auto"/>
            <w:vAlign w:val="center"/>
          </w:tcPr>
          <w:p w14:paraId="3BCEADBF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02EC523B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3F1B4CBE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155BEE6B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5C5C7529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620790D1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</w:tr>
      <w:tr w:rsidR="00954F7A" w:rsidRPr="00AC752B" w14:paraId="2F1CE9DC" w14:textId="77777777" w:rsidTr="008D69EE">
        <w:trPr>
          <w:trHeight w:val="385"/>
          <w:jc w:val="center"/>
        </w:trPr>
        <w:tc>
          <w:tcPr>
            <w:tcW w:w="946" w:type="pct"/>
            <w:shd w:val="clear" w:color="auto" w:fill="auto"/>
            <w:vAlign w:val="center"/>
          </w:tcPr>
          <w:p w14:paraId="06FFF28F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24090881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09980B51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28F6DCB9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15756FDF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55516858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</w:tr>
      <w:tr w:rsidR="00954F7A" w:rsidRPr="00AC752B" w14:paraId="57C9E021" w14:textId="77777777" w:rsidTr="008D69EE">
        <w:trPr>
          <w:trHeight w:val="385"/>
          <w:jc w:val="center"/>
        </w:trPr>
        <w:tc>
          <w:tcPr>
            <w:tcW w:w="946" w:type="pct"/>
            <w:shd w:val="clear" w:color="auto" w:fill="auto"/>
            <w:vAlign w:val="center"/>
          </w:tcPr>
          <w:p w14:paraId="03447A5D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7516E24D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09F49DBD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08540626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6186CAFE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0B264FA3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</w:tr>
      <w:tr w:rsidR="00954F7A" w:rsidRPr="00AC752B" w14:paraId="60CF8560" w14:textId="77777777" w:rsidTr="008D69EE">
        <w:trPr>
          <w:trHeight w:val="385"/>
          <w:jc w:val="center"/>
        </w:trPr>
        <w:tc>
          <w:tcPr>
            <w:tcW w:w="946" w:type="pct"/>
            <w:shd w:val="clear" w:color="auto" w:fill="auto"/>
            <w:vAlign w:val="center"/>
          </w:tcPr>
          <w:p w14:paraId="76A82980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2C4D19B3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24DFA7CB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14:paraId="3334E054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0AC28417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6352212C" w14:textId="77777777" w:rsidR="00954F7A" w:rsidRPr="00AC752B" w:rsidRDefault="00954F7A" w:rsidP="000323F3">
            <w:pPr>
              <w:spacing w:before="120" w:after="120"/>
              <w:jc w:val="center"/>
              <w:rPr>
                <w:b/>
                <w:sz w:val="16"/>
              </w:rPr>
            </w:pPr>
          </w:p>
        </w:tc>
      </w:tr>
    </w:tbl>
    <w:p w14:paraId="143C9F66" w14:textId="77777777" w:rsidR="000323F3" w:rsidRPr="00AC752B" w:rsidRDefault="000323F3" w:rsidP="000323F3">
      <w:pPr>
        <w:spacing w:after="200" w:line="276" w:lineRule="auto"/>
        <w:rPr>
          <w:rFonts w:asciiTheme="minorHAnsi" w:eastAsiaTheme="minorHAnsi" w:hAnsiTheme="minorHAnsi" w:cstheme="minorBidi"/>
          <w:sz w:val="22"/>
          <w:szCs w:val="22"/>
        </w:rPr>
      </w:pPr>
    </w:p>
    <w:p w14:paraId="74BBD8A1" w14:textId="77777777" w:rsidR="000323F3" w:rsidRPr="00AC752B" w:rsidRDefault="000323F3">
      <w:pPr>
        <w:spacing w:line="240" w:lineRule="auto"/>
      </w:pPr>
    </w:p>
    <w:p w14:paraId="65728AC1" w14:textId="77777777" w:rsidR="000323F3" w:rsidRPr="00AC752B" w:rsidRDefault="000323F3">
      <w:pPr>
        <w:spacing w:line="240" w:lineRule="auto"/>
      </w:pPr>
    </w:p>
    <w:p w14:paraId="7641E819" w14:textId="77777777" w:rsidR="000323F3" w:rsidRPr="00AC752B" w:rsidRDefault="000323F3">
      <w:pPr>
        <w:spacing w:line="240" w:lineRule="auto"/>
        <w:sectPr w:rsidR="000323F3" w:rsidRPr="00AC752B" w:rsidSect="00C4723B"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076BA33D" w14:textId="751FDDC2" w:rsidR="0007487E" w:rsidRPr="00AC752B" w:rsidRDefault="00B54962" w:rsidP="00B10281">
      <w:pPr>
        <w:pStyle w:val="Heading1"/>
        <w:tabs>
          <w:tab w:val="clear" w:pos="4860"/>
        </w:tabs>
        <w:ind w:left="720"/>
        <w:jc w:val="both"/>
        <w:rPr>
          <w:sz w:val="20"/>
        </w:rPr>
      </w:pPr>
      <w:bookmarkStart w:id="8" w:name="_Ref51238160"/>
      <w:r w:rsidRPr="00AC752B">
        <w:lastRenderedPageBreak/>
        <w:t>Process Notes</w:t>
      </w:r>
      <w:bookmarkEnd w:id="5"/>
      <w:bookmarkEnd w:id="8"/>
    </w:p>
    <w:p w14:paraId="476203C5" w14:textId="2BC75513" w:rsidR="0007487E" w:rsidRPr="00AC752B" w:rsidRDefault="0007487E" w:rsidP="001F2C28">
      <w:pPr>
        <w:pStyle w:val="Heading2"/>
        <w:tabs>
          <w:tab w:val="num" w:pos="1440"/>
        </w:tabs>
        <w:spacing w:before="80"/>
        <w:ind w:left="1440" w:hanging="720"/>
      </w:pPr>
      <w:r w:rsidRPr="00AC752B">
        <w:t xml:space="preserve">All activities are </w:t>
      </w:r>
      <w:r w:rsidR="00904065">
        <w:t>p</w:t>
      </w:r>
      <w:r w:rsidR="00546477" w:rsidRPr="00AC752B">
        <w:t>erform</w:t>
      </w:r>
      <w:r w:rsidR="00904065">
        <w:t>ed</w:t>
      </w:r>
      <w:r w:rsidRPr="00AC752B">
        <w:t xml:space="preserve"> at 15 </w:t>
      </w:r>
      <w:r w:rsidRPr="00AC752B">
        <w:rPr>
          <w:rFonts w:ascii="Symbol" w:eastAsia="Symbol" w:hAnsi="Symbol" w:cs="Symbol"/>
        </w:rPr>
        <w:t></w:t>
      </w:r>
      <w:r w:rsidRPr="00AC752B">
        <w:t>C to 2</w:t>
      </w:r>
      <w:r w:rsidR="00EC5A73">
        <w:t>7</w:t>
      </w:r>
      <w:r w:rsidRPr="00AC752B">
        <w:rPr>
          <w:rFonts w:ascii="Symbol" w:eastAsia="Symbol" w:hAnsi="Symbol" w:cs="Symbol"/>
        </w:rPr>
        <w:t></w:t>
      </w:r>
      <w:r w:rsidRPr="00AC752B">
        <w:t>C.</w:t>
      </w:r>
    </w:p>
    <w:p w14:paraId="163787A4" w14:textId="592BF462" w:rsidR="0007487E" w:rsidRDefault="0007487E" w:rsidP="001F2C28">
      <w:pPr>
        <w:pStyle w:val="Heading2"/>
        <w:tabs>
          <w:tab w:val="num" w:pos="1440"/>
        </w:tabs>
        <w:spacing w:before="80"/>
        <w:ind w:left="1440" w:hanging="720"/>
      </w:pPr>
      <w:r>
        <w:t>For all calculations, assume 1 L = 1 kg and 1 mL = 1 g unless otherwise noted</w:t>
      </w:r>
      <w:r w:rsidR="00BE21D6">
        <w:t xml:space="preserve">. </w:t>
      </w:r>
      <w:r w:rsidR="0074127B">
        <w:t>PK-4500 absorbance units are in mAU</w:t>
      </w:r>
      <w:r w:rsidR="00BE21D6">
        <w:t xml:space="preserve">. </w:t>
      </w:r>
      <w:r w:rsidR="0074127B">
        <w:t>The conversion from OD to mAU is</w:t>
      </w:r>
      <w:r w:rsidR="00ED5D41">
        <w:t>:</w:t>
      </w:r>
      <w:r w:rsidR="0074127B">
        <w:t xml:space="preserve"> mAU = </w:t>
      </w:r>
      <w:r w:rsidR="00F735B0">
        <w:t>O</w:t>
      </w:r>
      <w:r w:rsidR="0074127B">
        <w:t>D x 0.1</w:t>
      </w:r>
      <w:r w:rsidR="008E11B0">
        <w:t>5</w:t>
      </w:r>
      <w:r w:rsidR="0074127B">
        <w:t xml:space="preserve"> x 1000.</w:t>
      </w:r>
    </w:p>
    <w:p w14:paraId="61CCC610" w14:textId="0C5D6243" w:rsidR="0074127B" w:rsidRPr="0074127B" w:rsidRDefault="0074127B" w:rsidP="0074127B">
      <w:pPr>
        <w:pStyle w:val="Heading2"/>
        <w:tabs>
          <w:tab w:val="num" w:pos="1440"/>
        </w:tabs>
        <w:spacing w:before="80"/>
        <w:ind w:left="1440" w:hanging="720"/>
        <w:rPr>
          <w:b/>
          <w:bCs/>
        </w:rPr>
      </w:pPr>
      <w:r w:rsidRPr="001E67FE">
        <w:t xml:space="preserve">The target linear velocity for </w:t>
      </w:r>
      <w:r w:rsidR="00B23008">
        <w:t xml:space="preserve">CaptureSelect CH1-XL </w:t>
      </w:r>
      <w:r w:rsidRPr="001E67FE">
        <w:t xml:space="preserve">Chromatography is </w:t>
      </w:r>
      <w:r w:rsidR="00DF6C1A">
        <w:t>2</w:t>
      </w:r>
      <w:r>
        <w:rPr>
          <w:bCs/>
        </w:rPr>
        <w:t>00</w:t>
      </w:r>
      <w:r w:rsidRPr="001E67FE">
        <w:t xml:space="preserve"> cm/hr except for </w:t>
      </w:r>
      <w:r>
        <w:t xml:space="preserve">the </w:t>
      </w:r>
      <w:r w:rsidRPr="001E67FE">
        <w:t>ELUTION step where the linear velocity is 1</w:t>
      </w:r>
      <w:r>
        <w:rPr>
          <w:bCs/>
        </w:rPr>
        <w:t>5</w:t>
      </w:r>
      <w:r w:rsidRPr="001E67FE">
        <w:t>0 cm/</w:t>
      </w:r>
      <w:r w:rsidR="00BE21D6" w:rsidRPr="001E67FE">
        <w:t xml:space="preserve">hr. </w:t>
      </w:r>
      <w:r w:rsidRPr="001E67FE">
        <w:t>Alert limits are +/- 5% of target and the Normal Operating Range is +10% of the target.</w:t>
      </w:r>
    </w:p>
    <w:p w14:paraId="2CA66F62" w14:textId="2BE9C339" w:rsidR="007331E8" w:rsidRDefault="007331E8" w:rsidP="00414FB3">
      <w:pPr>
        <w:pStyle w:val="Heading2"/>
        <w:tabs>
          <w:tab w:val="num" w:pos="1440"/>
        </w:tabs>
        <w:spacing w:before="80"/>
        <w:ind w:left="1440" w:hanging="720"/>
      </w:pPr>
      <w:r w:rsidRPr="00AC752B">
        <w:t>Unless otherwise noted, flow rate ranges are for steady state operation and do not consider pump ramping strategy.</w:t>
      </w:r>
    </w:p>
    <w:p w14:paraId="181D571E" w14:textId="56CFD83D" w:rsidR="0074127B" w:rsidRDefault="0074127B" w:rsidP="0074127B">
      <w:pPr>
        <w:pStyle w:val="Heading2"/>
        <w:numPr>
          <w:ilvl w:val="0"/>
          <w:numId w:val="0"/>
        </w:numPr>
        <w:spacing w:before="80"/>
        <w:ind w:left="1440"/>
        <w:rPr>
          <w:bCs/>
        </w:rPr>
      </w:pPr>
      <w:r>
        <w:rPr>
          <w:bCs/>
        </w:rPr>
        <w:t>N</w:t>
      </w:r>
      <w:r w:rsidRPr="00666225">
        <w:rPr>
          <w:bCs/>
        </w:rPr>
        <w:t>OTE: Temporary flowrate excursions resulting from the skid adjusting to changing process conditions are acceptable.</w:t>
      </w:r>
    </w:p>
    <w:p w14:paraId="2DB2FD96" w14:textId="0BFCE655" w:rsidR="0074127B" w:rsidRPr="0074127B" w:rsidRDefault="0074127B" w:rsidP="0074127B">
      <w:pPr>
        <w:pStyle w:val="Heading2"/>
        <w:tabs>
          <w:tab w:val="num" w:pos="1440"/>
        </w:tabs>
        <w:spacing w:before="80"/>
        <w:ind w:left="1440" w:hanging="720"/>
        <w:rPr>
          <w:b/>
          <w:bCs/>
        </w:rPr>
      </w:pPr>
      <w:r w:rsidRPr="00015D31">
        <w:rPr>
          <w:bCs/>
        </w:rPr>
        <w:t xml:space="preserve">Verify that all solutions, raw materials, and standards are within expiration prior to use. </w:t>
      </w:r>
    </w:p>
    <w:p w14:paraId="0A739FBE" w14:textId="77777777" w:rsidR="0074127B" w:rsidRPr="00015D31" w:rsidRDefault="0074127B" w:rsidP="0074127B">
      <w:pPr>
        <w:pStyle w:val="Heading2"/>
        <w:tabs>
          <w:tab w:val="num" w:pos="1440"/>
        </w:tabs>
        <w:spacing w:before="80"/>
        <w:ind w:left="1440" w:hanging="720"/>
        <w:rPr>
          <w:b/>
          <w:bCs/>
        </w:rPr>
      </w:pPr>
      <w:r w:rsidRPr="00015D31">
        <w:rPr>
          <w:bCs/>
        </w:rPr>
        <w:t>When an equipment ID is written in the MPR, the operator is indicating they have visually inspected and verified calibration prior to use.</w:t>
      </w:r>
    </w:p>
    <w:p w14:paraId="067F79A9" w14:textId="3FF46601" w:rsidR="00D369E0" w:rsidRPr="00AC752B" w:rsidRDefault="004E33B2" w:rsidP="001F2C28">
      <w:pPr>
        <w:pStyle w:val="Heading2"/>
        <w:tabs>
          <w:tab w:val="num" w:pos="1440"/>
        </w:tabs>
        <w:spacing w:before="80"/>
        <w:ind w:left="1440" w:hanging="720"/>
      </w:pPr>
      <w:r w:rsidRPr="00AC752B">
        <w:t xml:space="preserve">During this process if </w:t>
      </w:r>
      <w:r w:rsidRPr="00AC752B">
        <w:rPr>
          <w:b/>
          <w:bCs/>
        </w:rPr>
        <w:t>PAUSE</w:t>
      </w:r>
      <w:r w:rsidRPr="00AC752B">
        <w:t xml:space="preserve"> is pushed on the chromatography skid HMI the chromatography skid pumps will stop. If </w:t>
      </w:r>
      <w:r w:rsidRPr="00AC752B">
        <w:rPr>
          <w:b/>
          <w:bCs/>
        </w:rPr>
        <w:t>PAUSE</w:t>
      </w:r>
      <w:r w:rsidRPr="00AC752B">
        <w:t xml:space="preserve"> is used at any time during this process the details as to why </w:t>
      </w:r>
      <w:r w:rsidRPr="00AC752B">
        <w:rPr>
          <w:b/>
          <w:bCs/>
        </w:rPr>
        <w:t>PAUSE</w:t>
      </w:r>
      <w:r w:rsidRPr="00AC752B">
        <w:t xml:space="preserve"> was pushed must be documented in</w:t>
      </w:r>
      <w:r w:rsidR="003B7C3B">
        <w:rPr>
          <w:b/>
          <w:bCs/>
        </w:rPr>
        <w:t xml:space="preserve"> </w:t>
      </w:r>
      <w:r w:rsidR="003B7C3B" w:rsidRPr="003B7C3B">
        <w:rPr>
          <w:b/>
          <w:bCs/>
        </w:rPr>
        <w:fldChar w:fldCharType="begin"/>
      </w:r>
      <w:r w:rsidR="003B7C3B" w:rsidRPr="003B7C3B">
        <w:rPr>
          <w:b/>
          <w:bCs/>
        </w:rPr>
        <w:instrText xml:space="preserve"> REF _Ref51232712 \h  \* MERGEFORMAT </w:instrText>
      </w:r>
      <w:r w:rsidR="003B7C3B" w:rsidRPr="003B7C3B">
        <w:rPr>
          <w:b/>
          <w:bCs/>
        </w:rPr>
      </w:r>
      <w:r w:rsidR="003B7C3B" w:rsidRPr="003B7C3B">
        <w:rPr>
          <w:b/>
          <w:bCs/>
        </w:rPr>
        <w:fldChar w:fldCharType="separate"/>
      </w:r>
      <w:r w:rsidR="00BE21D6" w:rsidRPr="00BE21D6">
        <w:rPr>
          <w:b/>
          <w:bCs/>
        </w:rPr>
        <w:t>Attachment 6: Comments Section</w:t>
      </w:r>
      <w:r w:rsidR="003B7C3B" w:rsidRPr="003B7C3B">
        <w:rPr>
          <w:b/>
          <w:bCs/>
        </w:rPr>
        <w:fldChar w:fldCharType="end"/>
      </w:r>
      <w:r w:rsidRPr="00AC752B">
        <w:t>.</w:t>
      </w:r>
      <w:r w:rsidR="00FE2963">
        <w:t xml:space="preserve"> </w:t>
      </w:r>
      <w:r w:rsidR="00FE2963" w:rsidRPr="00AC752B">
        <w:t>To</w:t>
      </w:r>
      <w:r w:rsidRPr="00AC752B">
        <w:t xml:space="preserve"> continue processing, push the </w:t>
      </w:r>
      <w:r w:rsidRPr="00AC752B">
        <w:rPr>
          <w:b/>
          <w:bCs/>
        </w:rPr>
        <w:t>CONTINUE</w:t>
      </w:r>
      <w:r w:rsidRPr="00AC752B">
        <w:t xml:space="preserve"> button.</w:t>
      </w:r>
    </w:p>
    <w:p w14:paraId="636B0C21" w14:textId="36A6D780" w:rsidR="00EA5096" w:rsidRPr="00AC752B" w:rsidRDefault="004E33B2" w:rsidP="00902B62">
      <w:pPr>
        <w:pStyle w:val="Heading2"/>
        <w:tabs>
          <w:tab w:val="num" w:pos="1440"/>
        </w:tabs>
        <w:spacing w:before="80"/>
        <w:ind w:left="1440" w:hanging="720"/>
      </w:pPr>
      <w:r w:rsidRPr="00AC752B">
        <w:t xml:space="preserve">During the load step, </w:t>
      </w:r>
      <w:r w:rsidR="007D2D7A" w:rsidRPr="00AC752B">
        <w:t>next breakpoint</w:t>
      </w:r>
      <w:r w:rsidRPr="00AC752B">
        <w:t xml:space="preserve"> may be used to proceed to the next chromatography step in the recipe.</w:t>
      </w:r>
      <w:r w:rsidR="00FE2963">
        <w:t xml:space="preserve"> </w:t>
      </w:r>
      <w:r w:rsidRPr="00AC752B">
        <w:t>This should be used when the operator is sure that the load step is complete.</w:t>
      </w:r>
      <w:r w:rsidR="00FE2963">
        <w:t xml:space="preserve"> </w:t>
      </w:r>
      <w:r w:rsidRPr="00AC752B">
        <w:t>Note the use of this in the MPR at the step in which it is used.</w:t>
      </w:r>
    </w:p>
    <w:p w14:paraId="20D8B43D" w14:textId="7AA10BE7" w:rsidR="00B347C9" w:rsidRPr="00AC752B" w:rsidRDefault="004E33B2" w:rsidP="00902B62">
      <w:pPr>
        <w:pStyle w:val="Heading2"/>
        <w:tabs>
          <w:tab w:val="num" w:pos="1440"/>
        </w:tabs>
        <w:spacing w:before="80"/>
        <w:ind w:left="1440" w:hanging="720"/>
      </w:pPr>
      <w:r w:rsidRPr="00AC752B">
        <w:t xml:space="preserve">If the </w:t>
      </w:r>
      <w:r w:rsidR="007D2D7A" w:rsidRPr="00AC752B">
        <w:t>next breakpoint</w:t>
      </w:r>
      <w:r w:rsidRPr="00AC752B">
        <w:t xml:space="preserve"> is used for any other reason a supervisor, or designee, signature is required. Record the reason in</w:t>
      </w:r>
      <w:r w:rsidR="003B7C3B">
        <w:rPr>
          <w:b/>
          <w:bCs/>
        </w:rPr>
        <w:t xml:space="preserve"> </w:t>
      </w:r>
      <w:r w:rsidR="003B7C3B" w:rsidRPr="003B7C3B">
        <w:rPr>
          <w:b/>
          <w:bCs/>
        </w:rPr>
        <w:fldChar w:fldCharType="begin"/>
      </w:r>
      <w:r w:rsidR="003B7C3B" w:rsidRPr="003B7C3B">
        <w:rPr>
          <w:b/>
          <w:bCs/>
        </w:rPr>
        <w:instrText xml:space="preserve"> REF _Ref51232712 \h  \* MERGEFORMAT </w:instrText>
      </w:r>
      <w:r w:rsidR="003B7C3B" w:rsidRPr="003B7C3B">
        <w:rPr>
          <w:b/>
          <w:bCs/>
        </w:rPr>
      </w:r>
      <w:r w:rsidR="003B7C3B" w:rsidRPr="003B7C3B">
        <w:rPr>
          <w:b/>
          <w:bCs/>
        </w:rPr>
        <w:fldChar w:fldCharType="separate"/>
      </w:r>
      <w:r w:rsidR="00BE21D6" w:rsidRPr="00BE21D6">
        <w:rPr>
          <w:b/>
          <w:bCs/>
        </w:rPr>
        <w:t>Attachment 6: Comments Section</w:t>
      </w:r>
      <w:r w:rsidR="003B7C3B" w:rsidRPr="003B7C3B">
        <w:rPr>
          <w:b/>
          <w:bCs/>
        </w:rPr>
        <w:fldChar w:fldCharType="end"/>
      </w:r>
      <w:r w:rsidRPr="00AC752B">
        <w:t>.</w:t>
      </w:r>
    </w:p>
    <w:p w14:paraId="34875AF5" w14:textId="77777777" w:rsidR="00B347C9" w:rsidRPr="00AC752B" w:rsidRDefault="00B347C9" w:rsidP="00902B62">
      <w:pPr>
        <w:pStyle w:val="Body2"/>
        <w:tabs>
          <w:tab w:val="num" w:pos="1440"/>
        </w:tabs>
        <w:spacing w:before="80"/>
      </w:pPr>
      <w:r w:rsidRPr="00AC752B">
        <w:rPr>
          <w:b/>
        </w:rPr>
        <w:t>NOTE:  This function does not apply to the elution step and should not be used during elution unless directed by the area supervisor to do so</w:t>
      </w:r>
      <w:r w:rsidRPr="00AC752B">
        <w:t>.</w:t>
      </w:r>
    </w:p>
    <w:p w14:paraId="47B937D4" w14:textId="1397508A" w:rsidR="00D12F48" w:rsidRPr="00AC752B" w:rsidRDefault="00D12F48" w:rsidP="00902B62">
      <w:pPr>
        <w:pStyle w:val="Heading2"/>
        <w:tabs>
          <w:tab w:val="num" w:pos="1440"/>
        </w:tabs>
        <w:spacing w:before="80"/>
        <w:ind w:left="1440" w:hanging="720"/>
      </w:pPr>
      <w:r w:rsidRPr="00AC752B">
        <w:t xml:space="preserve">The chromatography process, outlined in this MPR, may be run manually </w:t>
      </w:r>
      <w:r w:rsidR="00FE2963" w:rsidRPr="00AC752B">
        <w:t>if</w:t>
      </w:r>
      <w:r w:rsidRPr="00AC752B">
        <w:t xml:space="preserve"> the automated chromatography recipe is not function</w:t>
      </w:r>
      <w:r w:rsidR="005C57C6" w:rsidRPr="00AC752B">
        <w:t>ing</w:t>
      </w:r>
      <w:r w:rsidRPr="00AC752B">
        <w:t xml:space="preserve"> correctly.</w:t>
      </w:r>
      <w:r w:rsidR="00183D1B" w:rsidRPr="00AC752B">
        <w:t xml:space="preserve"> (Move to the recipe section)</w:t>
      </w:r>
    </w:p>
    <w:p w14:paraId="50C5975B" w14:textId="7F402652" w:rsidR="0074127B" w:rsidRPr="001E67FE" w:rsidRDefault="0074127B" w:rsidP="00902B62">
      <w:pPr>
        <w:pStyle w:val="Heading2"/>
        <w:tabs>
          <w:tab w:val="num" w:pos="1440"/>
        </w:tabs>
        <w:spacing w:before="80"/>
        <w:ind w:left="1440" w:hanging="720"/>
        <w:rPr>
          <w:b/>
        </w:rPr>
      </w:pPr>
      <w:r w:rsidRPr="001E67FE">
        <w:t xml:space="preserve">If </w:t>
      </w:r>
      <w:proofErr w:type="gramStart"/>
      <w:r w:rsidRPr="001E67FE">
        <w:t>a non-routine sample is requested by MEMO</w:t>
      </w:r>
      <w:proofErr w:type="gramEnd"/>
      <w:r w:rsidRPr="001E67FE">
        <w:t xml:space="preserve">, complete </w:t>
      </w:r>
      <w:r w:rsidR="00F32872" w:rsidRPr="00F32872">
        <w:rPr>
          <w:b/>
          <w:bCs/>
        </w:rPr>
        <w:fldChar w:fldCharType="begin"/>
      </w:r>
      <w:r w:rsidR="00F32872" w:rsidRPr="00F32872">
        <w:rPr>
          <w:b/>
          <w:bCs/>
        </w:rPr>
        <w:instrText xml:space="preserve"> REF _Ref51240190 \h  \* MERGEFORMAT </w:instrText>
      </w:r>
      <w:r w:rsidR="00F32872" w:rsidRPr="00F32872">
        <w:rPr>
          <w:b/>
          <w:bCs/>
        </w:rPr>
      </w:r>
      <w:r w:rsidR="00F32872" w:rsidRPr="00F32872">
        <w:rPr>
          <w:b/>
          <w:bCs/>
        </w:rPr>
        <w:fldChar w:fldCharType="separate"/>
      </w:r>
      <w:r w:rsidR="00BE21D6" w:rsidRPr="00BE21D6">
        <w:rPr>
          <w:b/>
          <w:bCs/>
        </w:rPr>
        <w:t>Attachment 2: Non-Routine Sampling Record</w:t>
      </w:r>
      <w:r w:rsidR="00F32872" w:rsidRPr="00F32872">
        <w:rPr>
          <w:b/>
          <w:bCs/>
        </w:rPr>
        <w:fldChar w:fldCharType="end"/>
      </w:r>
      <w:r w:rsidRPr="001E67FE">
        <w:t xml:space="preserve">. Complete record by recording the Process Section No., Contents, Container Type, Quantity, Designation, Perform by/Date, and Witness by/Date fields. </w:t>
      </w:r>
    </w:p>
    <w:p w14:paraId="474C507B" w14:textId="325A416A" w:rsidR="0074127B" w:rsidRPr="00015D31" w:rsidRDefault="0074127B" w:rsidP="00902B62">
      <w:pPr>
        <w:pStyle w:val="Heading2"/>
        <w:numPr>
          <w:ilvl w:val="0"/>
          <w:numId w:val="0"/>
        </w:numPr>
        <w:spacing w:before="80"/>
        <w:ind w:left="1440"/>
        <w:rPr>
          <w:b/>
          <w:bCs/>
          <w:strike/>
        </w:rPr>
      </w:pPr>
      <w:r w:rsidRPr="001E67FE">
        <w:t xml:space="preserve">NOTE: If Non-Routine samples are taken, re-adjust the weight of the product sampled. </w:t>
      </w:r>
    </w:p>
    <w:p w14:paraId="0F2D76AF" w14:textId="179BB96D" w:rsidR="000005F3" w:rsidRDefault="00556BEA" w:rsidP="007F36C2">
      <w:pPr>
        <w:pStyle w:val="Heading2"/>
        <w:tabs>
          <w:tab w:val="num" w:pos="1440"/>
        </w:tabs>
        <w:spacing w:before="80"/>
        <w:ind w:left="1440" w:hanging="720"/>
      </w:pPr>
      <w:r w:rsidRPr="00AC752B">
        <w:t>All parameters listed in this document are Targets/Alert Limits unless otherwise noted</w:t>
      </w:r>
      <w:r w:rsidR="00BE21D6" w:rsidRPr="00AC752B">
        <w:t xml:space="preserve">. </w:t>
      </w:r>
      <w:r w:rsidRPr="00AC752B">
        <w:t xml:space="preserve">When alert limits are exceeded, contact Supervisor and </w:t>
      </w:r>
      <w:r w:rsidR="00126817" w:rsidRPr="00AC752B">
        <w:t>Downstream Tech Transfer</w:t>
      </w:r>
      <w:r w:rsidRPr="00AC752B">
        <w:t>. Document any actions taken</w:t>
      </w:r>
      <w:r w:rsidR="0074127B">
        <w:t xml:space="preserve"> in</w:t>
      </w:r>
      <w:r w:rsidR="003B7C3B">
        <w:rPr>
          <w:b/>
          <w:bCs/>
        </w:rPr>
        <w:t xml:space="preserve"> </w:t>
      </w:r>
      <w:r w:rsidR="003B7C3B" w:rsidRPr="003B7C3B">
        <w:rPr>
          <w:b/>
          <w:bCs/>
        </w:rPr>
        <w:fldChar w:fldCharType="begin"/>
      </w:r>
      <w:r w:rsidR="003B7C3B" w:rsidRPr="003B7C3B">
        <w:rPr>
          <w:b/>
          <w:bCs/>
        </w:rPr>
        <w:instrText xml:space="preserve"> REF _Ref51232712 \h  \* MERGEFORMAT </w:instrText>
      </w:r>
      <w:r w:rsidR="003B7C3B" w:rsidRPr="003B7C3B">
        <w:rPr>
          <w:b/>
          <w:bCs/>
        </w:rPr>
      </w:r>
      <w:r w:rsidR="003B7C3B" w:rsidRPr="003B7C3B">
        <w:rPr>
          <w:b/>
          <w:bCs/>
        </w:rPr>
        <w:fldChar w:fldCharType="separate"/>
      </w:r>
      <w:r w:rsidR="00BE21D6" w:rsidRPr="00BE21D6">
        <w:rPr>
          <w:b/>
          <w:bCs/>
        </w:rPr>
        <w:t>Attachment 6: Comments Section</w:t>
      </w:r>
      <w:r w:rsidR="003B7C3B" w:rsidRPr="003B7C3B">
        <w:rPr>
          <w:b/>
          <w:bCs/>
        </w:rPr>
        <w:fldChar w:fldCharType="end"/>
      </w:r>
      <w:r w:rsidRPr="00AC752B">
        <w:t>.</w:t>
      </w:r>
    </w:p>
    <w:p w14:paraId="4EB1C8D2" w14:textId="26FE91DF" w:rsidR="000005F3" w:rsidRPr="000005F3" w:rsidRDefault="0068637C" w:rsidP="007F36C2">
      <w:pPr>
        <w:pStyle w:val="Heading2"/>
        <w:tabs>
          <w:tab w:val="num" w:pos="1440"/>
        </w:tabs>
        <w:spacing w:before="80"/>
        <w:ind w:left="1440" w:hanging="720"/>
      </w:pPr>
      <w:r>
        <w:t>To avoid over pressurization during process</w:t>
      </w:r>
      <w:r w:rsidR="000005F3" w:rsidRPr="007D60C8">
        <w:t>, flow rates may be lowered manually or as part of the method</w:t>
      </w:r>
      <w:r w:rsidR="00BE21D6" w:rsidRPr="007D60C8">
        <w:t>.</w:t>
      </w:r>
      <w:r w:rsidR="00BE21D6">
        <w:t xml:space="preserve"> </w:t>
      </w:r>
      <w:r w:rsidR="000005F3">
        <w:t xml:space="preserve">Record adjusted flowrate information in </w:t>
      </w:r>
      <w:r w:rsidR="000005F3" w:rsidRPr="000005F3">
        <w:rPr>
          <w:b/>
          <w:bCs/>
        </w:rPr>
        <w:fldChar w:fldCharType="begin"/>
      </w:r>
      <w:r w:rsidR="000005F3" w:rsidRPr="000005F3">
        <w:rPr>
          <w:b/>
          <w:bCs/>
        </w:rPr>
        <w:instrText xml:space="preserve"> REF _Ref103163863 \h  \* MERGEFORMAT </w:instrText>
      </w:r>
      <w:r w:rsidR="000005F3" w:rsidRPr="000005F3">
        <w:rPr>
          <w:b/>
          <w:bCs/>
        </w:rPr>
      </w:r>
      <w:r w:rsidR="000005F3" w:rsidRPr="000005F3">
        <w:rPr>
          <w:b/>
          <w:bCs/>
        </w:rPr>
        <w:fldChar w:fldCharType="separate"/>
      </w:r>
      <w:r w:rsidR="00BE21D6" w:rsidRPr="00BE21D6">
        <w:rPr>
          <w:b/>
          <w:bCs/>
        </w:rPr>
        <w:t>Attachment 4: Adjusted Flowrate Table</w:t>
      </w:r>
      <w:r w:rsidR="000005F3" w:rsidRPr="000005F3">
        <w:rPr>
          <w:b/>
          <w:bCs/>
        </w:rPr>
        <w:fldChar w:fldCharType="end"/>
      </w:r>
      <w:r w:rsidR="000005F3" w:rsidRPr="000005F3">
        <w:rPr>
          <w:b/>
          <w:bCs/>
        </w:rPr>
        <w:t>.</w:t>
      </w:r>
    </w:p>
    <w:p w14:paraId="6A0A70F1" w14:textId="0367112B" w:rsidR="005D1535" w:rsidRDefault="00775807" w:rsidP="005D1535">
      <w:pPr>
        <w:pStyle w:val="Heading1"/>
        <w:tabs>
          <w:tab w:val="clear" w:pos="4860"/>
          <w:tab w:val="num" w:pos="4140"/>
        </w:tabs>
        <w:ind w:left="720"/>
      </w:pPr>
      <w:r w:rsidRPr="00AC752B">
        <w:br w:type="page"/>
      </w:r>
      <w:bookmarkStart w:id="9" w:name="_Ref488053312"/>
      <w:bookmarkStart w:id="10" w:name="_Ref442343787"/>
      <w:bookmarkStart w:id="11" w:name="_Ref449443517"/>
      <w:bookmarkStart w:id="12" w:name="_Ref261271152"/>
      <w:bookmarkStart w:id="13" w:name="_Ref358118183"/>
      <w:bookmarkStart w:id="14" w:name="_Ref419127625"/>
      <w:r w:rsidR="00CC4333">
        <w:lastRenderedPageBreak/>
        <w:t>A</w:t>
      </w:r>
      <w:r w:rsidR="002179F2">
        <w:t>KTA Ready Kit Installation</w:t>
      </w:r>
      <w:r w:rsidR="00993395">
        <w:t xml:space="preserve"> and WFI Charge Information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3"/>
        <w:gridCol w:w="3835"/>
        <w:gridCol w:w="3528"/>
        <w:gridCol w:w="1351"/>
        <w:gridCol w:w="1353"/>
      </w:tblGrid>
      <w:tr w:rsidR="002179F2" w:rsidRPr="00E34350" w14:paraId="017FCAB2" w14:textId="77777777" w:rsidTr="008D69EE">
        <w:trPr>
          <w:trHeight w:val="647"/>
          <w:jc w:val="center"/>
        </w:trPr>
        <w:tc>
          <w:tcPr>
            <w:tcW w:w="335" w:type="pct"/>
            <w:vAlign w:val="center"/>
          </w:tcPr>
          <w:p w14:paraId="6D4178A7" w14:textId="77777777" w:rsidR="002179F2" w:rsidRPr="00E34350" w:rsidRDefault="002179F2" w:rsidP="00F35B30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Step</w:t>
            </w:r>
          </w:p>
        </w:tc>
        <w:tc>
          <w:tcPr>
            <w:tcW w:w="3412" w:type="pct"/>
            <w:gridSpan w:val="2"/>
            <w:vAlign w:val="center"/>
          </w:tcPr>
          <w:p w14:paraId="03BE97C2" w14:textId="77777777" w:rsidR="002179F2" w:rsidRPr="00E34350" w:rsidRDefault="002179F2" w:rsidP="00F35B30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Description</w:t>
            </w:r>
          </w:p>
        </w:tc>
        <w:tc>
          <w:tcPr>
            <w:tcW w:w="626" w:type="pct"/>
            <w:vAlign w:val="center"/>
          </w:tcPr>
          <w:p w14:paraId="41D08EF8" w14:textId="77777777" w:rsidR="002179F2" w:rsidRPr="00E34350" w:rsidRDefault="002179F2" w:rsidP="00F35B30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Performed</w:t>
            </w:r>
            <w:r w:rsidRPr="00E34350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7" w:type="pct"/>
            <w:vAlign w:val="center"/>
          </w:tcPr>
          <w:p w14:paraId="7909A159" w14:textId="77777777" w:rsidR="002179F2" w:rsidRPr="00E34350" w:rsidRDefault="002179F2" w:rsidP="00F35B30">
            <w:pPr>
              <w:pStyle w:val="TableHeader"/>
              <w:tabs>
                <w:tab w:val="left" w:pos="922"/>
              </w:tabs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Witnessed</w:t>
            </w:r>
            <w:r w:rsidRPr="00E34350">
              <w:rPr>
                <w:rFonts w:cs="Arial"/>
                <w:bCs/>
              </w:rPr>
              <w:br/>
              <w:t>by/Date</w:t>
            </w:r>
          </w:p>
        </w:tc>
      </w:tr>
      <w:tr w:rsidR="00D97021" w:rsidRPr="00E34350" w14:paraId="691FB301" w14:textId="77777777" w:rsidTr="1B002B2F">
        <w:trPr>
          <w:trHeight w:val="539"/>
          <w:jc w:val="center"/>
        </w:trPr>
        <w:tc>
          <w:tcPr>
            <w:tcW w:w="3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75DCC" w14:textId="77777777" w:rsidR="0040171A" w:rsidRPr="00E34350" w:rsidRDefault="0040171A" w:rsidP="0040171A">
            <w:pPr>
              <w:pStyle w:val="Heading2"/>
            </w:pPr>
          </w:p>
        </w:tc>
        <w:tc>
          <w:tcPr>
            <w:tcW w:w="341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6E71" w14:textId="77777777" w:rsidR="0040171A" w:rsidRDefault="0040171A" w:rsidP="00BF75BA">
            <w:pPr>
              <w:numPr>
                <w:ilvl w:val="0"/>
                <w:numId w:val="47"/>
              </w:numPr>
              <w:tabs>
                <w:tab w:val="left" w:pos="980"/>
                <w:tab w:val="right" w:pos="10620"/>
              </w:tabs>
              <w:spacing w:before="120" w:line="240" w:lineRule="auto"/>
              <w:jc w:val="both"/>
              <w:rPr>
                <w:rFonts w:cs="Arial"/>
              </w:rPr>
            </w:pPr>
            <w:r w:rsidRPr="00E34350">
              <w:rPr>
                <w:rFonts w:cs="Arial"/>
              </w:rPr>
              <w:t xml:space="preserve">Contact </w:t>
            </w:r>
            <w:r>
              <w:rPr>
                <w:rFonts w:cs="Arial"/>
              </w:rPr>
              <w:t xml:space="preserve">a </w:t>
            </w:r>
            <w:r w:rsidRPr="00E34350">
              <w:rPr>
                <w:rFonts w:cs="Arial"/>
              </w:rPr>
              <w:t>Supervisor/designee and verify that the data logger is on.</w:t>
            </w:r>
          </w:p>
          <w:p w14:paraId="05262AFD" w14:textId="35CD2C40" w:rsidR="0040171A" w:rsidRPr="0040171A" w:rsidRDefault="0040171A" w:rsidP="00BF75BA">
            <w:pPr>
              <w:numPr>
                <w:ilvl w:val="0"/>
                <w:numId w:val="47"/>
              </w:numPr>
              <w:tabs>
                <w:tab w:val="left" w:pos="980"/>
                <w:tab w:val="right" w:pos="10620"/>
              </w:tabs>
              <w:spacing w:before="120" w:line="240" w:lineRule="auto"/>
              <w:jc w:val="both"/>
              <w:rPr>
                <w:rFonts w:cs="Arial"/>
              </w:rPr>
            </w:pPr>
            <w:r w:rsidRPr="0040171A">
              <w:rPr>
                <w:rFonts w:cs="Arial"/>
              </w:rPr>
              <w:t xml:space="preserve">Verify the process trend for </w:t>
            </w:r>
            <w:r w:rsidRPr="0040171A" w:rsidDel="00CE7321">
              <w:rPr>
                <w:rFonts w:cs="Arial"/>
              </w:rPr>
              <w:t>PK-</w:t>
            </w:r>
            <w:r w:rsidRPr="0040171A">
              <w:rPr>
                <w:rFonts w:cs="Arial"/>
              </w:rPr>
              <w:t>4500 is activated.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D127" w14:textId="3072D77B" w:rsidR="0040171A" w:rsidRPr="004E1632" w:rsidRDefault="0040171A" w:rsidP="0040171A">
            <w:pPr>
              <w:ind w:right="-18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2"/>
              </w:rPr>
              <w:t>Day 1, First Cycle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38336" w14:textId="40C14F98" w:rsidR="0040171A" w:rsidRPr="004E1632" w:rsidRDefault="0040171A" w:rsidP="0040171A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2"/>
              </w:rPr>
              <w:t>Day 1, First Cycle</w:t>
            </w:r>
          </w:p>
        </w:tc>
      </w:tr>
      <w:tr w:rsidR="0040171A" w:rsidRPr="00E34350" w14:paraId="39A4D870" w14:textId="77777777" w:rsidTr="00AA40D4">
        <w:trPr>
          <w:trHeight w:val="620"/>
          <w:jc w:val="center"/>
        </w:trPr>
        <w:tc>
          <w:tcPr>
            <w:tcW w:w="335" w:type="pct"/>
            <w:vMerge/>
            <w:shd w:val="clear" w:color="auto" w:fill="auto"/>
          </w:tcPr>
          <w:p w14:paraId="30F0454B" w14:textId="77777777" w:rsidR="0040171A" w:rsidRPr="00E34350" w:rsidRDefault="0040171A" w:rsidP="0040171A">
            <w:pPr>
              <w:pStyle w:val="Heading2"/>
            </w:pPr>
          </w:p>
        </w:tc>
        <w:tc>
          <w:tcPr>
            <w:tcW w:w="3412" w:type="pct"/>
            <w:gridSpan w:val="2"/>
            <w:vMerge/>
          </w:tcPr>
          <w:p w14:paraId="0C9F17FB" w14:textId="77777777" w:rsidR="0040171A" w:rsidRPr="00E34350" w:rsidRDefault="0040171A" w:rsidP="00BF75BA">
            <w:pPr>
              <w:numPr>
                <w:ilvl w:val="0"/>
                <w:numId w:val="47"/>
              </w:numPr>
              <w:tabs>
                <w:tab w:val="left" w:pos="980"/>
                <w:tab w:val="right" w:pos="10620"/>
              </w:tabs>
              <w:spacing w:before="120" w:line="240" w:lineRule="auto"/>
              <w:jc w:val="both"/>
              <w:rPr>
                <w:rFonts w:cs="Arial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A178" w14:textId="53173FC0" w:rsidR="0040171A" w:rsidRPr="004E1632" w:rsidRDefault="0040171A" w:rsidP="0040171A">
            <w:pPr>
              <w:ind w:right="-18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2"/>
              </w:rPr>
              <w:t>Day 2, First Cycle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A55A7" w14:textId="3DF5982B" w:rsidR="0040171A" w:rsidRPr="004E1632" w:rsidRDefault="0040171A" w:rsidP="0040171A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2"/>
              </w:rPr>
              <w:t>Day 2, First Cycle</w:t>
            </w:r>
          </w:p>
        </w:tc>
      </w:tr>
      <w:tr w:rsidR="0040171A" w:rsidRPr="00E34350" w14:paraId="6C96CCE5" w14:textId="77777777" w:rsidTr="008D69EE">
        <w:trPr>
          <w:trHeight w:val="218"/>
          <w:jc w:val="center"/>
        </w:trPr>
        <w:tc>
          <w:tcPr>
            <w:tcW w:w="335" w:type="pct"/>
            <w:vMerge w:val="restart"/>
            <w:shd w:val="clear" w:color="auto" w:fill="auto"/>
          </w:tcPr>
          <w:p w14:paraId="56B8D22F" w14:textId="77777777" w:rsidR="0040171A" w:rsidRPr="00E34350" w:rsidRDefault="0040171A" w:rsidP="0040171A">
            <w:pPr>
              <w:pStyle w:val="Heading2"/>
            </w:pPr>
          </w:p>
        </w:tc>
        <w:tc>
          <w:tcPr>
            <w:tcW w:w="3412" w:type="pct"/>
            <w:gridSpan w:val="2"/>
          </w:tcPr>
          <w:p w14:paraId="0B643D3A" w14:textId="77777777" w:rsidR="0040171A" w:rsidRPr="00E34350" w:rsidRDefault="0040171A" w:rsidP="0040171A">
            <w:pPr>
              <w:spacing w:before="120"/>
              <w:rPr>
                <w:rFonts w:cs="Arial"/>
              </w:rPr>
            </w:pPr>
            <w:r w:rsidRPr="00E34350">
              <w:rPr>
                <w:rFonts w:cs="Arial"/>
                <w:bCs/>
              </w:rPr>
              <w:t>Record the room where this process will occur.</w:t>
            </w:r>
          </w:p>
        </w:tc>
        <w:tc>
          <w:tcPr>
            <w:tcW w:w="626" w:type="pct"/>
            <w:vMerge w:val="restart"/>
          </w:tcPr>
          <w:p w14:paraId="1F8D9FFB" w14:textId="47B7E1FC" w:rsidR="0040171A" w:rsidRPr="004E1632" w:rsidRDefault="0040171A" w:rsidP="0040171A">
            <w:pPr>
              <w:ind w:right="-18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627" w:type="pct"/>
            <w:vMerge w:val="restart"/>
          </w:tcPr>
          <w:p w14:paraId="173F25B8" w14:textId="1920B222" w:rsidR="0040171A" w:rsidRPr="004E1632" w:rsidRDefault="0040171A" w:rsidP="0040171A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40171A" w:rsidRPr="00E34350" w14:paraId="58FDBAC0" w14:textId="77777777" w:rsidTr="1B002B2F">
        <w:trPr>
          <w:trHeight w:val="575"/>
          <w:jc w:val="center"/>
        </w:trPr>
        <w:tc>
          <w:tcPr>
            <w:tcW w:w="335" w:type="pct"/>
            <w:vMerge/>
          </w:tcPr>
          <w:p w14:paraId="703F7136" w14:textId="77777777" w:rsidR="0040171A" w:rsidRPr="00E34350" w:rsidRDefault="0040171A" w:rsidP="0040171A">
            <w:pPr>
              <w:pStyle w:val="Heading2"/>
            </w:pPr>
            <w:bookmarkStart w:id="15" w:name="_Ref43118123"/>
          </w:p>
        </w:tc>
        <w:bookmarkEnd w:id="15"/>
        <w:tc>
          <w:tcPr>
            <w:tcW w:w="1777" w:type="pct"/>
            <w:shd w:val="clear" w:color="auto" w:fill="D9D9D9" w:themeFill="background1" w:themeFillShade="D9"/>
            <w:vAlign w:val="center"/>
          </w:tcPr>
          <w:p w14:paraId="4CE726EB" w14:textId="77777777" w:rsidR="0040171A" w:rsidRPr="00E34350" w:rsidRDefault="0040171A" w:rsidP="0040171A">
            <w:pPr>
              <w:rPr>
                <w:rFonts w:cs="Arial"/>
              </w:rPr>
            </w:pPr>
            <w:r w:rsidRPr="00E34350">
              <w:rPr>
                <w:rFonts w:cs="Arial"/>
                <w:bCs/>
              </w:rPr>
              <w:t>Room Number</w:t>
            </w:r>
          </w:p>
        </w:tc>
        <w:tc>
          <w:tcPr>
            <w:tcW w:w="1635" w:type="pct"/>
          </w:tcPr>
          <w:p w14:paraId="5ACCDA6A" w14:textId="77777777" w:rsidR="0040171A" w:rsidRPr="00E34350" w:rsidRDefault="0040171A" w:rsidP="0040171A">
            <w:pPr>
              <w:spacing w:before="120"/>
              <w:rPr>
                <w:rFonts w:cs="Arial"/>
              </w:rPr>
            </w:pPr>
          </w:p>
        </w:tc>
        <w:tc>
          <w:tcPr>
            <w:tcW w:w="626" w:type="pct"/>
            <w:vMerge/>
            <w:vAlign w:val="bottom"/>
          </w:tcPr>
          <w:p w14:paraId="7FE3F490" w14:textId="77777777" w:rsidR="0040171A" w:rsidRPr="00BA75B4" w:rsidRDefault="0040171A" w:rsidP="0040171A">
            <w:pPr>
              <w:ind w:right="-18"/>
              <w:rPr>
                <w:rFonts w:cs="Arial"/>
                <w:sz w:val="14"/>
                <w:szCs w:val="14"/>
              </w:rPr>
            </w:pPr>
          </w:p>
        </w:tc>
        <w:tc>
          <w:tcPr>
            <w:tcW w:w="627" w:type="pct"/>
            <w:vMerge/>
            <w:vAlign w:val="bottom"/>
          </w:tcPr>
          <w:p w14:paraId="672A3345" w14:textId="77777777" w:rsidR="0040171A" w:rsidRPr="00BA75B4" w:rsidRDefault="0040171A" w:rsidP="0040171A">
            <w:pPr>
              <w:rPr>
                <w:rFonts w:cs="Arial"/>
                <w:sz w:val="14"/>
                <w:szCs w:val="14"/>
              </w:rPr>
            </w:pPr>
          </w:p>
        </w:tc>
      </w:tr>
      <w:tr w:rsidR="0040171A" w:rsidRPr="00E34350" w14:paraId="053C79B0" w14:textId="77777777" w:rsidTr="008D69EE">
        <w:trPr>
          <w:trHeight w:val="503"/>
          <w:jc w:val="center"/>
        </w:trPr>
        <w:tc>
          <w:tcPr>
            <w:tcW w:w="335" w:type="pct"/>
            <w:shd w:val="clear" w:color="auto" w:fill="auto"/>
          </w:tcPr>
          <w:p w14:paraId="18F24C0B" w14:textId="77777777" w:rsidR="0040171A" w:rsidRPr="00E34350" w:rsidRDefault="0040171A" w:rsidP="0040171A">
            <w:pPr>
              <w:pStyle w:val="Heading2"/>
            </w:pPr>
          </w:p>
        </w:tc>
        <w:tc>
          <w:tcPr>
            <w:tcW w:w="3412" w:type="pct"/>
            <w:gridSpan w:val="2"/>
            <w:shd w:val="clear" w:color="auto" w:fill="auto"/>
          </w:tcPr>
          <w:p w14:paraId="225BF1E1" w14:textId="36AB063B" w:rsidR="0040171A" w:rsidRPr="00A97A46" w:rsidRDefault="0040171A" w:rsidP="0040171A">
            <w:pPr>
              <w:spacing w:before="120"/>
              <w:rPr>
                <w:b/>
              </w:rPr>
            </w:pPr>
            <w:r w:rsidRPr="00A97A46">
              <w:rPr>
                <w:b/>
              </w:rPr>
              <w:t>Step</w:t>
            </w:r>
            <w:r w:rsidRPr="00A97A46" w:rsidDel="00791B83">
              <w:rPr>
                <w:b/>
              </w:rPr>
              <w:t xml:space="preserve">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REF _Ref99353059 \r \h  \* MERGEFORMAT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BE21D6">
              <w:rPr>
                <w:b/>
              </w:rPr>
              <w:t>7.4</w:t>
            </w:r>
            <w:r>
              <w:rPr>
                <w:b/>
              </w:rPr>
              <w:fldChar w:fldCharType="end"/>
            </w:r>
            <w:r w:rsidRPr="00A97A46">
              <w:rPr>
                <w:b/>
              </w:rPr>
              <w:t xml:space="preserve">:  </w:t>
            </w:r>
            <w:r>
              <w:rPr>
                <w:b/>
              </w:rPr>
              <w:t xml:space="preserve">Day 1 </w:t>
            </w:r>
            <w:r w:rsidRPr="00A97A46">
              <w:rPr>
                <w:b/>
              </w:rPr>
              <w:t xml:space="preserve">WFI Container </w:t>
            </w:r>
            <w:r>
              <w:rPr>
                <w:b/>
              </w:rPr>
              <w:t xml:space="preserve">- </w:t>
            </w:r>
            <w:r w:rsidRPr="00A97A46">
              <w:rPr>
                <w:b/>
              </w:rPr>
              <w:t>Set Up</w:t>
            </w:r>
          </w:p>
          <w:p w14:paraId="3C5AFAD6" w14:textId="03931F28" w:rsidR="0040171A" w:rsidRPr="00A97A46" w:rsidRDefault="0040171A" w:rsidP="0040171A">
            <w:pPr>
              <w:spacing w:before="120" w:after="60" w:line="312" w:lineRule="auto"/>
            </w:pPr>
            <w:r w:rsidRPr="00A97A46">
              <w:t xml:space="preserve">Set up per </w:t>
            </w:r>
            <w:r>
              <w:rPr>
                <w:b/>
              </w:rPr>
              <w:t>SOP-0080854</w:t>
            </w:r>
            <w:r>
              <w:rPr>
                <w:b/>
                <w:bCs/>
              </w:rPr>
              <w:t>:</w:t>
            </w:r>
            <w:r w:rsidRPr="00A97A46">
              <w:t xml:space="preserve">  </w:t>
            </w:r>
          </w:p>
          <w:p w14:paraId="0955C321" w14:textId="77777777" w:rsidR="0040171A" w:rsidRDefault="0040171A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>Inspect the collection vessel for any visible defects.</w:t>
            </w:r>
          </w:p>
          <w:p w14:paraId="3A2B853B" w14:textId="77777777" w:rsidR="0040171A" w:rsidRPr="00A97A46" w:rsidRDefault="0040171A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 w:rsidRPr="00A97A46">
              <w:t>Record the WFI collection vessel information.</w:t>
            </w:r>
          </w:p>
          <w:p w14:paraId="32A303C6" w14:textId="7DB5E9F4" w:rsidR="0040171A" w:rsidRPr="00A97A46" w:rsidRDefault="0040171A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>Obtain a WFI</w:t>
            </w:r>
            <w:r w:rsidRPr="00A97A46" w:rsidDel="005F73F7">
              <w:t xml:space="preserve"> </w:t>
            </w:r>
            <w:r w:rsidRPr="00A97A46">
              <w:t>filter</w:t>
            </w:r>
            <w:r>
              <w:t xml:space="preserve"> per </w:t>
            </w:r>
            <w:r w:rsidRPr="00284802">
              <w:rPr>
                <w:b/>
              </w:rPr>
              <w:t xml:space="preserve">Section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_Ref258330418 \r \h  \* MERGEFORMAT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and record the WFI filter </w:t>
            </w:r>
            <w:r w:rsidRPr="00A97A46">
              <w:t xml:space="preserve">information </w:t>
            </w:r>
            <w:r>
              <w:t xml:space="preserve">in </w:t>
            </w:r>
            <w:r w:rsidRPr="00284802">
              <w:rPr>
                <w:b/>
              </w:rPr>
              <w:t>Step</w:t>
            </w:r>
            <w:r w:rsidRPr="00284802" w:rsidDel="00791B83">
              <w:rPr>
                <w:b/>
              </w:rPr>
              <w:t xml:space="preserve"> </w:t>
            </w:r>
            <w:r w:rsidRPr="00284802">
              <w:rPr>
                <w:b/>
              </w:rPr>
              <w:fldChar w:fldCharType="begin"/>
            </w:r>
            <w:r w:rsidRPr="007A269E">
              <w:rPr>
                <w:b/>
              </w:rPr>
              <w:instrText xml:space="preserve"> REF _Ref99353059 \r \h </w:instrText>
            </w:r>
            <w:r>
              <w:instrText xml:space="preserve"> \* MERGEFORMAT </w:instrText>
            </w:r>
            <w:r w:rsidRPr="00284802">
              <w:rPr>
                <w:b/>
              </w:rPr>
            </w:r>
            <w:r w:rsidRPr="00284802">
              <w:rPr>
                <w:b/>
              </w:rPr>
              <w:fldChar w:fldCharType="separate"/>
            </w:r>
            <w:r w:rsidR="00BE21D6">
              <w:rPr>
                <w:b/>
              </w:rPr>
              <w:t>7.4</w:t>
            </w:r>
            <w:r w:rsidRPr="00284802">
              <w:rPr>
                <w:b/>
              </w:rPr>
              <w:fldChar w:fldCharType="end"/>
            </w:r>
            <w:r w:rsidRPr="00A97A46">
              <w:t>.</w:t>
            </w:r>
          </w:p>
          <w:p w14:paraId="32D48684" w14:textId="45EEF0C9" w:rsidR="0040171A" w:rsidRPr="00A97A46" w:rsidRDefault="0040171A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 w:rsidRPr="00A97A46">
              <w:t xml:space="preserve">Verify that the WFI port has been flushed per </w:t>
            </w:r>
            <w:r>
              <w:rPr>
                <w:b/>
              </w:rPr>
              <w:t>SOP-0080854</w:t>
            </w:r>
            <w:r w:rsidRPr="00A97A46">
              <w:t>.</w:t>
            </w:r>
          </w:p>
          <w:p w14:paraId="1E3949A7" w14:textId="3986FB8D" w:rsidR="0040171A" w:rsidRDefault="0040171A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 xml:space="preserve">Install the WFI filter per </w:t>
            </w:r>
            <w:r>
              <w:rPr>
                <w:b/>
              </w:rPr>
              <w:t>SOP-0080854</w:t>
            </w:r>
            <w:r>
              <w:t>.</w:t>
            </w:r>
          </w:p>
          <w:p w14:paraId="16CB3B07" w14:textId="30A962BB" w:rsidR="0040171A" w:rsidRPr="00A97A46" w:rsidRDefault="0040171A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 xml:space="preserve">Charge into the vessel </w:t>
            </w:r>
            <w:r w:rsidRPr="00A97A46">
              <w:t>and record the charge information in</w:t>
            </w:r>
            <w:r>
              <w:br/>
            </w:r>
            <w:r w:rsidRPr="00284802">
              <w:rPr>
                <w:b/>
              </w:rPr>
              <w:t>Step</w:t>
            </w:r>
            <w:r w:rsidRPr="00284802" w:rsidDel="00791B83">
              <w:rPr>
                <w:b/>
              </w:rPr>
              <w:t xml:space="preserve"> </w:t>
            </w:r>
            <w:r w:rsidRPr="00284802">
              <w:rPr>
                <w:b/>
              </w:rPr>
              <w:fldChar w:fldCharType="begin"/>
            </w:r>
            <w:r w:rsidRPr="00284802">
              <w:rPr>
                <w:b/>
              </w:rPr>
              <w:instrText xml:space="preserve"> REF _Ref99353059 \r \h </w:instrText>
            </w:r>
            <w:r>
              <w:instrText xml:space="preserve"> \* MERGEFORMAT </w:instrText>
            </w:r>
            <w:r w:rsidRPr="00284802">
              <w:rPr>
                <w:b/>
              </w:rPr>
            </w:r>
            <w:r w:rsidRPr="00284802">
              <w:rPr>
                <w:b/>
              </w:rPr>
              <w:fldChar w:fldCharType="separate"/>
            </w:r>
            <w:r w:rsidR="00BE21D6">
              <w:rPr>
                <w:b/>
              </w:rPr>
              <w:t>7.4</w:t>
            </w:r>
            <w:r w:rsidRPr="00284802">
              <w:rPr>
                <w:b/>
              </w:rPr>
              <w:fldChar w:fldCharType="end"/>
            </w:r>
            <w:r w:rsidRPr="00A97A46">
              <w:t>.</w:t>
            </w:r>
          </w:p>
          <w:p w14:paraId="0DA4273B" w14:textId="77777777" w:rsidR="0040171A" w:rsidRPr="00E34350" w:rsidRDefault="0040171A" w:rsidP="0040171A">
            <w:pPr>
              <w:spacing w:before="120"/>
              <w:rPr>
                <w:rFonts w:cs="Arial"/>
              </w:rPr>
            </w:pPr>
            <w:r w:rsidRPr="00230E45">
              <w:rPr>
                <w:bCs/>
              </w:rPr>
              <w:t>NOTE:  The charged WFI expiration date and time is 24 hours from the WFI Charge date and time.</w:t>
            </w:r>
          </w:p>
        </w:tc>
        <w:tc>
          <w:tcPr>
            <w:tcW w:w="626" w:type="pct"/>
          </w:tcPr>
          <w:p w14:paraId="6D81B1F0" w14:textId="1B9F7BD8" w:rsidR="0040171A" w:rsidRPr="00BA75B4" w:rsidRDefault="0040171A" w:rsidP="0040171A">
            <w:pPr>
              <w:ind w:right="-18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627" w:type="pct"/>
          </w:tcPr>
          <w:p w14:paraId="2394242C" w14:textId="0E2DDCEC" w:rsidR="0040171A" w:rsidRPr="00BA75B4" w:rsidRDefault="0040171A" w:rsidP="0040171A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5DC5BA3F" w14:textId="05CF6DB6" w:rsidR="002179F2" w:rsidRDefault="002179F2" w:rsidP="002179F2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2767"/>
        <w:gridCol w:w="2093"/>
        <w:gridCol w:w="624"/>
        <w:gridCol w:w="1139"/>
        <w:gridCol w:w="158"/>
        <w:gridCol w:w="1383"/>
        <w:gridCol w:w="326"/>
        <w:gridCol w:w="2300"/>
      </w:tblGrid>
      <w:tr w:rsidR="002179F2" w:rsidRPr="00A97A46" w14:paraId="5ABA4099" w14:textId="77777777" w:rsidTr="008D69EE">
        <w:trPr>
          <w:cantSplit/>
          <w:trHeight w:val="345"/>
          <w:jc w:val="center"/>
        </w:trPr>
        <w:tc>
          <w:tcPr>
            <w:tcW w:w="5000" w:type="pct"/>
            <w:gridSpan w:val="8"/>
            <w:shd w:val="clear" w:color="auto" w:fill="D9D9D9"/>
          </w:tcPr>
          <w:p w14:paraId="765CA1DB" w14:textId="77777777" w:rsidR="002179F2" w:rsidRPr="00FC6B77" w:rsidRDefault="002179F2" w:rsidP="002179F2">
            <w:pPr>
              <w:pStyle w:val="Heading2"/>
              <w:tabs>
                <w:tab w:val="clear" w:pos="1440"/>
              </w:tabs>
              <w:ind w:left="537" w:hanging="537"/>
              <w:rPr>
                <w:b/>
                <w:bCs/>
              </w:rPr>
            </w:pPr>
            <w:bookmarkStart w:id="16" w:name="_Ref449449015"/>
            <w:bookmarkStart w:id="17" w:name="_Ref99353059"/>
            <w:r w:rsidRPr="00FC6B77">
              <w:rPr>
                <w:b/>
                <w:bCs/>
              </w:rPr>
              <w:t>Day 1 WFI Container - Set Up</w:t>
            </w:r>
            <w:bookmarkEnd w:id="16"/>
            <w:bookmarkEnd w:id="17"/>
          </w:p>
        </w:tc>
      </w:tr>
      <w:tr w:rsidR="002179F2" w:rsidRPr="00A97A46" w14:paraId="69CCD1E8" w14:textId="77777777" w:rsidTr="008D69EE">
        <w:trPr>
          <w:cantSplit/>
          <w:trHeight w:val="345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364D191B" w14:textId="77777777" w:rsidR="002179F2" w:rsidRPr="00FC6B77" w:rsidRDefault="002179F2" w:rsidP="002179F2">
            <w:pPr>
              <w:jc w:val="center"/>
            </w:pPr>
          </w:p>
        </w:tc>
        <w:tc>
          <w:tcPr>
            <w:tcW w:w="970" w:type="pct"/>
            <w:shd w:val="clear" w:color="auto" w:fill="D9D9D9" w:themeFill="background1" w:themeFillShade="D9"/>
            <w:vAlign w:val="center"/>
          </w:tcPr>
          <w:p w14:paraId="46C8ED63" w14:textId="77777777" w:rsidR="002179F2" w:rsidRPr="00FC6B77" w:rsidRDefault="002179F2" w:rsidP="002179F2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Part No.</w:t>
            </w:r>
          </w:p>
        </w:tc>
        <w:tc>
          <w:tcPr>
            <w:tcW w:w="817" w:type="pct"/>
            <w:gridSpan w:val="2"/>
            <w:shd w:val="clear" w:color="auto" w:fill="D9D9D9" w:themeFill="background1" w:themeFillShade="D9"/>
            <w:vAlign w:val="center"/>
          </w:tcPr>
          <w:p w14:paraId="2547BADF" w14:textId="77777777" w:rsidR="002179F2" w:rsidRPr="00FC6B77" w:rsidRDefault="002179F2" w:rsidP="002179F2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Batch No.</w:t>
            </w:r>
          </w:p>
        </w:tc>
        <w:tc>
          <w:tcPr>
            <w:tcW w:w="865" w:type="pct"/>
            <w:gridSpan w:val="3"/>
            <w:shd w:val="clear" w:color="auto" w:fill="D9D9D9" w:themeFill="background1" w:themeFillShade="D9"/>
            <w:vAlign w:val="center"/>
          </w:tcPr>
          <w:p w14:paraId="4BD8B090" w14:textId="77777777" w:rsidR="002179F2" w:rsidRPr="00FC6B77" w:rsidRDefault="002179F2" w:rsidP="002179F2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Exp. Date</w:t>
            </w:r>
          </w:p>
        </w:tc>
        <w:tc>
          <w:tcPr>
            <w:tcW w:w="1066" w:type="pct"/>
            <w:shd w:val="clear" w:color="auto" w:fill="D9D9D9" w:themeFill="background1" w:themeFillShade="D9"/>
            <w:vAlign w:val="center"/>
          </w:tcPr>
          <w:p w14:paraId="52FA5CF4" w14:textId="77777777" w:rsidR="002179F2" w:rsidRPr="00FC6B77" w:rsidRDefault="002179F2" w:rsidP="002179F2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SAP Consumption Performed by/Date</w:t>
            </w:r>
          </w:p>
        </w:tc>
      </w:tr>
      <w:tr w:rsidR="002179F2" w:rsidRPr="00A97A46" w14:paraId="0D0D20EA" w14:textId="77777777" w:rsidTr="008D69EE">
        <w:trPr>
          <w:cantSplit/>
          <w:trHeight w:val="648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719DA63E" w14:textId="77777777" w:rsidR="002179F2" w:rsidRPr="00FC6B77" w:rsidRDefault="002179F2" w:rsidP="002179F2">
            <w:pPr>
              <w:rPr>
                <w:sz w:val="18"/>
              </w:rPr>
            </w:pPr>
            <w:r w:rsidRPr="00FC6B77">
              <w:rPr>
                <w:sz w:val="18"/>
              </w:rPr>
              <w:t>Bag Info</w:t>
            </w:r>
          </w:p>
        </w:tc>
        <w:tc>
          <w:tcPr>
            <w:tcW w:w="970" w:type="pct"/>
            <w:vAlign w:val="center"/>
          </w:tcPr>
          <w:p w14:paraId="47FF871E" w14:textId="77777777" w:rsidR="002179F2" w:rsidRPr="00FC6B77" w:rsidRDefault="002179F2" w:rsidP="002179F2">
            <w:pPr>
              <w:jc w:val="center"/>
            </w:pPr>
          </w:p>
        </w:tc>
        <w:tc>
          <w:tcPr>
            <w:tcW w:w="817" w:type="pct"/>
            <w:gridSpan w:val="2"/>
            <w:vAlign w:val="center"/>
          </w:tcPr>
          <w:p w14:paraId="30EF67A3" w14:textId="77777777" w:rsidR="002179F2" w:rsidRPr="00FC6B77" w:rsidRDefault="002179F2" w:rsidP="002179F2">
            <w:pPr>
              <w:jc w:val="center"/>
            </w:pPr>
          </w:p>
        </w:tc>
        <w:tc>
          <w:tcPr>
            <w:tcW w:w="865" w:type="pct"/>
            <w:gridSpan w:val="3"/>
            <w:vAlign w:val="center"/>
          </w:tcPr>
          <w:p w14:paraId="6B67949B" w14:textId="77777777" w:rsidR="002179F2" w:rsidRPr="00FC6B77" w:rsidRDefault="002179F2" w:rsidP="002179F2">
            <w:pPr>
              <w:jc w:val="center"/>
            </w:pPr>
          </w:p>
        </w:tc>
        <w:tc>
          <w:tcPr>
            <w:tcW w:w="1066" w:type="pct"/>
            <w:vAlign w:val="center"/>
          </w:tcPr>
          <w:p w14:paraId="7FBCE794" w14:textId="77777777" w:rsidR="002179F2" w:rsidRPr="00FC6B77" w:rsidRDefault="002179F2" w:rsidP="002179F2">
            <w:pPr>
              <w:jc w:val="center"/>
            </w:pPr>
          </w:p>
        </w:tc>
      </w:tr>
      <w:tr w:rsidR="002179F2" w:rsidRPr="00A97A46" w14:paraId="6E39CBBE" w14:textId="77777777" w:rsidTr="008D69EE">
        <w:trPr>
          <w:cantSplit/>
          <w:trHeight w:val="648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4BB46622" w14:textId="77777777" w:rsidR="002179F2" w:rsidRPr="00FC6B77" w:rsidRDefault="002179F2" w:rsidP="002179F2">
            <w:pPr>
              <w:rPr>
                <w:sz w:val="18"/>
              </w:rPr>
            </w:pPr>
            <w:r w:rsidRPr="00FC6B77">
              <w:rPr>
                <w:sz w:val="18"/>
              </w:rPr>
              <w:t>WFI Filter</w:t>
            </w:r>
          </w:p>
        </w:tc>
        <w:tc>
          <w:tcPr>
            <w:tcW w:w="970" w:type="pct"/>
            <w:vAlign w:val="center"/>
          </w:tcPr>
          <w:p w14:paraId="62BEF7DF" w14:textId="77777777" w:rsidR="002179F2" w:rsidRPr="00FC6B77" w:rsidRDefault="002179F2" w:rsidP="002179F2">
            <w:pPr>
              <w:jc w:val="center"/>
            </w:pPr>
          </w:p>
        </w:tc>
        <w:tc>
          <w:tcPr>
            <w:tcW w:w="817" w:type="pct"/>
            <w:gridSpan w:val="2"/>
            <w:vAlign w:val="center"/>
          </w:tcPr>
          <w:p w14:paraId="533817D4" w14:textId="77777777" w:rsidR="002179F2" w:rsidRPr="00FC6B77" w:rsidRDefault="002179F2" w:rsidP="002179F2">
            <w:pPr>
              <w:jc w:val="center"/>
            </w:pPr>
          </w:p>
        </w:tc>
        <w:tc>
          <w:tcPr>
            <w:tcW w:w="865" w:type="pct"/>
            <w:gridSpan w:val="3"/>
            <w:vAlign w:val="center"/>
          </w:tcPr>
          <w:p w14:paraId="29F6F67C" w14:textId="77777777" w:rsidR="002179F2" w:rsidRPr="00FC6B77" w:rsidRDefault="002179F2" w:rsidP="002179F2">
            <w:pPr>
              <w:jc w:val="center"/>
            </w:pPr>
          </w:p>
        </w:tc>
        <w:tc>
          <w:tcPr>
            <w:tcW w:w="1066" w:type="pct"/>
            <w:vAlign w:val="center"/>
          </w:tcPr>
          <w:p w14:paraId="025ABE0E" w14:textId="77777777" w:rsidR="002179F2" w:rsidRPr="00FC6B77" w:rsidRDefault="002179F2" w:rsidP="002179F2">
            <w:pPr>
              <w:jc w:val="center"/>
            </w:pPr>
          </w:p>
        </w:tc>
      </w:tr>
      <w:tr w:rsidR="002179F2" w:rsidRPr="00A97A46" w14:paraId="4DD0CE42" w14:textId="77777777" w:rsidTr="008D69EE">
        <w:trPr>
          <w:cantSplit/>
          <w:trHeight w:val="432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3A4A1BC2" w14:textId="77777777" w:rsidR="002179F2" w:rsidRPr="00FC6B77" w:rsidRDefault="002179F2" w:rsidP="002179F2">
            <w:pPr>
              <w:rPr>
                <w:sz w:val="18"/>
              </w:rPr>
            </w:pPr>
            <w:r w:rsidRPr="00FC6B77">
              <w:rPr>
                <w:sz w:val="18"/>
              </w:rPr>
              <w:t>WFI Valve ID</w:t>
            </w:r>
          </w:p>
        </w:tc>
        <w:tc>
          <w:tcPr>
            <w:tcW w:w="3718" w:type="pct"/>
            <w:gridSpan w:val="7"/>
          </w:tcPr>
          <w:p w14:paraId="4817A2E4" w14:textId="77777777" w:rsidR="002179F2" w:rsidRPr="00FC6B77" w:rsidRDefault="002179F2" w:rsidP="002179F2">
            <w:pPr>
              <w:rPr>
                <w:sz w:val="18"/>
              </w:rPr>
            </w:pPr>
          </w:p>
        </w:tc>
      </w:tr>
      <w:tr w:rsidR="002179F2" w:rsidRPr="00A97A46" w14:paraId="38B8A77E" w14:textId="77777777" w:rsidTr="008D69EE">
        <w:trPr>
          <w:cantSplit/>
          <w:trHeight w:val="432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5E85941D" w14:textId="77777777" w:rsidR="002179F2" w:rsidRPr="00FC6B77" w:rsidRDefault="002179F2" w:rsidP="002179F2">
            <w:pPr>
              <w:rPr>
                <w:sz w:val="18"/>
              </w:rPr>
            </w:pPr>
            <w:r w:rsidRPr="00FC6B77">
              <w:rPr>
                <w:sz w:val="18"/>
              </w:rPr>
              <w:t>WFI Charge Date/Time</w:t>
            </w:r>
          </w:p>
        </w:tc>
        <w:tc>
          <w:tcPr>
            <w:tcW w:w="1860" w:type="pct"/>
            <w:gridSpan w:val="4"/>
          </w:tcPr>
          <w:p w14:paraId="45900A15" w14:textId="77777777" w:rsidR="002179F2" w:rsidRPr="00FC6B77" w:rsidRDefault="002179F2" w:rsidP="002179F2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Date:</w:t>
            </w:r>
          </w:p>
        </w:tc>
        <w:tc>
          <w:tcPr>
            <w:tcW w:w="1859" w:type="pct"/>
            <w:gridSpan w:val="3"/>
          </w:tcPr>
          <w:p w14:paraId="41DF9089" w14:textId="77777777" w:rsidR="002179F2" w:rsidRPr="00FC6B77" w:rsidRDefault="002179F2" w:rsidP="002179F2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Time:</w:t>
            </w:r>
          </w:p>
        </w:tc>
      </w:tr>
      <w:tr w:rsidR="002179F2" w:rsidRPr="00A97A46" w14:paraId="6141803E" w14:textId="77777777" w:rsidTr="008D69EE">
        <w:trPr>
          <w:cantSplit/>
          <w:trHeight w:val="432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1EFE70CE" w14:textId="77777777" w:rsidR="002179F2" w:rsidRPr="00FC6B77" w:rsidRDefault="002179F2" w:rsidP="002179F2">
            <w:pPr>
              <w:rPr>
                <w:sz w:val="18"/>
              </w:rPr>
            </w:pPr>
            <w:r w:rsidRPr="00FC6B77">
              <w:rPr>
                <w:sz w:val="18"/>
              </w:rPr>
              <w:t>WFI Expiration Date/Time</w:t>
            </w:r>
          </w:p>
        </w:tc>
        <w:tc>
          <w:tcPr>
            <w:tcW w:w="1860" w:type="pct"/>
            <w:gridSpan w:val="4"/>
          </w:tcPr>
          <w:p w14:paraId="223A551F" w14:textId="77777777" w:rsidR="002179F2" w:rsidRPr="00FC6B77" w:rsidRDefault="002179F2" w:rsidP="002179F2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Date:</w:t>
            </w:r>
          </w:p>
        </w:tc>
        <w:tc>
          <w:tcPr>
            <w:tcW w:w="1859" w:type="pct"/>
            <w:gridSpan w:val="3"/>
          </w:tcPr>
          <w:p w14:paraId="32E04846" w14:textId="77777777" w:rsidR="002179F2" w:rsidRPr="00FC6B77" w:rsidRDefault="002179F2" w:rsidP="002179F2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Time:</w:t>
            </w:r>
          </w:p>
        </w:tc>
      </w:tr>
      <w:tr w:rsidR="002179F2" w:rsidRPr="00A97A46" w14:paraId="338FB98A" w14:textId="77777777" w:rsidTr="008D69EE">
        <w:trPr>
          <w:cantSplit/>
          <w:trHeight w:val="576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28E1AA0F" w14:textId="77777777" w:rsidR="002179F2" w:rsidRPr="00FC6B77" w:rsidRDefault="002179F2" w:rsidP="002179F2">
            <w:r w:rsidRPr="00FC6B77">
              <w:t>Recorded By / Date</w:t>
            </w:r>
          </w:p>
        </w:tc>
        <w:tc>
          <w:tcPr>
            <w:tcW w:w="1259" w:type="pct"/>
            <w:gridSpan w:val="2"/>
            <w:vAlign w:val="center"/>
          </w:tcPr>
          <w:p w14:paraId="7445CBA0" w14:textId="77777777" w:rsidR="002179F2" w:rsidRPr="00FC6B77" w:rsidRDefault="002179F2" w:rsidP="002179F2"/>
        </w:tc>
        <w:tc>
          <w:tcPr>
            <w:tcW w:w="1242" w:type="pct"/>
            <w:gridSpan w:val="3"/>
            <w:shd w:val="clear" w:color="auto" w:fill="D9D9D9"/>
            <w:vAlign w:val="center"/>
          </w:tcPr>
          <w:p w14:paraId="34A1B296" w14:textId="77777777" w:rsidR="002179F2" w:rsidRPr="00FC6B77" w:rsidRDefault="002179F2" w:rsidP="002179F2">
            <w:r w:rsidRPr="00FC6B77">
              <w:t>Verified By / Date</w:t>
            </w:r>
          </w:p>
        </w:tc>
        <w:tc>
          <w:tcPr>
            <w:tcW w:w="1218" w:type="pct"/>
            <w:gridSpan w:val="2"/>
          </w:tcPr>
          <w:p w14:paraId="3A4CE8E7" w14:textId="77777777" w:rsidR="002179F2" w:rsidRPr="00FC6B77" w:rsidRDefault="002179F2" w:rsidP="002179F2"/>
        </w:tc>
      </w:tr>
    </w:tbl>
    <w:p w14:paraId="01B0A52E" w14:textId="303BFC60" w:rsidR="00DF6C1A" w:rsidRDefault="00DF6C1A" w:rsidP="002179F2"/>
    <w:p w14:paraId="084DBD07" w14:textId="77777777" w:rsidR="00DF6C1A" w:rsidRDefault="00DF6C1A">
      <w:pPr>
        <w:spacing w:line="240" w:lineRule="auto"/>
      </w:pPr>
      <w:r>
        <w:br w:type="page"/>
      </w:r>
    </w:p>
    <w:p w14:paraId="6B8362FA" w14:textId="71D66504" w:rsidR="00234F16" w:rsidRPr="00DF6C1A" w:rsidRDefault="00DF6C1A" w:rsidP="00DF6C1A">
      <w:pPr>
        <w:rPr>
          <w:b/>
          <w:bCs/>
        </w:rPr>
      </w:pPr>
      <w:r w:rsidRPr="00DF6C1A">
        <w:rPr>
          <w:b/>
          <w:bCs/>
          <w:sz w:val="22"/>
          <w:szCs w:val="22"/>
        </w:rPr>
        <w:lastRenderedPageBreak/>
        <w:t>7</w:t>
      </w:r>
      <w:r w:rsidRPr="00DF6C1A">
        <w:rPr>
          <w:b/>
          <w:bCs/>
          <w:sz w:val="22"/>
          <w:szCs w:val="22"/>
        </w:rPr>
        <w:tab/>
        <w:t>AKTA Ready Kit Installation and WFI Charge Information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3"/>
        <w:gridCol w:w="7363"/>
        <w:gridCol w:w="1351"/>
        <w:gridCol w:w="1353"/>
      </w:tblGrid>
      <w:tr w:rsidR="00993395" w:rsidRPr="00E34350" w14:paraId="404F7E6A" w14:textId="77777777" w:rsidTr="008D69EE">
        <w:trPr>
          <w:trHeight w:val="647"/>
          <w:jc w:val="center"/>
        </w:trPr>
        <w:tc>
          <w:tcPr>
            <w:tcW w:w="335" w:type="pct"/>
            <w:vAlign w:val="center"/>
          </w:tcPr>
          <w:p w14:paraId="7197662E" w14:textId="77777777" w:rsidR="00993395" w:rsidRPr="00E34350" w:rsidRDefault="00993395" w:rsidP="003743A1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Step</w:t>
            </w:r>
          </w:p>
        </w:tc>
        <w:tc>
          <w:tcPr>
            <w:tcW w:w="3412" w:type="pct"/>
            <w:vAlign w:val="center"/>
          </w:tcPr>
          <w:p w14:paraId="5837D577" w14:textId="77777777" w:rsidR="00993395" w:rsidRPr="00E34350" w:rsidRDefault="00993395" w:rsidP="003743A1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Description</w:t>
            </w:r>
          </w:p>
        </w:tc>
        <w:tc>
          <w:tcPr>
            <w:tcW w:w="626" w:type="pct"/>
            <w:vAlign w:val="center"/>
          </w:tcPr>
          <w:p w14:paraId="71051FA7" w14:textId="77777777" w:rsidR="00993395" w:rsidRPr="00E34350" w:rsidRDefault="00993395" w:rsidP="003743A1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Performed</w:t>
            </w:r>
            <w:r w:rsidRPr="00E34350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7" w:type="pct"/>
            <w:vAlign w:val="center"/>
          </w:tcPr>
          <w:p w14:paraId="6C9C394F" w14:textId="77777777" w:rsidR="00993395" w:rsidRPr="00E34350" w:rsidRDefault="00993395" w:rsidP="003743A1">
            <w:pPr>
              <w:pStyle w:val="TableHeader"/>
              <w:tabs>
                <w:tab w:val="left" w:pos="922"/>
              </w:tabs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34350">
              <w:rPr>
                <w:rFonts w:cs="Arial"/>
                <w:bCs/>
              </w:rPr>
              <w:t>Witnessed</w:t>
            </w:r>
            <w:r w:rsidRPr="00E34350">
              <w:rPr>
                <w:rFonts w:cs="Arial"/>
                <w:bCs/>
              </w:rPr>
              <w:br/>
              <w:t>by/Date</w:t>
            </w:r>
          </w:p>
        </w:tc>
      </w:tr>
      <w:tr w:rsidR="00993395" w:rsidRPr="00E34350" w14:paraId="498229E7" w14:textId="77777777" w:rsidTr="008D69EE">
        <w:trPr>
          <w:trHeight w:val="503"/>
          <w:jc w:val="center"/>
        </w:trPr>
        <w:tc>
          <w:tcPr>
            <w:tcW w:w="335" w:type="pct"/>
            <w:shd w:val="clear" w:color="auto" w:fill="auto"/>
          </w:tcPr>
          <w:p w14:paraId="0316F472" w14:textId="77777777" w:rsidR="00993395" w:rsidRPr="00E34350" w:rsidRDefault="00993395" w:rsidP="007762D6">
            <w:pPr>
              <w:pStyle w:val="Heading2"/>
            </w:pPr>
          </w:p>
        </w:tc>
        <w:tc>
          <w:tcPr>
            <w:tcW w:w="3412" w:type="pct"/>
            <w:shd w:val="clear" w:color="auto" w:fill="auto"/>
          </w:tcPr>
          <w:p w14:paraId="22AC7AFA" w14:textId="6B41896B" w:rsidR="00993395" w:rsidRPr="00A97A46" w:rsidRDefault="00993395" w:rsidP="00AA487E">
            <w:pPr>
              <w:spacing w:before="120"/>
              <w:rPr>
                <w:b/>
              </w:rPr>
            </w:pPr>
            <w:r w:rsidRPr="00A97A46">
              <w:rPr>
                <w:b/>
              </w:rPr>
              <w:t>Step</w:t>
            </w:r>
            <w:r w:rsidR="0022050D">
              <w:rPr>
                <w:b/>
              </w:rPr>
              <w:t xml:space="preserve"> </w:t>
            </w:r>
            <w:r w:rsidR="0022050D">
              <w:rPr>
                <w:b/>
              </w:rPr>
              <w:fldChar w:fldCharType="begin"/>
            </w:r>
            <w:r w:rsidR="0022050D">
              <w:rPr>
                <w:b/>
              </w:rPr>
              <w:instrText xml:space="preserve"> REF _Ref100662799 \r \h </w:instrText>
            </w:r>
            <w:r w:rsidR="0022050D">
              <w:rPr>
                <w:b/>
              </w:rPr>
            </w:r>
            <w:r w:rsidR="0022050D">
              <w:rPr>
                <w:b/>
              </w:rPr>
              <w:fldChar w:fldCharType="separate"/>
            </w:r>
            <w:r w:rsidR="00BE21D6">
              <w:rPr>
                <w:b/>
              </w:rPr>
              <w:t>7.6</w:t>
            </w:r>
            <w:r w:rsidR="0022050D">
              <w:rPr>
                <w:b/>
              </w:rPr>
              <w:fldChar w:fldCharType="end"/>
            </w:r>
            <w:r w:rsidRPr="00A97A46">
              <w:rPr>
                <w:b/>
              </w:rPr>
              <w:t xml:space="preserve">:  </w:t>
            </w:r>
            <w:r>
              <w:rPr>
                <w:b/>
              </w:rPr>
              <w:t xml:space="preserve">Day 2 </w:t>
            </w:r>
            <w:r w:rsidRPr="00A97A46">
              <w:rPr>
                <w:b/>
              </w:rPr>
              <w:t xml:space="preserve">WFI Container </w:t>
            </w:r>
            <w:r>
              <w:rPr>
                <w:b/>
              </w:rPr>
              <w:t xml:space="preserve">- </w:t>
            </w:r>
            <w:r w:rsidRPr="00A97A46">
              <w:rPr>
                <w:b/>
              </w:rPr>
              <w:t>Set Up</w:t>
            </w:r>
          </w:p>
          <w:p w14:paraId="4DF6A030" w14:textId="1A74A828" w:rsidR="00993395" w:rsidRPr="00A97A46" w:rsidRDefault="00993395" w:rsidP="00AA487E">
            <w:pPr>
              <w:spacing w:before="120" w:after="60" w:line="312" w:lineRule="auto"/>
            </w:pPr>
            <w:r w:rsidRPr="00A97A46">
              <w:t xml:space="preserve">Set up per </w:t>
            </w:r>
            <w:r w:rsidR="00200A6D">
              <w:rPr>
                <w:b/>
              </w:rPr>
              <w:t>SOP-0080854</w:t>
            </w:r>
            <w:r>
              <w:rPr>
                <w:b/>
                <w:bCs/>
              </w:rPr>
              <w:t>:</w:t>
            </w:r>
            <w:r w:rsidRPr="00A97A46">
              <w:t xml:space="preserve">  </w:t>
            </w:r>
          </w:p>
          <w:p w14:paraId="096C3A57" w14:textId="77777777" w:rsidR="00993395" w:rsidRDefault="00993395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>Inspect the collection vessel for any visible defects.</w:t>
            </w:r>
          </w:p>
          <w:p w14:paraId="1806DA79" w14:textId="77777777" w:rsidR="00993395" w:rsidRPr="00A97A46" w:rsidRDefault="00993395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 w:rsidRPr="00A97A46">
              <w:t>Record the WFI collection vessel information.</w:t>
            </w:r>
          </w:p>
          <w:p w14:paraId="59F816A4" w14:textId="353661C3" w:rsidR="00993395" w:rsidRPr="00A97A46" w:rsidRDefault="00993395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>Obtain a WFI</w:t>
            </w:r>
            <w:r w:rsidRPr="00A97A46" w:rsidDel="005F73F7">
              <w:t xml:space="preserve"> </w:t>
            </w:r>
            <w:r w:rsidRPr="00A97A46">
              <w:t>filter</w:t>
            </w:r>
            <w:r>
              <w:t xml:space="preserve"> per </w:t>
            </w:r>
            <w:r w:rsidRPr="00284802">
              <w:rPr>
                <w:b/>
              </w:rPr>
              <w:t xml:space="preserve">Section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_Ref258330418 \r \h  \* MERGEFORMAT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and record the WFI filter </w:t>
            </w:r>
            <w:r w:rsidRPr="00A97A46">
              <w:t xml:space="preserve">information </w:t>
            </w:r>
            <w:r>
              <w:t xml:space="preserve">in </w:t>
            </w:r>
            <w:r w:rsidRPr="00284802">
              <w:rPr>
                <w:b/>
              </w:rPr>
              <w:t>Step</w:t>
            </w:r>
            <w:r w:rsidR="0022050D">
              <w:rPr>
                <w:b/>
              </w:rPr>
              <w:t xml:space="preserve"> </w:t>
            </w:r>
            <w:r w:rsidR="0022050D">
              <w:rPr>
                <w:b/>
              </w:rPr>
              <w:fldChar w:fldCharType="begin"/>
            </w:r>
            <w:r w:rsidR="0022050D">
              <w:rPr>
                <w:b/>
              </w:rPr>
              <w:instrText xml:space="preserve"> REF _Ref100662799 \r \h </w:instrText>
            </w:r>
            <w:r w:rsidR="0022050D">
              <w:rPr>
                <w:b/>
              </w:rPr>
            </w:r>
            <w:r w:rsidR="0022050D">
              <w:rPr>
                <w:b/>
              </w:rPr>
              <w:fldChar w:fldCharType="separate"/>
            </w:r>
            <w:r w:rsidR="00BE21D6">
              <w:rPr>
                <w:b/>
              </w:rPr>
              <w:t>7.6</w:t>
            </w:r>
            <w:r w:rsidR="0022050D">
              <w:rPr>
                <w:b/>
              </w:rPr>
              <w:fldChar w:fldCharType="end"/>
            </w:r>
            <w:r w:rsidRPr="00A97A46">
              <w:t>.</w:t>
            </w:r>
          </w:p>
          <w:p w14:paraId="1D8984BF" w14:textId="784D8915" w:rsidR="00993395" w:rsidRPr="00A97A46" w:rsidRDefault="00993395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 w:rsidRPr="00A97A46">
              <w:t xml:space="preserve">Verify that the WFI port has been flushed per </w:t>
            </w:r>
            <w:r w:rsidR="00200A6D">
              <w:rPr>
                <w:b/>
              </w:rPr>
              <w:t>SOP-0080854</w:t>
            </w:r>
            <w:r w:rsidRPr="00A97A46">
              <w:t>.</w:t>
            </w:r>
          </w:p>
          <w:p w14:paraId="3FB64DD5" w14:textId="3BB6AB5B" w:rsidR="00993395" w:rsidRDefault="00993395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 xml:space="preserve">Install the WFI filter per </w:t>
            </w:r>
            <w:r w:rsidR="00200A6D">
              <w:rPr>
                <w:b/>
              </w:rPr>
              <w:t>SOP-0080854</w:t>
            </w:r>
            <w:r>
              <w:t>.</w:t>
            </w:r>
          </w:p>
          <w:p w14:paraId="4FD4B1EE" w14:textId="01F23457" w:rsidR="00993395" w:rsidRPr="00A97A46" w:rsidRDefault="00993395" w:rsidP="00BF75BA">
            <w:pPr>
              <w:pStyle w:val="ListParagraph"/>
              <w:numPr>
                <w:ilvl w:val="0"/>
                <w:numId w:val="68"/>
              </w:numPr>
              <w:spacing w:before="120" w:after="60" w:line="312" w:lineRule="auto"/>
              <w:ind w:left="461"/>
            </w:pPr>
            <w:r>
              <w:t xml:space="preserve">Charge into the vessel </w:t>
            </w:r>
            <w:r w:rsidRPr="00A97A46">
              <w:t>and record the charge information in</w:t>
            </w:r>
            <w:r>
              <w:br/>
            </w:r>
            <w:r w:rsidRPr="00284802">
              <w:rPr>
                <w:b/>
              </w:rPr>
              <w:t>Step</w:t>
            </w:r>
            <w:r w:rsidR="0022050D">
              <w:rPr>
                <w:b/>
              </w:rPr>
              <w:t xml:space="preserve"> </w:t>
            </w:r>
            <w:r w:rsidR="0022050D">
              <w:rPr>
                <w:b/>
              </w:rPr>
              <w:fldChar w:fldCharType="begin"/>
            </w:r>
            <w:r w:rsidR="0022050D">
              <w:rPr>
                <w:b/>
              </w:rPr>
              <w:instrText xml:space="preserve"> REF _Ref100662799 \r \h </w:instrText>
            </w:r>
            <w:r w:rsidR="0022050D">
              <w:rPr>
                <w:b/>
              </w:rPr>
            </w:r>
            <w:r w:rsidR="0022050D">
              <w:rPr>
                <w:b/>
              </w:rPr>
              <w:fldChar w:fldCharType="separate"/>
            </w:r>
            <w:r w:rsidR="00BE21D6">
              <w:rPr>
                <w:b/>
              </w:rPr>
              <w:t>7.6</w:t>
            </w:r>
            <w:r w:rsidR="0022050D">
              <w:rPr>
                <w:b/>
              </w:rPr>
              <w:fldChar w:fldCharType="end"/>
            </w:r>
            <w:r w:rsidRPr="00A97A46">
              <w:t>.</w:t>
            </w:r>
          </w:p>
          <w:p w14:paraId="2DBAD13A" w14:textId="77777777" w:rsidR="00993395" w:rsidRPr="00E34350" w:rsidRDefault="00993395" w:rsidP="00AA487E">
            <w:pPr>
              <w:spacing w:before="120"/>
              <w:rPr>
                <w:rFonts w:cs="Arial"/>
              </w:rPr>
            </w:pPr>
            <w:r w:rsidRPr="00230E45">
              <w:rPr>
                <w:bCs/>
              </w:rPr>
              <w:t>NOTE:  The charged WFI expiration date and time is 24 hours from the WFI Charge date and time.</w:t>
            </w:r>
          </w:p>
        </w:tc>
        <w:tc>
          <w:tcPr>
            <w:tcW w:w="626" w:type="pct"/>
          </w:tcPr>
          <w:p w14:paraId="72F968C5" w14:textId="77777777" w:rsidR="00993395" w:rsidRPr="00BA75B4" w:rsidRDefault="00993395" w:rsidP="00AA487E">
            <w:pPr>
              <w:ind w:right="-18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627" w:type="pct"/>
          </w:tcPr>
          <w:p w14:paraId="65355170" w14:textId="77777777" w:rsidR="00993395" w:rsidRPr="00BA75B4" w:rsidRDefault="00993395" w:rsidP="00AA487E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5B683C97" w14:textId="77777777" w:rsidR="00993395" w:rsidRDefault="00993395">
      <w:pPr>
        <w:spacing w:line="240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2767"/>
        <w:gridCol w:w="2093"/>
        <w:gridCol w:w="624"/>
        <w:gridCol w:w="1139"/>
        <w:gridCol w:w="158"/>
        <w:gridCol w:w="1383"/>
        <w:gridCol w:w="326"/>
        <w:gridCol w:w="2300"/>
      </w:tblGrid>
      <w:tr w:rsidR="00993395" w:rsidRPr="00A97A46" w14:paraId="0DF91183" w14:textId="77777777" w:rsidTr="008D69EE">
        <w:trPr>
          <w:cantSplit/>
          <w:trHeight w:val="345"/>
          <w:jc w:val="center"/>
        </w:trPr>
        <w:tc>
          <w:tcPr>
            <w:tcW w:w="5000" w:type="pct"/>
            <w:gridSpan w:val="8"/>
            <w:shd w:val="clear" w:color="auto" w:fill="D9D9D9"/>
          </w:tcPr>
          <w:p w14:paraId="3B357C94" w14:textId="02C7CB70" w:rsidR="00993395" w:rsidRPr="00195870" w:rsidRDefault="00993395" w:rsidP="007762D6">
            <w:pPr>
              <w:pStyle w:val="Heading2"/>
              <w:tabs>
                <w:tab w:val="clear" w:pos="1440"/>
              </w:tabs>
              <w:ind w:left="537" w:hanging="537"/>
              <w:rPr>
                <w:b/>
                <w:bCs/>
              </w:rPr>
            </w:pPr>
            <w:bookmarkStart w:id="18" w:name="_Ref100662799"/>
            <w:r w:rsidRPr="00195870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2</w:t>
            </w:r>
            <w:r w:rsidRPr="00195870">
              <w:rPr>
                <w:b/>
                <w:bCs/>
              </w:rPr>
              <w:t xml:space="preserve"> WFI Container - Set Up</w:t>
            </w:r>
            <w:bookmarkEnd w:id="18"/>
          </w:p>
        </w:tc>
      </w:tr>
      <w:tr w:rsidR="00993395" w:rsidRPr="00A97A46" w14:paraId="2655DE0F" w14:textId="77777777" w:rsidTr="008D69EE">
        <w:trPr>
          <w:cantSplit/>
          <w:trHeight w:val="345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2721769A" w14:textId="77777777" w:rsidR="00993395" w:rsidRPr="00FC6B77" w:rsidRDefault="00993395" w:rsidP="00AA487E">
            <w:pPr>
              <w:jc w:val="center"/>
            </w:pPr>
          </w:p>
        </w:tc>
        <w:tc>
          <w:tcPr>
            <w:tcW w:w="970" w:type="pct"/>
            <w:shd w:val="clear" w:color="auto" w:fill="D9D9D9" w:themeFill="background1" w:themeFillShade="D9"/>
            <w:vAlign w:val="center"/>
          </w:tcPr>
          <w:p w14:paraId="49CFCBA2" w14:textId="77777777" w:rsidR="00993395" w:rsidRPr="00FC6B77" w:rsidRDefault="00993395" w:rsidP="00AA487E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Part No.</w:t>
            </w:r>
          </w:p>
        </w:tc>
        <w:tc>
          <w:tcPr>
            <w:tcW w:w="817" w:type="pct"/>
            <w:gridSpan w:val="2"/>
            <w:shd w:val="clear" w:color="auto" w:fill="D9D9D9" w:themeFill="background1" w:themeFillShade="D9"/>
            <w:vAlign w:val="center"/>
          </w:tcPr>
          <w:p w14:paraId="43C3EFF3" w14:textId="77777777" w:rsidR="00993395" w:rsidRPr="00FC6B77" w:rsidRDefault="00993395" w:rsidP="00AA487E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Batch No.</w:t>
            </w:r>
          </w:p>
        </w:tc>
        <w:tc>
          <w:tcPr>
            <w:tcW w:w="865" w:type="pct"/>
            <w:gridSpan w:val="3"/>
            <w:shd w:val="clear" w:color="auto" w:fill="D9D9D9" w:themeFill="background1" w:themeFillShade="D9"/>
            <w:vAlign w:val="center"/>
          </w:tcPr>
          <w:p w14:paraId="4ED91EE9" w14:textId="77777777" w:rsidR="00993395" w:rsidRPr="00FC6B77" w:rsidRDefault="00993395" w:rsidP="00AA487E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Exp. Date</w:t>
            </w:r>
          </w:p>
        </w:tc>
        <w:tc>
          <w:tcPr>
            <w:tcW w:w="1066" w:type="pct"/>
            <w:shd w:val="clear" w:color="auto" w:fill="D9D9D9" w:themeFill="background1" w:themeFillShade="D9"/>
            <w:vAlign w:val="center"/>
          </w:tcPr>
          <w:p w14:paraId="7A839E1E" w14:textId="77777777" w:rsidR="00993395" w:rsidRPr="00FC6B77" w:rsidRDefault="00993395" w:rsidP="00AA487E">
            <w:pPr>
              <w:jc w:val="center"/>
              <w:rPr>
                <w:sz w:val="18"/>
              </w:rPr>
            </w:pPr>
            <w:r w:rsidRPr="00FC6B77">
              <w:rPr>
                <w:sz w:val="18"/>
              </w:rPr>
              <w:t>SAP Consumption Performed by/Date</w:t>
            </w:r>
          </w:p>
        </w:tc>
      </w:tr>
      <w:tr w:rsidR="00993395" w:rsidRPr="00A97A46" w14:paraId="09AAFBEB" w14:textId="77777777" w:rsidTr="008D69EE">
        <w:trPr>
          <w:cantSplit/>
          <w:trHeight w:val="648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4734B459" w14:textId="77777777" w:rsidR="00993395" w:rsidRPr="00FC6B77" w:rsidRDefault="00993395" w:rsidP="00AA487E">
            <w:pPr>
              <w:rPr>
                <w:sz w:val="18"/>
              </w:rPr>
            </w:pPr>
            <w:r w:rsidRPr="00FC6B77">
              <w:rPr>
                <w:sz w:val="18"/>
              </w:rPr>
              <w:t>Bag Info</w:t>
            </w:r>
          </w:p>
        </w:tc>
        <w:tc>
          <w:tcPr>
            <w:tcW w:w="970" w:type="pct"/>
            <w:vAlign w:val="center"/>
          </w:tcPr>
          <w:p w14:paraId="4BF79E70" w14:textId="77777777" w:rsidR="00993395" w:rsidRPr="00FC6B77" w:rsidRDefault="00993395" w:rsidP="00AA487E">
            <w:pPr>
              <w:jc w:val="center"/>
            </w:pPr>
          </w:p>
        </w:tc>
        <w:tc>
          <w:tcPr>
            <w:tcW w:w="817" w:type="pct"/>
            <w:gridSpan w:val="2"/>
            <w:vAlign w:val="center"/>
          </w:tcPr>
          <w:p w14:paraId="7585FBF0" w14:textId="77777777" w:rsidR="00993395" w:rsidRPr="00FC6B77" w:rsidRDefault="00993395" w:rsidP="00AA487E">
            <w:pPr>
              <w:jc w:val="center"/>
            </w:pPr>
          </w:p>
        </w:tc>
        <w:tc>
          <w:tcPr>
            <w:tcW w:w="865" w:type="pct"/>
            <w:gridSpan w:val="3"/>
            <w:vAlign w:val="center"/>
          </w:tcPr>
          <w:p w14:paraId="301F0A71" w14:textId="77777777" w:rsidR="00993395" w:rsidRPr="00FC6B77" w:rsidRDefault="00993395" w:rsidP="00AA487E">
            <w:pPr>
              <w:jc w:val="center"/>
            </w:pPr>
          </w:p>
        </w:tc>
        <w:tc>
          <w:tcPr>
            <w:tcW w:w="1066" w:type="pct"/>
            <w:vAlign w:val="center"/>
          </w:tcPr>
          <w:p w14:paraId="31E06C64" w14:textId="77777777" w:rsidR="00993395" w:rsidRPr="00FC6B77" w:rsidRDefault="00993395" w:rsidP="00AA487E">
            <w:pPr>
              <w:jc w:val="center"/>
            </w:pPr>
          </w:p>
        </w:tc>
      </w:tr>
      <w:tr w:rsidR="00993395" w:rsidRPr="00A97A46" w14:paraId="058ED093" w14:textId="77777777" w:rsidTr="008D69EE">
        <w:trPr>
          <w:cantSplit/>
          <w:trHeight w:val="648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7F8F13B3" w14:textId="77777777" w:rsidR="00993395" w:rsidRPr="00FC6B77" w:rsidRDefault="00993395" w:rsidP="00AA487E">
            <w:pPr>
              <w:rPr>
                <w:sz w:val="18"/>
              </w:rPr>
            </w:pPr>
            <w:r w:rsidRPr="00FC6B77">
              <w:rPr>
                <w:sz w:val="18"/>
              </w:rPr>
              <w:t>WFI Filter</w:t>
            </w:r>
          </w:p>
        </w:tc>
        <w:tc>
          <w:tcPr>
            <w:tcW w:w="970" w:type="pct"/>
            <w:vAlign w:val="center"/>
          </w:tcPr>
          <w:p w14:paraId="2EF3B61C" w14:textId="77777777" w:rsidR="00993395" w:rsidRPr="00FC6B77" w:rsidRDefault="00993395" w:rsidP="00AA487E">
            <w:pPr>
              <w:jc w:val="center"/>
            </w:pPr>
          </w:p>
        </w:tc>
        <w:tc>
          <w:tcPr>
            <w:tcW w:w="817" w:type="pct"/>
            <w:gridSpan w:val="2"/>
            <w:vAlign w:val="center"/>
          </w:tcPr>
          <w:p w14:paraId="569E2238" w14:textId="77777777" w:rsidR="00993395" w:rsidRPr="00FC6B77" w:rsidRDefault="00993395" w:rsidP="00AA487E">
            <w:pPr>
              <w:jc w:val="center"/>
            </w:pPr>
          </w:p>
        </w:tc>
        <w:tc>
          <w:tcPr>
            <w:tcW w:w="865" w:type="pct"/>
            <w:gridSpan w:val="3"/>
            <w:vAlign w:val="center"/>
          </w:tcPr>
          <w:p w14:paraId="0B939437" w14:textId="77777777" w:rsidR="00993395" w:rsidRPr="00FC6B77" w:rsidRDefault="00993395" w:rsidP="00AA487E">
            <w:pPr>
              <w:jc w:val="center"/>
            </w:pPr>
          </w:p>
        </w:tc>
        <w:tc>
          <w:tcPr>
            <w:tcW w:w="1066" w:type="pct"/>
            <w:vAlign w:val="center"/>
          </w:tcPr>
          <w:p w14:paraId="37A9BB9A" w14:textId="77777777" w:rsidR="00993395" w:rsidRPr="00FC6B77" w:rsidRDefault="00993395" w:rsidP="00AA487E">
            <w:pPr>
              <w:jc w:val="center"/>
            </w:pPr>
          </w:p>
        </w:tc>
      </w:tr>
      <w:tr w:rsidR="00993395" w:rsidRPr="00A97A46" w14:paraId="5A888279" w14:textId="77777777" w:rsidTr="008D69EE">
        <w:trPr>
          <w:cantSplit/>
          <w:trHeight w:val="432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52E451C5" w14:textId="77777777" w:rsidR="00993395" w:rsidRPr="00FC6B77" w:rsidRDefault="00993395" w:rsidP="00AA487E">
            <w:pPr>
              <w:rPr>
                <w:sz w:val="18"/>
              </w:rPr>
            </w:pPr>
            <w:r w:rsidRPr="00FC6B77">
              <w:rPr>
                <w:sz w:val="18"/>
              </w:rPr>
              <w:t>WFI Valve ID</w:t>
            </w:r>
          </w:p>
        </w:tc>
        <w:tc>
          <w:tcPr>
            <w:tcW w:w="3718" w:type="pct"/>
            <w:gridSpan w:val="7"/>
          </w:tcPr>
          <w:p w14:paraId="1C21DF84" w14:textId="77777777" w:rsidR="00993395" w:rsidRPr="00FC6B77" w:rsidRDefault="00993395" w:rsidP="00AA487E">
            <w:pPr>
              <w:rPr>
                <w:sz w:val="18"/>
              </w:rPr>
            </w:pPr>
          </w:p>
        </w:tc>
      </w:tr>
      <w:tr w:rsidR="00993395" w:rsidRPr="00A97A46" w14:paraId="2F4F3694" w14:textId="77777777" w:rsidTr="008D69EE">
        <w:trPr>
          <w:cantSplit/>
          <w:trHeight w:val="432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42024CA6" w14:textId="77777777" w:rsidR="00993395" w:rsidRPr="00FC6B77" w:rsidRDefault="00993395" w:rsidP="00AA487E">
            <w:pPr>
              <w:rPr>
                <w:sz w:val="18"/>
              </w:rPr>
            </w:pPr>
            <w:r w:rsidRPr="00FC6B77">
              <w:rPr>
                <w:sz w:val="18"/>
              </w:rPr>
              <w:t>WFI Charge Date/Time</w:t>
            </w:r>
          </w:p>
        </w:tc>
        <w:tc>
          <w:tcPr>
            <w:tcW w:w="1860" w:type="pct"/>
            <w:gridSpan w:val="4"/>
          </w:tcPr>
          <w:p w14:paraId="6D435D56" w14:textId="77777777" w:rsidR="00993395" w:rsidRPr="00FC6B77" w:rsidRDefault="00993395" w:rsidP="00AA487E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Date:</w:t>
            </w:r>
          </w:p>
        </w:tc>
        <w:tc>
          <w:tcPr>
            <w:tcW w:w="1859" w:type="pct"/>
            <w:gridSpan w:val="3"/>
          </w:tcPr>
          <w:p w14:paraId="4C608EB3" w14:textId="77777777" w:rsidR="00993395" w:rsidRPr="00FC6B77" w:rsidRDefault="00993395" w:rsidP="00AA487E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Time:</w:t>
            </w:r>
          </w:p>
        </w:tc>
      </w:tr>
      <w:tr w:rsidR="00993395" w:rsidRPr="00A97A46" w14:paraId="7FA73F6C" w14:textId="77777777" w:rsidTr="008D69EE">
        <w:trPr>
          <w:cantSplit/>
          <w:trHeight w:val="432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0CEDA588" w14:textId="77777777" w:rsidR="00993395" w:rsidRPr="00FC6B77" w:rsidRDefault="00993395" w:rsidP="00AA487E">
            <w:pPr>
              <w:rPr>
                <w:sz w:val="18"/>
              </w:rPr>
            </w:pPr>
            <w:r w:rsidRPr="00FC6B77">
              <w:rPr>
                <w:sz w:val="18"/>
              </w:rPr>
              <w:t>WFI Expiration Date/Time</w:t>
            </w:r>
          </w:p>
        </w:tc>
        <w:tc>
          <w:tcPr>
            <w:tcW w:w="1860" w:type="pct"/>
            <w:gridSpan w:val="4"/>
          </w:tcPr>
          <w:p w14:paraId="13F41D1D" w14:textId="77777777" w:rsidR="00993395" w:rsidRPr="00FC6B77" w:rsidRDefault="00993395" w:rsidP="00AA487E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Date:</w:t>
            </w:r>
          </w:p>
        </w:tc>
        <w:tc>
          <w:tcPr>
            <w:tcW w:w="1859" w:type="pct"/>
            <w:gridSpan w:val="3"/>
          </w:tcPr>
          <w:p w14:paraId="170D98AF" w14:textId="77777777" w:rsidR="00993395" w:rsidRPr="00FC6B77" w:rsidRDefault="00993395" w:rsidP="00AA487E">
            <w:pPr>
              <w:rPr>
                <w:sz w:val="16"/>
                <w:szCs w:val="18"/>
              </w:rPr>
            </w:pPr>
            <w:r w:rsidRPr="00FC6B77">
              <w:rPr>
                <w:sz w:val="16"/>
                <w:szCs w:val="18"/>
              </w:rPr>
              <w:t>Time:</w:t>
            </w:r>
          </w:p>
        </w:tc>
      </w:tr>
      <w:tr w:rsidR="00993395" w:rsidRPr="00A97A46" w14:paraId="595F2D41" w14:textId="77777777" w:rsidTr="008D69EE">
        <w:trPr>
          <w:cantSplit/>
          <w:trHeight w:val="576"/>
          <w:jc w:val="center"/>
        </w:trPr>
        <w:tc>
          <w:tcPr>
            <w:tcW w:w="1282" w:type="pct"/>
            <w:shd w:val="clear" w:color="auto" w:fill="D9D9D9"/>
            <w:vAlign w:val="center"/>
          </w:tcPr>
          <w:p w14:paraId="4E3907DF" w14:textId="77777777" w:rsidR="00993395" w:rsidRPr="00FC6B77" w:rsidRDefault="00993395" w:rsidP="00AA487E">
            <w:r w:rsidRPr="00FC6B77">
              <w:t>Recorded By / Date</w:t>
            </w:r>
          </w:p>
        </w:tc>
        <w:tc>
          <w:tcPr>
            <w:tcW w:w="1259" w:type="pct"/>
            <w:gridSpan w:val="2"/>
            <w:vAlign w:val="center"/>
          </w:tcPr>
          <w:p w14:paraId="7CEFD6BE" w14:textId="77777777" w:rsidR="00993395" w:rsidRPr="00FC6B77" w:rsidRDefault="00993395" w:rsidP="00AA487E"/>
        </w:tc>
        <w:tc>
          <w:tcPr>
            <w:tcW w:w="1242" w:type="pct"/>
            <w:gridSpan w:val="3"/>
            <w:shd w:val="clear" w:color="auto" w:fill="D9D9D9"/>
            <w:vAlign w:val="center"/>
          </w:tcPr>
          <w:p w14:paraId="180E23F9" w14:textId="77777777" w:rsidR="00993395" w:rsidRPr="00FC6B77" w:rsidRDefault="00993395" w:rsidP="00AA487E">
            <w:r w:rsidRPr="00FC6B77">
              <w:t>Verified By / Date</w:t>
            </w:r>
          </w:p>
        </w:tc>
        <w:tc>
          <w:tcPr>
            <w:tcW w:w="1218" w:type="pct"/>
            <w:gridSpan w:val="2"/>
          </w:tcPr>
          <w:p w14:paraId="7186BF20" w14:textId="77777777" w:rsidR="00993395" w:rsidRPr="00FC6B77" w:rsidRDefault="00993395" w:rsidP="00AA487E"/>
        </w:tc>
      </w:tr>
    </w:tbl>
    <w:p w14:paraId="711F8B4C" w14:textId="77777777" w:rsidR="00993395" w:rsidRDefault="00993395">
      <w:pPr>
        <w:spacing w:line="240" w:lineRule="auto"/>
      </w:pPr>
    </w:p>
    <w:p w14:paraId="60563EEC" w14:textId="77777777" w:rsidR="00DF6C1A" w:rsidRPr="00DF6C1A" w:rsidRDefault="00993395" w:rsidP="00DF6C1A">
      <w:pPr>
        <w:rPr>
          <w:b/>
          <w:bCs/>
        </w:rPr>
      </w:pPr>
      <w:r>
        <w:br w:type="page"/>
      </w:r>
      <w:r w:rsidR="00DF6C1A" w:rsidRPr="00DF6C1A">
        <w:rPr>
          <w:b/>
          <w:bCs/>
          <w:sz w:val="22"/>
          <w:szCs w:val="22"/>
        </w:rPr>
        <w:lastRenderedPageBreak/>
        <w:t>7</w:t>
      </w:r>
      <w:r w:rsidR="00DF6C1A" w:rsidRPr="00DF6C1A">
        <w:rPr>
          <w:b/>
          <w:bCs/>
          <w:sz w:val="22"/>
          <w:szCs w:val="22"/>
        </w:rPr>
        <w:tab/>
        <w:t>AKTA Ready Kit Installation and WFI Charge Information (continued)</w:t>
      </w:r>
    </w:p>
    <w:p w14:paraId="3A38D263" w14:textId="67B8CDC1" w:rsidR="00993395" w:rsidRDefault="00993395">
      <w:pPr>
        <w:spacing w:line="240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7"/>
        <w:gridCol w:w="2169"/>
        <w:gridCol w:w="727"/>
        <w:gridCol w:w="1489"/>
        <w:gridCol w:w="1489"/>
        <w:gridCol w:w="1489"/>
        <w:gridCol w:w="1351"/>
        <w:gridCol w:w="1349"/>
      </w:tblGrid>
      <w:tr w:rsidR="002179F2" w:rsidRPr="006175B2" w14:paraId="6A8151DC" w14:textId="77777777" w:rsidTr="008D69EE">
        <w:trPr>
          <w:jc w:val="center"/>
        </w:trPr>
        <w:tc>
          <w:tcPr>
            <w:tcW w:w="337" w:type="pct"/>
            <w:vAlign w:val="center"/>
          </w:tcPr>
          <w:p w14:paraId="18B116CB" w14:textId="77777777" w:rsidR="002179F2" w:rsidRPr="002A4E7E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60"/>
              <w:jc w:val="center"/>
              <w:rPr>
                <w:rFonts w:cs="Arial"/>
                <w:kern w:val="18"/>
              </w:rPr>
            </w:pPr>
            <w:bookmarkStart w:id="19" w:name="_Hlk99927798"/>
            <w:r w:rsidRPr="002A4E7E">
              <w:rPr>
                <w:rFonts w:cs="Arial"/>
                <w:kern w:val="18"/>
              </w:rPr>
              <w:t>Step</w:t>
            </w:r>
          </w:p>
        </w:tc>
        <w:tc>
          <w:tcPr>
            <w:tcW w:w="3412" w:type="pct"/>
            <w:gridSpan w:val="5"/>
            <w:vAlign w:val="center"/>
          </w:tcPr>
          <w:p w14:paraId="5CC42D7B" w14:textId="77777777" w:rsidR="002179F2" w:rsidRPr="002A4E7E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60"/>
              <w:jc w:val="center"/>
              <w:rPr>
                <w:rFonts w:cs="Arial"/>
              </w:rPr>
            </w:pPr>
            <w:r w:rsidRPr="002A4E7E">
              <w:rPr>
                <w:rFonts w:cs="Arial"/>
                <w:kern w:val="18"/>
              </w:rPr>
              <w:t>Description</w:t>
            </w:r>
          </w:p>
        </w:tc>
        <w:tc>
          <w:tcPr>
            <w:tcW w:w="626" w:type="pct"/>
            <w:vAlign w:val="center"/>
          </w:tcPr>
          <w:p w14:paraId="6D11A950" w14:textId="77777777" w:rsidR="002179F2" w:rsidRPr="002A4E7E" w:rsidRDefault="002179F2" w:rsidP="002179F2">
            <w:pPr>
              <w:suppressLineNumbers/>
              <w:tabs>
                <w:tab w:val="left" w:pos="720"/>
                <w:tab w:val="left" w:pos="2351"/>
                <w:tab w:val="left" w:pos="2880"/>
                <w:tab w:val="left" w:pos="4320"/>
                <w:tab w:val="left" w:pos="5760"/>
              </w:tabs>
              <w:suppressAutoHyphens/>
              <w:spacing w:before="120" w:after="60"/>
              <w:jc w:val="center"/>
              <w:rPr>
                <w:rFonts w:cs="Arial"/>
                <w:kern w:val="18"/>
              </w:rPr>
            </w:pPr>
            <w:r w:rsidRPr="002A4E7E">
              <w:rPr>
                <w:rFonts w:cs="Arial"/>
                <w:kern w:val="18"/>
              </w:rPr>
              <w:t>Performed</w:t>
            </w:r>
            <w:r w:rsidRPr="002A4E7E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625" w:type="pct"/>
            <w:vAlign w:val="center"/>
          </w:tcPr>
          <w:p w14:paraId="599955E7" w14:textId="77777777" w:rsidR="002179F2" w:rsidRPr="002A4E7E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60"/>
              <w:jc w:val="center"/>
              <w:rPr>
                <w:rFonts w:cs="Arial"/>
                <w:kern w:val="18"/>
              </w:rPr>
            </w:pPr>
            <w:r w:rsidRPr="002A4E7E">
              <w:rPr>
                <w:rFonts w:cs="Arial"/>
                <w:kern w:val="18"/>
              </w:rPr>
              <w:t>Witnessed</w:t>
            </w:r>
            <w:r w:rsidRPr="002A4E7E">
              <w:rPr>
                <w:rFonts w:cs="Arial"/>
                <w:kern w:val="18"/>
              </w:rPr>
              <w:br/>
              <w:t>by/Date</w:t>
            </w:r>
          </w:p>
        </w:tc>
      </w:tr>
      <w:tr w:rsidR="002179F2" w:rsidRPr="006175B2" w14:paraId="2733952F" w14:textId="77777777" w:rsidTr="008D69EE">
        <w:trPr>
          <w:trHeight w:val="453"/>
          <w:jc w:val="center"/>
        </w:trPr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2E680B" w14:textId="77777777" w:rsidR="002179F2" w:rsidRPr="006175B2" w:rsidRDefault="002179F2" w:rsidP="00BF75BA">
            <w:pPr>
              <w:pStyle w:val="Heading2"/>
              <w:numPr>
                <w:ilvl w:val="1"/>
                <w:numId w:val="62"/>
              </w:numPr>
              <w:tabs>
                <w:tab w:val="clear" w:pos="864"/>
                <w:tab w:val="num" w:pos="756"/>
              </w:tabs>
              <w:ind w:left="756" w:hanging="576"/>
            </w:pPr>
          </w:p>
        </w:tc>
        <w:tc>
          <w:tcPr>
            <w:tcW w:w="34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A6941" w14:textId="77777777" w:rsidR="002179F2" w:rsidRPr="006175B2" w:rsidRDefault="002179F2" w:rsidP="00BF75BA">
            <w:pPr>
              <w:numPr>
                <w:ilvl w:val="0"/>
                <w:numId w:val="32"/>
              </w:numPr>
              <w:spacing w:before="120" w:after="120" w:line="240" w:lineRule="auto"/>
              <w:ind w:left="371"/>
              <w:rPr>
                <w:rFonts w:cs="Arial"/>
                <w:b/>
              </w:rPr>
            </w:pPr>
            <w:r w:rsidRPr="006175B2">
              <w:rPr>
                <w:rFonts w:cs="Arial"/>
              </w:rPr>
              <w:t>Obtain the AKTA Ready kit required for processing.</w:t>
            </w:r>
          </w:p>
          <w:p w14:paraId="0884B4D0" w14:textId="0116A501" w:rsidR="002179F2" w:rsidRPr="006175B2" w:rsidRDefault="002179F2" w:rsidP="00BF75BA">
            <w:pPr>
              <w:numPr>
                <w:ilvl w:val="0"/>
                <w:numId w:val="32"/>
              </w:numPr>
              <w:spacing w:before="120" w:after="120" w:line="240" w:lineRule="auto"/>
              <w:ind w:left="371"/>
              <w:rPr>
                <w:rFonts w:cs="Arial"/>
                <w:b/>
              </w:rPr>
            </w:pPr>
            <w:r w:rsidRPr="006175B2">
              <w:rPr>
                <w:rFonts w:cs="Arial"/>
              </w:rPr>
              <w:t xml:space="preserve">Install the AKTA Ready kit per </w:t>
            </w:r>
            <w:r w:rsidR="00200A6D">
              <w:rPr>
                <w:rFonts w:cs="Arial"/>
                <w:b/>
              </w:rPr>
              <w:t>SOP-0107212</w:t>
            </w:r>
            <w:r w:rsidRPr="006175B2">
              <w:rPr>
                <w:rFonts w:cs="Arial"/>
                <w:b/>
              </w:rPr>
              <w:t>.</w:t>
            </w:r>
          </w:p>
        </w:tc>
        <w:tc>
          <w:tcPr>
            <w:tcW w:w="62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6194D00" w14:textId="3F9534B0" w:rsidR="002179F2" w:rsidRPr="00284802" w:rsidRDefault="002179F2" w:rsidP="002179F2">
            <w:pPr>
              <w:spacing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62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3ABF71A" w14:textId="56AE447C" w:rsidR="002179F2" w:rsidRPr="00284802" w:rsidRDefault="002179F2" w:rsidP="002179F2">
            <w:pPr>
              <w:spacing w:line="0" w:lineRule="atLeast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2179F2" w:rsidRPr="006175B2" w14:paraId="76AA63D6" w14:textId="77777777" w:rsidTr="008D69EE">
        <w:trPr>
          <w:trHeight w:val="453"/>
          <w:jc w:val="center"/>
        </w:trPr>
        <w:tc>
          <w:tcPr>
            <w:tcW w:w="337" w:type="pct"/>
            <w:vMerge/>
          </w:tcPr>
          <w:p w14:paraId="00EF05EB" w14:textId="77777777" w:rsidR="002179F2" w:rsidRPr="006175B2" w:rsidRDefault="002179F2" w:rsidP="00BF75BA">
            <w:pPr>
              <w:keepLines/>
              <w:numPr>
                <w:ilvl w:val="1"/>
                <w:numId w:val="69"/>
              </w:numPr>
              <w:tabs>
                <w:tab w:val="left" w:pos="1440"/>
              </w:tabs>
              <w:suppressAutoHyphens/>
              <w:spacing w:before="120"/>
              <w:ind w:left="846" w:hanging="558"/>
              <w:outlineLvl w:val="1"/>
              <w:rPr>
                <w:rFonts w:cs="Arial"/>
                <w:b/>
              </w:rPr>
            </w:pPr>
          </w:p>
        </w:tc>
        <w:tc>
          <w:tcPr>
            <w:tcW w:w="1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C2B3AD" w14:textId="77777777" w:rsidR="002179F2" w:rsidRPr="006175B2" w:rsidRDefault="002179F2" w:rsidP="002179F2">
            <w:pPr>
              <w:spacing w:line="240" w:lineRule="auto"/>
              <w:rPr>
                <w:rFonts w:cs="Arial"/>
                <w:b/>
                <w:sz w:val="18"/>
              </w:rPr>
            </w:pPr>
            <w:r w:rsidRPr="006175B2">
              <w:rPr>
                <w:rFonts w:cs="Arial"/>
                <w:b/>
                <w:sz w:val="18"/>
              </w:rPr>
              <w:t>Kit Required</w:t>
            </w:r>
          </w:p>
        </w:tc>
        <w:tc>
          <w:tcPr>
            <w:tcW w:w="24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73F39B" w14:textId="77777777" w:rsidR="002179F2" w:rsidRPr="006175B2" w:rsidRDefault="002179F2" w:rsidP="002179F2">
            <w:pPr>
              <w:spacing w:line="240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6175B2">
              <w:rPr>
                <w:rFonts w:cs="Arial"/>
                <w:b/>
                <w:sz w:val="18"/>
                <w:szCs w:val="18"/>
                <w:lang w:val="fr-FR"/>
              </w:rPr>
              <w:t>AKTA High Flow Kit</w:t>
            </w:r>
          </w:p>
        </w:tc>
        <w:tc>
          <w:tcPr>
            <w:tcW w:w="626" w:type="pct"/>
            <w:vMerge/>
          </w:tcPr>
          <w:p w14:paraId="6F5534C8" w14:textId="77777777" w:rsidR="002179F2" w:rsidRPr="006175B2" w:rsidRDefault="002179F2" w:rsidP="002179F2">
            <w:pPr>
              <w:spacing w:line="240" w:lineRule="auto"/>
              <w:jc w:val="center"/>
              <w:rPr>
                <w:rFonts w:ascii="Helvetica" w:hAnsi="Helvetica" w:cs="Arial"/>
                <w:sz w:val="18"/>
              </w:rPr>
            </w:pPr>
          </w:p>
        </w:tc>
        <w:tc>
          <w:tcPr>
            <w:tcW w:w="625" w:type="pct"/>
            <w:vMerge/>
          </w:tcPr>
          <w:p w14:paraId="32D6D4B1" w14:textId="77777777" w:rsidR="002179F2" w:rsidRPr="006175B2" w:rsidRDefault="002179F2" w:rsidP="002179F2">
            <w:pPr>
              <w:spacing w:before="60" w:after="60" w:line="240" w:lineRule="atLeast"/>
              <w:jc w:val="center"/>
              <w:rPr>
                <w:rFonts w:cs="Arial"/>
              </w:rPr>
            </w:pPr>
          </w:p>
        </w:tc>
      </w:tr>
      <w:tr w:rsidR="002179F2" w:rsidRPr="006175B2" w14:paraId="38310414" w14:textId="77777777" w:rsidTr="008D69EE">
        <w:trPr>
          <w:trHeight w:val="435"/>
          <w:jc w:val="center"/>
        </w:trPr>
        <w:tc>
          <w:tcPr>
            <w:tcW w:w="337" w:type="pct"/>
            <w:vMerge/>
          </w:tcPr>
          <w:p w14:paraId="01C50B45" w14:textId="77777777" w:rsidR="002179F2" w:rsidRPr="006175B2" w:rsidRDefault="002179F2" w:rsidP="00BF75BA">
            <w:pPr>
              <w:keepLines/>
              <w:numPr>
                <w:ilvl w:val="1"/>
                <w:numId w:val="69"/>
              </w:numPr>
              <w:tabs>
                <w:tab w:val="left" w:pos="1440"/>
              </w:tabs>
              <w:suppressAutoHyphens/>
              <w:spacing w:before="120"/>
              <w:ind w:left="846" w:hanging="558"/>
              <w:outlineLvl w:val="1"/>
              <w:rPr>
                <w:rFonts w:cs="Arial"/>
                <w:b/>
              </w:rPr>
            </w:pPr>
          </w:p>
        </w:tc>
        <w:tc>
          <w:tcPr>
            <w:tcW w:w="1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4E19B9" w14:textId="77777777" w:rsidR="002179F2" w:rsidRPr="00BC24CB" w:rsidRDefault="002179F2" w:rsidP="002179F2">
            <w:pPr>
              <w:spacing w:line="240" w:lineRule="auto"/>
              <w:rPr>
                <w:rFonts w:cs="Arial"/>
                <w:bCs/>
                <w:sz w:val="18"/>
              </w:rPr>
            </w:pPr>
            <w:r w:rsidRPr="00BC24CB">
              <w:rPr>
                <w:rFonts w:cs="Arial"/>
                <w:bCs/>
                <w:sz w:val="18"/>
              </w:rPr>
              <w:t>Part Number</w:t>
            </w:r>
          </w:p>
        </w:tc>
        <w:tc>
          <w:tcPr>
            <w:tcW w:w="24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3DCF3C" w14:textId="77777777" w:rsidR="002179F2" w:rsidRPr="00BC24CB" w:rsidRDefault="002179F2" w:rsidP="002179F2">
            <w:pPr>
              <w:spacing w:line="240" w:lineRule="auto"/>
              <w:jc w:val="center"/>
              <w:rPr>
                <w:rFonts w:cs="Arial"/>
                <w:bCs/>
                <w:sz w:val="18"/>
                <w:szCs w:val="18"/>
              </w:rPr>
            </w:pPr>
            <w:r w:rsidRPr="00BC24CB">
              <w:rPr>
                <w:rFonts w:cs="Arial"/>
                <w:bCs/>
              </w:rPr>
              <w:t>6002673</w:t>
            </w:r>
          </w:p>
        </w:tc>
        <w:tc>
          <w:tcPr>
            <w:tcW w:w="626" w:type="pct"/>
            <w:vMerge/>
          </w:tcPr>
          <w:p w14:paraId="48441979" w14:textId="77777777" w:rsidR="002179F2" w:rsidRPr="006175B2" w:rsidRDefault="002179F2" w:rsidP="002179F2">
            <w:pPr>
              <w:spacing w:line="240" w:lineRule="auto"/>
              <w:jc w:val="center"/>
              <w:rPr>
                <w:rFonts w:ascii="Helvetica" w:hAnsi="Helvetica" w:cs="Arial"/>
                <w:sz w:val="18"/>
              </w:rPr>
            </w:pPr>
          </w:p>
        </w:tc>
        <w:tc>
          <w:tcPr>
            <w:tcW w:w="625" w:type="pct"/>
            <w:vMerge/>
          </w:tcPr>
          <w:p w14:paraId="7792075A" w14:textId="77777777" w:rsidR="002179F2" w:rsidRPr="006175B2" w:rsidRDefault="002179F2" w:rsidP="002179F2">
            <w:pPr>
              <w:spacing w:before="60" w:after="60" w:line="240" w:lineRule="atLeast"/>
              <w:jc w:val="center"/>
              <w:rPr>
                <w:rFonts w:cs="Arial"/>
              </w:rPr>
            </w:pPr>
          </w:p>
        </w:tc>
      </w:tr>
      <w:tr w:rsidR="002179F2" w:rsidRPr="006175B2" w14:paraId="5C6365D4" w14:textId="77777777" w:rsidTr="008D69EE">
        <w:trPr>
          <w:trHeight w:val="504"/>
          <w:jc w:val="center"/>
        </w:trPr>
        <w:tc>
          <w:tcPr>
            <w:tcW w:w="337" w:type="pct"/>
            <w:vMerge/>
          </w:tcPr>
          <w:p w14:paraId="4B763AD2" w14:textId="77777777" w:rsidR="002179F2" w:rsidRPr="006175B2" w:rsidRDefault="002179F2" w:rsidP="00BF75BA">
            <w:pPr>
              <w:keepLines/>
              <w:numPr>
                <w:ilvl w:val="1"/>
                <w:numId w:val="69"/>
              </w:numPr>
              <w:tabs>
                <w:tab w:val="left" w:pos="1440"/>
              </w:tabs>
              <w:suppressAutoHyphens/>
              <w:spacing w:before="120"/>
              <w:ind w:left="846" w:hanging="558"/>
              <w:outlineLvl w:val="1"/>
              <w:rPr>
                <w:rFonts w:cs="Arial"/>
                <w:b/>
              </w:rPr>
            </w:pPr>
          </w:p>
        </w:tc>
        <w:tc>
          <w:tcPr>
            <w:tcW w:w="1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BB760A" w14:textId="77777777" w:rsidR="002179F2" w:rsidRPr="00BC24CB" w:rsidRDefault="002179F2" w:rsidP="002179F2">
            <w:pPr>
              <w:spacing w:line="240" w:lineRule="auto"/>
              <w:rPr>
                <w:rFonts w:cs="Arial"/>
                <w:bCs/>
                <w:sz w:val="18"/>
              </w:rPr>
            </w:pPr>
            <w:r w:rsidRPr="00BC24CB">
              <w:rPr>
                <w:rFonts w:cs="Arial"/>
                <w:bCs/>
                <w:sz w:val="18"/>
              </w:rPr>
              <w:t>Batch Number</w:t>
            </w:r>
          </w:p>
        </w:tc>
        <w:tc>
          <w:tcPr>
            <w:tcW w:w="24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C18C0" w14:textId="77777777" w:rsidR="002179F2" w:rsidRPr="00BC24CB" w:rsidRDefault="002179F2" w:rsidP="002179F2">
            <w:pPr>
              <w:spacing w:line="240" w:lineRule="auto"/>
              <w:rPr>
                <w:rFonts w:cs="Arial"/>
                <w:bCs/>
              </w:rPr>
            </w:pPr>
          </w:p>
        </w:tc>
        <w:tc>
          <w:tcPr>
            <w:tcW w:w="626" w:type="pct"/>
            <w:vMerge/>
          </w:tcPr>
          <w:p w14:paraId="683E63A6" w14:textId="77777777" w:rsidR="002179F2" w:rsidRPr="006175B2" w:rsidRDefault="002179F2" w:rsidP="002179F2">
            <w:pPr>
              <w:spacing w:line="240" w:lineRule="auto"/>
              <w:jc w:val="center"/>
              <w:rPr>
                <w:rFonts w:ascii="Helvetica" w:hAnsi="Helvetica" w:cs="Arial"/>
                <w:sz w:val="18"/>
              </w:rPr>
            </w:pPr>
          </w:p>
        </w:tc>
        <w:tc>
          <w:tcPr>
            <w:tcW w:w="625" w:type="pct"/>
            <w:vMerge/>
          </w:tcPr>
          <w:p w14:paraId="3C81D8B5" w14:textId="77777777" w:rsidR="002179F2" w:rsidRPr="006175B2" w:rsidRDefault="002179F2" w:rsidP="002179F2">
            <w:pPr>
              <w:spacing w:before="60" w:after="60" w:line="240" w:lineRule="atLeast"/>
              <w:jc w:val="center"/>
              <w:rPr>
                <w:rFonts w:cs="Arial"/>
              </w:rPr>
            </w:pPr>
          </w:p>
        </w:tc>
      </w:tr>
      <w:tr w:rsidR="002179F2" w:rsidRPr="006175B2" w14:paraId="2612C7D7" w14:textId="77777777" w:rsidTr="008D69EE">
        <w:trPr>
          <w:trHeight w:val="504"/>
          <w:jc w:val="center"/>
        </w:trPr>
        <w:tc>
          <w:tcPr>
            <w:tcW w:w="337" w:type="pct"/>
            <w:vMerge/>
          </w:tcPr>
          <w:p w14:paraId="6C465A31" w14:textId="77777777" w:rsidR="002179F2" w:rsidRPr="006175B2" w:rsidRDefault="002179F2" w:rsidP="00BF75BA">
            <w:pPr>
              <w:keepLines/>
              <w:numPr>
                <w:ilvl w:val="1"/>
                <w:numId w:val="69"/>
              </w:numPr>
              <w:tabs>
                <w:tab w:val="left" w:pos="1440"/>
              </w:tabs>
              <w:suppressAutoHyphens/>
              <w:spacing w:before="120"/>
              <w:ind w:left="846" w:hanging="558"/>
              <w:outlineLvl w:val="1"/>
              <w:rPr>
                <w:rFonts w:cs="Arial"/>
                <w:b/>
              </w:rPr>
            </w:pPr>
          </w:p>
        </w:tc>
        <w:tc>
          <w:tcPr>
            <w:tcW w:w="1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1FF0462" w14:textId="77777777" w:rsidR="002179F2" w:rsidRPr="00BC24CB" w:rsidRDefault="002179F2" w:rsidP="002179F2">
            <w:pPr>
              <w:spacing w:line="240" w:lineRule="auto"/>
              <w:rPr>
                <w:rFonts w:cs="Arial"/>
                <w:bCs/>
                <w:sz w:val="18"/>
              </w:rPr>
            </w:pPr>
            <w:r w:rsidRPr="00BC24CB">
              <w:rPr>
                <w:rFonts w:cs="Arial"/>
                <w:bCs/>
                <w:sz w:val="18"/>
              </w:rPr>
              <w:t>Expiration Date</w:t>
            </w:r>
          </w:p>
        </w:tc>
        <w:tc>
          <w:tcPr>
            <w:tcW w:w="24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803BD" w14:textId="77777777" w:rsidR="002179F2" w:rsidRPr="00BC24CB" w:rsidRDefault="002179F2" w:rsidP="002179F2">
            <w:pPr>
              <w:spacing w:line="240" w:lineRule="auto"/>
              <w:rPr>
                <w:rFonts w:cs="Arial"/>
                <w:bCs/>
              </w:rPr>
            </w:pPr>
          </w:p>
        </w:tc>
        <w:tc>
          <w:tcPr>
            <w:tcW w:w="626" w:type="pct"/>
            <w:vMerge/>
          </w:tcPr>
          <w:p w14:paraId="3E941EDC" w14:textId="77777777" w:rsidR="002179F2" w:rsidRPr="006175B2" w:rsidRDefault="002179F2" w:rsidP="002179F2">
            <w:pPr>
              <w:spacing w:line="240" w:lineRule="auto"/>
              <w:jc w:val="center"/>
              <w:rPr>
                <w:rFonts w:ascii="Helvetica" w:hAnsi="Helvetica" w:cs="Arial"/>
                <w:sz w:val="18"/>
              </w:rPr>
            </w:pPr>
          </w:p>
        </w:tc>
        <w:tc>
          <w:tcPr>
            <w:tcW w:w="625" w:type="pct"/>
            <w:vMerge/>
          </w:tcPr>
          <w:p w14:paraId="5370B669" w14:textId="77777777" w:rsidR="002179F2" w:rsidRPr="006175B2" w:rsidRDefault="002179F2" w:rsidP="002179F2">
            <w:pPr>
              <w:spacing w:before="60" w:after="60" w:line="240" w:lineRule="atLeast"/>
              <w:jc w:val="center"/>
              <w:rPr>
                <w:rFonts w:cs="Arial"/>
              </w:rPr>
            </w:pPr>
          </w:p>
        </w:tc>
      </w:tr>
      <w:tr w:rsidR="002179F2" w:rsidRPr="006175B2" w14:paraId="504A44C9" w14:textId="77777777" w:rsidTr="008D69EE">
        <w:trPr>
          <w:trHeight w:val="504"/>
          <w:jc w:val="center"/>
        </w:trPr>
        <w:tc>
          <w:tcPr>
            <w:tcW w:w="337" w:type="pct"/>
            <w:vMerge/>
          </w:tcPr>
          <w:p w14:paraId="398959F3" w14:textId="77777777" w:rsidR="002179F2" w:rsidRPr="006175B2" w:rsidRDefault="002179F2" w:rsidP="00BF75BA">
            <w:pPr>
              <w:keepLines/>
              <w:numPr>
                <w:ilvl w:val="1"/>
                <w:numId w:val="69"/>
              </w:numPr>
              <w:tabs>
                <w:tab w:val="left" w:pos="1440"/>
              </w:tabs>
              <w:suppressAutoHyphens/>
              <w:spacing w:before="120"/>
              <w:ind w:left="846" w:hanging="558"/>
              <w:outlineLvl w:val="1"/>
              <w:rPr>
                <w:rFonts w:cs="Arial"/>
                <w:b/>
              </w:rPr>
            </w:pPr>
          </w:p>
        </w:tc>
        <w:tc>
          <w:tcPr>
            <w:tcW w:w="1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4C86C2" w14:textId="77777777" w:rsidR="002179F2" w:rsidRPr="00BC24CB" w:rsidRDefault="002179F2" w:rsidP="002179F2">
            <w:pPr>
              <w:spacing w:line="240" w:lineRule="auto"/>
              <w:rPr>
                <w:rFonts w:cs="Arial"/>
                <w:bCs/>
                <w:sz w:val="18"/>
              </w:rPr>
            </w:pPr>
            <w:r w:rsidRPr="00BC24CB">
              <w:rPr>
                <w:rFonts w:cs="Arial"/>
                <w:bCs/>
                <w:sz w:val="18"/>
              </w:rPr>
              <w:t>Skid ID</w:t>
            </w:r>
          </w:p>
        </w:tc>
        <w:tc>
          <w:tcPr>
            <w:tcW w:w="24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DAA541" w14:textId="77777777" w:rsidR="002179F2" w:rsidRPr="00BC24CB" w:rsidRDefault="002179F2" w:rsidP="002179F2">
            <w:pPr>
              <w:spacing w:line="240" w:lineRule="auto"/>
              <w:jc w:val="center"/>
              <w:rPr>
                <w:rFonts w:cs="Arial"/>
                <w:bCs/>
              </w:rPr>
            </w:pPr>
            <w:r w:rsidRPr="00BC24CB">
              <w:rPr>
                <w:rFonts w:cs="Arial"/>
                <w:bCs/>
              </w:rPr>
              <w:t>PK-4500</w:t>
            </w:r>
          </w:p>
        </w:tc>
        <w:tc>
          <w:tcPr>
            <w:tcW w:w="626" w:type="pct"/>
            <w:vMerge/>
          </w:tcPr>
          <w:p w14:paraId="36029438" w14:textId="77777777" w:rsidR="002179F2" w:rsidRPr="006175B2" w:rsidRDefault="002179F2" w:rsidP="002179F2">
            <w:pPr>
              <w:spacing w:line="240" w:lineRule="auto"/>
              <w:jc w:val="center"/>
              <w:rPr>
                <w:rFonts w:ascii="Helvetica" w:hAnsi="Helvetica" w:cs="Arial"/>
                <w:sz w:val="18"/>
              </w:rPr>
            </w:pPr>
          </w:p>
        </w:tc>
        <w:tc>
          <w:tcPr>
            <w:tcW w:w="625" w:type="pct"/>
            <w:vMerge/>
          </w:tcPr>
          <w:p w14:paraId="1BFCE783" w14:textId="77777777" w:rsidR="002179F2" w:rsidRPr="006175B2" w:rsidRDefault="002179F2" w:rsidP="002179F2">
            <w:pPr>
              <w:spacing w:before="60" w:after="60" w:line="240" w:lineRule="atLeast"/>
              <w:jc w:val="center"/>
              <w:rPr>
                <w:rFonts w:cs="Arial"/>
              </w:rPr>
            </w:pPr>
          </w:p>
        </w:tc>
      </w:tr>
      <w:tr w:rsidR="00B44EDA" w:rsidRPr="006175B2" w14:paraId="66E117B8" w14:textId="77777777" w:rsidTr="008D69EE">
        <w:trPr>
          <w:trHeight w:val="633"/>
          <w:jc w:val="center"/>
        </w:trPr>
        <w:tc>
          <w:tcPr>
            <w:tcW w:w="337" w:type="pct"/>
            <w:vMerge/>
          </w:tcPr>
          <w:p w14:paraId="4C3DB5B3" w14:textId="77777777" w:rsidR="00B44EDA" w:rsidRPr="006175B2" w:rsidRDefault="00B44EDA" w:rsidP="002179F2">
            <w:pPr>
              <w:keepLines/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  <w:b/>
              </w:rPr>
            </w:pPr>
          </w:p>
        </w:tc>
        <w:tc>
          <w:tcPr>
            <w:tcW w:w="34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707655" w14:textId="77777777" w:rsidR="00B44EDA" w:rsidRPr="00BC24CB" w:rsidRDefault="00B44EDA" w:rsidP="002179F2">
            <w:pPr>
              <w:spacing w:line="240" w:lineRule="auto"/>
              <w:jc w:val="right"/>
              <w:rPr>
                <w:rFonts w:cs="Arial"/>
                <w:bCs/>
              </w:rPr>
            </w:pPr>
            <w:r w:rsidRPr="00BC24CB">
              <w:rPr>
                <w:rFonts w:cs="Arial"/>
                <w:bCs/>
              </w:rPr>
              <w:t xml:space="preserve">SAP Consumption Performed by/Date </w:t>
            </w:r>
          </w:p>
        </w:tc>
        <w:tc>
          <w:tcPr>
            <w:tcW w:w="12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E73E6" w14:textId="77777777" w:rsidR="00B44EDA" w:rsidRPr="006175B2" w:rsidRDefault="00B44EDA" w:rsidP="002179F2">
            <w:pPr>
              <w:spacing w:before="60" w:after="60" w:line="240" w:lineRule="atLeast"/>
              <w:jc w:val="center"/>
              <w:rPr>
                <w:rFonts w:cs="Arial"/>
              </w:rPr>
            </w:pPr>
          </w:p>
        </w:tc>
      </w:tr>
      <w:tr w:rsidR="002179F2" w:rsidRPr="006175B2" w14:paraId="17B75C81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391"/>
          <w:jc w:val="center"/>
        </w:trPr>
        <w:tc>
          <w:tcPr>
            <w:tcW w:w="337" w:type="pct"/>
            <w:vMerge w:val="restart"/>
            <w:tcBorders>
              <w:top w:val="single" w:sz="6" w:space="0" w:color="auto"/>
            </w:tcBorders>
          </w:tcPr>
          <w:p w14:paraId="6457CD86" w14:textId="77777777" w:rsidR="002179F2" w:rsidRPr="006175B2" w:rsidRDefault="002179F2" w:rsidP="00BF75BA">
            <w:pPr>
              <w:pStyle w:val="Heading2"/>
              <w:numPr>
                <w:ilvl w:val="1"/>
                <w:numId w:val="62"/>
              </w:numPr>
              <w:tabs>
                <w:tab w:val="clear" w:pos="864"/>
                <w:tab w:val="num" w:pos="756"/>
              </w:tabs>
              <w:ind w:left="756" w:hanging="576"/>
            </w:pPr>
          </w:p>
        </w:tc>
        <w:tc>
          <w:tcPr>
            <w:tcW w:w="3412" w:type="pct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17748C29" w14:textId="0A0DCD5F" w:rsidR="002179F2" w:rsidRPr="006175B2" w:rsidRDefault="002179F2" w:rsidP="002179F2">
            <w:pPr>
              <w:spacing w:before="80" w:after="80" w:line="264" w:lineRule="auto"/>
            </w:pPr>
            <w:r w:rsidRPr="006175B2">
              <w:t xml:space="preserve">Obtain the </w:t>
            </w:r>
            <w:r w:rsidR="0067799D">
              <w:t xml:space="preserve">buffer </w:t>
            </w:r>
            <w:r w:rsidR="007874FF" w:rsidRPr="006175B2">
              <w:rPr>
                <w:b/>
              </w:rPr>
              <w:t>PN: 8004948</w:t>
            </w:r>
            <w:r w:rsidR="0067799D">
              <w:rPr>
                <w:b/>
              </w:rPr>
              <w:t xml:space="preserve">: </w:t>
            </w:r>
            <w:r w:rsidRPr="00F81701">
              <w:rPr>
                <w:b/>
                <w:bCs/>
              </w:rPr>
              <w:t>1% (v/v) Acetone, 1 M Sodium Chloride</w:t>
            </w:r>
            <w:r w:rsidRPr="006175B2">
              <w:t>.</w:t>
            </w:r>
          </w:p>
        </w:tc>
        <w:tc>
          <w:tcPr>
            <w:tcW w:w="6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D31CBBF" w14:textId="2A422C2E" w:rsidR="002179F2" w:rsidRPr="006175B2" w:rsidRDefault="002179F2" w:rsidP="002179F2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A6249D6" w14:textId="1C3B9664" w:rsidR="002179F2" w:rsidRPr="006175B2" w:rsidRDefault="002179F2" w:rsidP="002179F2">
            <w:pPr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</w:tr>
      <w:tr w:rsidR="002179F2" w:rsidRPr="006175B2" w14:paraId="6B323D9A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07"/>
          <w:jc w:val="center"/>
        </w:trPr>
        <w:tc>
          <w:tcPr>
            <w:tcW w:w="337" w:type="pct"/>
            <w:vMerge/>
          </w:tcPr>
          <w:p w14:paraId="70647875" w14:textId="77777777" w:rsidR="002179F2" w:rsidRPr="006175B2" w:rsidRDefault="002179F2" w:rsidP="002179F2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</w:rPr>
            </w:pPr>
          </w:p>
        </w:tc>
        <w:tc>
          <w:tcPr>
            <w:tcW w:w="1005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6E182A" w14:textId="77777777" w:rsidR="002179F2" w:rsidRPr="00BC24CB" w:rsidRDefault="002179F2" w:rsidP="002179F2">
            <w:pPr>
              <w:spacing w:line="240" w:lineRule="auto"/>
              <w:rPr>
                <w:bCs/>
                <w:sz w:val="18"/>
              </w:rPr>
            </w:pPr>
            <w:r w:rsidRPr="00BC24CB">
              <w:rPr>
                <w:bCs/>
                <w:sz w:val="18"/>
              </w:rPr>
              <w:t>Batch Number</w:t>
            </w:r>
          </w:p>
        </w:tc>
        <w:tc>
          <w:tcPr>
            <w:tcW w:w="2407" w:type="pct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FA1E03E" w14:textId="77777777" w:rsidR="002179F2" w:rsidRPr="006175B2" w:rsidRDefault="002179F2" w:rsidP="002179F2">
            <w:pPr>
              <w:spacing w:line="240" w:lineRule="auto"/>
              <w:jc w:val="both"/>
            </w:pPr>
          </w:p>
        </w:tc>
        <w:tc>
          <w:tcPr>
            <w:tcW w:w="626" w:type="pct"/>
            <w:vMerge/>
          </w:tcPr>
          <w:p w14:paraId="30249453" w14:textId="77777777" w:rsidR="002179F2" w:rsidRPr="006175B2" w:rsidRDefault="002179F2" w:rsidP="002179F2">
            <w:pPr>
              <w:spacing w:before="80" w:after="80" w:line="264" w:lineRule="auto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065AF9EA" w14:textId="77777777" w:rsidR="002179F2" w:rsidRPr="006175B2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80" w:after="80" w:line="264" w:lineRule="auto"/>
              <w:jc w:val="center"/>
              <w:rPr>
                <w:rFonts w:cs="Arial"/>
                <w:kern w:val="18"/>
              </w:rPr>
            </w:pPr>
          </w:p>
        </w:tc>
      </w:tr>
      <w:tr w:rsidR="002179F2" w:rsidRPr="006175B2" w14:paraId="372A0366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04"/>
          <w:jc w:val="center"/>
        </w:trPr>
        <w:tc>
          <w:tcPr>
            <w:tcW w:w="337" w:type="pct"/>
            <w:vMerge/>
          </w:tcPr>
          <w:p w14:paraId="0172349C" w14:textId="77777777" w:rsidR="002179F2" w:rsidRPr="006175B2" w:rsidRDefault="002179F2" w:rsidP="002179F2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</w:rPr>
            </w:pPr>
          </w:p>
        </w:tc>
        <w:tc>
          <w:tcPr>
            <w:tcW w:w="1005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58FB4C" w14:textId="77777777" w:rsidR="002179F2" w:rsidRPr="00BC24CB" w:rsidRDefault="002179F2" w:rsidP="002179F2">
            <w:pPr>
              <w:spacing w:line="240" w:lineRule="auto"/>
              <w:rPr>
                <w:bCs/>
                <w:sz w:val="18"/>
              </w:rPr>
            </w:pPr>
            <w:r w:rsidRPr="00BC24CB">
              <w:rPr>
                <w:bCs/>
                <w:sz w:val="18"/>
              </w:rPr>
              <w:t>Exp. Date</w:t>
            </w:r>
          </w:p>
        </w:tc>
        <w:tc>
          <w:tcPr>
            <w:tcW w:w="2407" w:type="pct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11AD560D" w14:textId="77777777" w:rsidR="002179F2" w:rsidRPr="006175B2" w:rsidRDefault="002179F2" w:rsidP="002179F2">
            <w:pPr>
              <w:spacing w:line="240" w:lineRule="auto"/>
              <w:jc w:val="both"/>
            </w:pPr>
          </w:p>
        </w:tc>
        <w:tc>
          <w:tcPr>
            <w:tcW w:w="626" w:type="pct"/>
            <w:vMerge/>
          </w:tcPr>
          <w:p w14:paraId="41CADB9F" w14:textId="77777777" w:rsidR="002179F2" w:rsidRPr="006175B2" w:rsidRDefault="002179F2" w:rsidP="002179F2">
            <w:pPr>
              <w:spacing w:before="80" w:after="80" w:line="264" w:lineRule="auto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1E582902" w14:textId="77777777" w:rsidR="002179F2" w:rsidRPr="006175B2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80" w:after="80" w:line="264" w:lineRule="auto"/>
              <w:jc w:val="center"/>
              <w:rPr>
                <w:rFonts w:cs="Arial"/>
                <w:kern w:val="18"/>
              </w:rPr>
            </w:pPr>
          </w:p>
        </w:tc>
      </w:tr>
      <w:tr w:rsidR="002179F2" w:rsidRPr="00874279" w14:paraId="5ED32891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337" w:type="pct"/>
            <w:vMerge w:val="restart"/>
            <w:tcBorders>
              <w:top w:val="single" w:sz="6" w:space="0" w:color="auto"/>
            </w:tcBorders>
          </w:tcPr>
          <w:p w14:paraId="61D13971" w14:textId="77777777" w:rsidR="002179F2" w:rsidRPr="006175B2" w:rsidRDefault="002179F2" w:rsidP="00BF75BA">
            <w:pPr>
              <w:pStyle w:val="Heading2"/>
              <w:numPr>
                <w:ilvl w:val="1"/>
                <w:numId w:val="62"/>
              </w:numPr>
              <w:tabs>
                <w:tab w:val="clear" w:pos="864"/>
                <w:tab w:val="num" w:pos="756"/>
              </w:tabs>
              <w:ind w:left="756" w:hanging="576"/>
            </w:pPr>
          </w:p>
        </w:tc>
        <w:tc>
          <w:tcPr>
            <w:tcW w:w="3412" w:type="pct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329598A4" w14:textId="7B515F4E" w:rsidR="002179F2" w:rsidRPr="006175B2" w:rsidRDefault="002179F2" w:rsidP="002179F2">
            <w:pPr>
              <w:spacing w:before="80" w:after="80" w:line="264" w:lineRule="auto"/>
              <w:rPr>
                <w:bCs/>
              </w:rPr>
            </w:pPr>
            <w:r w:rsidRPr="006175B2">
              <w:t xml:space="preserve">From the AKTA Ready Wizard, run the </w:t>
            </w:r>
            <w:r w:rsidRPr="006175B2">
              <w:rPr>
                <w:b/>
                <w:i/>
              </w:rPr>
              <w:t xml:space="preserve">Flow Kit Installation with Component Test. </w:t>
            </w:r>
            <w:r w:rsidRPr="006175B2">
              <w:rPr>
                <w:bCs/>
              </w:rPr>
              <w:t>Record results below.</w:t>
            </w:r>
          </w:p>
          <w:p w14:paraId="300D9755" w14:textId="1CAA0D0B" w:rsidR="002179F2" w:rsidRPr="006175B2" w:rsidRDefault="002179F2" w:rsidP="002179F2">
            <w:pPr>
              <w:spacing w:before="80" w:after="80" w:line="264" w:lineRule="auto"/>
              <w:rPr>
                <w:b/>
                <w:i/>
              </w:rPr>
            </w:pPr>
            <w:r w:rsidRPr="006175B2">
              <w:rPr>
                <w:bCs/>
              </w:rPr>
              <w:t xml:space="preserve">NOTE: The component test uses 5 L of </w:t>
            </w:r>
            <w:r w:rsidR="008B4577" w:rsidRPr="008B4577">
              <w:rPr>
                <w:b/>
              </w:rPr>
              <w:t xml:space="preserve">PN: </w:t>
            </w:r>
            <w:r w:rsidRPr="008B4577">
              <w:rPr>
                <w:b/>
              </w:rPr>
              <w:t>8004948</w:t>
            </w:r>
            <w:r w:rsidRPr="006175B2">
              <w:rPr>
                <w:bCs/>
              </w:rPr>
              <w:t xml:space="preserve"> per component test attempted.</w:t>
            </w:r>
          </w:p>
        </w:tc>
        <w:tc>
          <w:tcPr>
            <w:tcW w:w="626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147363DC" w14:textId="2332F52B" w:rsidR="002179F2" w:rsidRPr="00284802" w:rsidRDefault="002179F2" w:rsidP="002179F2">
            <w:pPr>
              <w:spacing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29CAA971" w14:textId="7B83010B" w:rsidR="002179F2" w:rsidRPr="00284802" w:rsidRDefault="002179F2" w:rsidP="00CC4333">
            <w:pPr>
              <w:spacing w:line="240" w:lineRule="auto"/>
              <w:rPr>
                <w:rFonts w:cs="Arial"/>
                <w:sz w:val="14"/>
                <w:szCs w:val="14"/>
              </w:rPr>
            </w:pPr>
          </w:p>
        </w:tc>
      </w:tr>
      <w:tr w:rsidR="002179F2" w:rsidRPr="006175B2" w14:paraId="0E13452C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462"/>
          <w:jc w:val="center"/>
        </w:trPr>
        <w:tc>
          <w:tcPr>
            <w:tcW w:w="337" w:type="pct"/>
            <w:vMerge/>
          </w:tcPr>
          <w:p w14:paraId="65C83EAE" w14:textId="77777777" w:rsidR="002179F2" w:rsidRPr="006175B2" w:rsidRDefault="002179F2" w:rsidP="00BF75BA">
            <w:pPr>
              <w:keepLines/>
              <w:numPr>
                <w:ilvl w:val="1"/>
                <w:numId w:val="70"/>
              </w:numPr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</w:rPr>
            </w:pPr>
          </w:p>
        </w:tc>
        <w:tc>
          <w:tcPr>
            <w:tcW w:w="1342" w:type="pct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198AA7" w14:textId="77777777" w:rsidR="002179F2" w:rsidRPr="00BC24CB" w:rsidRDefault="002179F2" w:rsidP="002179F2">
            <w:pPr>
              <w:spacing w:line="240" w:lineRule="auto"/>
              <w:rPr>
                <w:bCs/>
                <w:sz w:val="18"/>
              </w:rPr>
            </w:pPr>
            <w:r w:rsidRPr="00BC24CB">
              <w:rPr>
                <w:bCs/>
                <w:sz w:val="18"/>
              </w:rPr>
              <w:t>Test Results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E902A8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  <w:sz w:val="18"/>
                <w:szCs w:val="18"/>
              </w:rPr>
            </w:pPr>
            <w:r w:rsidRPr="00BC24CB">
              <w:rPr>
                <w:bCs/>
                <w:sz w:val="18"/>
                <w:szCs w:val="18"/>
              </w:rPr>
              <w:fldChar w:fldCharType="begin">
                <w:ffData>
                  <w:name w:val="Check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bCs/>
                <w:sz w:val="18"/>
                <w:szCs w:val="18"/>
              </w:rPr>
            </w:r>
            <w:r w:rsidR="00000000">
              <w:rPr>
                <w:bCs/>
                <w:sz w:val="18"/>
                <w:szCs w:val="18"/>
              </w:rPr>
              <w:fldChar w:fldCharType="separate"/>
            </w:r>
            <w:r w:rsidRPr="00BC24CB">
              <w:rPr>
                <w:bCs/>
                <w:sz w:val="18"/>
                <w:szCs w:val="18"/>
              </w:rPr>
              <w:fldChar w:fldCharType="end"/>
            </w:r>
            <w:r w:rsidRPr="00BC24CB">
              <w:rPr>
                <w:bCs/>
                <w:sz w:val="18"/>
                <w:szCs w:val="18"/>
              </w:rPr>
              <w:t xml:space="preserve"> PASS</w:t>
            </w:r>
          </w:p>
        </w:tc>
        <w:tc>
          <w:tcPr>
            <w:tcW w:w="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7C6A4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  <w:sz w:val="18"/>
                <w:szCs w:val="18"/>
              </w:rPr>
            </w:pPr>
            <w:r w:rsidRPr="00BC24C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="Arial"/>
                <w:bCs/>
                <w:sz w:val="18"/>
                <w:szCs w:val="18"/>
              </w:rPr>
            </w:r>
            <w:r w:rsidR="0000000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BC24C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BC24CB">
              <w:rPr>
                <w:bCs/>
                <w:sz w:val="18"/>
                <w:szCs w:val="18"/>
              </w:rPr>
              <w:t xml:space="preserve"> FAIL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2C52BA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626" w:type="pct"/>
            <w:vMerge/>
          </w:tcPr>
          <w:p w14:paraId="686E788B" w14:textId="77777777" w:rsidR="002179F2" w:rsidRPr="006175B2" w:rsidRDefault="002179F2" w:rsidP="002179F2">
            <w:pPr>
              <w:spacing w:before="80" w:after="80" w:line="264" w:lineRule="auto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71135791" w14:textId="77777777" w:rsidR="002179F2" w:rsidRPr="006175B2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80" w:after="80" w:line="264" w:lineRule="auto"/>
              <w:jc w:val="center"/>
              <w:rPr>
                <w:rFonts w:cs="Arial"/>
                <w:kern w:val="18"/>
              </w:rPr>
            </w:pPr>
          </w:p>
        </w:tc>
      </w:tr>
      <w:tr w:rsidR="002179F2" w:rsidRPr="006175B2" w14:paraId="79F67216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453"/>
          <w:jc w:val="center"/>
        </w:trPr>
        <w:tc>
          <w:tcPr>
            <w:tcW w:w="337" w:type="pct"/>
            <w:vMerge/>
          </w:tcPr>
          <w:p w14:paraId="14516741" w14:textId="77777777" w:rsidR="002179F2" w:rsidRPr="006175B2" w:rsidRDefault="002179F2" w:rsidP="00BF75BA">
            <w:pPr>
              <w:keepLines/>
              <w:numPr>
                <w:ilvl w:val="1"/>
                <w:numId w:val="70"/>
              </w:numPr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</w:rPr>
            </w:pPr>
          </w:p>
        </w:tc>
        <w:tc>
          <w:tcPr>
            <w:tcW w:w="1342" w:type="pct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F2D9EB" w14:textId="77777777" w:rsidR="002179F2" w:rsidRPr="00BC24CB" w:rsidRDefault="002179F2" w:rsidP="002179F2">
            <w:pPr>
              <w:spacing w:line="240" w:lineRule="auto"/>
              <w:rPr>
                <w:bCs/>
                <w:sz w:val="18"/>
              </w:rPr>
            </w:pPr>
            <w:r w:rsidRPr="00BC24CB">
              <w:rPr>
                <w:bCs/>
                <w:sz w:val="18"/>
              </w:rPr>
              <w:t>Test Results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C9ED3C7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  <w:sz w:val="18"/>
                <w:szCs w:val="18"/>
              </w:rPr>
            </w:pPr>
            <w:r w:rsidRPr="00BC24C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="Arial"/>
                <w:bCs/>
                <w:sz w:val="18"/>
                <w:szCs w:val="18"/>
              </w:rPr>
            </w:r>
            <w:r w:rsidR="0000000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BC24C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BC24CB">
              <w:rPr>
                <w:bCs/>
                <w:sz w:val="18"/>
                <w:szCs w:val="18"/>
              </w:rPr>
              <w:t xml:space="preserve"> PASS</w:t>
            </w:r>
          </w:p>
        </w:tc>
        <w:tc>
          <w:tcPr>
            <w:tcW w:w="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F571A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</w:rPr>
            </w:pPr>
            <w:r w:rsidRPr="00BC24C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="Arial"/>
                <w:bCs/>
                <w:sz w:val="18"/>
                <w:szCs w:val="18"/>
              </w:rPr>
            </w:r>
            <w:r w:rsidR="0000000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BC24C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BC24CB">
              <w:rPr>
                <w:bCs/>
                <w:sz w:val="18"/>
                <w:szCs w:val="18"/>
              </w:rPr>
              <w:t xml:space="preserve"> FAIL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072D6A2C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</w:rPr>
            </w:pPr>
            <w:r w:rsidRPr="00BC24C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="Arial"/>
                <w:bCs/>
                <w:sz w:val="18"/>
                <w:szCs w:val="18"/>
              </w:rPr>
            </w:r>
            <w:r w:rsidR="0000000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BC24C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BC24CB">
              <w:rPr>
                <w:bCs/>
                <w:sz w:val="18"/>
                <w:szCs w:val="18"/>
              </w:rPr>
              <w:t xml:space="preserve"> N/A</w:t>
            </w:r>
          </w:p>
        </w:tc>
        <w:tc>
          <w:tcPr>
            <w:tcW w:w="626" w:type="pct"/>
            <w:vMerge/>
          </w:tcPr>
          <w:p w14:paraId="744ED8C5" w14:textId="77777777" w:rsidR="002179F2" w:rsidRPr="006175B2" w:rsidRDefault="002179F2" w:rsidP="002179F2">
            <w:pPr>
              <w:spacing w:before="80" w:after="80" w:line="264" w:lineRule="auto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0FDF0604" w14:textId="77777777" w:rsidR="002179F2" w:rsidRPr="006175B2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80" w:after="80" w:line="264" w:lineRule="auto"/>
              <w:jc w:val="center"/>
              <w:rPr>
                <w:rFonts w:cs="Arial"/>
                <w:kern w:val="18"/>
              </w:rPr>
            </w:pPr>
          </w:p>
        </w:tc>
      </w:tr>
      <w:tr w:rsidR="002179F2" w:rsidRPr="006175B2" w14:paraId="245FA4C2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07"/>
          <w:jc w:val="center"/>
        </w:trPr>
        <w:tc>
          <w:tcPr>
            <w:tcW w:w="337" w:type="pct"/>
            <w:vMerge/>
          </w:tcPr>
          <w:p w14:paraId="7E839D64" w14:textId="77777777" w:rsidR="002179F2" w:rsidRPr="006175B2" w:rsidRDefault="002179F2" w:rsidP="00BF75BA">
            <w:pPr>
              <w:keepLines/>
              <w:numPr>
                <w:ilvl w:val="1"/>
                <w:numId w:val="70"/>
              </w:numPr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</w:rPr>
            </w:pPr>
          </w:p>
        </w:tc>
        <w:tc>
          <w:tcPr>
            <w:tcW w:w="1342" w:type="pct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9F8A5" w14:textId="77777777" w:rsidR="002179F2" w:rsidRPr="00BC24CB" w:rsidRDefault="002179F2" w:rsidP="002179F2">
            <w:pPr>
              <w:spacing w:line="240" w:lineRule="auto"/>
              <w:rPr>
                <w:bCs/>
                <w:sz w:val="18"/>
              </w:rPr>
            </w:pPr>
            <w:r w:rsidRPr="00BC24CB">
              <w:rPr>
                <w:bCs/>
                <w:sz w:val="18"/>
              </w:rPr>
              <w:t>Test Results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049A66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  <w:sz w:val="18"/>
                <w:szCs w:val="18"/>
              </w:rPr>
            </w:pPr>
            <w:r w:rsidRPr="00BC24C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="Arial"/>
                <w:bCs/>
                <w:sz w:val="18"/>
                <w:szCs w:val="18"/>
              </w:rPr>
            </w:r>
            <w:r w:rsidR="0000000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BC24C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BC24CB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BC24CB">
              <w:rPr>
                <w:bCs/>
                <w:sz w:val="18"/>
                <w:szCs w:val="18"/>
              </w:rPr>
              <w:t>PASS</w:t>
            </w:r>
          </w:p>
        </w:tc>
        <w:tc>
          <w:tcPr>
            <w:tcW w:w="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40754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</w:rPr>
            </w:pPr>
            <w:r w:rsidRPr="00BC24C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="Arial"/>
                <w:bCs/>
                <w:sz w:val="18"/>
                <w:szCs w:val="18"/>
              </w:rPr>
            </w:r>
            <w:r w:rsidR="0000000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BC24C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BC24CB">
              <w:rPr>
                <w:bCs/>
                <w:sz w:val="18"/>
                <w:szCs w:val="18"/>
              </w:rPr>
              <w:t xml:space="preserve"> FAIL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53BA1E45" w14:textId="77777777" w:rsidR="002179F2" w:rsidRPr="00BC24CB" w:rsidRDefault="002179F2" w:rsidP="002179F2">
            <w:pPr>
              <w:spacing w:line="240" w:lineRule="auto"/>
              <w:jc w:val="center"/>
              <w:rPr>
                <w:bCs/>
              </w:rPr>
            </w:pPr>
            <w:r w:rsidRPr="00BC24C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4C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="Arial"/>
                <w:bCs/>
                <w:sz w:val="18"/>
                <w:szCs w:val="18"/>
              </w:rPr>
            </w:r>
            <w:r w:rsidR="0000000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BC24C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BC24CB">
              <w:rPr>
                <w:bCs/>
                <w:sz w:val="18"/>
                <w:szCs w:val="18"/>
              </w:rPr>
              <w:t xml:space="preserve"> N/A</w:t>
            </w:r>
          </w:p>
        </w:tc>
        <w:tc>
          <w:tcPr>
            <w:tcW w:w="626" w:type="pct"/>
            <w:vMerge/>
          </w:tcPr>
          <w:p w14:paraId="2628278B" w14:textId="77777777" w:rsidR="002179F2" w:rsidRPr="006175B2" w:rsidRDefault="002179F2" w:rsidP="002179F2">
            <w:pPr>
              <w:spacing w:before="80" w:after="80" w:line="264" w:lineRule="auto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6D81B73E" w14:textId="77777777" w:rsidR="002179F2" w:rsidRPr="006175B2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80" w:after="80" w:line="264" w:lineRule="auto"/>
              <w:jc w:val="center"/>
              <w:rPr>
                <w:rFonts w:cs="Arial"/>
                <w:kern w:val="18"/>
              </w:rPr>
            </w:pPr>
          </w:p>
        </w:tc>
      </w:tr>
      <w:tr w:rsidR="002179F2" w:rsidRPr="006175B2" w14:paraId="3832766E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498"/>
          <w:jc w:val="center"/>
        </w:trPr>
        <w:tc>
          <w:tcPr>
            <w:tcW w:w="337" w:type="pct"/>
            <w:vMerge/>
          </w:tcPr>
          <w:p w14:paraId="04407B39" w14:textId="77777777" w:rsidR="002179F2" w:rsidRPr="006175B2" w:rsidRDefault="002179F2" w:rsidP="00BF75BA">
            <w:pPr>
              <w:keepLines/>
              <w:numPr>
                <w:ilvl w:val="1"/>
                <w:numId w:val="70"/>
              </w:numPr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</w:rPr>
            </w:pPr>
          </w:p>
        </w:tc>
        <w:tc>
          <w:tcPr>
            <w:tcW w:w="1342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C3FDE4" w14:textId="77777777" w:rsidR="002179F2" w:rsidRPr="00BC24CB" w:rsidRDefault="002179F2" w:rsidP="002179F2">
            <w:pPr>
              <w:spacing w:line="240" w:lineRule="auto"/>
              <w:rPr>
                <w:bCs/>
                <w:sz w:val="18"/>
              </w:rPr>
            </w:pPr>
            <w:r w:rsidRPr="00BC24CB">
              <w:rPr>
                <w:bCs/>
                <w:sz w:val="18"/>
              </w:rPr>
              <w:t>8004948 Volume used</w:t>
            </w:r>
          </w:p>
        </w:tc>
        <w:tc>
          <w:tcPr>
            <w:tcW w:w="2070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EFF8E8" w14:textId="77777777" w:rsidR="002179F2" w:rsidRPr="008B4577" w:rsidRDefault="002179F2" w:rsidP="002179F2">
            <w:pPr>
              <w:spacing w:line="240" w:lineRule="auto"/>
              <w:jc w:val="right"/>
              <w:rPr>
                <w:bCs/>
              </w:rPr>
            </w:pPr>
            <w:r w:rsidRPr="008B4577">
              <w:rPr>
                <w:bCs/>
              </w:rPr>
              <w:t>L</w:t>
            </w:r>
          </w:p>
        </w:tc>
        <w:tc>
          <w:tcPr>
            <w:tcW w:w="626" w:type="pct"/>
            <w:vMerge/>
          </w:tcPr>
          <w:p w14:paraId="7E2CB764" w14:textId="77777777" w:rsidR="002179F2" w:rsidRPr="006175B2" w:rsidRDefault="002179F2" w:rsidP="002179F2">
            <w:pPr>
              <w:spacing w:before="80" w:after="80" w:line="264" w:lineRule="auto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148472BD" w14:textId="77777777" w:rsidR="002179F2" w:rsidRPr="006175B2" w:rsidRDefault="002179F2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80" w:after="80" w:line="264" w:lineRule="auto"/>
              <w:jc w:val="center"/>
              <w:rPr>
                <w:rFonts w:cs="Arial"/>
                <w:kern w:val="18"/>
              </w:rPr>
            </w:pPr>
          </w:p>
        </w:tc>
      </w:tr>
      <w:tr w:rsidR="00B44EDA" w:rsidRPr="006175B2" w14:paraId="4E31E5FF" w14:textId="77777777" w:rsidTr="008D69EE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97"/>
          <w:jc w:val="center"/>
        </w:trPr>
        <w:tc>
          <w:tcPr>
            <w:tcW w:w="337" w:type="pct"/>
            <w:vMerge/>
          </w:tcPr>
          <w:p w14:paraId="02F63587" w14:textId="77777777" w:rsidR="00B44EDA" w:rsidRPr="006175B2" w:rsidRDefault="00B44EDA" w:rsidP="002179F2">
            <w:pPr>
              <w:keepLines/>
              <w:tabs>
                <w:tab w:val="left" w:pos="1440"/>
              </w:tabs>
              <w:suppressAutoHyphens/>
              <w:spacing w:before="120"/>
              <w:ind w:left="630"/>
              <w:jc w:val="both"/>
              <w:outlineLvl w:val="1"/>
              <w:rPr>
                <w:rFonts w:cs="Arial"/>
                <w:b/>
              </w:rPr>
            </w:pPr>
          </w:p>
        </w:tc>
        <w:tc>
          <w:tcPr>
            <w:tcW w:w="3412" w:type="pct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A702E2C" w14:textId="77777777" w:rsidR="00B44EDA" w:rsidRPr="00BC24CB" w:rsidRDefault="00B44EDA" w:rsidP="002179F2">
            <w:pPr>
              <w:spacing w:line="240" w:lineRule="auto"/>
              <w:jc w:val="right"/>
              <w:rPr>
                <w:bCs/>
              </w:rPr>
            </w:pPr>
            <w:r w:rsidRPr="00BC24CB">
              <w:rPr>
                <w:bCs/>
              </w:rPr>
              <w:t>SAP Consumption Performed by/Date</w:t>
            </w:r>
          </w:p>
        </w:tc>
        <w:tc>
          <w:tcPr>
            <w:tcW w:w="1252" w:type="pct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5746B245" w14:textId="77777777" w:rsidR="00B44EDA" w:rsidRPr="006175B2" w:rsidRDefault="00B44EDA" w:rsidP="002179F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80" w:after="80" w:line="264" w:lineRule="auto"/>
              <w:jc w:val="center"/>
              <w:rPr>
                <w:rFonts w:cs="Arial"/>
                <w:kern w:val="18"/>
              </w:rPr>
            </w:pPr>
          </w:p>
        </w:tc>
      </w:tr>
    </w:tbl>
    <w:p w14:paraId="7FDE3F7D" w14:textId="77777777" w:rsidR="00BC4ED2" w:rsidRDefault="00BC4ED2">
      <w:pPr>
        <w:spacing w:line="240" w:lineRule="auto"/>
        <w:rPr>
          <w:rFonts w:cs="Arial"/>
          <w:b/>
          <w:sz w:val="22"/>
        </w:rPr>
      </w:pPr>
      <w:bookmarkStart w:id="20" w:name="_Ref446922964"/>
      <w:bookmarkEnd w:id="9"/>
      <w:bookmarkEnd w:id="10"/>
      <w:bookmarkEnd w:id="11"/>
      <w:bookmarkEnd w:id="12"/>
      <w:bookmarkEnd w:id="13"/>
      <w:bookmarkEnd w:id="19"/>
      <w:r>
        <w:br w:type="page"/>
      </w:r>
    </w:p>
    <w:p w14:paraId="711D1DCC" w14:textId="3E1D29ED" w:rsidR="00142BD6" w:rsidRPr="00AC752B" w:rsidRDefault="00142BD6" w:rsidP="00466B0C">
      <w:pPr>
        <w:pStyle w:val="Heading1"/>
        <w:tabs>
          <w:tab w:val="clear" w:pos="4860"/>
          <w:tab w:val="num" w:pos="4140"/>
        </w:tabs>
        <w:ind w:left="720"/>
        <w:jc w:val="both"/>
      </w:pPr>
      <w:r w:rsidRPr="00AC752B">
        <w:lastRenderedPageBreak/>
        <w:t>Column Information</w:t>
      </w:r>
      <w:bookmarkEnd w:id="20"/>
      <w:r w:rsidRPr="00AC752B">
        <w:t xml:space="preserve"> 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8"/>
        <w:gridCol w:w="2161"/>
        <w:gridCol w:w="438"/>
        <w:gridCol w:w="811"/>
        <w:gridCol w:w="1538"/>
        <w:gridCol w:w="393"/>
        <w:gridCol w:w="2021"/>
        <w:gridCol w:w="1348"/>
        <w:gridCol w:w="1346"/>
      </w:tblGrid>
      <w:tr w:rsidR="00C302E2" w:rsidRPr="00AC752B" w14:paraId="3E7778E6" w14:textId="77777777" w:rsidTr="008D69EE">
        <w:trPr>
          <w:cantSplit/>
          <w:trHeight w:val="720"/>
          <w:jc w:val="center"/>
        </w:trPr>
        <w:tc>
          <w:tcPr>
            <w:tcW w:w="338" w:type="pct"/>
            <w:vAlign w:val="center"/>
          </w:tcPr>
          <w:bookmarkEnd w:id="14"/>
          <w:p w14:paraId="050D0BBB" w14:textId="77777777" w:rsidR="00C302E2" w:rsidRPr="00C302E2" w:rsidRDefault="00C302E2" w:rsidP="002A4E7E">
            <w:pPr>
              <w:spacing w:line="240" w:lineRule="auto"/>
            </w:pPr>
            <w:r w:rsidRPr="00C302E2">
              <w:t>Step</w:t>
            </w:r>
          </w:p>
        </w:tc>
        <w:tc>
          <w:tcPr>
            <w:tcW w:w="3412" w:type="pct"/>
            <w:gridSpan w:val="6"/>
            <w:vAlign w:val="center"/>
          </w:tcPr>
          <w:p w14:paraId="51C5E54C" w14:textId="1A5002C1" w:rsidR="00C302E2" w:rsidRPr="00C302E2" w:rsidRDefault="00C302E2" w:rsidP="002A4E7E">
            <w:pPr>
              <w:pStyle w:val="TableHeader"/>
              <w:spacing w:before="0" w:after="0" w:line="240" w:lineRule="auto"/>
              <w:jc w:val="center"/>
              <w:rPr>
                <w:rFonts w:cs="Arial"/>
              </w:rPr>
            </w:pPr>
            <w:r w:rsidRPr="00C302E2">
              <w:rPr>
                <w:rFonts w:cs="Arial"/>
              </w:rPr>
              <w:t>Description</w:t>
            </w:r>
          </w:p>
        </w:tc>
        <w:tc>
          <w:tcPr>
            <w:tcW w:w="625" w:type="pct"/>
            <w:vAlign w:val="center"/>
          </w:tcPr>
          <w:p w14:paraId="2FFA83E1" w14:textId="5225EB5F" w:rsidR="00C302E2" w:rsidRPr="00C302E2" w:rsidRDefault="00C302E2" w:rsidP="002A4E7E">
            <w:pPr>
              <w:pStyle w:val="TableHeader"/>
              <w:spacing w:before="0" w:after="0" w:line="240" w:lineRule="auto"/>
              <w:jc w:val="center"/>
              <w:rPr>
                <w:rFonts w:cs="Arial"/>
              </w:rPr>
            </w:pPr>
            <w:r w:rsidRPr="00C302E2">
              <w:rPr>
                <w:rFonts w:cs="Arial"/>
              </w:rPr>
              <w:t>Performed</w:t>
            </w:r>
            <w:r w:rsidRPr="00C302E2">
              <w:rPr>
                <w:rFonts w:cs="Arial"/>
              </w:rPr>
              <w:br/>
              <w:t>by/Date</w:t>
            </w:r>
          </w:p>
        </w:tc>
        <w:tc>
          <w:tcPr>
            <w:tcW w:w="625" w:type="pct"/>
            <w:vAlign w:val="center"/>
          </w:tcPr>
          <w:p w14:paraId="38A21E76" w14:textId="13C36F36" w:rsidR="00C302E2" w:rsidRPr="00C302E2" w:rsidRDefault="00C302E2" w:rsidP="002A4E7E">
            <w:pPr>
              <w:pStyle w:val="TableHeader"/>
              <w:tabs>
                <w:tab w:val="clear" w:pos="720"/>
                <w:tab w:val="left" w:pos="922"/>
              </w:tabs>
              <w:spacing w:before="0" w:after="0" w:line="240" w:lineRule="auto"/>
              <w:jc w:val="center"/>
              <w:rPr>
                <w:rFonts w:cs="Arial"/>
              </w:rPr>
            </w:pPr>
            <w:r w:rsidRPr="00C302E2">
              <w:rPr>
                <w:rFonts w:cs="Arial"/>
              </w:rPr>
              <w:t>Witnessed</w:t>
            </w:r>
            <w:r w:rsidRPr="00C302E2">
              <w:rPr>
                <w:rFonts w:cs="Arial"/>
              </w:rPr>
              <w:br/>
              <w:t>by/Date</w:t>
            </w:r>
          </w:p>
        </w:tc>
      </w:tr>
      <w:tr w:rsidR="004D1D82" w:rsidRPr="00AC752B" w14:paraId="0CB9FACD" w14:textId="77777777" w:rsidTr="008D69EE">
        <w:trPr>
          <w:cantSplit/>
          <w:trHeight w:val="1713"/>
          <w:jc w:val="center"/>
        </w:trPr>
        <w:tc>
          <w:tcPr>
            <w:tcW w:w="338" w:type="pct"/>
            <w:vMerge w:val="restart"/>
          </w:tcPr>
          <w:p w14:paraId="0865D5D7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21" w:name="_Ref257205511"/>
          </w:p>
        </w:tc>
        <w:bookmarkEnd w:id="21"/>
        <w:tc>
          <w:tcPr>
            <w:tcW w:w="3412" w:type="pct"/>
            <w:gridSpan w:val="6"/>
            <w:shd w:val="clear" w:color="auto" w:fill="auto"/>
          </w:tcPr>
          <w:p w14:paraId="45C95B1E" w14:textId="0E26EA38" w:rsidR="004D1D82" w:rsidRPr="00AC752B" w:rsidRDefault="004D1D82" w:rsidP="0093202C">
            <w:pPr>
              <w:pStyle w:val="Heading1"/>
              <w:numPr>
                <w:ilvl w:val="0"/>
                <w:numId w:val="14"/>
              </w:numPr>
              <w:spacing w:before="100" w:beforeAutospacing="1" w:after="100" w:afterAutospacing="1"/>
              <w:rPr>
                <w:b w:val="0"/>
                <w:sz w:val="20"/>
              </w:rPr>
            </w:pPr>
            <w:r w:rsidRPr="00AC752B">
              <w:rPr>
                <w:b w:val="0"/>
                <w:sz w:val="20"/>
              </w:rPr>
              <w:t xml:space="preserve">Obtain the </w:t>
            </w:r>
            <w:r w:rsidR="00DF6C1A">
              <w:rPr>
                <w:b w:val="0"/>
                <w:sz w:val="20"/>
              </w:rPr>
              <w:t>Capture</w:t>
            </w:r>
            <w:r w:rsidR="0078683C">
              <w:rPr>
                <w:b w:val="0"/>
                <w:sz w:val="20"/>
              </w:rPr>
              <w:t>Select</w:t>
            </w:r>
            <w:r w:rsidR="00DF6C1A">
              <w:rPr>
                <w:b w:val="0"/>
                <w:sz w:val="20"/>
              </w:rPr>
              <w:t xml:space="preserve"> XL</w:t>
            </w:r>
            <w:r w:rsidR="0078683C" w:rsidRPr="00AC752B">
              <w:rPr>
                <w:b w:val="0"/>
                <w:sz w:val="20"/>
              </w:rPr>
              <w:t xml:space="preserve"> </w:t>
            </w:r>
            <w:r w:rsidRPr="00AC752B">
              <w:rPr>
                <w:b w:val="0"/>
                <w:sz w:val="20"/>
              </w:rPr>
              <w:t>Column and the column packing data sheet</w:t>
            </w:r>
            <w:r w:rsidR="00E20B25">
              <w:rPr>
                <w:b w:val="0"/>
                <w:sz w:val="20"/>
              </w:rPr>
              <w:t xml:space="preserve"> (CPDS) </w:t>
            </w:r>
            <w:r w:rsidR="00200A6D" w:rsidRPr="00353004">
              <w:rPr>
                <w:bCs/>
                <w:sz w:val="20"/>
              </w:rPr>
              <w:t>FORM-0064069</w:t>
            </w:r>
            <w:r w:rsidRPr="00AC752B">
              <w:rPr>
                <w:b w:val="0"/>
                <w:sz w:val="20"/>
              </w:rPr>
              <w:t>.</w:t>
            </w:r>
          </w:p>
          <w:p w14:paraId="58B968B6" w14:textId="02E823F0" w:rsidR="004D1D82" w:rsidRDefault="004D1D82" w:rsidP="0093202C">
            <w:pPr>
              <w:pStyle w:val="Heading1"/>
              <w:numPr>
                <w:ilvl w:val="0"/>
                <w:numId w:val="14"/>
              </w:numPr>
              <w:spacing w:before="100" w:beforeAutospacing="1" w:after="100" w:afterAutospacing="1"/>
              <w:rPr>
                <w:b w:val="0"/>
                <w:sz w:val="20"/>
              </w:rPr>
            </w:pPr>
            <w:r w:rsidRPr="00AC752B">
              <w:rPr>
                <w:b w:val="0"/>
                <w:sz w:val="20"/>
              </w:rPr>
              <w:t xml:space="preserve">Verify that the column was packed with </w:t>
            </w:r>
            <w:r w:rsidR="00E2296C">
              <w:rPr>
                <w:b w:val="0"/>
                <w:sz w:val="20"/>
              </w:rPr>
              <w:t>CaptureSelect CH1-XL</w:t>
            </w:r>
            <w:r w:rsidRPr="00AC752B">
              <w:rPr>
                <w:b w:val="0"/>
                <w:sz w:val="20"/>
              </w:rPr>
              <w:t xml:space="preserve"> for </w:t>
            </w:r>
            <w:r w:rsidR="00A840D1">
              <w:rPr>
                <w:b w:val="0"/>
                <w:bCs/>
                <w:sz w:val="20"/>
                <w:u w:val="single"/>
              </w:rPr>
              <w:t>AZD8630</w:t>
            </w:r>
            <w:r w:rsidRPr="00AC752B">
              <w:rPr>
                <w:b w:val="0"/>
                <w:sz w:val="20"/>
              </w:rPr>
              <w:t xml:space="preserve"> processing.</w:t>
            </w:r>
          </w:p>
          <w:p w14:paraId="52774CAD" w14:textId="2F99C51B" w:rsidR="000D0E27" w:rsidRDefault="000D0E27" w:rsidP="0093202C">
            <w:pPr>
              <w:pStyle w:val="Heading1"/>
              <w:numPr>
                <w:ilvl w:val="0"/>
                <w:numId w:val="14"/>
              </w:numPr>
              <w:spacing w:before="100" w:beforeAutospacing="1" w:after="100" w:afterAutospacing="1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From the CPDS:</w:t>
            </w:r>
          </w:p>
          <w:p w14:paraId="5065B327" w14:textId="77777777" w:rsidR="000D0E27" w:rsidRDefault="000D0E27" w:rsidP="0093202C">
            <w:pPr>
              <w:pStyle w:val="ListParagraph"/>
              <w:numPr>
                <w:ilvl w:val="1"/>
                <w:numId w:val="14"/>
              </w:numPr>
              <w:tabs>
                <w:tab w:val="clear" w:pos="1440"/>
              </w:tabs>
              <w:spacing w:before="120" w:after="240" w:line="312" w:lineRule="auto"/>
              <w:ind w:left="720"/>
              <w:rPr>
                <w:bCs/>
              </w:rPr>
            </w:pPr>
            <w:r>
              <w:rPr>
                <w:bCs/>
              </w:rPr>
              <w:t xml:space="preserve">Assign “Column Pressure Rating” as the </w:t>
            </w:r>
            <w:r>
              <w:rPr>
                <w:b/>
              </w:rPr>
              <w:t>Column Inlet Pressure</w:t>
            </w:r>
            <w:r>
              <w:rPr>
                <w:bCs/>
              </w:rPr>
              <w:t xml:space="preserve"> below.</w:t>
            </w:r>
          </w:p>
          <w:p w14:paraId="392B6245" w14:textId="1CA95A63" w:rsidR="000D0E27" w:rsidRPr="000D0E27" w:rsidRDefault="000D0E27" w:rsidP="0093202C">
            <w:pPr>
              <w:pStyle w:val="ListParagraph"/>
              <w:numPr>
                <w:ilvl w:val="1"/>
                <w:numId w:val="14"/>
              </w:numPr>
              <w:tabs>
                <w:tab w:val="clear" w:pos="1440"/>
              </w:tabs>
              <w:spacing w:before="120" w:line="240" w:lineRule="auto"/>
              <w:ind w:left="720"/>
              <w:rPr>
                <w:bCs/>
              </w:rPr>
            </w:pPr>
            <w:r>
              <w:rPr>
                <w:bCs/>
              </w:rPr>
              <w:t xml:space="preserve">Assign “Packing Pressure” as the </w:t>
            </w:r>
            <w:r>
              <w:rPr>
                <w:b/>
              </w:rPr>
              <w:t>Column Differential Pressure</w:t>
            </w:r>
            <w:r>
              <w:rPr>
                <w:bCs/>
              </w:rPr>
              <w:t xml:space="preserve"> below.</w:t>
            </w:r>
          </w:p>
          <w:p w14:paraId="5BF2EDA6" w14:textId="79814714" w:rsidR="004D1D82" w:rsidRPr="009A2074" w:rsidRDefault="004D1D82" w:rsidP="00AE2915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9A2074">
              <w:rPr>
                <w:rFonts w:ascii="Arial" w:hAnsi="Arial" w:cs="Arial"/>
                <w:bCs/>
                <w:sz w:val="20"/>
              </w:rPr>
              <w:t>Note: As needed, label the column with ‘</w:t>
            </w:r>
            <w:r w:rsidR="00A840D1">
              <w:rPr>
                <w:rFonts w:ascii="Arial" w:hAnsi="Arial" w:cs="Arial"/>
                <w:bCs/>
                <w:sz w:val="20"/>
              </w:rPr>
              <w:t>AZD8630</w:t>
            </w:r>
            <w:r w:rsidRPr="009A2074">
              <w:rPr>
                <w:bCs/>
                <w:sz w:val="20"/>
              </w:rPr>
              <w:t>’</w:t>
            </w:r>
            <w:r w:rsidRPr="009A2074">
              <w:rPr>
                <w:rFonts w:ascii="Arial" w:hAnsi="Arial" w:cs="Arial"/>
                <w:bCs/>
                <w:sz w:val="20"/>
              </w:rPr>
              <w:t>, ‘</w:t>
            </w:r>
            <w:r w:rsidR="00E2296C">
              <w:rPr>
                <w:sz w:val="20"/>
              </w:rPr>
              <w:t>CaptureSelect CH1-XL</w:t>
            </w:r>
            <w:r w:rsidRPr="009A2074">
              <w:rPr>
                <w:rFonts w:ascii="Arial" w:hAnsi="Arial" w:cs="Arial"/>
                <w:bCs/>
                <w:sz w:val="20"/>
              </w:rPr>
              <w:t>’, and initial/date.</w:t>
            </w:r>
          </w:p>
        </w:tc>
        <w:tc>
          <w:tcPr>
            <w:tcW w:w="625" w:type="pct"/>
            <w:vMerge w:val="restart"/>
            <w:shd w:val="clear" w:color="auto" w:fill="auto"/>
          </w:tcPr>
          <w:p w14:paraId="1193E9DA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 w:val="restart"/>
            <w:shd w:val="clear" w:color="auto" w:fill="auto"/>
          </w:tcPr>
          <w:p w14:paraId="727EFCED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6EFAC36F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55D730C3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3B767BB6" w14:textId="77777777" w:rsidR="004D1D82" w:rsidRPr="000B4240" w:rsidRDefault="004D1D82" w:rsidP="000B4240">
            <w:pPr>
              <w:pStyle w:val="BRTable"/>
              <w:spacing w:line="240" w:lineRule="atLeast"/>
              <w:rPr>
                <w:rFonts w:ascii="Arial" w:hAnsi="Arial" w:cs="Arial"/>
                <w:bCs/>
                <w:szCs w:val="18"/>
              </w:rPr>
            </w:pPr>
            <w:r w:rsidRPr="000B4240">
              <w:rPr>
                <w:rFonts w:ascii="Arial" w:hAnsi="Arial" w:cs="Arial"/>
                <w:bCs/>
                <w:szCs w:val="18"/>
              </w:rPr>
              <w:t>Chromatography Media Name</w:t>
            </w:r>
          </w:p>
        </w:tc>
        <w:tc>
          <w:tcPr>
            <w:tcW w:w="1831" w:type="pct"/>
            <w:gridSpan w:val="3"/>
            <w:shd w:val="clear" w:color="auto" w:fill="auto"/>
          </w:tcPr>
          <w:p w14:paraId="4B74CAE9" w14:textId="77777777" w:rsidR="004D1D82" w:rsidRPr="009A2074" w:rsidRDefault="004D1D82" w:rsidP="003B753D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vMerge/>
          </w:tcPr>
          <w:p w14:paraId="5A9925A8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40469624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00939001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252869CB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1A6F5CF3" w14:textId="77777777" w:rsidR="004D1D82" w:rsidRPr="00C302E2" w:rsidRDefault="004D1D82" w:rsidP="007D783B">
            <w:pPr>
              <w:pStyle w:val="BRTable"/>
              <w:spacing w:line="240" w:lineRule="atLeast"/>
              <w:rPr>
                <w:rFonts w:ascii="Arial" w:hAnsi="Arial" w:cs="Arial"/>
                <w:bCs/>
                <w:szCs w:val="18"/>
              </w:rPr>
            </w:pPr>
            <w:r w:rsidRPr="00C302E2">
              <w:rPr>
                <w:rFonts w:ascii="Arial" w:hAnsi="Arial" w:cs="Arial"/>
                <w:bCs/>
                <w:szCs w:val="18"/>
              </w:rPr>
              <w:t>Column ID</w:t>
            </w:r>
          </w:p>
        </w:tc>
        <w:tc>
          <w:tcPr>
            <w:tcW w:w="1831" w:type="pct"/>
            <w:gridSpan w:val="3"/>
            <w:shd w:val="clear" w:color="auto" w:fill="auto"/>
          </w:tcPr>
          <w:p w14:paraId="3D4DA5B4" w14:textId="77777777" w:rsidR="004D1D82" w:rsidRPr="009A2074" w:rsidRDefault="004D1D82" w:rsidP="003B753D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vMerge/>
          </w:tcPr>
          <w:p w14:paraId="66DAB28B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6F007BA0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5C134F52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380838FA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2E7E94A8" w14:textId="2CA6E9B9" w:rsidR="004D1D82" w:rsidRPr="00C302E2" w:rsidRDefault="00E20B25" w:rsidP="007D783B">
            <w:pPr>
              <w:pStyle w:val="BRTable"/>
              <w:spacing w:line="240" w:lineRule="atLeas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CPDS Lot No.</w:t>
            </w:r>
          </w:p>
        </w:tc>
        <w:tc>
          <w:tcPr>
            <w:tcW w:w="1831" w:type="pct"/>
            <w:gridSpan w:val="3"/>
            <w:shd w:val="clear" w:color="auto" w:fill="auto"/>
          </w:tcPr>
          <w:p w14:paraId="4919BB0F" w14:textId="77777777" w:rsidR="004D1D82" w:rsidRPr="009A2074" w:rsidRDefault="004D1D82" w:rsidP="003B753D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vMerge/>
          </w:tcPr>
          <w:p w14:paraId="7B2A19F8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19333209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214C13C4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6BD6E4A3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2E0E37FA" w14:textId="21107654" w:rsidR="004D1D82" w:rsidRPr="00C302E2" w:rsidRDefault="004D1D82" w:rsidP="007D783B">
            <w:pPr>
              <w:pStyle w:val="BRTable"/>
              <w:spacing w:line="240" w:lineRule="atLeast"/>
              <w:rPr>
                <w:rFonts w:ascii="Arial" w:hAnsi="Arial" w:cs="Arial"/>
                <w:bCs/>
                <w:szCs w:val="18"/>
              </w:rPr>
            </w:pPr>
            <w:r w:rsidRPr="00C302E2">
              <w:rPr>
                <w:rFonts w:ascii="Arial" w:hAnsi="Arial" w:cs="Arial"/>
                <w:bCs/>
                <w:szCs w:val="18"/>
              </w:rPr>
              <w:t>CPDS Part Number</w:t>
            </w:r>
          </w:p>
        </w:tc>
        <w:tc>
          <w:tcPr>
            <w:tcW w:w="1831" w:type="pct"/>
            <w:gridSpan w:val="3"/>
            <w:shd w:val="clear" w:color="auto" w:fill="auto"/>
          </w:tcPr>
          <w:p w14:paraId="728647E9" w14:textId="77777777" w:rsidR="004D1D82" w:rsidRPr="009A2074" w:rsidRDefault="004D1D82" w:rsidP="003B753D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vMerge/>
          </w:tcPr>
          <w:p w14:paraId="2481AA89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1D780B09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75B2AE7F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7E9F0238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35250B24" w14:textId="77777777" w:rsidR="004D1D82" w:rsidRPr="00C302E2" w:rsidRDefault="004D1D82" w:rsidP="007D783B">
            <w:pPr>
              <w:pStyle w:val="BRTable"/>
              <w:spacing w:line="240" w:lineRule="atLeast"/>
              <w:rPr>
                <w:rFonts w:ascii="Arial" w:hAnsi="Arial" w:cs="Arial"/>
                <w:bCs/>
                <w:szCs w:val="18"/>
              </w:rPr>
            </w:pPr>
            <w:r w:rsidRPr="00C302E2">
              <w:rPr>
                <w:rFonts w:ascii="Arial" w:hAnsi="Arial" w:cs="Arial"/>
                <w:bCs/>
                <w:szCs w:val="18"/>
              </w:rPr>
              <w:t>Column Bed Volume</w:t>
            </w:r>
          </w:p>
        </w:tc>
        <w:tc>
          <w:tcPr>
            <w:tcW w:w="1831" w:type="pct"/>
            <w:gridSpan w:val="3"/>
            <w:shd w:val="clear" w:color="auto" w:fill="auto"/>
            <w:vAlign w:val="center"/>
          </w:tcPr>
          <w:p w14:paraId="69293406" w14:textId="77777777" w:rsidR="004D1D82" w:rsidRPr="009A2074" w:rsidRDefault="004D1D82" w:rsidP="00D66E9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right"/>
              <w:rPr>
                <w:rFonts w:cs="Arial"/>
                <w:bCs/>
              </w:rPr>
            </w:pPr>
            <w:r w:rsidRPr="009A2074">
              <w:rPr>
                <w:rFonts w:cs="Arial"/>
                <w:bCs/>
              </w:rPr>
              <w:t>L</w:t>
            </w:r>
          </w:p>
        </w:tc>
        <w:tc>
          <w:tcPr>
            <w:tcW w:w="625" w:type="pct"/>
            <w:vMerge/>
          </w:tcPr>
          <w:p w14:paraId="6CBDC31D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46F30FD1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6E2049B1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62DD3BB7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5C48C5CD" w14:textId="38B9A939" w:rsidR="004D1D82" w:rsidRPr="00C302E2" w:rsidRDefault="004D1D82" w:rsidP="1CCDDA1F">
            <w:pPr>
              <w:pStyle w:val="BRTable"/>
              <w:spacing w:line="240" w:lineRule="atLeast"/>
              <w:rPr>
                <w:rFonts w:ascii="Arial" w:hAnsi="Arial" w:cs="Arial"/>
                <w:szCs w:val="18"/>
              </w:rPr>
            </w:pPr>
            <w:r w:rsidRPr="00C302E2">
              <w:rPr>
                <w:rFonts w:ascii="Arial" w:hAnsi="Arial" w:cs="Arial"/>
                <w:szCs w:val="18"/>
              </w:rPr>
              <w:t xml:space="preserve">Column </w:t>
            </w:r>
            <w:r w:rsidR="00C2375B">
              <w:rPr>
                <w:rFonts w:ascii="Arial" w:hAnsi="Arial" w:cs="Arial"/>
                <w:szCs w:val="18"/>
              </w:rPr>
              <w:t>Inlet Pressure</w:t>
            </w:r>
          </w:p>
        </w:tc>
        <w:tc>
          <w:tcPr>
            <w:tcW w:w="1831" w:type="pct"/>
            <w:gridSpan w:val="3"/>
            <w:shd w:val="clear" w:color="auto" w:fill="auto"/>
            <w:vAlign w:val="center"/>
          </w:tcPr>
          <w:p w14:paraId="6ED94002" w14:textId="31FF2053" w:rsidR="004D1D82" w:rsidRPr="009A2074" w:rsidRDefault="004D1D82" w:rsidP="1CCDDA1F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right"/>
              <w:rPr>
                <w:rFonts w:cs="Arial"/>
              </w:rPr>
            </w:pPr>
            <w:r w:rsidRPr="1CCDDA1F">
              <w:rPr>
                <w:rFonts w:cs="Arial"/>
              </w:rPr>
              <w:t>bar</w:t>
            </w:r>
          </w:p>
        </w:tc>
        <w:tc>
          <w:tcPr>
            <w:tcW w:w="625" w:type="pct"/>
            <w:vMerge/>
          </w:tcPr>
          <w:p w14:paraId="1F797434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116BC2E3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4D0A3015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58A62211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7875C1A9" w14:textId="504F6180" w:rsidR="004D1D82" w:rsidRPr="00C302E2" w:rsidRDefault="00C2375B" w:rsidP="007D783B">
            <w:pPr>
              <w:pStyle w:val="BRTable"/>
              <w:spacing w:line="240" w:lineRule="atLeas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Column Differential Pressure</w:t>
            </w:r>
          </w:p>
        </w:tc>
        <w:tc>
          <w:tcPr>
            <w:tcW w:w="1831" w:type="pct"/>
            <w:gridSpan w:val="3"/>
            <w:shd w:val="clear" w:color="auto" w:fill="auto"/>
            <w:vAlign w:val="center"/>
          </w:tcPr>
          <w:p w14:paraId="58936847" w14:textId="1A6125EB" w:rsidR="004D1D82" w:rsidRPr="009A2074" w:rsidRDefault="004D1D82" w:rsidP="00D66E9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righ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bar</w:t>
            </w:r>
            <w:r w:rsidR="00E20B25">
              <w:rPr>
                <w:rFonts w:cs="Arial"/>
                <w:bCs/>
              </w:rPr>
              <w:t>D</w:t>
            </w:r>
          </w:p>
        </w:tc>
        <w:tc>
          <w:tcPr>
            <w:tcW w:w="625" w:type="pct"/>
            <w:vMerge/>
          </w:tcPr>
          <w:p w14:paraId="2A145D9C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6A580023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0313811E" w14:textId="77777777" w:rsidTr="008D69EE">
        <w:trPr>
          <w:cantSplit/>
          <w:trHeight w:val="576"/>
          <w:jc w:val="center"/>
        </w:trPr>
        <w:tc>
          <w:tcPr>
            <w:tcW w:w="338" w:type="pct"/>
            <w:vMerge/>
          </w:tcPr>
          <w:p w14:paraId="67B7F339" w14:textId="77777777" w:rsidR="004D1D82" w:rsidRPr="00AC752B" w:rsidRDefault="004D1D8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581" w:type="pct"/>
            <w:gridSpan w:val="3"/>
            <w:shd w:val="clear" w:color="auto" w:fill="D9D9D9" w:themeFill="background1" w:themeFillShade="D9"/>
            <w:vAlign w:val="center"/>
          </w:tcPr>
          <w:p w14:paraId="16FACF84" w14:textId="642AF36C" w:rsidR="004D1D82" w:rsidRPr="00C302E2" w:rsidRDefault="004D1D82" w:rsidP="007D783B">
            <w:pPr>
              <w:pStyle w:val="BRTable"/>
              <w:spacing w:line="288" w:lineRule="auto"/>
              <w:rPr>
                <w:rFonts w:ascii="Arial" w:hAnsi="Arial" w:cs="Arial"/>
                <w:bCs/>
                <w:szCs w:val="18"/>
              </w:rPr>
            </w:pPr>
            <w:r w:rsidRPr="00C302E2">
              <w:rPr>
                <w:rFonts w:ascii="Arial" w:hAnsi="Arial" w:cs="Arial"/>
                <w:bCs/>
                <w:szCs w:val="18"/>
              </w:rPr>
              <w:t>Column bed height (</w:t>
            </w:r>
            <w:r w:rsidR="00E2296C">
              <w:rPr>
                <w:rFonts w:ascii="Arial" w:hAnsi="Arial" w:cs="Arial"/>
                <w:bCs/>
                <w:szCs w:val="18"/>
              </w:rPr>
              <w:t>16-22 cm</w:t>
            </w:r>
            <w:r w:rsidRPr="00C302E2">
              <w:rPr>
                <w:rFonts w:ascii="Arial" w:hAnsi="Arial" w:cs="Arial"/>
                <w:bCs/>
                <w:szCs w:val="18"/>
              </w:rPr>
              <w:t>)</w:t>
            </w:r>
          </w:p>
        </w:tc>
        <w:tc>
          <w:tcPr>
            <w:tcW w:w="1831" w:type="pct"/>
            <w:gridSpan w:val="3"/>
            <w:shd w:val="clear" w:color="auto" w:fill="auto"/>
          </w:tcPr>
          <w:p w14:paraId="2EF7AD75" w14:textId="5EC96BF2" w:rsidR="004D1D82" w:rsidRPr="009A2074" w:rsidRDefault="00E2296C" w:rsidP="00D66E9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righ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c</w:t>
            </w:r>
            <w:r w:rsidR="00E20B25">
              <w:rPr>
                <w:rFonts w:cs="Arial"/>
                <w:bCs/>
              </w:rPr>
              <w:t>m</w:t>
            </w:r>
          </w:p>
        </w:tc>
        <w:tc>
          <w:tcPr>
            <w:tcW w:w="625" w:type="pct"/>
            <w:vMerge/>
          </w:tcPr>
          <w:p w14:paraId="6EC62550" w14:textId="77777777" w:rsidR="004D1D82" w:rsidRPr="00AC752B" w:rsidRDefault="004D1D82" w:rsidP="003B753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429256AA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4D1D82" w:rsidRPr="00AC752B" w14:paraId="3B90936E" w14:textId="77777777" w:rsidTr="008D69EE">
        <w:trPr>
          <w:cantSplit/>
          <w:trHeight w:val="528"/>
          <w:jc w:val="center"/>
        </w:trPr>
        <w:tc>
          <w:tcPr>
            <w:tcW w:w="338" w:type="pct"/>
            <w:vMerge/>
          </w:tcPr>
          <w:p w14:paraId="683BCD51" w14:textId="77777777" w:rsidR="004D1D82" w:rsidRPr="00AC752B" w:rsidRDefault="004D1D82" w:rsidP="000D57E4">
            <w:pPr>
              <w:pStyle w:val="Heading2"/>
              <w:numPr>
                <w:ilvl w:val="0"/>
                <w:numId w:val="0"/>
              </w:numPr>
              <w:spacing w:before="120"/>
              <w:ind w:left="936"/>
              <w:jc w:val="both"/>
            </w:pPr>
          </w:p>
        </w:tc>
        <w:tc>
          <w:tcPr>
            <w:tcW w:w="3412" w:type="pct"/>
            <w:gridSpan w:val="6"/>
            <w:shd w:val="clear" w:color="auto" w:fill="D9D9D9" w:themeFill="background1" w:themeFillShade="D9"/>
            <w:vAlign w:val="center"/>
          </w:tcPr>
          <w:p w14:paraId="1E3BA45F" w14:textId="560A3F19" w:rsidR="004D1D82" w:rsidRPr="00B37092" w:rsidRDefault="004D1D82" w:rsidP="00D66E9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0"/>
              <w:jc w:val="right"/>
              <w:rPr>
                <w:rFonts w:cs="Arial"/>
                <w:bCs/>
              </w:rPr>
            </w:pPr>
            <w:r w:rsidRPr="00B37092">
              <w:rPr>
                <w:rFonts w:cs="Arial"/>
                <w:bCs/>
              </w:rPr>
              <w:t>SAP Consumption Performed by</w:t>
            </w:r>
            <w:r w:rsidR="00DE5AFC" w:rsidRPr="00B37092">
              <w:rPr>
                <w:rFonts w:cs="Arial"/>
                <w:bCs/>
              </w:rPr>
              <w:t>/</w:t>
            </w:r>
            <w:r w:rsidRPr="00B37092">
              <w:rPr>
                <w:rFonts w:cs="Arial"/>
                <w:bCs/>
              </w:rPr>
              <w:t xml:space="preserve"> Date</w:t>
            </w:r>
          </w:p>
        </w:tc>
        <w:tc>
          <w:tcPr>
            <w:tcW w:w="1250" w:type="pct"/>
            <w:gridSpan w:val="2"/>
          </w:tcPr>
          <w:p w14:paraId="15320904" w14:textId="77777777" w:rsidR="004D1D82" w:rsidRPr="00AC752B" w:rsidRDefault="004D1D82" w:rsidP="003B753D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C2375B" w:rsidRPr="00A97A46" w14:paraId="1B3F9E09" w14:textId="77777777" w:rsidTr="008D69EE">
        <w:trPr>
          <w:cantSplit/>
          <w:trHeight w:val="381"/>
          <w:jc w:val="center"/>
        </w:trPr>
        <w:tc>
          <w:tcPr>
            <w:tcW w:w="338" w:type="pct"/>
            <w:vMerge w:val="restart"/>
          </w:tcPr>
          <w:p w14:paraId="51D6182A" w14:textId="77777777" w:rsidR="00C2375B" w:rsidRPr="00A97A46" w:rsidRDefault="00C2375B" w:rsidP="00BF75BA">
            <w:pPr>
              <w:pStyle w:val="Heading2"/>
              <w:numPr>
                <w:ilvl w:val="1"/>
                <w:numId w:val="46"/>
              </w:numPr>
              <w:spacing w:before="120"/>
              <w:ind w:left="576"/>
            </w:pPr>
            <w:bookmarkStart w:id="22" w:name="_Ref58410483"/>
          </w:p>
        </w:tc>
        <w:bookmarkEnd w:id="22"/>
        <w:tc>
          <w:tcPr>
            <w:tcW w:w="3412" w:type="pct"/>
            <w:gridSpan w:val="6"/>
            <w:shd w:val="clear" w:color="auto" w:fill="auto"/>
            <w:vAlign w:val="center"/>
          </w:tcPr>
          <w:p w14:paraId="1D69E651" w14:textId="02006731" w:rsidR="00C2375B" w:rsidRPr="00A97A46" w:rsidRDefault="0771A519" w:rsidP="006A4049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rPr>
                <w:rFonts w:cs="Arial"/>
              </w:rPr>
            </w:pPr>
            <w:r w:rsidRPr="47483C9C">
              <w:rPr>
                <w:rFonts w:cs="Arial"/>
              </w:rPr>
              <w:t>Calculate the column inlet pressure to be used for chromatography.</w:t>
            </w:r>
          </w:p>
        </w:tc>
        <w:tc>
          <w:tcPr>
            <w:tcW w:w="625" w:type="pct"/>
            <w:vMerge w:val="restart"/>
            <w:shd w:val="clear" w:color="auto" w:fill="auto"/>
          </w:tcPr>
          <w:p w14:paraId="02B569DA" w14:textId="77777777" w:rsidR="00C2375B" w:rsidRPr="00A97A46" w:rsidRDefault="00C2375B" w:rsidP="00BA583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 w:val="restart"/>
            <w:shd w:val="clear" w:color="auto" w:fill="auto"/>
          </w:tcPr>
          <w:p w14:paraId="04AA7B0F" w14:textId="77777777" w:rsidR="00C2375B" w:rsidRPr="00A97A46" w:rsidRDefault="00C2375B" w:rsidP="00BA5833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C2375B" w:rsidRPr="00A97A46" w14:paraId="6DFBA1BB" w14:textId="77777777" w:rsidTr="008D69EE">
        <w:trPr>
          <w:cantSplit/>
          <w:trHeight w:val="885"/>
          <w:jc w:val="center"/>
        </w:trPr>
        <w:tc>
          <w:tcPr>
            <w:tcW w:w="338" w:type="pct"/>
            <w:vMerge/>
          </w:tcPr>
          <w:p w14:paraId="729E707C" w14:textId="77777777" w:rsidR="00C2375B" w:rsidRPr="00A97A46" w:rsidRDefault="00C2375B" w:rsidP="00BA5833">
            <w:pPr>
              <w:pStyle w:val="Heading2"/>
            </w:pP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14:paraId="434E42F7" w14:textId="5F93B761" w:rsidR="00C2375B" w:rsidRPr="00A97A46" w:rsidRDefault="00C2375B" w:rsidP="00C2375B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</w:rPr>
            </w:pPr>
            <w:r>
              <w:rPr>
                <w:rFonts w:cs="Arial"/>
              </w:rPr>
              <w:t>Column Inlet Pressure</w:t>
            </w:r>
            <w:r>
              <w:rPr>
                <w:rFonts w:cs="Arial"/>
              </w:rPr>
              <w:br/>
              <w:t>(</w:t>
            </w:r>
            <w:r w:rsidRPr="00671403">
              <w:rPr>
                <w:rFonts w:cs="Arial"/>
                <w:b/>
                <w:bCs/>
              </w:rPr>
              <w:t>Step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_Ref257205511 \r \h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8.1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)</w:t>
            </w:r>
          </w:p>
        </w:tc>
        <w:tc>
          <w:tcPr>
            <w:tcW w:w="203" w:type="pct"/>
            <w:shd w:val="clear" w:color="auto" w:fill="D9D9D9" w:themeFill="background1" w:themeFillShade="D9"/>
          </w:tcPr>
          <w:p w14:paraId="2C6BCDFB" w14:textId="77777777" w:rsidR="00C2375B" w:rsidRPr="00A97A46" w:rsidRDefault="00C2375B" w:rsidP="00BA583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</w:p>
        </w:tc>
        <w:tc>
          <w:tcPr>
            <w:tcW w:w="1089" w:type="pct"/>
            <w:gridSpan w:val="2"/>
            <w:shd w:val="clear" w:color="auto" w:fill="D9D9D9" w:themeFill="background1" w:themeFillShade="D9"/>
            <w:vAlign w:val="center"/>
          </w:tcPr>
          <w:p w14:paraId="3EC9DE44" w14:textId="77777777" w:rsidR="00C2375B" w:rsidRPr="00A97A46" w:rsidRDefault="00C2375B" w:rsidP="00BA583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</w:rPr>
            </w:pPr>
            <w:r>
              <w:rPr>
                <w:rFonts w:cs="Arial"/>
              </w:rPr>
              <w:t>Safety Factor</w:t>
            </w:r>
          </w:p>
        </w:tc>
        <w:tc>
          <w:tcPr>
            <w:tcW w:w="182" w:type="pct"/>
            <w:shd w:val="clear" w:color="auto" w:fill="D9D9D9" w:themeFill="background1" w:themeFillShade="D9"/>
          </w:tcPr>
          <w:p w14:paraId="6160A680" w14:textId="77777777" w:rsidR="00C2375B" w:rsidRPr="00A97A46" w:rsidRDefault="00C2375B" w:rsidP="00BA583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</w:p>
        </w:tc>
        <w:tc>
          <w:tcPr>
            <w:tcW w:w="937" w:type="pct"/>
            <w:shd w:val="clear" w:color="auto" w:fill="D9D9D9" w:themeFill="background1" w:themeFillShade="D9"/>
            <w:vAlign w:val="center"/>
          </w:tcPr>
          <w:p w14:paraId="53E0677F" w14:textId="77777777" w:rsidR="00C2375B" w:rsidRPr="00A97A46" w:rsidRDefault="00C2375B" w:rsidP="00BA583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</w:rPr>
            </w:pPr>
            <w:r>
              <w:rPr>
                <w:rFonts w:cs="Arial"/>
              </w:rPr>
              <w:t>Column Inlet Pressure Max</w:t>
            </w:r>
          </w:p>
        </w:tc>
        <w:tc>
          <w:tcPr>
            <w:tcW w:w="625" w:type="pct"/>
            <w:vMerge/>
          </w:tcPr>
          <w:p w14:paraId="62EF5BA9" w14:textId="77777777" w:rsidR="00C2375B" w:rsidRPr="00A97A46" w:rsidRDefault="00C2375B" w:rsidP="00BA583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139C4B26" w14:textId="77777777" w:rsidR="00C2375B" w:rsidRPr="00A97A46" w:rsidRDefault="00C2375B" w:rsidP="00BA5833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  <w:tr w:rsidR="00C2375B" w:rsidRPr="00A97A46" w14:paraId="5C0FFB09" w14:textId="77777777" w:rsidTr="00FC6B77">
        <w:trPr>
          <w:cantSplit/>
          <w:trHeight w:val="858"/>
          <w:jc w:val="center"/>
        </w:trPr>
        <w:tc>
          <w:tcPr>
            <w:tcW w:w="338" w:type="pct"/>
            <w:vMerge/>
          </w:tcPr>
          <w:p w14:paraId="69787439" w14:textId="77777777" w:rsidR="00C2375B" w:rsidRPr="00A97A46" w:rsidRDefault="00C2375B" w:rsidP="00BA5833">
            <w:pPr>
              <w:pStyle w:val="Heading2"/>
            </w:pPr>
          </w:p>
        </w:tc>
        <w:tc>
          <w:tcPr>
            <w:tcW w:w="1002" w:type="pct"/>
            <w:shd w:val="clear" w:color="auto" w:fill="auto"/>
            <w:vAlign w:val="center"/>
          </w:tcPr>
          <w:p w14:paraId="4D0FA11F" w14:textId="77777777" w:rsidR="00C2375B" w:rsidRPr="00A97A46" w:rsidRDefault="00C2375B" w:rsidP="00E20B25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</w:rPr>
            </w:pPr>
            <w:r>
              <w:rPr>
                <w:rFonts w:cs="Arial"/>
              </w:rPr>
              <w:t>bar</w:t>
            </w:r>
          </w:p>
        </w:tc>
        <w:tc>
          <w:tcPr>
            <w:tcW w:w="203" w:type="pct"/>
            <w:shd w:val="clear" w:color="auto" w:fill="D9D9D9" w:themeFill="background1" w:themeFillShade="D9"/>
            <w:vAlign w:val="center"/>
          </w:tcPr>
          <w:p w14:paraId="6BA50A1C" w14:textId="77777777" w:rsidR="00C2375B" w:rsidRPr="00A97A46" w:rsidRDefault="00C2375B" w:rsidP="00BA583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1089" w:type="pct"/>
            <w:gridSpan w:val="2"/>
            <w:shd w:val="clear" w:color="auto" w:fill="D9D9D9" w:themeFill="background1" w:themeFillShade="D9"/>
            <w:vAlign w:val="center"/>
          </w:tcPr>
          <w:p w14:paraId="3581CAEF" w14:textId="77777777" w:rsidR="00C2375B" w:rsidRPr="00A97A46" w:rsidRDefault="00C2375B" w:rsidP="00BA583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</w:rPr>
            </w:pPr>
            <w:r>
              <w:rPr>
                <w:rFonts w:cs="Arial"/>
              </w:rPr>
              <w:t>0.9</w:t>
            </w:r>
          </w:p>
        </w:tc>
        <w:tc>
          <w:tcPr>
            <w:tcW w:w="182" w:type="pct"/>
            <w:shd w:val="clear" w:color="auto" w:fill="D9D9D9" w:themeFill="background1" w:themeFillShade="D9"/>
            <w:vAlign w:val="center"/>
          </w:tcPr>
          <w:p w14:paraId="4F5308EB" w14:textId="77777777" w:rsidR="00C2375B" w:rsidRPr="00A97A46" w:rsidRDefault="00C2375B" w:rsidP="00BA5833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</w:rPr>
            </w:pPr>
            <w:r>
              <w:rPr>
                <w:rFonts w:cs="Arial"/>
              </w:rPr>
              <w:t>=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F89EDE5" w14:textId="77777777" w:rsidR="00C2375B" w:rsidRPr="00A97A46" w:rsidRDefault="00C2375B" w:rsidP="00E20B25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</w:rPr>
            </w:pPr>
            <w:r>
              <w:rPr>
                <w:rFonts w:cs="Arial"/>
              </w:rPr>
              <w:t>bar</w:t>
            </w:r>
          </w:p>
        </w:tc>
        <w:tc>
          <w:tcPr>
            <w:tcW w:w="625" w:type="pct"/>
            <w:vMerge/>
          </w:tcPr>
          <w:p w14:paraId="297851D2" w14:textId="77777777" w:rsidR="00C2375B" w:rsidRPr="00A97A46" w:rsidRDefault="00C2375B" w:rsidP="00BA583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0" w:line="240" w:lineRule="atLeast"/>
              <w:jc w:val="both"/>
              <w:rPr>
                <w:rFonts w:cs="Arial"/>
                <w:kern w:val="0"/>
              </w:rPr>
            </w:pPr>
          </w:p>
        </w:tc>
        <w:tc>
          <w:tcPr>
            <w:tcW w:w="625" w:type="pct"/>
            <w:vMerge/>
          </w:tcPr>
          <w:p w14:paraId="07E7A0C9" w14:textId="77777777" w:rsidR="00C2375B" w:rsidRPr="00A97A46" w:rsidRDefault="00C2375B" w:rsidP="00BA5833">
            <w:pPr>
              <w:spacing w:before="120" w:line="240" w:lineRule="atLeast"/>
              <w:jc w:val="both"/>
              <w:rPr>
                <w:rFonts w:cs="Arial"/>
              </w:rPr>
            </w:pPr>
          </w:p>
        </w:tc>
      </w:tr>
    </w:tbl>
    <w:p w14:paraId="69AED41B" w14:textId="0DC6C739" w:rsidR="00E20B25" w:rsidRDefault="00E20B25"/>
    <w:p w14:paraId="2EDDCB23" w14:textId="3039B9E2" w:rsidR="00E20B25" w:rsidRDefault="00E20B25" w:rsidP="00CA2EAA">
      <w:pPr>
        <w:spacing w:line="240" w:lineRule="auto"/>
      </w:pPr>
      <w:r>
        <w:br w:type="page"/>
      </w:r>
      <w:r w:rsidR="00E744E4" w:rsidRPr="00E744E4">
        <w:rPr>
          <w:b/>
          <w:bCs/>
          <w:sz w:val="22"/>
          <w:szCs w:val="22"/>
        </w:rPr>
        <w:lastRenderedPageBreak/>
        <w:t>8</w:t>
      </w:r>
      <w:r w:rsidR="00E744E4" w:rsidRPr="00E744E4">
        <w:rPr>
          <w:b/>
          <w:bCs/>
          <w:sz w:val="22"/>
          <w:szCs w:val="22"/>
        </w:rPr>
        <w:tab/>
        <w:t>Column Information (continued</w:t>
      </w:r>
      <w:r w:rsidR="00E744E4"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9"/>
        <w:gridCol w:w="7363"/>
        <w:gridCol w:w="1349"/>
        <w:gridCol w:w="1349"/>
      </w:tblGrid>
      <w:tr w:rsidR="00E20B25" w:rsidRPr="00AC752B" w14:paraId="67A4FC57" w14:textId="77777777" w:rsidTr="008D69EE">
        <w:trPr>
          <w:cantSplit/>
          <w:trHeight w:val="720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4486C501" w14:textId="4EE2F8D6" w:rsidR="00E20B25" w:rsidRPr="00AC752B" w:rsidRDefault="00E20B25" w:rsidP="00E20B25">
            <w:pPr>
              <w:pStyle w:val="Heading2"/>
              <w:numPr>
                <w:ilvl w:val="0"/>
                <w:numId w:val="0"/>
              </w:numPr>
              <w:spacing w:before="0"/>
              <w:jc w:val="center"/>
            </w:pPr>
            <w:r w:rsidRPr="00C302E2">
              <w:t>Step</w:t>
            </w:r>
          </w:p>
        </w:tc>
        <w:tc>
          <w:tcPr>
            <w:tcW w:w="3412" w:type="pct"/>
            <w:shd w:val="clear" w:color="auto" w:fill="auto"/>
            <w:vAlign w:val="center"/>
          </w:tcPr>
          <w:p w14:paraId="01409CBF" w14:textId="7470FC16" w:rsidR="00E20B25" w:rsidRPr="00AC752B" w:rsidRDefault="00E20B25" w:rsidP="00E20B25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0" w:after="100" w:afterAutospacing="1"/>
              <w:jc w:val="center"/>
              <w:rPr>
                <w:rFonts w:cs="Arial"/>
              </w:rPr>
            </w:pPr>
            <w:r w:rsidRPr="00C302E2">
              <w:rPr>
                <w:rFonts w:cs="Arial"/>
              </w:rPr>
              <w:t>Description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26C9F5A6" w14:textId="2D83C9BC" w:rsidR="00E20B25" w:rsidRPr="0078683C" w:rsidRDefault="00E20B25" w:rsidP="00E20B25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0" w:after="0" w:line="240" w:lineRule="atLeast"/>
              <w:jc w:val="center"/>
              <w:rPr>
                <w:rFonts w:cs="Arial"/>
                <w:kern w:val="0"/>
                <w:sz w:val="12"/>
                <w:szCs w:val="12"/>
              </w:rPr>
            </w:pPr>
            <w:r w:rsidRPr="00C302E2">
              <w:rPr>
                <w:rFonts w:cs="Arial"/>
              </w:rPr>
              <w:t>Performed</w:t>
            </w:r>
            <w:r w:rsidRPr="00C302E2">
              <w:rPr>
                <w:rFonts w:cs="Arial"/>
              </w:rPr>
              <w:br/>
              <w:t>by/Date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2CE1A5DE" w14:textId="33DF00F2" w:rsidR="00E20B25" w:rsidRPr="00AC752B" w:rsidRDefault="00E20B25" w:rsidP="00E20B25">
            <w:pPr>
              <w:spacing w:line="240" w:lineRule="atLeast"/>
              <w:jc w:val="center"/>
              <w:rPr>
                <w:rFonts w:cs="Arial"/>
              </w:rPr>
            </w:pPr>
            <w:r w:rsidRPr="00C302E2">
              <w:rPr>
                <w:rFonts w:cs="Arial"/>
              </w:rPr>
              <w:t>Witnessed</w:t>
            </w:r>
            <w:r w:rsidRPr="00C302E2">
              <w:rPr>
                <w:rFonts w:cs="Arial"/>
              </w:rPr>
              <w:br/>
              <w:t>by/Date</w:t>
            </w:r>
          </w:p>
        </w:tc>
      </w:tr>
      <w:tr w:rsidR="00E20B25" w:rsidRPr="00AC752B" w14:paraId="6AF398AA" w14:textId="77777777" w:rsidTr="000D01E3">
        <w:trPr>
          <w:cantSplit/>
          <w:trHeight w:val="1104"/>
          <w:jc w:val="center"/>
        </w:trPr>
        <w:tc>
          <w:tcPr>
            <w:tcW w:w="338" w:type="pct"/>
            <w:vMerge w:val="restart"/>
          </w:tcPr>
          <w:p w14:paraId="1E4D08B5" w14:textId="77777777" w:rsidR="00E20B25" w:rsidRPr="00AC752B" w:rsidRDefault="00E20B25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2" w:type="pct"/>
            <w:shd w:val="clear" w:color="auto" w:fill="auto"/>
          </w:tcPr>
          <w:p w14:paraId="59E4C134" w14:textId="77777777" w:rsidR="00E20B25" w:rsidRPr="00AC752B" w:rsidRDefault="00E20B25" w:rsidP="003B753D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  <w:r w:rsidRPr="00AC752B">
              <w:rPr>
                <w:rFonts w:cs="Arial"/>
              </w:rPr>
              <w:t xml:space="preserve">Verify from the column’s logbook that the </w:t>
            </w:r>
            <w:r w:rsidRPr="009A2074">
              <w:rPr>
                <w:rFonts w:cs="Arial"/>
                <w:bCs/>
                <w:u w:val="single"/>
              </w:rPr>
              <w:t>COLUMN</w:t>
            </w:r>
            <w:r w:rsidRPr="009A2074">
              <w:rPr>
                <w:rFonts w:cs="Arial"/>
                <w:bCs/>
              </w:rPr>
              <w:t xml:space="preserve"> was</w:t>
            </w:r>
            <w:r w:rsidRPr="00AC752B">
              <w:rPr>
                <w:rFonts w:cs="Arial"/>
              </w:rPr>
              <w:t xml:space="preserve"> both:</w:t>
            </w:r>
          </w:p>
          <w:p w14:paraId="37D4BE82" w14:textId="4ACDD569" w:rsidR="00E20B25" w:rsidRPr="00AC752B" w:rsidRDefault="00E20B25" w:rsidP="00B02839">
            <w:pPr>
              <w:pStyle w:val="Heading1"/>
              <w:numPr>
                <w:ilvl w:val="0"/>
                <w:numId w:val="0"/>
              </w:numPr>
              <w:spacing w:before="0" w:after="100" w:afterAutospacing="1"/>
              <w:ind w:left="360" w:hanging="360"/>
              <w:rPr>
                <w:sz w:val="20"/>
              </w:rPr>
            </w:pPr>
            <w:r w:rsidRPr="00AC752B">
              <w:rPr>
                <w:b w:val="0"/>
                <w:sz w:val="20"/>
              </w:rPr>
              <w:fldChar w:fldCharType="begin">
                <w:ffData>
                  <w:name w:val="Check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752B">
              <w:rPr>
                <w:b w:val="0"/>
                <w:sz w:val="20"/>
              </w:rPr>
              <w:instrText xml:space="preserve"> FORMCHECKBOX </w:instrText>
            </w:r>
            <w:r w:rsidR="00000000">
              <w:rPr>
                <w:b w:val="0"/>
                <w:sz w:val="20"/>
              </w:rPr>
            </w:r>
            <w:r w:rsidR="00000000">
              <w:rPr>
                <w:b w:val="0"/>
                <w:sz w:val="20"/>
              </w:rPr>
              <w:fldChar w:fldCharType="separate"/>
            </w:r>
            <w:r w:rsidRPr="00AC752B">
              <w:rPr>
                <w:b w:val="0"/>
                <w:sz w:val="20"/>
              </w:rPr>
              <w:fldChar w:fldCharType="end"/>
            </w:r>
            <w:r w:rsidRPr="00AC752B">
              <w:rPr>
                <w:b w:val="0"/>
                <w:sz w:val="20"/>
              </w:rPr>
              <w:t xml:space="preserve">  </w:t>
            </w:r>
            <w:r w:rsidRPr="00262344">
              <w:rPr>
                <w:rFonts w:cs="Times New Roman"/>
                <w:b w:val="0"/>
                <w:kern w:val="18"/>
                <w:sz w:val="20"/>
              </w:rPr>
              <w:t>Sanitized with 120 mM Phosphoric Acid, 167 mM Acetic Acid, 2.2 %(v/v) Benzyl Alcohol (</w:t>
            </w:r>
            <w:r>
              <w:rPr>
                <w:rFonts w:cs="Times New Roman"/>
                <w:b w:val="0"/>
                <w:kern w:val="18"/>
                <w:sz w:val="20"/>
              </w:rPr>
              <w:t>8006409</w:t>
            </w:r>
            <w:r w:rsidRPr="00262344">
              <w:rPr>
                <w:rFonts w:cs="Times New Roman"/>
                <w:b w:val="0"/>
                <w:kern w:val="18"/>
                <w:sz w:val="20"/>
              </w:rPr>
              <w:t>)</w:t>
            </w:r>
          </w:p>
          <w:p w14:paraId="0C53D310" w14:textId="51CCE73D" w:rsidR="00E20B25" w:rsidRPr="00AC752B" w:rsidRDefault="00E20B25" w:rsidP="00AE2915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0" w:after="100" w:afterAutospacing="1"/>
              <w:ind w:left="360" w:hanging="360"/>
              <w:rPr>
                <w:rFonts w:cs="Arial"/>
              </w:rPr>
            </w:pPr>
            <w:r w:rsidRPr="00AC752B">
              <w:rPr>
                <w:rFonts w:cs="Arial"/>
              </w:rPr>
              <w:fldChar w:fldCharType="begin">
                <w:ffData>
                  <w:name w:val="Check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752B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AC752B">
              <w:rPr>
                <w:rFonts w:cs="Arial"/>
              </w:rPr>
              <w:fldChar w:fldCharType="end"/>
            </w:r>
            <w:r w:rsidRPr="00AC752B">
              <w:rPr>
                <w:rFonts w:cs="Arial"/>
              </w:rPr>
              <w:t xml:space="preserve">  </w:t>
            </w:r>
            <w:r w:rsidRPr="00AC752B">
              <w:t xml:space="preserve">Stored in </w:t>
            </w:r>
            <w:r>
              <w:t>2%</w:t>
            </w:r>
            <w:r w:rsidR="00477324">
              <w:t xml:space="preserve"> (v/v)</w:t>
            </w:r>
            <w:r>
              <w:t xml:space="preserve"> </w:t>
            </w:r>
            <w:r w:rsidR="009A6302">
              <w:t>benzyl alcohol</w:t>
            </w:r>
            <w:r w:rsidR="009A6302">
              <w:rPr>
                <w:bCs/>
              </w:rPr>
              <w:t>, 100 mM Sodium Acetate, pH 5.0 (8004953)</w:t>
            </w:r>
          </w:p>
        </w:tc>
        <w:tc>
          <w:tcPr>
            <w:tcW w:w="625" w:type="pct"/>
            <w:shd w:val="clear" w:color="auto" w:fill="auto"/>
          </w:tcPr>
          <w:p w14:paraId="06D4C5FD" w14:textId="41AA3CB9" w:rsidR="00E20B25" w:rsidRPr="0078683C" w:rsidRDefault="00E20B25" w:rsidP="000D01E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0" w:after="0" w:line="240" w:lineRule="atLeast"/>
              <w:jc w:val="center"/>
              <w:rPr>
                <w:rFonts w:cs="Arial"/>
                <w:kern w:val="0"/>
                <w:sz w:val="12"/>
                <w:szCs w:val="12"/>
              </w:rPr>
            </w:pPr>
            <w:r w:rsidRPr="0078683C">
              <w:rPr>
                <w:rFonts w:cs="Arial"/>
                <w:kern w:val="0"/>
                <w:sz w:val="12"/>
                <w:szCs w:val="12"/>
              </w:rPr>
              <w:t>Day 1</w:t>
            </w:r>
          </w:p>
        </w:tc>
        <w:tc>
          <w:tcPr>
            <w:tcW w:w="625" w:type="pct"/>
            <w:shd w:val="clear" w:color="auto" w:fill="D9D9D9" w:themeFill="background1" w:themeFillShade="D9"/>
          </w:tcPr>
          <w:p w14:paraId="2BBC1EBA" w14:textId="2685868C" w:rsidR="00E20B25" w:rsidRPr="00AC752B" w:rsidRDefault="00E20B25" w:rsidP="000D01E3">
            <w:pPr>
              <w:spacing w:line="240" w:lineRule="atLeast"/>
              <w:jc w:val="center"/>
              <w:rPr>
                <w:rFonts w:cs="Arial"/>
              </w:rPr>
            </w:pPr>
          </w:p>
        </w:tc>
      </w:tr>
      <w:tr w:rsidR="00E20B25" w:rsidRPr="00AC752B" w14:paraId="47645B99" w14:textId="77777777" w:rsidTr="000D01E3">
        <w:trPr>
          <w:cantSplit/>
          <w:trHeight w:val="908"/>
          <w:jc w:val="center"/>
        </w:trPr>
        <w:tc>
          <w:tcPr>
            <w:tcW w:w="338" w:type="pct"/>
            <w:vMerge/>
          </w:tcPr>
          <w:p w14:paraId="1E349C75" w14:textId="77777777" w:rsidR="00E20B25" w:rsidRPr="00AC752B" w:rsidRDefault="00E20B25" w:rsidP="003B753D">
            <w:pPr>
              <w:pStyle w:val="Heading2"/>
              <w:numPr>
                <w:ilvl w:val="0"/>
                <w:numId w:val="0"/>
              </w:numPr>
              <w:spacing w:before="120"/>
              <w:jc w:val="both"/>
            </w:pPr>
          </w:p>
        </w:tc>
        <w:tc>
          <w:tcPr>
            <w:tcW w:w="3412" w:type="pct"/>
            <w:tcBorders>
              <w:bottom w:val="single" w:sz="4" w:space="0" w:color="auto"/>
            </w:tcBorders>
            <w:shd w:val="clear" w:color="auto" w:fill="auto"/>
          </w:tcPr>
          <w:p w14:paraId="797DFF24" w14:textId="77777777" w:rsidR="0022359B" w:rsidRPr="00AC752B" w:rsidRDefault="0022359B" w:rsidP="0022359B">
            <w:pPr>
              <w:pStyle w:val="Heading1"/>
              <w:numPr>
                <w:ilvl w:val="0"/>
                <w:numId w:val="0"/>
              </w:numPr>
              <w:spacing w:after="100" w:afterAutospacing="1"/>
              <w:ind w:left="360" w:hanging="360"/>
              <w:rPr>
                <w:sz w:val="20"/>
              </w:rPr>
            </w:pPr>
            <w:r w:rsidRPr="00AC752B">
              <w:rPr>
                <w:b w:val="0"/>
                <w:sz w:val="20"/>
              </w:rPr>
              <w:fldChar w:fldCharType="begin">
                <w:ffData>
                  <w:name w:val="Check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752B">
              <w:rPr>
                <w:b w:val="0"/>
                <w:sz w:val="20"/>
              </w:rPr>
              <w:instrText xml:space="preserve"> FORMCHECKBOX </w:instrText>
            </w:r>
            <w:r w:rsidR="00000000">
              <w:rPr>
                <w:b w:val="0"/>
                <w:sz w:val="20"/>
              </w:rPr>
            </w:r>
            <w:r w:rsidR="00000000">
              <w:rPr>
                <w:b w:val="0"/>
                <w:sz w:val="20"/>
              </w:rPr>
              <w:fldChar w:fldCharType="separate"/>
            </w:r>
            <w:r w:rsidRPr="00AC752B">
              <w:rPr>
                <w:b w:val="0"/>
                <w:sz w:val="20"/>
              </w:rPr>
              <w:fldChar w:fldCharType="end"/>
            </w:r>
            <w:r w:rsidRPr="00AC752B">
              <w:rPr>
                <w:b w:val="0"/>
                <w:sz w:val="20"/>
              </w:rPr>
              <w:t xml:space="preserve">  </w:t>
            </w:r>
            <w:r w:rsidRPr="00262344">
              <w:rPr>
                <w:rFonts w:cs="Times New Roman"/>
                <w:b w:val="0"/>
                <w:kern w:val="18"/>
                <w:sz w:val="20"/>
              </w:rPr>
              <w:t>Sanitized with 120 mM Phosphoric Acid, 167 mM Acetic Acid, 2.2 %(v/v) Benzyl Alcohol (</w:t>
            </w:r>
            <w:r>
              <w:rPr>
                <w:rFonts w:cs="Times New Roman"/>
                <w:b w:val="0"/>
                <w:kern w:val="18"/>
                <w:sz w:val="20"/>
              </w:rPr>
              <w:t>8006409</w:t>
            </w:r>
            <w:r w:rsidRPr="00262344">
              <w:rPr>
                <w:rFonts w:cs="Times New Roman"/>
                <w:b w:val="0"/>
                <w:kern w:val="18"/>
                <w:sz w:val="20"/>
              </w:rPr>
              <w:t>)</w:t>
            </w:r>
          </w:p>
          <w:p w14:paraId="68302E66" w14:textId="2F5E78A8" w:rsidR="00E20B25" w:rsidRPr="00AC752B" w:rsidRDefault="0022359B" w:rsidP="0022359B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0" w:after="100" w:afterAutospacing="1"/>
              <w:ind w:left="360" w:hanging="360"/>
              <w:rPr>
                <w:rFonts w:cs="Arial"/>
              </w:rPr>
            </w:pPr>
            <w:r w:rsidRPr="00AC752B">
              <w:rPr>
                <w:rFonts w:cs="Arial"/>
              </w:rPr>
              <w:fldChar w:fldCharType="begin">
                <w:ffData>
                  <w:name w:val="Check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752B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AC752B">
              <w:rPr>
                <w:rFonts w:cs="Arial"/>
              </w:rPr>
              <w:fldChar w:fldCharType="end"/>
            </w:r>
            <w:r w:rsidRPr="00AC752B">
              <w:rPr>
                <w:rFonts w:cs="Arial"/>
              </w:rPr>
              <w:t xml:space="preserve">  </w:t>
            </w:r>
            <w:r w:rsidR="009A6302" w:rsidRPr="00AC752B">
              <w:t xml:space="preserve">Stored in </w:t>
            </w:r>
            <w:r w:rsidR="009A6302">
              <w:t>2%</w:t>
            </w:r>
            <w:r w:rsidR="00477324">
              <w:t xml:space="preserve"> (v/v)</w:t>
            </w:r>
            <w:r w:rsidR="009A6302">
              <w:t xml:space="preserve"> benzyl alcohol</w:t>
            </w:r>
            <w:r w:rsidR="009A6302">
              <w:rPr>
                <w:bCs/>
              </w:rPr>
              <w:t>, 100 mM Sodium Acetate, pH 5.0 (8004953)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auto"/>
          </w:tcPr>
          <w:p w14:paraId="1B70FB37" w14:textId="7A2FCF78" w:rsidR="00E20B25" w:rsidRPr="0078683C" w:rsidRDefault="00E20B25" w:rsidP="000D01E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0" w:after="0" w:line="240" w:lineRule="atLeast"/>
              <w:jc w:val="center"/>
              <w:rPr>
                <w:rFonts w:cs="Arial"/>
                <w:kern w:val="0"/>
                <w:sz w:val="12"/>
                <w:szCs w:val="12"/>
              </w:rPr>
            </w:pPr>
            <w:r w:rsidRPr="0078683C">
              <w:rPr>
                <w:rFonts w:cs="Arial"/>
                <w:kern w:val="0"/>
                <w:sz w:val="12"/>
                <w:szCs w:val="12"/>
              </w:rPr>
              <w:t>Day 2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8621FA1" w14:textId="6B877C1A" w:rsidR="00E20B25" w:rsidRPr="00AC752B" w:rsidRDefault="00E20B25" w:rsidP="000D01E3">
            <w:pPr>
              <w:spacing w:line="240" w:lineRule="atLeast"/>
              <w:jc w:val="center"/>
              <w:rPr>
                <w:rFonts w:cs="Arial"/>
              </w:rPr>
            </w:pPr>
          </w:p>
        </w:tc>
      </w:tr>
      <w:tr w:rsidR="0022359B" w:rsidRPr="00AC752B" w14:paraId="08696F02" w14:textId="77777777" w:rsidTr="000D01E3">
        <w:trPr>
          <w:cantSplit/>
          <w:trHeight w:val="908"/>
          <w:jc w:val="center"/>
        </w:trPr>
        <w:tc>
          <w:tcPr>
            <w:tcW w:w="338" w:type="pct"/>
          </w:tcPr>
          <w:p w14:paraId="10310A81" w14:textId="77777777" w:rsidR="0022359B" w:rsidRPr="00AC752B" w:rsidRDefault="0022359B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2" w:type="pct"/>
            <w:shd w:val="clear" w:color="auto" w:fill="auto"/>
          </w:tcPr>
          <w:p w14:paraId="446CAD30" w14:textId="357C4AFC" w:rsidR="0022359B" w:rsidRPr="00AC752B" w:rsidRDefault="0022359B" w:rsidP="0022359B">
            <w:pPr>
              <w:pStyle w:val="Heading1"/>
              <w:numPr>
                <w:ilvl w:val="0"/>
                <w:numId w:val="0"/>
              </w:numPr>
              <w:spacing w:after="100" w:afterAutospacing="1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Verify that the </w:t>
            </w:r>
            <w:r w:rsidR="00A840D1">
              <w:rPr>
                <w:bCs/>
                <w:sz w:val="20"/>
              </w:rPr>
              <w:t>AZD8630</w:t>
            </w:r>
            <w:r w:rsidRPr="0022359B">
              <w:rPr>
                <w:bCs/>
                <w:sz w:val="20"/>
              </w:rPr>
              <w:t>_</w:t>
            </w:r>
            <w:r w:rsidR="004377D6">
              <w:rPr>
                <w:bCs/>
                <w:sz w:val="20"/>
              </w:rPr>
              <w:t>ProteinA</w:t>
            </w:r>
            <w:r w:rsidR="00B23008">
              <w:rPr>
                <w:bCs/>
                <w:sz w:val="20"/>
              </w:rPr>
              <w:t xml:space="preserve"> </w:t>
            </w:r>
            <w:r>
              <w:rPr>
                <w:b w:val="0"/>
                <w:sz w:val="20"/>
              </w:rPr>
              <w:t>method on the chromatography skid has been Wet Tested and Ran As-Expected.</w:t>
            </w:r>
          </w:p>
        </w:tc>
        <w:tc>
          <w:tcPr>
            <w:tcW w:w="625" w:type="pct"/>
            <w:shd w:val="clear" w:color="auto" w:fill="auto"/>
          </w:tcPr>
          <w:p w14:paraId="183CD85E" w14:textId="29EAA8C2" w:rsidR="0022359B" w:rsidRPr="0078683C" w:rsidRDefault="0022359B" w:rsidP="000D01E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0" w:after="0" w:line="240" w:lineRule="atLeast"/>
              <w:jc w:val="center"/>
              <w:rPr>
                <w:rFonts w:cs="Arial"/>
                <w:kern w:val="0"/>
                <w:sz w:val="12"/>
                <w:szCs w:val="12"/>
              </w:rPr>
            </w:pPr>
            <w:r>
              <w:rPr>
                <w:rFonts w:cs="Arial"/>
                <w:sz w:val="12"/>
              </w:rPr>
              <w:t>Day 1</w:t>
            </w:r>
          </w:p>
        </w:tc>
        <w:tc>
          <w:tcPr>
            <w:tcW w:w="625" w:type="pct"/>
          </w:tcPr>
          <w:p w14:paraId="71453E06" w14:textId="2A58EACD" w:rsidR="0022359B" w:rsidRPr="00AC752B" w:rsidRDefault="0022359B" w:rsidP="000D01E3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  <w:sz w:val="12"/>
              </w:rPr>
              <w:t>Day 1</w:t>
            </w:r>
          </w:p>
        </w:tc>
      </w:tr>
    </w:tbl>
    <w:p w14:paraId="361DFD53" w14:textId="77777777" w:rsidR="0022359B" w:rsidRDefault="0022359B">
      <w:pPr>
        <w:spacing w:line="240" w:lineRule="auto"/>
        <w:rPr>
          <w:rFonts w:cs="Arial"/>
          <w:b/>
          <w:sz w:val="22"/>
        </w:rPr>
      </w:pPr>
      <w:bookmarkStart w:id="23" w:name="_Ref261271132"/>
      <w:r>
        <w:br w:type="page"/>
      </w:r>
    </w:p>
    <w:p w14:paraId="137D8C97" w14:textId="6DECBB90" w:rsidR="001B6652" w:rsidRPr="00AC752B" w:rsidRDefault="000C67DE" w:rsidP="001B6652">
      <w:pPr>
        <w:pStyle w:val="Heading1"/>
        <w:tabs>
          <w:tab w:val="clear" w:pos="4860"/>
          <w:tab w:val="num" w:pos="4140"/>
        </w:tabs>
        <w:ind w:left="720"/>
        <w:jc w:val="both"/>
      </w:pPr>
      <w:r>
        <w:lastRenderedPageBreak/>
        <w:t>Chromatography Calculations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1"/>
        <w:gridCol w:w="1966"/>
        <w:gridCol w:w="259"/>
        <w:gridCol w:w="58"/>
        <w:gridCol w:w="108"/>
        <w:gridCol w:w="2391"/>
        <w:gridCol w:w="311"/>
        <w:gridCol w:w="2082"/>
        <w:gridCol w:w="1347"/>
        <w:gridCol w:w="1347"/>
      </w:tblGrid>
      <w:tr w:rsidR="00D35735" w:rsidRPr="00AC752B" w14:paraId="20D97465" w14:textId="77777777" w:rsidTr="008D69EE">
        <w:trPr>
          <w:trHeight w:val="25"/>
          <w:jc w:val="center"/>
        </w:trPr>
        <w:tc>
          <w:tcPr>
            <w:tcW w:w="427" w:type="pct"/>
            <w:vAlign w:val="center"/>
          </w:tcPr>
          <w:p w14:paraId="528726F7" w14:textId="77777777" w:rsidR="00D35735" w:rsidRPr="00D35735" w:rsidRDefault="00D35735" w:rsidP="00D35735">
            <w:pPr>
              <w:jc w:val="center"/>
            </w:pPr>
            <w:r w:rsidRPr="00D35735">
              <w:t>Step</w:t>
            </w:r>
          </w:p>
        </w:tc>
        <w:tc>
          <w:tcPr>
            <w:tcW w:w="3325" w:type="pct"/>
            <w:gridSpan w:val="7"/>
            <w:vAlign w:val="center"/>
          </w:tcPr>
          <w:p w14:paraId="50B18C47" w14:textId="72CD133D" w:rsidR="00D35735" w:rsidRPr="00D35735" w:rsidRDefault="00D35735" w:rsidP="00D35735">
            <w:pPr>
              <w:jc w:val="center"/>
            </w:pPr>
            <w:r w:rsidRPr="00D35735">
              <w:t>Description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14:paraId="465F6BEA" w14:textId="77777777" w:rsidR="00D35735" w:rsidRPr="00D35735" w:rsidRDefault="00D35735" w:rsidP="00D35735">
            <w:pPr>
              <w:jc w:val="center"/>
            </w:pPr>
            <w:r w:rsidRPr="00D35735">
              <w:t>Performed</w:t>
            </w:r>
            <w:r w:rsidRPr="00D35735">
              <w:br/>
              <w:t>by/Date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14:paraId="55BBCDF8" w14:textId="77777777" w:rsidR="00D35735" w:rsidRPr="00D35735" w:rsidRDefault="00D35735" w:rsidP="00D35735">
            <w:pPr>
              <w:jc w:val="center"/>
            </w:pPr>
            <w:r w:rsidRPr="00D35735">
              <w:t>Witnessed</w:t>
            </w:r>
            <w:r w:rsidRPr="00D35735">
              <w:br/>
              <w:t>by/Date</w:t>
            </w:r>
          </w:p>
        </w:tc>
      </w:tr>
      <w:tr w:rsidR="00043314" w:rsidRPr="00AC752B" w14:paraId="1801BB54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195"/>
          <w:jc w:val="center"/>
        </w:trPr>
        <w:tc>
          <w:tcPr>
            <w:tcW w:w="427" w:type="pct"/>
            <w:vMerge w:val="restart"/>
            <w:shd w:val="clear" w:color="auto" w:fill="auto"/>
          </w:tcPr>
          <w:p w14:paraId="1F4C3A73" w14:textId="77777777" w:rsidR="00043314" w:rsidRPr="00AC752B" w:rsidRDefault="0004331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24" w:name="_Ref100131707"/>
          </w:p>
        </w:tc>
        <w:bookmarkEnd w:id="24"/>
        <w:tc>
          <w:tcPr>
            <w:tcW w:w="3325" w:type="pct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940BB6B" w14:textId="77777777" w:rsidR="00043314" w:rsidRPr="000D6AB8" w:rsidRDefault="000D6AB8" w:rsidP="008F6CD3">
            <w:pPr>
              <w:rPr>
                <w:b/>
                <w:bCs/>
              </w:rPr>
            </w:pPr>
            <w:r w:rsidRPr="000D6AB8">
              <w:rPr>
                <w:b/>
                <w:bCs/>
              </w:rPr>
              <w:t>Load Concentration and Volume</w:t>
            </w:r>
          </w:p>
          <w:p w14:paraId="4A6B0D9E" w14:textId="643D4B4F" w:rsidR="000D6AB8" w:rsidRDefault="000D6AB8" w:rsidP="008F6CD3">
            <w:r>
              <w:t xml:space="preserve">Obtain the protein concentration and volume results for the Conditioned Medium (CM) from the </w:t>
            </w:r>
            <w:r w:rsidR="00A840D1">
              <w:rPr>
                <w:b/>
                <w:bCs/>
              </w:rPr>
              <w:t>AZD8630</w:t>
            </w:r>
            <w:r>
              <w:t xml:space="preserve"> Pod Harvest MPR (</w:t>
            </w:r>
            <w:r w:rsidR="00E854E3">
              <w:rPr>
                <w:rFonts w:cs="Arial"/>
                <w:b/>
                <w:bCs/>
                <w:color w:val="303030"/>
                <w:shd w:val="clear" w:color="auto" w:fill="FFFFFF"/>
              </w:rPr>
              <w:t>MABR-0023642</w:t>
            </w:r>
            <w:r w:rsidR="000D0301">
              <w:t>) and record the results below.</w:t>
            </w:r>
          </w:p>
        </w:tc>
        <w:tc>
          <w:tcPr>
            <w:tcW w:w="624" w:type="pct"/>
            <w:vMerge w:val="restart"/>
            <w:tcBorders>
              <w:right w:val="single" w:sz="2" w:space="0" w:color="auto"/>
            </w:tcBorders>
            <w:shd w:val="clear" w:color="auto" w:fill="auto"/>
          </w:tcPr>
          <w:p w14:paraId="07F636F3" w14:textId="3BCECF79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Bag 1</w:t>
            </w:r>
          </w:p>
        </w:tc>
        <w:tc>
          <w:tcPr>
            <w:tcW w:w="624" w:type="pct"/>
            <w:vMerge w:val="restart"/>
            <w:tcBorders>
              <w:left w:val="single" w:sz="2" w:space="0" w:color="auto"/>
            </w:tcBorders>
            <w:shd w:val="clear" w:color="auto" w:fill="auto"/>
          </w:tcPr>
          <w:p w14:paraId="0BA6C5DF" w14:textId="29B49E3D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Bag 1</w:t>
            </w:r>
          </w:p>
        </w:tc>
      </w:tr>
      <w:tr w:rsidR="00043314" w:rsidRPr="00AC752B" w14:paraId="05EA6FE8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432"/>
          <w:jc w:val="center"/>
        </w:trPr>
        <w:tc>
          <w:tcPr>
            <w:tcW w:w="427" w:type="pct"/>
            <w:vMerge/>
            <w:shd w:val="clear" w:color="auto" w:fill="auto"/>
          </w:tcPr>
          <w:p w14:paraId="06DE82F3" w14:textId="77777777" w:rsidR="00043314" w:rsidRPr="00AC752B" w:rsidRDefault="0004331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325" w:type="pct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15253DC" w14:textId="27AAFCA8" w:rsidR="00043314" w:rsidRPr="003F436E" w:rsidRDefault="00043314" w:rsidP="00A653BD">
            <w:pPr>
              <w:jc w:val="center"/>
              <w:rPr>
                <w:b/>
                <w:bCs/>
              </w:rPr>
            </w:pPr>
            <w:r w:rsidRPr="003F436E">
              <w:rPr>
                <w:b/>
                <w:bCs/>
              </w:rPr>
              <w:t>Bag 1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6E67DF82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21F66E19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</w:tr>
      <w:tr w:rsidR="00043314" w:rsidRPr="00AC752B" w14:paraId="48C5E845" w14:textId="77777777" w:rsidTr="00F51057">
        <w:tblPrEx>
          <w:tblBorders>
            <w:insideH w:val="single" w:sz="6" w:space="0" w:color="auto"/>
          </w:tblBorders>
        </w:tblPrEx>
        <w:trPr>
          <w:cantSplit/>
          <w:trHeight w:val="498"/>
          <w:jc w:val="center"/>
        </w:trPr>
        <w:tc>
          <w:tcPr>
            <w:tcW w:w="427" w:type="pct"/>
            <w:vMerge/>
            <w:shd w:val="clear" w:color="auto" w:fill="auto"/>
          </w:tcPr>
          <w:p w14:paraId="4778E3C7" w14:textId="77777777" w:rsidR="00043314" w:rsidRPr="00AC752B" w:rsidRDefault="0004331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108" w:type="pct"/>
            <w:gridSpan w:val="4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F8888F8" w14:textId="19AABB32" w:rsidR="00043314" w:rsidRDefault="00043314" w:rsidP="008F6CD3">
            <w:r>
              <w:t>CM Product Net Volume</w:t>
            </w:r>
          </w:p>
        </w:tc>
        <w:tc>
          <w:tcPr>
            <w:tcW w:w="2216" w:type="pct"/>
            <w:gridSpan w:val="3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3C71786" w14:textId="3B6A6734" w:rsidR="00043314" w:rsidRDefault="00043314" w:rsidP="00A653BD">
            <w:pPr>
              <w:jc w:val="right"/>
            </w:pPr>
            <w:r>
              <w:t>Kg=L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07DE2C13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714D97D0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</w:tr>
      <w:tr w:rsidR="00043314" w:rsidRPr="00AC752B" w14:paraId="077E319F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61C5D17F" w14:textId="77777777" w:rsidR="00043314" w:rsidRPr="00AC752B" w:rsidRDefault="0004331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108" w:type="pct"/>
            <w:gridSpan w:val="4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C8D2291" w14:textId="5ADD4D24" w:rsidR="00043314" w:rsidRDefault="00043314" w:rsidP="008F6CD3">
            <w:r>
              <w:t>CM Concentration</w:t>
            </w:r>
          </w:p>
        </w:tc>
        <w:tc>
          <w:tcPr>
            <w:tcW w:w="2216" w:type="pct"/>
            <w:gridSpan w:val="3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D02DEEF" w14:textId="23AAC4DA" w:rsidR="00043314" w:rsidRDefault="00043314" w:rsidP="00A653BD">
            <w:pPr>
              <w:jc w:val="right"/>
            </w:pPr>
            <w:r>
              <w:t>g/L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722F62F1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1EF3BBF4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</w:tr>
      <w:tr w:rsidR="00043314" w:rsidRPr="00AC752B" w14:paraId="22F17B64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391DD2AB" w14:textId="77777777" w:rsidR="00043314" w:rsidRPr="00AC752B" w:rsidRDefault="0004331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108" w:type="pct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6EC892D" w14:textId="62729723" w:rsidR="00043314" w:rsidRDefault="00043314" w:rsidP="008F6CD3">
            <w:r>
              <w:t>DLIMS Information</w:t>
            </w:r>
          </w:p>
        </w:tc>
        <w:tc>
          <w:tcPr>
            <w:tcW w:w="110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1B57668E" w14:textId="32E2D21D" w:rsidR="00043314" w:rsidRPr="00033E34" w:rsidRDefault="00043314" w:rsidP="002C46E0">
            <w:pPr>
              <w:rPr>
                <w:sz w:val="16"/>
                <w:szCs w:val="16"/>
              </w:rPr>
            </w:pPr>
            <w:r w:rsidRPr="00033E34">
              <w:rPr>
                <w:sz w:val="16"/>
                <w:szCs w:val="16"/>
              </w:rPr>
              <w:t>Project Number</w:t>
            </w:r>
          </w:p>
        </w:tc>
        <w:tc>
          <w:tcPr>
            <w:tcW w:w="1108" w:type="pct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4827CE4D" w14:textId="2C772448" w:rsidR="00043314" w:rsidRPr="00033E34" w:rsidRDefault="00043314" w:rsidP="002C46E0">
            <w:pPr>
              <w:rPr>
                <w:sz w:val="16"/>
                <w:szCs w:val="16"/>
              </w:rPr>
            </w:pPr>
            <w:r w:rsidRPr="00033E34">
              <w:rPr>
                <w:sz w:val="16"/>
                <w:szCs w:val="16"/>
              </w:rPr>
              <w:t>Sample Number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3A223431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4D391BEF" w14:textId="77777777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</w:p>
        </w:tc>
      </w:tr>
      <w:tr w:rsidR="00043314" w:rsidRPr="00AC752B" w14:paraId="57C4CC03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432"/>
          <w:jc w:val="center"/>
        </w:trPr>
        <w:tc>
          <w:tcPr>
            <w:tcW w:w="427" w:type="pct"/>
            <w:vMerge/>
            <w:shd w:val="clear" w:color="auto" w:fill="auto"/>
          </w:tcPr>
          <w:p w14:paraId="0EF218AF" w14:textId="77777777" w:rsidR="00043314" w:rsidRPr="00AC752B" w:rsidRDefault="00043314" w:rsidP="0052312F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jc w:val="both"/>
            </w:pPr>
          </w:p>
        </w:tc>
        <w:tc>
          <w:tcPr>
            <w:tcW w:w="3325" w:type="pct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1B70298" w14:textId="03BE838E" w:rsidR="00043314" w:rsidRPr="003F436E" w:rsidRDefault="00043314" w:rsidP="0052312F">
            <w:pPr>
              <w:jc w:val="center"/>
              <w:rPr>
                <w:b/>
                <w:bCs/>
                <w:sz w:val="16"/>
                <w:szCs w:val="16"/>
              </w:rPr>
            </w:pPr>
            <w:r w:rsidRPr="003F436E">
              <w:rPr>
                <w:b/>
                <w:bCs/>
              </w:rPr>
              <w:t>Bag 2, If Applicable</w:t>
            </w:r>
          </w:p>
        </w:tc>
        <w:tc>
          <w:tcPr>
            <w:tcW w:w="624" w:type="pct"/>
            <w:vMerge w:val="restart"/>
            <w:tcBorders>
              <w:right w:val="single" w:sz="2" w:space="0" w:color="auto"/>
            </w:tcBorders>
            <w:shd w:val="clear" w:color="auto" w:fill="auto"/>
          </w:tcPr>
          <w:p w14:paraId="24EB60FB" w14:textId="07D6AC6B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Bag 2</w:t>
            </w:r>
          </w:p>
        </w:tc>
        <w:tc>
          <w:tcPr>
            <w:tcW w:w="624" w:type="pct"/>
            <w:vMerge w:val="restart"/>
            <w:tcBorders>
              <w:left w:val="single" w:sz="2" w:space="0" w:color="auto"/>
            </w:tcBorders>
            <w:shd w:val="clear" w:color="auto" w:fill="auto"/>
          </w:tcPr>
          <w:p w14:paraId="74F435E7" w14:textId="3D23F2BA" w:rsidR="00043314" w:rsidRPr="00F95E47" w:rsidRDefault="00043314" w:rsidP="00F95E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Bag 2</w:t>
            </w:r>
          </w:p>
        </w:tc>
      </w:tr>
      <w:tr w:rsidR="00043314" w:rsidRPr="00AC752B" w14:paraId="7D05B31A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6BDA6DFF" w14:textId="77777777" w:rsidR="00043314" w:rsidRPr="00AC752B" w:rsidRDefault="00043314" w:rsidP="0052312F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108" w:type="pct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9DA537C" w14:textId="018E6D8F" w:rsidR="00043314" w:rsidRPr="0052312F" w:rsidRDefault="00043314" w:rsidP="0004583D">
            <w:r>
              <w:t>CM Product Net Volume</w:t>
            </w:r>
          </w:p>
        </w:tc>
        <w:tc>
          <w:tcPr>
            <w:tcW w:w="2216" w:type="pct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5BABA8F" w14:textId="6910EE38" w:rsidR="00043314" w:rsidRPr="0052312F" w:rsidRDefault="00043314" w:rsidP="0052312F">
            <w:pPr>
              <w:jc w:val="right"/>
            </w:pPr>
            <w:r>
              <w:t>Kg=L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5793E194" w14:textId="77777777" w:rsidR="00043314" w:rsidRPr="00F95E47" w:rsidRDefault="00043314" w:rsidP="005231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5F41DE9A" w14:textId="77777777" w:rsidR="00043314" w:rsidRPr="00F95E47" w:rsidRDefault="00043314" w:rsidP="0052312F">
            <w:pPr>
              <w:jc w:val="center"/>
              <w:rPr>
                <w:sz w:val="16"/>
                <w:szCs w:val="16"/>
              </w:rPr>
            </w:pPr>
          </w:p>
        </w:tc>
      </w:tr>
      <w:tr w:rsidR="00043314" w:rsidRPr="00AC752B" w14:paraId="66A4A0FA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5EB4E1A2" w14:textId="77777777" w:rsidR="00043314" w:rsidRPr="00AC752B" w:rsidRDefault="00043314" w:rsidP="0052312F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108" w:type="pct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699F1AC" w14:textId="500DC6B6" w:rsidR="00043314" w:rsidRPr="0052312F" w:rsidRDefault="00043314" w:rsidP="0004583D">
            <w:r>
              <w:t>CM Concentration</w:t>
            </w:r>
          </w:p>
        </w:tc>
        <w:tc>
          <w:tcPr>
            <w:tcW w:w="2216" w:type="pct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C40E0FC" w14:textId="498FBAED" w:rsidR="00043314" w:rsidRPr="0052312F" w:rsidRDefault="00043314" w:rsidP="0052312F">
            <w:pPr>
              <w:jc w:val="right"/>
            </w:pPr>
            <w:r>
              <w:t>g/L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40041B48" w14:textId="77777777" w:rsidR="00043314" w:rsidRPr="00F95E47" w:rsidRDefault="00043314" w:rsidP="005231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78977D08" w14:textId="77777777" w:rsidR="00043314" w:rsidRPr="00F95E47" w:rsidRDefault="00043314" w:rsidP="0052312F">
            <w:pPr>
              <w:jc w:val="center"/>
              <w:rPr>
                <w:sz w:val="16"/>
                <w:szCs w:val="16"/>
              </w:rPr>
            </w:pPr>
          </w:p>
        </w:tc>
      </w:tr>
      <w:tr w:rsidR="00043314" w:rsidRPr="00AC752B" w14:paraId="5F66E7B7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54C08770" w14:textId="77777777" w:rsidR="00043314" w:rsidRPr="00AC752B" w:rsidRDefault="00043314" w:rsidP="0052312F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108" w:type="pct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28BD026" w14:textId="3B8D2410" w:rsidR="00043314" w:rsidRPr="0052312F" w:rsidRDefault="00043314" w:rsidP="0004583D">
            <w:r>
              <w:t>DLIMS Information</w:t>
            </w:r>
          </w:p>
        </w:tc>
        <w:tc>
          <w:tcPr>
            <w:tcW w:w="110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28BD2EC1" w14:textId="5F3AF8D1" w:rsidR="00043314" w:rsidRPr="0052312F" w:rsidRDefault="00043314" w:rsidP="0052312F">
            <w:r w:rsidRPr="00033E34">
              <w:rPr>
                <w:sz w:val="16"/>
                <w:szCs w:val="16"/>
              </w:rPr>
              <w:t>Project Number</w:t>
            </w:r>
          </w:p>
        </w:tc>
        <w:tc>
          <w:tcPr>
            <w:tcW w:w="1108" w:type="pct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918ADC0" w14:textId="74685C6A" w:rsidR="00043314" w:rsidRPr="0052312F" w:rsidRDefault="00043314" w:rsidP="0052312F">
            <w:r w:rsidRPr="00033E34">
              <w:rPr>
                <w:sz w:val="16"/>
                <w:szCs w:val="16"/>
              </w:rPr>
              <w:t>Sample Number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42CE8554" w14:textId="77777777" w:rsidR="00043314" w:rsidRPr="00F95E47" w:rsidRDefault="00043314" w:rsidP="005231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07DDB49F" w14:textId="77777777" w:rsidR="00043314" w:rsidRPr="00F95E47" w:rsidRDefault="00043314" w:rsidP="0052312F">
            <w:pPr>
              <w:jc w:val="center"/>
              <w:rPr>
                <w:sz w:val="16"/>
                <w:szCs w:val="16"/>
              </w:rPr>
            </w:pPr>
          </w:p>
        </w:tc>
      </w:tr>
      <w:tr w:rsidR="00043314" w:rsidRPr="00AC752B" w14:paraId="7E2FA6A8" w14:textId="77777777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43DE4611" w14:textId="77777777" w:rsidR="00043314" w:rsidRPr="00AC752B" w:rsidRDefault="00043314" w:rsidP="00043314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jc w:val="both"/>
            </w:pPr>
          </w:p>
        </w:tc>
        <w:tc>
          <w:tcPr>
            <w:tcW w:w="3325" w:type="pct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BE78A9C" w14:textId="5583C62D" w:rsidR="00043314" w:rsidRPr="003F436E" w:rsidRDefault="00043314" w:rsidP="00043314">
            <w:pPr>
              <w:jc w:val="right"/>
              <w:rPr>
                <w:sz w:val="16"/>
                <w:szCs w:val="16"/>
              </w:rPr>
            </w:pPr>
            <w:r w:rsidRPr="003F436E">
              <w:t>SAP Consumption performed by/Date</w:t>
            </w:r>
          </w:p>
        </w:tc>
        <w:tc>
          <w:tcPr>
            <w:tcW w:w="1248" w:type="pct"/>
            <w:gridSpan w:val="2"/>
            <w:shd w:val="clear" w:color="auto" w:fill="auto"/>
          </w:tcPr>
          <w:p w14:paraId="6AA95BB2" w14:textId="77777777" w:rsidR="00043314" w:rsidRPr="00F95E47" w:rsidRDefault="00043314" w:rsidP="0052312F">
            <w:pPr>
              <w:jc w:val="center"/>
              <w:rPr>
                <w:sz w:val="16"/>
                <w:szCs w:val="16"/>
              </w:rPr>
            </w:pPr>
          </w:p>
        </w:tc>
      </w:tr>
      <w:tr w:rsidR="008F6CD3" w:rsidRPr="00AC752B" w14:paraId="2043461A" w14:textId="37A86CF4" w:rsidTr="003F436E">
        <w:tblPrEx>
          <w:tblBorders>
            <w:insideH w:val="single" w:sz="6" w:space="0" w:color="auto"/>
          </w:tblBorders>
        </w:tblPrEx>
        <w:trPr>
          <w:cantSplit/>
          <w:trHeight w:val="534"/>
          <w:jc w:val="center"/>
        </w:trPr>
        <w:tc>
          <w:tcPr>
            <w:tcW w:w="427" w:type="pct"/>
            <w:vMerge w:val="restart"/>
            <w:shd w:val="clear" w:color="auto" w:fill="auto"/>
          </w:tcPr>
          <w:p w14:paraId="532EFA95" w14:textId="77777777" w:rsidR="008F6CD3" w:rsidRPr="00AC752B" w:rsidRDefault="008F6CD3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25" w:name="_Ref56516965"/>
          </w:p>
        </w:tc>
        <w:bookmarkEnd w:id="25"/>
        <w:tc>
          <w:tcPr>
            <w:tcW w:w="3325" w:type="pct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C5010C0" w14:textId="57D6A2FA" w:rsidR="008F6CD3" w:rsidRDefault="008F6CD3" w:rsidP="008F6CD3">
            <w:r>
              <w:t xml:space="preserve">Calculate </w:t>
            </w:r>
            <w:r w:rsidR="00575554">
              <w:t>the Total Amount of Protein</w:t>
            </w:r>
            <w:r>
              <w:t xml:space="preserve"> in Bag 1.</w:t>
            </w:r>
          </w:p>
        </w:tc>
        <w:tc>
          <w:tcPr>
            <w:tcW w:w="624" w:type="pct"/>
            <w:vMerge w:val="restart"/>
            <w:tcBorders>
              <w:right w:val="single" w:sz="2" w:space="0" w:color="auto"/>
            </w:tcBorders>
            <w:shd w:val="clear" w:color="auto" w:fill="auto"/>
          </w:tcPr>
          <w:p w14:paraId="369F81CC" w14:textId="0380724A" w:rsidR="008F6CD3" w:rsidRPr="00F95E47" w:rsidRDefault="008F6CD3" w:rsidP="00F95E4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 w:val="restart"/>
            <w:tcBorders>
              <w:left w:val="single" w:sz="2" w:space="0" w:color="auto"/>
            </w:tcBorders>
            <w:shd w:val="clear" w:color="auto" w:fill="auto"/>
          </w:tcPr>
          <w:p w14:paraId="53689C97" w14:textId="71AD2C1D" w:rsidR="008F6CD3" w:rsidRPr="00F95E47" w:rsidRDefault="008F6CD3" w:rsidP="00F95E47">
            <w:pPr>
              <w:jc w:val="center"/>
              <w:rPr>
                <w:sz w:val="16"/>
                <w:szCs w:val="16"/>
              </w:rPr>
            </w:pPr>
          </w:p>
        </w:tc>
      </w:tr>
      <w:tr w:rsidR="008F6CD3" w:rsidRPr="00AC752B" w14:paraId="54EB774C" w14:textId="5DE9F426" w:rsidTr="008D69EE">
        <w:tblPrEx>
          <w:tblBorders>
            <w:insideH w:val="single" w:sz="6" w:space="0" w:color="auto"/>
          </w:tblBorders>
        </w:tblPrEx>
        <w:trPr>
          <w:cantSplit/>
          <w:trHeight w:val="150"/>
          <w:jc w:val="center"/>
        </w:trPr>
        <w:tc>
          <w:tcPr>
            <w:tcW w:w="427" w:type="pct"/>
            <w:vMerge/>
            <w:shd w:val="clear" w:color="auto" w:fill="auto"/>
          </w:tcPr>
          <w:p w14:paraId="49759761" w14:textId="77777777" w:rsidR="008F6CD3" w:rsidRPr="00AC752B" w:rsidRDefault="008F6CD3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11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F3D4053" w14:textId="27D5CAE9" w:rsidR="008F6CD3" w:rsidRDefault="004B5072" w:rsidP="008F6CD3">
            <w:pPr>
              <w:jc w:val="center"/>
            </w:pPr>
            <w:r>
              <w:t>CM Product</w:t>
            </w:r>
            <w:r w:rsidR="00E714CE">
              <w:t xml:space="preserve"> </w:t>
            </w:r>
            <w:r w:rsidR="00E2708F">
              <w:t xml:space="preserve">Net </w:t>
            </w:r>
            <w:r w:rsidR="00E714CE">
              <w:t>Volume</w:t>
            </w:r>
            <w:r>
              <w:t xml:space="preserve"> </w:t>
            </w:r>
            <w:r w:rsidR="000876D1">
              <w:t>-</w:t>
            </w:r>
            <w:r w:rsidR="00DE390C" w:rsidRPr="005775EB">
              <w:t xml:space="preserve"> </w:t>
            </w:r>
            <w:r w:rsidR="00DE390C">
              <w:t>Bag</w:t>
            </w:r>
            <w:r w:rsidR="00DE390C" w:rsidRPr="005775EB">
              <w:t xml:space="preserve"> 1</w:t>
            </w:r>
            <w:r w:rsidR="00386301">
              <w:br/>
            </w:r>
            <w:r w:rsidR="00386301" w:rsidRPr="006C7784">
              <w:rPr>
                <w:b/>
                <w:bCs/>
              </w:rPr>
              <w:t>(Step</w:t>
            </w:r>
            <w:r w:rsidR="000876D1">
              <w:rPr>
                <w:b/>
                <w:bCs/>
              </w:rPr>
              <w:t xml:space="preserve"> </w:t>
            </w:r>
            <w:r w:rsidR="000876D1">
              <w:rPr>
                <w:b/>
                <w:bCs/>
              </w:rPr>
              <w:fldChar w:fldCharType="begin"/>
            </w:r>
            <w:r w:rsidR="000876D1">
              <w:rPr>
                <w:b/>
                <w:bCs/>
              </w:rPr>
              <w:instrText xml:space="preserve"> REF _Ref100131707 \r \h </w:instrText>
            </w:r>
            <w:r w:rsidR="000876D1">
              <w:rPr>
                <w:b/>
                <w:bCs/>
              </w:rPr>
            </w:r>
            <w:r w:rsidR="000876D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 w:rsidR="000876D1">
              <w:rPr>
                <w:b/>
                <w:bCs/>
              </w:rPr>
              <w:fldChar w:fldCharType="end"/>
            </w:r>
            <w:r w:rsidR="00386301" w:rsidRPr="006C7784">
              <w:rPr>
                <w:b/>
                <w:bCs/>
              </w:rPr>
              <w:t>)</w:t>
            </w:r>
          </w:p>
        </w:tc>
        <w:tc>
          <w:tcPr>
            <w:tcW w:w="147" w:type="pct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A68E836" w14:textId="7C7CFCBC" w:rsidR="008F6CD3" w:rsidRDefault="008F6CD3" w:rsidP="008F6CD3">
            <w:pPr>
              <w:jc w:val="center"/>
            </w:pPr>
            <w:r>
              <w:t>x</w:t>
            </w:r>
          </w:p>
        </w:tc>
        <w:tc>
          <w:tcPr>
            <w:tcW w:w="1158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EC56F0C" w14:textId="0844E712" w:rsidR="008F6CD3" w:rsidRDefault="000876D1" w:rsidP="008F6CD3">
            <w:pPr>
              <w:jc w:val="center"/>
            </w:pPr>
            <w:r>
              <w:t>CM Concentration</w:t>
            </w:r>
            <w:r w:rsidR="00EF5C8B">
              <w:t xml:space="preserve"> – </w:t>
            </w:r>
            <w:r w:rsidR="000D01E3">
              <w:br/>
            </w:r>
            <w:r w:rsidR="00EF5C8B">
              <w:t>Bag 1</w:t>
            </w:r>
            <w:r w:rsidR="00386301">
              <w:br/>
            </w:r>
            <w:r w:rsidR="00386301" w:rsidRPr="00902412">
              <w:rPr>
                <w:b/>
                <w:bCs/>
              </w:rPr>
              <w:t>(Step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_Ref100131707 \r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>
              <w:rPr>
                <w:b/>
                <w:bCs/>
              </w:rPr>
              <w:fldChar w:fldCharType="end"/>
            </w:r>
            <w:r w:rsidR="00386301" w:rsidRPr="00902412">
              <w:rPr>
                <w:b/>
                <w:bCs/>
              </w:rPr>
              <w:t>)</w:t>
            </w:r>
          </w:p>
        </w:tc>
        <w:tc>
          <w:tcPr>
            <w:tcW w:w="14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C3D012A" w14:textId="61F8A88A" w:rsidR="008F6CD3" w:rsidRDefault="008F6CD3" w:rsidP="008F6CD3">
            <w:pPr>
              <w:jc w:val="center"/>
            </w:pPr>
            <w:r>
              <w:t>=</w:t>
            </w:r>
          </w:p>
        </w:tc>
        <w:tc>
          <w:tcPr>
            <w:tcW w:w="9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D165937" w14:textId="1D1B04A3" w:rsidR="008F6CD3" w:rsidRDefault="00575554" w:rsidP="008F6CD3">
            <w:pPr>
              <w:jc w:val="center"/>
            </w:pPr>
            <w:r>
              <w:t>Total Amount of Protein</w:t>
            </w:r>
            <w:r w:rsidR="00E2708F">
              <w:t xml:space="preserve"> -</w:t>
            </w:r>
            <w:r w:rsidR="008F6CD3">
              <w:t xml:space="preserve"> </w:t>
            </w:r>
            <w:r w:rsidR="008F6CD3">
              <w:br/>
              <w:t>Bag 1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2BD9930F" w14:textId="628D983D" w:rsidR="008F6CD3" w:rsidRPr="00AC752B" w:rsidRDefault="008F6CD3" w:rsidP="009E3ABD">
            <w:pPr>
              <w:rPr>
                <w:rFonts w:cs="Arial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73484C6A" w14:textId="77777777" w:rsidR="008F6CD3" w:rsidRPr="00AC752B" w:rsidRDefault="008F6CD3" w:rsidP="009E3ABD">
            <w:pPr>
              <w:rPr>
                <w:rFonts w:cs="Arial"/>
              </w:rPr>
            </w:pPr>
          </w:p>
        </w:tc>
      </w:tr>
      <w:tr w:rsidR="008F6CD3" w:rsidRPr="00AC752B" w14:paraId="358EC719" w14:textId="4E093007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01FA015F" w14:textId="77777777" w:rsidR="008F6CD3" w:rsidRPr="00AC752B" w:rsidRDefault="008F6CD3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11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13492A" w14:textId="0CFE8403" w:rsidR="008F6CD3" w:rsidRDefault="00AD5D87" w:rsidP="00AD5D87">
            <w:pPr>
              <w:jc w:val="right"/>
            </w:pPr>
            <w:r>
              <w:t>L</w:t>
            </w:r>
          </w:p>
        </w:tc>
        <w:tc>
          <w:tcPr>
            <w:tcW w:w="147" w:type="pct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31D86C" w14:textId="77777777" w:rsidR="008F6CD3" w:rsidRDefault="008F6CD3" w:rsidP="008F6CD3"/>
        </w:tc>
        <w:tc>
          <w:tcPr>
            <w:tcW w:w="1158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2A319D3" w14:textId="30083783" w:rsidR="008F6CD3" w:rsidRDefault="00AD5D87" w:rsidP="00AD5D87">
            <w:pPr>
              <w:jc w:val="right"/>
            </w:pPr>
            <w:r>
              <w:t>g/L</w:t>
            </w:r>
          </w:p>
        </w:tc>
        <w:tc>
          <w:tcPr>
            <w:tcW w:w="144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3417155" w14:textId="77777777" w:rsidR="008F6CD3" w:rsidRDefault="008F6CD3" w:rsidP="008F6CD3"/>
        </w:tc>
        <w:tc>
          <w:tcPr>
            <w:tcW w:w="9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4F716D7" w14:textId="46467741" w:rsidR="008F6CD3" w:rsidRDefault="00AD5D87" w:rsidP="00AD5D87">
            <w:pPr>
              <w:jc w:val="right"/>
            </w:pPr>
            <w:r>
              <w:t>g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51EABE2E" w14:textId="4A52C908" w:rsidR="008F6CD3" w:rsidRPr="00AC752B" w:rsidRDefault="008F6CD3" w:rsidP="009E3ABD">
            <w:pPr>
              <w:rPr>
                <w:rFonts w:cs="Arial"/>
              </w:rPr>
            </w:pPr>
          </w:p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51845CD3" w14:textId="77777777" w:rsidR="008F6CD3" w:rsidRPr="00AC752B" w:rsidRDefault="008F6CD3" w:rsidP="009E3ABD">
            <w:pPr>
              <w:rPr>
                <w:rFonts w:cs="Arial"/>
              </w:rPr>
            </w:pPr>
          </w:p>
        </w:tc>
      </w:tr>
      <w:tr w:rsidR="00F95E47" w:rsidRPr="00AC752B" w14:paraId="492E6BB8" w14:textId="5CD3F174" w:rsidTr="003F436E">
        <w:tblPrEx>
          <w:tblBorders>
            <w:insideH w:val="single" w:sz="6" w:space="0" w:color="auto"/>
          </w:tblBorders>
        </w:tblPrEx>
        <w:trPr>
          <w:cantSplit/>
          <w:trHeight w:val="525"/>
          <w:jc w:val="center"/>
        </w:trPr>
        <w:tc>
          <w:tcPr>
            <w:tcW w:w="427" w:type="pct"/>
            <w:vMerge w:val="restart"/>
            <w:shd w:val="clear" w:color="auto" w:fill="auto"/>
          </w:tcPr>
          <w:p w14:paraId="63DBFDAD" w14:textId="77777777" w:rsidR="00F95E47" w:rsidRPr="00AC752B" w:rsidRDefault="00F95E47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26" w:name="_Ref57647072"/>
          </w:p>
        </w:tc>
        <w:bookmarkEnd w:id="26"/>
        <w:tc>
          <w:tcPr>
            <w:tcW w:w="3325" w:type="pct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99FB409" w14:textId="3C588CF4" w:rsidR="00F95E47" w:rsidRDefault="00575554" w:rsidP="00F95E47">
            <w:r>
              <w:t>Calculate the Total Amount of Protein in Bag 2, if applicable.</w:t>
            </w:r>
          </w:p>
        </w:tc>
        <w:tc>
          <w:tcPr>
            <w:tcW w:w="624" w:type="pct"/>
            <w:vMerge w:val="restart"/>
            <w:tcBorders>
              <w:right w:val="single" w:sz="2" w:space="0" w:color="auto"/>
            </w:tcBorders>
            <w:shd w:val="clear" w:color="auto" w:fill="auto"/>
          </w:tcPr>
          <w:p w14:paraId="4ECA7D1C" w14:textId="70DD1522" w:rsidR="00F95E47" w:rsidRPr="00F95E47" w:rsidRDefault="00F95E47" w:rsidP="00F95E47">
            <w:pPr>
              <w:jc w:val="center"/>
            </w:pPr>
          </w:p>
        </w:tc>
        <w:tc>
          <w:tcPr>
            <w:tcW w:w="624" w:type="pct"/>
            <w:vMerge w:val="restart"/>
            <w:tcBorders>
              <w:left w:val="single" w:sz="2" w:space="0" w:color="auto"/>
            </w:tcBorders>
            <w:shd w:val="clear" w:color="auto" w:fill="auto"/>
          </w:tcPr>
          <w:p w14:paraId="49E2D2DF" w14:textId="1B824D52" w:rsidR="00F95E47" w:rsidRPr="00F95E47" w:rsidRDefault="00F95E47" w:rsidP="00F95E47">
            <w:pPr>
              <w:jc w:val="center"/>
            </w:pPr>
          </w:p>
        </w:tc>
      </w:tr>
      <w:tr w:rsidR="008F6CD3" w:rsidRPr="00AC752B" w14:paraId="4DF9595D" w14:textId="41AF040B" w:rsidTr="008D69EE">
        <w:tblPrEx>
          <w:tblBorders>
            <w:insideH w:val="single" w:sz="6" w:space="0" w:color="auto"/>
          </w:tblBorders>
        </w:tblPrEx>
        <w:trPr>
          <w:cantSplit/>
          <w:trHeight w:val="126"/>
          <w:jc w:val="center"/>
        </w:trPr>
        <w:tc>
          <w:tcPr>
            <w:tcW w:w="427" w:type="pct"/>
            <w:vMerge/>
            <w:shd w:val="clear" w:color="auto" w:fill="auto"/>
          </w:tcPr>
          <w:p w14:paraId="3849B998" w14:textId="77777777" w:rsidR="008F6CD3" w:rsidRPr="00AC752B" w:rsidRDefault="008F6CD3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11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F61D65B" w14:textId="38548BD2" w:rsidR="008F6CD3" w:rsidRDefault="000876D1" w:rsidP="008F6CD3">
            <w:pPr>
              <w:jc w:val="center"/>
            </w:pPr>
            <w:r>
              <w:t>CM Product</w:t>
            </w:r>
            <w:r w:rsidR="00E714CE">
              <w:t xml:space="preserve"> </w:t>
            </w:r>
            <w:r w:rsidR="00E2708F">
              <w:t xml:space="preserve">Net </w:t>
            </w:r>
            <w:r w:rsidR="00E714CE">
              <w:t>Volume</w:t>
            </w:r>
            <w:r w:rsidR="00DE390C" w:rsidRPr="005775EB">
              <w:t xml:space="preserve"> – </w:t>
            </w:r>
            <w:r w:rsidR="00DE390C">
              <w:t>Bag 2</w:t>
            </w:r>
            <w:r w:rsidR="00386301">
              <w:br/>
            </w:r>
            <w:r w:rsidR="00386301" w:rsidRPr="006C7784">
              <w:rPr>
                <w:b/>
                <w:bCs/>
              </w:rPr>
              <w:t>(Step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_Ref100131707 \r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>
              <w:rPr>
                <w:b/>
                <w:bCs/>
              </w:rPr>
              <w:fldChar w:fldCharType="end"/>
            </w:r>
            <w:r w:rsidR="00386301" w:rsidRPr="006C7784">
              <w:rPr>
                <w:b/>
                <w:bCs/>
              </w:rPr>
              <w:t>)</w:t>
            </w:r>
          </w:p>
        </w:tc>
        <w:tc>
          <w:tcPr>
            <w:tcW w:w="12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41303C1" w14:textId="1B6693DF" w:rsidR="008F6CD3" w:rsidRDefault="008F6CD3" w:rsidP="008F6CD3">
            <w:pPr>
              <w:jc w:val="center"/>
            </w:pPr>
            <w:r>
              <w:t>x</w:t>
            </w:r>
          </w:p>
        </w:tc>
        <w:tc>
          <w:tcPr>
            <w:tcW w:w="1185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C527BDA" w14:textId="566162D9" w:rsidR="008F6CD3" w:rsidRDefault="000876D1" w:rsidP="008F6CD3">
            <w:pPr>
              <w:jc w:val="center"/>
            </w:pPr>
            <w:r>
              <w:t>CM</w:t>
            </w:r>
            <w:r w:rsidR="00EF5C8B">
              <w:t xml:space="preserve"> Concentration –</w:t>
            </w:r>
            <w:r w:rsidR="000D01E3">
              <w:br/>
            </w:r>
            <w:r w:rsidR="00EF5C8B">
              <w:t xml:space="preserve"> Bag 2</w:t>
            </w:r>
            <w:r w:rsidR="00386301">
              <w:br/>
            </w:r>
            <w:r w:rsidR="00386301" w:rsidRPr="006C7784">
              <w:rPr>
                <w:b/>
                <w:bCs/>
              </w:rPr>
              <w:t xml:space="preserve">(Step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_Ref100131707 \r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>
              <w:rPr>
                <w:b/>
                <w:bCs/>
              </w:rPr>
              <w:fldChar w:fldCharType="end"/>
            </w:r>
            <w:r w:rsidR="00386301" w:rsidRPr="006C7784">
              <w:rPr>
                <w:b/>
                <w:bCs/>
              </w:rPr>
              <w:t>)</w:t>
            </w:r>
          </w:p>
        </w:tc>
        <w:tc>
          <w:tcPr>
            <w:tcW w:w="14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B2ED5FD" w14:textId="49438E67" w:rsidR="008F6CD3" w:rsidRDefault="008F6CD3" w:rsidP="008F6CD3">
            <w:pPr>
              <w:jc w:val="center"/>
            </w:pPr>
            <w:r>
              <w:t>=</w:t>
            </w:r>
          </w:p>
        </w:tc>
        <w:tc>
          <w:tcPr>
            <w:tcW w:w="9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9A89AFB" w14:textId="5228145D" w:rsidR="008F6CD3" w:rsidRDefault="00575554" w:rsidP="008F6CD3">
            <w:pPr>
              <w:jc w:val="center"/>
            </w:pPr>
            <w:r>
              <w:t>Total Amount of Protein</w:t>
            </w:r>
            <w:r w:rsidR="00E2708F">
              <w:t xml:space="preserve"> - </w:t>
            </w:r>
            <w:r w:rsidR="008F6CD3">
              <w:t xml:space="preserve"> </w:t>
            </w:r>
            <w:r w:rsidR="008F6CD3">
              <w:br/>
              <w:t>Bag 2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67694E9A" w14:textId="38D25F8E" w:rsidR="008F6CD3" w:rsidRPr="00F95E47" w:rsidRDefault="008F6CD3" w:rsidP="00F95E47"/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723B024B" w14:textId="77777777" w:rsidR="008F6CD3" w:rsidRPr="00F95E47" w:rsidRDefault="008F6CD3" w:rsidP="00F95E47"/>
        </w:tc>
      </w:tr>
      <w:tr w:rsidR="008F6CD3" w:rsidRPr="00AC752B" w14:paraId="2C9D0138" w14:textId="6BA6531D" w:rsidTr="008D69EE">
        <w:tblPrEx>
          <w:tblBorders>
            <w:insideH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427" w:type="pct"/>
            <w:vMerge/>
            <w:shd w:val="clear" w:color="auto" w:fill="auto"/>
          </w:tcPr>
          <w:p w14:paraId="5758E021" w14:textId="77777777" w:rsidR="008F6CD3" w:rsidRPr="00AC752B" w:rsidRDefault="008F6CD3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11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79B4801" w14:textId="1B1B201D" w:rsidR="008F6CD3" w:rsidRDefault="00AD5D87" w:rsidP="00AD5D87">
            <w:pPr>
              <w:jc w:val="right"/>
            </w:pPr>
            <w:r>
              <w:t>L</w:t>
            </w:r>
          </w:p>
        </w:tc>
        <w:tc>
          <w:tcPr>
            <w:tcW w:w="12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8F0947" w14:textId="77777777" w:rsidR="008F6CD3" w:rsidRDefault="008F6CD3" w:rsidP="008F6CD3"/>
        </w:tc>
        <w:tc>
          <w:tcPr>
            <w:tcW w:w="1185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AD53D13" w14:textId="34B940D0" w:rsidR="008F6CD3" w:rsidRDefault="00AD5D87" w:rsidP="00AD5D87">
            <w:pPr>
              <w:jc w:val="right"/>
            </w:pPr>
            <w:r>
              <w:t>g/L</w:t>
            </w:r>
          </w:p>
        </w:tc>
        <w:tc>
          <w:tcPr>
            <w:tcW w:w="144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D7D8CF" w14:textId="77777777" w:rsidR="008F6CD3" w:rsidRDefault="008F6CD3" w:rsidP="008F6CD3"/>
        </w:tc>
        <w:tc>
          <w:tcPr>
            <w:tcW w:w="9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750F34D" w14:textId="41F83AC3" w:rsidR="008F6CD3" w:rsidRDefault="00AD5D87" w:rsidP="00AD5D87">
            <w:pPr>
              <w:jc w:val="right"/>
            </w:pPr>
            <w:r>
              <w:t>g</w:t>
            </w:r>
          </w:p>
        </w:tc>
        <w:tc>
          <w:tcPr>
            <w:tcW w:w="624" w:type="pct"/>
            <w:vMerge/>
            <w:tcBorders>
              <w:right w:val="single" w:sz="2" w:space="0" w:color="auto"/>
            </w:tcBorders>
            <w:shd w:val="clear" w:color="auto" w:fill="auto"/>
          </w:tcPr>
          <w:p w14:paraId="6B26050F" w14:textId="23FD4BC8" w:rsidR="008F6CD3" w:rsidRPr="00F95E47" w:rsidRDefault="008F6CD3" w:rsidP="00F95E47"/>
        </w:tc>
        <w:tc>
          <w:tcPr>
            <w:tcW w:w="624" w:type="pct"/>
            <w:vMerge/>
            <w:tcBorders>
              <w:left w:val="single" w:sz="2" w:space="0" w:color="auto"/>
            </w:tcBorders>
            <w:shd w:val="clear" w:color="auto" w:fill="auto"/>
          </w:tcPr>
          <w:p w14:paraId="66CF81AF" w14:textId="77777777" w:rsidR="008F6CD3" w:rsidRPr="00F95E47" w:rsidRDefault="008F6CD3" w:rsidP="00F95E47"/>
        </w:tc>
      </w:tr>
    </w:tbl>
    <w:p w14:paraId="508C0912" w14:textId="53A030EB" w:rsidR="00386301" w:rsidRDefault="00386301"/>
    <w:p w14:paraId="665C2703" w14:textId="56EE18FB" w:rsidR="003771B9" w:rsidRPr="003771B9" w:rsidRDefault="00386301" w:rsidP="003771B9">
      <w:pPr>
        <w:rPr>
          <w:b/>
          <w:bCs/>
        </w:rPr>
      </w:pPr>
      <w:r>
        <w:br w:type="page"/>
      </w:r>
      <w:r w:rsidR="003771B9" w:rsidRPr="003771B9">
        <w:rPr>
          <w:b/>
          <w:bCs/>
          <w:sz w:val="22"/>
          <w:szCs w:val="22"/>
        </w:rPr>
        <w:lastRenderedPageBreak/>
        <w:t>9</w:t>
      </w:r>
      <w:r w:rsidR="003771B9" w:rsidRPr="003771B9">
        <w:rPr>
          <w:b/>
          <w:bCs/>
          <w:sz w:val="22"/>
          <w:szCs w:val="22"/>
        </w:rPr>
        <w:tab/>
        <w:t>Chromatography Calculations (continued)</w:t>
      </w:r>
    </w:p>
    <w:p w14:paraId="463E0059" w14:textId="785189C2" w:rsidR="00386301" w:rsidRDefault="00386301" w:rsidP="00CA2EAA">
      <w:pPr>
        <w:spacing w:line="240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8"/>
        <w:gridCol w:w="1968"/>
        <w:gridCol w:w="26"/>
        <w:gridCol w:w="293"/>
        <w:gridCol w:w="1111"/>
        <w:gridCol w:w="962"/>
        <w:gridCol w:w="520"/>
        <w:gridCol w:w="311"/>
        <w:gridCol w:w="1977"/>
        <w:gridCol w:w="1347"/>
        <w:gridCol w:w="1347"/>
      </w:tblGrid>
      <w:tr w:rsidR="00386301" w:rsidRPr="00D35735" w14:paraId="76403749" w14:textId="77777777" w:rsidTr="008D69EE">
        <w:trPr>
          <w:trHeight w:val="25"/>
          <w:jc w:val="center"/>
        </w:trPr>
        <w:tc>
          <w:tcPr>
            <w:tcW w:w="430" w:type="pct"/>
            <w:vAlign w:val="center"/>
          </w:tcPr>
          <w:p w14:paraId="7017171A" w14:textId="77777777" w:rsidR="00386301" w:rsidRPr="00D35735" w:rsidRDefault="00386301" w:rsidP="00074265">
            <w:pPr>
              <w:jc w:val="center"/>
            </w:pPr>
            <w:bookmarkStart w:id="27" w:name="_Ref56516358"/>
            <w:r w:rsidRPr="00D35735">
              <w:t>Step</w:t>
            </w:r>
          </w:p>
        </w:tc>
        <w:tc>
          <w:tcPr>
            <w:tcW w:w="3322" w:type="pct"/>
            <w:gridSpan w:val="8"/>
            <w:vAlign w:val="center"/>
          </w:tcPr>
          <w:p w14:paraId="40DE425F" w14:textId="77777777" w:rsidR="00386301" w:rsidRPr="00D35735" w:rsidRDefault="00386301" w:rsidP="00074265">
            <w:pPr>
              <w:jc w:val="center"/>
            </w:pPr>
            <w:r w:rsidRPr="00D35735">
              <w:t>Description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14:paraId="29A50F27" w14:textId="77777777" w:rsidR="00386301" w:rsidRPr="00D35735" w:rsidRDefault="00386301" w:rsidP="00074265">
            <w:pPr>
              <w:jc w:val="center"/>
            </w:pPr>
            <w:r w:rsidRPr="00D35735">
              <w:t>Performed</w:t>
            </w:r>
            <w:r w:rsidRPr="00D35735">
              <w:br/>
              <w:t>by/Date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14:paraId="3C432070" w14:textId="77777777" w:rsidR="00386301" w:rsidRPr="00D35735" w:rsidRDefault="00386301" w:rsidP="00074265">
            <w:pPr>
              <w:jc w:val="center"/>
            </w:pPr>
            <w:r w:rsidRPr="00D35735">
              <w:t>Witnessed</w:t>
            </w:r>
            <w:r w:rsidRPr="00D35735">
              <w:br/>
              <w:t>by/Date</w:t>
            </w:r>
          </w:p>
        </w:tc>
      </w:tr>
      <w:tr w:rsidR="00F95E47" w:rsidRPr="00AC752B" w14:paraId="6A6F2EB5" w14:textId="16D457E2" w:rsidTr="008D69EE">
        <w:tblPrEx>
          <w:tblBorders>
            <w:insideH w:val="single" w:sz="6" w:space="0" w:color="auto"/>
          </w:tblBorders>
        </w:tblPrEx>
        <w:trPr>
          <w:cantSplit/>
          <w:trHeight w:val="495"/>
          <w:jc w:val="center"/>
        </w:trPr>
        <w:tc>
          <w:tcPr>
            <w:tcW w:w="430" w:type="pct"/>
            <w:vMerge w:val="restart"/>
            <w:shd w:val="clear" w:color="auto" w:fill="auto"/>
          </w:tcPr>
          <w:p w14:paraId="542C0337" w14:textId="77777777" w:rsidR="00F95E47" w:rsidRPr="00AC752B" w:rsidRDefault="00F95E47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28" w:name="_Ref58228138"/>
          </w:p>
        </w:tc>
        <w:bookmarkEnd w:id="27"/>
        <w:bookmarkEnd w:id="28"/>
        <w:tc>
          <w:tcPr>
            <w:tcW w:w="3322" w:type="pct"/>
            <w:gridSpan w:val="8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5CCAA9D" w14:textId="20A782EC" w:rsidR="00F95E47" w:rsidRPr="00741373" w:rsidRDefault="00F95E47" w:rsidP="00F95E47">
            <w:r w:rsidRPr="00741373">
              <w:t xml:space="preserve">Calculate the </w:t>
            </w:r>
            <w:r w:rsidR="00EA2A4E" w:rsidRPr="00741373">
              <w:t>Total Amount of Protein</w:t>
            </w:r>
            <w:r w:rsidRPr="00741373">
              <w:t xml:space="preserve">. </w:t>
            </w:r>
          </w:p>
          <w:p w14:paraId="37842CCC" w14:textId="43162568" w:rsidR="00F95E47" w:rsidRPr="00741373" w:rsidRDefault="00F95E47" w:rsidP="00F95E47">
            <w:r w:rsidRPr="00741373">
              <w:t xml:space="preserve">If there is only one bag of CM, enter “0.0” for the Product Mass of </w:t>
            </w:r>
            <w:r w:rsidR="002A6518" w:rsidRPr="00741373">
              <w:t>B</w:t>
            </w:r>
            <w:r w:rsidRPr="00741373">
              <w:t>ag 2.</w:t>
            </w:r>
          </w:p>
        </w:tc>
        <w:tc>
          <w:tcPr>
            <w:tcW w:w="624" w:type="pct"/>
            <w:vMerge w:val="restart"/>
            <w:tcBorders>
              <w:right w:val="single" w:sz="2" w:space="0" w:color="auto"/>
            </w:tcBorders>
            <w:shd w:val="clear" w:color="auto" w:fill="auto"/>
          </w:tcPr>
          <w:p w14:paraId="64B76373" w14:textId="461C476D" w:rsidR="00F95E47" w:rsidRPr="00F95E47" w:rsidRDefault="00F95E47" w:rsidP="00F95E47">
            <w:pPr>
              <w:jc w:val="center"/>
            </w:pPr>
          </w:p>
        </w:tc>
        <w:tc>
          <w:tcPr>
            <w:tcW w:w="624" w:type="pct"/>
            <w:vMerge w:val="restart"/>
            <w:tcBorders>
              <w:left w:val="single" w:sz="2" w:space="0" w:color="auto"/>
            </w:tcBorders>
            <w:shd w:val="clear" w:color="auto" w:fill="auto"/>
          </w:tcPr>
          <w:p w14:paraId="6B3C2FCC" w14:textId="6C80AB17" w:rsidR="00F95E47" w:rsidRPr="00F95E47" w:rsidRDefault="00F95E47" w:rsidP="00F95E47">
            <w:pPr>
              <w:jc w:val="center"/>
            </w:pPr>
          </w:p>
        </w:tc>
      </w:tr>
      <w:tr w:rsidR="00254952" w:rsidRPr="00AC752B" w14:paraId="2B597BBB" w14:textId="4A2548EC" w:rsidTr="06EBAA7D">
        <w:tblPrEx>
          <w:tblBorders>
            <w:insideH w:val="single" w:sz="6" w:space="0" w:color="auto"/>
          </w:tblBorders>
        </w:tblPrEx>
        <w:trPr>
          <w:cantSplit/>
          <w:trHeight w:val="290"/>
          <w:jc w:val="center"/>
        </w:trPr>
        <w:tc>
          <w:tcPr>
            <w:tcW w:w="430" w:type="pct"/>
            <w:vMerge/>
          </w:tcPr>
          <w:p w14:paraId="7B4E2568" w14:textId="77777777" w:rsidR="00254952" w:rsidRPr="00AC752B" w:rsidRDefault="0025495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12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FFDF1B3" w14:textId="4B51ECA7" w:rsidR="00254952" w:rsidRDefault="00575554" w:rsidP="00254952">
            <w:pPr>
              <w:jc w:val="center"/>
            </w:pPr>
            <w:r>
              <w:t>Total Amount of Protein</w:t>
            </w:r>
            <w:r w:rsidR="00C650BE">
              <w:t xml:space="preserve"> </w:t>
            </w:r>
            <w:r w:rsidR="00254952">
              <w:t>Bag 1</w:t>
            </w:r>
            <w:r w:rsidR="00386301">
              <w:br/>
            </w:r>
            <w:r w:rsidR="00386301" w:rsidRPr="006C7784">
              <w:rPr>
                <w:b/>
                <w:bCs/>
              </w:rPr>
              <w:t xml:space="preserve">(Step </w:t>
            </w:r>
            <w:r w:rsidR="00386301" w:rsidRPr="006C7784">
              <w:rPr>
                <w:b/>
                <w:bCs/>
              </w:rPr>
              <w:fldChar w:fldCharType="begin"/>
            </w:r>
            <w:r w:rsidR="00386301" w:rsidRPr="006C7784">
              <w:rPr>
                <w:b/>
                <w:bCs/>
              </w:rPr>
              <w:instrText xml:space="preserve"> REF _Ref56516965 \r \h </w:instrText>
            </w:r>
            <w:r w:rsidR="00386301">
              <w:rPr>
                <w:b/>
                <w:bCs/>
              </w:rPr>
              <w:instrText xml:space="preserve"> \* MERGEFORMAT </w:instrText>
            </w:r>
            <w:r w:rsidR="00386301" w:rsidRPr="006C7784">
              <w:rPr>
                <w:b/>
                <w:bCs/>
              </w:rPr>
            </w:r>
            <w:r w:rsidR="00386301" w:rsidRPr="006C7784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9.2</w:t>
            </w:r>
            <w:r w:rsidR="00386301" w:rsidRPr="006C7784">
              <w:rPr>
                <w:b/>
                <w:bCs/>
              </w:rPr>
              <w:fldChar w:fldCharType="end"/>
            </w:r>
            <w:r w:rsidR="00386301" w:rsidRPr="006C7784">
              <w:rPr>
                <w:b/>
                <w:bCs/>
              </w:rPr>
              <w:t>)</w:t>
            </w:r>
          </w:p>
        </w:tc>
        <w:tc>
          <w:tcPr>
            <w:tcW w:w="148" w:type="pct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1C0B927" w14:textId="3037E8DD" w:rsidR="00254952" w:rsidRDefault="00254952" w:rsidP="00254952">
            <w:pPr>
              <w:jc w:val="center"/>
            </w:pPr>
            <w:r>
              <w:t>+</w:t>
            </w:r>
          </w:p>
        </w:tc>
        <w:tc>
          <w:tcPr>
            <w:tcW w:w="96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B580D5C" w14:textId="77777777" w:rsidR="00C650BE" w:rsidRDefault="00575554" w:rsidP="00575554">
            <w:pPr>
              <w:jc w:val="center"/>
            </w:pPr>
            <w:r>
              <w:t>Total Amount of</w:t>
            </w:r>
          </w:p>
          <w:p w14:paraId="00B8C4B6" w14:textId="4D00F2BF" w:rsidR="00254952" w:rsidRDefault="00575554" w:rsidP="00575554">
            <w:pPr>
              <w:jc w:val="center"/>
            </w:pPr>
            <w:r>
              <w:t>Protein</w:t>
            </w:r>
            <w:r w:rsidR="00C650BE">
              <w:t xml:space="preserve"> </w:t>
            </w:r>
            <w:r w:rsidR="00254952">
              <w:t>Bag 2</w:t>
            </w:r>
            <w:r w:rsidR="00386301">
              <w:br/>
            </w:r>
            <w:r w:rsidR="00386301" w:rsidRPr="006C7784">
              <w:rPr>
                <w:b/>
                <w:bCs/>
              </w:rPr>
              <w:t xml:space="preserve">(Step </w:t>
            </w:r>
            <w:r w:rsidR="00386301" w:rsidRPr="006C7784">
              <w:rPr>
                <w:b/>
                <w:bCs/>
              </w:rPr>
              <w:fldChar w:fldCharType="begin"/>
            </w:r>
            <w:r w:rsidR="00386301" w:rsidRPr="006C7784">
              <w:rPr>
                <w:b/>
                <w:bCs/>
              </w:rPr>
              <w:instrText xml:space="preserve"> REF _Ref57647072 \r \h </w:instrText>
            </w:r>
            <w:r w:rsidR="00386301">
              <w:rPr>
                <w:b/>
                <w:bCs/>
              </w:rPr>
              <w:instrText xml:space="preserve"> \* MERGEFORMAT </w:instrText>
            </w:r>
            <w:r w:rsidR="00386301" w:rsidRPr="006C7784">
              <w:rPr>
                <w:b/>
                <w:bCs/>
              </w:rPr>
            </w:r>
            <w:r w:rsidR="00386301" w:rsidRPr="006C7784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9.3</w:t>
            </w:r>
            <w:r w:rsidR="00386301" w:rsidRPr="006C7784">
              <w:rPr>
                <w:b/>
                <w:bCs/>
              </w:rPr>
              <w:fldChar w:fldCharType="end"/>
            </w:r>
            <w:r w:rsidR="00386301" w:rsidRPr="006C7784">
              <w:rPr>
                <w:b/>
                <w:bCs/>
              </w:rPr>
              <w:t>)</w:t>
            </w:r>
          </w:p>
        </w:tc>
        <w:tc>
          <w:tcPr>
            <w:tcW w:w="24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5E14F07" w14:textId="11E65B07" w:rsidR="00254952" w:rsidRDefault="00254952" w:rsidP="00254952">
            <w:pPr>
              <w:jc w:val="center"/>
            </w:pPr>
            <w:r>
              <w:t>=</w:t>
            </w:r>
          </w:p>
        </w:tc>
        <w:tc>
          <w:tcPr>
            <w:tcW w:w="106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34CC525" w14:textId="26212401" w:rsidR="00254952" w:rsidRDefault="00254952" w:rsidP="00254952">
            <w:pPr>
              <w:jc w:val="center"/>
            </w:pPr>
            <w:r>
              <w:t xml:space="preserve">Total </w:t>
            </w:r>
            <w:r w:rsidR="00575554">
              <w:t>Amount of Protein</w:t>
            </w:r>
          </w:p>
        </w:tc>
        <w:tc>
          <w:tcPr>
            <w:tcW w:w="624" w:type="pct"/>
            <w:vMerge/>
          </w:tcPr>
          <w:p w14:paraId="4C2E6806" w14:textId="21BD3952" w:rsidR="00254952" w:rsidRPr="00AC752B" w:rsidRDefault="00254952" w:rsidP="009E3ABD">
            <w:pPr>
              <w:rPr>
                <w:rFonts w:cs="Arial"/>
              </w:rPr>
            </w:pPr>
          </w:p>
        </w:tc>
        <w:tc>
          <w:tcPr>
            <w:tcW w:w="624" w:type="pct"/>
            <w:vMerge/>
          </w:tcPr>
          <w:p w14:paraId="136B4F78" w14:textId="77777777" w:rsidR="00254952" w:rsidRPr="00AC752B" w:rsidRDefault="00254952" w:rsidP="009E3ABD">
            <w:pPr>
              <w:rPr>
                <w:rFonts w:cs="Arial"/>
              </w:rPr>
            </w:pPr>
          </w:p>
        </w:tc>
      </w:tr>
      <w:tr w:rsidR="00254952" w:rsidRPr="00AC752B" w14:paraId="24CF95D1" w14:textId="7A3CD906" w:rsidTr="00A26D9D">
        <w:tblPrEx>
          <w:tblBorders>
            <w:insideH w:val="single" w:sz="6" w:space="0" w:color="auto"/>
          </w:tblBorders>
        </w:tblPrEx>
        <w:trPr>
          <w:cantSplit/>
          <w:trHeight w:val="1002"/>
          <w:jc w:val="center"/>
        </w:trPr>
        <w:tc>
          <w:tcPr>
            <w:tcW w:w="430" w:type="pct"/>
            <w:vMerge/>
          </w:tcPr>
          <w:p w14:paraId="5FBAA6AD" w14:textId="77777777" w:rsidR="00254952" w:rsidRPr="00AC752B" w:rsidRDefault="0025495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12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991849" w14:textId="6AF32474" w:rsidR="00254952" w:rsidRDefault="00AD5D87" w:rsidP="00AD5D87">
            <w:pPr>
              <w:jc w:val="right"/>
            </w:pPr>
            <w:r>
              <w:t>g</w:t>
            </w:r>
          </w:p>
        </w:tc>
        <w:tc>
          <w:tcPr>
            <w:tcW w:w="148" w:type="pct"/>
            <w:gridSpan w:val="2"/>
            <w:vMerge/>
            <w:vAlign w:val="center"/>
          </w:tcPr>
          <w:p w14:paraId="6AC6503B" w14:textId="77777777" w:rsidR="00254952" w:rsidRDefault="00254952" w:rsidP="008F6CD3"/>
        </w:tc>
        <w:tc>
          <w:tcPr>
            <w:tcW w:w="96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5DDD17" w14:textId="0CCA5946" w:rsidR="00254952" w:rsidRDefault="00AD5D87" w:rsidP="00AD5D87">
            <w:pPr>
              <w:jc w:val="right"/>
            </w:pPr>
            <w:r>
              <w:t>g</w:t>
            </w:r>
          </w:p>
        </w:tc>
        <w:tc>
          <w:tcPr>
            <w:tcW w:w="241" w:type="pct"/>
            <w:vMerge/>
            <w:vAlign w:val="center"/>
          </w:tcPr>
          <w:p w14:paraId="0DC401D6" w14:textId="77777777" w:rsidR="00254952" w:rsidRDefault="00254952" w:rsidP="008F6CD3"/>
        </w:tc>
        <w:tc>
          <w:tcPr>
            <w:tcW w:w="106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22A868C" w14:textId="49CF91E5" w:rsidR="00254952" w:rsidRDefault="00AD5D87" w:rsidP="00AD5D87">
            <w:pPr>
              <w:jc w:val="right"/>
            </w:pPr>
            <w:r>
              <w:t>g</w:t>
            </w:r>
          </w:p>
        </w:tc>
        <w:tc>
          <w:tcPr>
            <w:tcW w:w="624" w:type="pct"/>
            <w:vMerge/>
          </w:tcPr>
          <w:p w14:paraId="0A456F68" w14:textId="27C16ACA" w:rsidR="00254952" w:rsidRPr="00AC752B" w:rsidRDefault="00254952" w:rsidP="009E3ABD">
            <w:pPr>
              <w:rPr>
                <w:rFonts w:cs="Arial"/>
              </w:rPr>
            </w:pPr>
          </w:p>
        </w:tc>
        <w:tc>
          <w:tcPr>
            <w:tcW w:w="624" w:type="pct"/>
            <w:vMerge/>
          </w:tcPr>
          <w:p w14:paraId="0B5EAD26" w14:textId="77777777" w:rsidR="00254952" w:rsidRPr="00AC752B" w:rsidRDefault="00254952" w:rsidP="009E3ABD">
            <w:pPr>
              <w:rPr>
                <w:rFonts w:cs="Arial"/>
              </w:rPr>
            </w:pPr>
          </w:p>
        </w:tc>
      </w:tr>
      <w:tr w:rsidR="00AA3A4B" w:rsidRPr="00AC752B" w14:paraId="5B6EED12" w14:textId="77777777" w:rsidTr="008D69EE">
        <w:tblPrEx>
          <w:tblBorders>
            <w:insideH w:val="single" w:sz="6" w:space="0" w:color="auto"/>
          </w:tblBorders>
        </w:tblPrEx>
        <w:trPr>
          <w:trHeight w:val="525"/>
          <w:jc w:val="center"/>
        </w:trPr>
        <w:tc>
          <w:tcPr>
            <w:tcW w:w="430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95AB99" w14:textId="77777777" w:rsidR="00AA3A4B" w:rsidRPr="00AC752B" w:rsidRDefault="00AA3A4B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  <w:bookmarkStart w:id="29" w:name="_Ref51350448"/>
          </w:p>
        </w:tc>
        <w:bookmarkEnd w:id="29"/>
        <w:tc>
          <w:tcPr>
            <w:tcW w:w="3318" w:type="pct"/>
            <w:gridSpan w:val="8"/>
            <w:tcBorders>
              <w:top w:val="single" w:sz="6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F02A" w14:textId="3BD0CD49" w:rsidR="00AA3A4B" w:rsidRPr="00AC752B" w:rsidRDefault="00AA3A4B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Calculate the maximum load for the column</w:t>
            </w:r>
            <w:r w:rsidR="00975152">
              <w:t>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DE3E18" w14:textId="45ED0BD2" w:rsidR="00AA3A4B" w:rsidRPr="00F95E47" w:rsidRDefault="00AA3A4B" w:rsidP="00F95E47">
            <w:pPr>
              <w:jc w:val="center"/>
            </w:pPr>
          </w:p>
        </w:tc>
        <w:tc>
          <w:tcPr>
            <w:tcW w:w="628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00F975" w14:textId="31EB4E5B" w:rsidR="00AA3A4B" w:rsidRPr="00AA3A4B" w:rsidRDefault="00AA3A4B" w:rsidP="00AA3A4B"/>
        </w:tc>
      </w:tr>
      <w:tr w:rsidR="00AA3A4B" w:rsidRPr="00AC752B" w14:paraId="1CDF5C84" w14:textId="77777777" w:rsidTr="005840AE">
        <w:tblPrEx>
          <w:tblBorders>
            <w:insideH w:val="single" w:sz="6" w:space="0" w:color="auto"/>
          </w:tblBorders>
        </w:tblPrEx>
        <w:trPr>
          <w:trHeight w:val="813"/>
          <w:jc w:val="center"/>
        </w:trPr>
        <w:tc>
          <w:tcPr>
            <w:tcW w:w="430" w:type="pct"/>
            <w:vMerge/>
          </w:tcPr>
          <w:p w14:paraId="4989B723" w14:textId="77777777" w:rsidR="00AA3A4B" w:rsidRPr="00AC752B" w:rsidRDefault="00AA3A4B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924" w:type="pct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E0B7F0A" w14:textId="77777777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Column Bed Volume</w:t>
            </w:r>
          </w:p>
          <w:p w14:paraId="43438D43" w14:textId="593C45F4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(</w:t>
            </w:r>
            <w:r w:rsidRPr="00812D8F">
              <w:rPr>
                <w:b/>
                <w:bCs/>
              </w:rPr>
              <w:t xml:space="preserve">Step </w:t>
            </w:r>
            <w:r w:rsidRPr="00812D8F">
              <w:rPr>
                <w:b/>
                <w:bCs/>
              </w:rPr>
              <w:fldChar w:fldCharType="begin"/>
            </w:r>
            <w:r w:rsidRPr="00812D8F">
              <w:rPr>
                <w:b/>
                <w:bCs/>
              </w:rPr>
              <w:instrText xml:space="preserve"> REF _Ref257205511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812D8F">
              <w:rPr>
                <w:b/>
                <w:bCs/>
              </w:rPr>
            </w:r>
            <w:r w:rsidRPr="00812D8F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8.1</w:t>
            </w:r>
            <w:r w:rsidRPr="00812D8F">
              <w:rPr>
                <w:b/>
                <w:bCs/>
              </w:rPr>
              <w:fldChar w:fldCharType="end"/>
            </w:r>
            <w:r>
              <w:t>)</w:t>
            </w:r>
          </w:p>
        </w:tc>
        <w:tc>
          <w:tcPr>
            <w:tcW w:w="136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18F0B20" w14:textId="42721D36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  <w:r w:rsidRPr="000D57E4">
              <w:t>x</w:t>
            </w:r>
          </w:p>
        </w:tc>
        <w:tc>
          <w:tcPr>
            <w:tcW w:w="1202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7AA7E8D" w14:textId="7AC6E888" w:rsidR="00AA3A4B" w:rsidRDefault="00975152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 xml:space="preserve">Max </w:t>
            </w:r>
            <w:r w:rsidR="00AA3A4B">
              <w:t>Column binding capacity</w:t>
            </w:r>
          </w:p>
        </w:tc>
        <w:tc>
          <w:tcPr>
            <w:tcW w:w="14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2C5BC58" w14:textId="432E84E1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=</w:t>
            </w:r>
          </w:p>
        </w:tc>
        <w:tc>
          <w:tcPr>
            <w:tcW w:w="9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D73CA2" w14:textId="00A2AEAF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Max</w:t>
            </w:r>
            <w:r w:rsidR="00975152">
              <w:t>imum</w:t>
            </w:r>
            <w:r>
              <w:t xml:space="preserve"> Load</w:t>
            </w:r>
          </w:p>
        </w:tc>
        <w:tc>
          <w:tcPr>
            <w:tcW w:w="624" w:type="pct"/>
            <w:vMerge/>
          </w:tcPr>
          <w:p w14:paraId="5A3DE353" w14:textId="77777777" w:rsidR="00AA3A4B" w:rsidRPr="00AC752B" w:rsidRDefault="00AA3A4B" w:rsidP="005D0B9D">
            <w:pPr>
              <w:pStyle w:val="TableHeader"/>
              <w:rPr>
                <w:rFonts w:cs="Arial"/>
              </w:rPr>
            </w:pPr>
          </w:p>
        </w:tc>
        <w:tc>
          <w:tcPr>
            <w:tcW w:w="628" w:type="pct"/>
            <w:vMerge/>
          </w:tcPr>
          <w:p w14:paraId="1346C424" w14:textId="77777777" w:rsidR="00AA3A4B" w:rsidRPr="00AA3A4B" w:rsidRDefault="00AA3A4B" w:rsidP="00AA3A4B"/>
        </w:tc>
      </w:tr>
      <w:tr w:rsidR="00AA3A4B" w:rsidRPr="00AC752B" w14:paraId="7B36DEBB" w14:textId="77777777" w:rsidTr="005840AE">
        <w:tblPrEx>
          <w:tblBorders>
            <w:insideH w:val="single" w:sz="6" w:space="0" w:color="auto"/>
          </w:tblBorders>
        </w:tblPrEx>
        <w:trPr>
          <w:trHeight w:val="849"/>
          <w:jc w:val="center"/>
        </w:trPr>
        <w:tc>
          <w:tcPr>
            <w:tcW w:w="430" w:type="pct"/>
            <w:vMerge/>
          </w:tcPr>
          <w:p w14:paraId="3FECF9B6" w14:textId="77777777" w:rsidR="00AA3A4B" w:rsidRPr="00AC752B" w:rsidRDefault="00AA3A4B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924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349915" w14:textId="77777777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L</w:t>
            </w:r>
          </w:p>
        </w:tc>
        <w:tc>
          <w:tcPr>
            <w:tcW w:w="136" w:type="pct"/>
            <w:vMerge/>
            <w:vAlign w:val="center"/>
          </w:tcPr>
          <w:p w14:paraId="59E16590" w14:textId="6E896479" w:rsidR="00AA3A4B" w:rsidRPr="000D57E4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</w:p>
        </w:tc>
        <w:tc>
          <w:tcPr>
            <w:tcW w:w="1202" w:type="pct"/>
            <w:gridSpan w:val="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702223A" w14:textId="6299779B" w:rsidR="00AA3A4B" w:rsidRPr="000D57E4" w:rsidRDefault="0029495E" w:rsidP="00775A0A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15</w:t>
            </w:r>
            <w:r w:rsidRPr="00FC6B77">
              <w:t xml:space="preserve"> </w:t>
            </w:r>
            <w:r w:rsidR="00AA3A4B" w:rsidRPr="00FC6B77">
              <w:t>g/L/cycle</w:t>
            </w:r>
          </w:p>
        </w:tc>
        <w:tc>
          <w:tcPr>
            <w:tcW w:w="144" w:type="pct"/>
            <w:vMerge/>
            <w:vAlign w:val="center"/>
          </w:tcPr>
          <w:p w14:paraId="67E7D300" w14:textId="39440B28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</w:p>
        </w:tc>
        <w:tc>
          <w:tcPr>
            <w:tcW w:w="91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68F3A" w14:textId="28034641" w:rsidR="00AA3A4B" w:rsidRDefault="00AA3A4B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g/cycle</w:t>
            </w:r>
          </w:p>
        </w:tc>
        <w:tc>
          <w:tcPr>
            <w:tcW w:w="624" w:type="pct"/>
            <w:vMerge/>
          </w:tcPr>
          <w:p w14:paraId="020170F3" w14:textId="77777777" w:rsidR="00AA3A4B" w:rsidRPr="00AC752B" w:rsidRDefault="00AA3A4B" w:rsidP="005D0B9D">
            <w:pPr>
              <w:pStyle w:val="TableHeader"/>
              <w:rPr>
                <w:rFonts w:cs="Arial"/>
              </w:rPr>
            </w:pPr>
          </w:p>
        </w:tc>
        <w:tc>
          <w:tcPr>
            <w:tcW w:w="628" w:type="pct"/>
            <w:vMerge/>
          </w:tcPr>
          <w:p w14:paraId="0C56DBB1" w14:textId="77777777" w:rsidR="00AA3A4B" w:rsidRPr="00AA3A4B" w:rsidRDefault="00AA3A4B" w:rsidP="00AA3A4B"/>
        </w:tc>
      </w:tr>
      <w:tr w:rsidR="00F95E47" w:rsidRPr="00AC752B" w14:paraId="00C58284" w14:textId="77777777" w:rsidTr="008D69EE">
        <w:tblPrEx>
          <w:tblBorders>
            <w:insideH w:val="single" w:sz="6" w:space="0" w:color="auto"/>
          </w:tblBorders>
        </w:tblPrEx>
        <w:trPr>
          <w:trHeight w:val="525"/>
          <w:jc w:val="center"/>
        </w:trPr>
        <w:tc>
          <w:tcPr>
            <w:tcW w:w="430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D7B7B" w14:textId="77777777" w:rsidR="00F95E47" w:rsidRPr="00AC752B" w:rsidRDefault="00F95E47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  <w:bookmarkStart w:id="30" w:name="_Ref51681334"/>
          </w:p>
        </w:tc>
        <w:bookmarkEnd w:id="30"/>
        <w:tc>
          <w:tcPr>
            <w:tcW w:w="3318" w:type="pct"/>
            <w:gridSpan w:val="8"/>
            <w:tcBorders>
              <w:top w:val="single" w:sz="6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725E8" w14:textId="0C7700D6" w:rsidR="00F95E47" w:rsidRPr="00AC752B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Calculate the number of chromatography cycles.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5F174" w14:textId="2B29D572" w:rsidR="00F95E47" w:rsidRPr="00F95E47" w:rsidRDefault="00F95E47" w:rsidP="00F95E47">
            <w:pPr>
              <w:jc w:val="center"/>
            </w:pPr>
          </w:p>
        </w:tc>
        <w:tc>
          <w:tcPr>
            <w:tcW w:w="628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C9D25" w14:textId="7EEE4ED3" w:rsidR="00F95E47" w:rsidRPr="00F95E47" w:rsidRDefault="00F95E47" w:rsidP="00F95E47">
            <w:pPr>
              <w:jc w:val="center"/>
            </w:pPr>
          </w:p>
        </w:tc>
      </w:tr>
      <w:tr w:rsidR="004E739A" w:rsidRPr="00AC752B" w14:paraId="652B3996" w14:textId="77777777" w:rsidTr="008D69EE">
        <w:tblPrEx>
          <w:tblBorders>
            <w:insideH w:val="single" w:sz="6" w:space="0" w:color="auto"/>
          </w:tblBorders>
        </w:tblPrEx>
        <w:trPr>
          <w:trHeight w:val="114"/>
          <w:jc w:val="center"/>
        </w:trPr>
        <w:tc>
          <w:tcPr>
            <w:tcW w:w="430" w:type="pct"/>
            <w:vMerge/>
          </w:tcPr>
          <w:p w14:paraId="342CAEE9" w14:textId="77777777" w:rsidR="004E739A" w:rsidRPr="00AC752B" w:rsidRDefault="004E739A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924" w:type="pct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13EF9E3" w14:textId="5F3F6AC1" w:rsidR="004E739A" w:rsidRDefault="00EA2A4E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Total Amount of Protein</w:t>
            </w:r>
            <w:r w:rsidR="00B31409">
              <w:t xml:space="preserve"> </w:t>
            </w:r>
            <w:r w:rsidR="00B31409">
              <w:br/>
            </w:r>
            <w:r w:rsidR="004E739A">
              <w:t>(</w:t>
            </w:r>
            <w:r w:rsidR="004E739A" w:rsidRPr="00812D8F">
              <w:rPr>
                <w:b/>
                <w:bCs/>
              </w:rPr>
              <w:t>Step</w:t>
            </w:r>
            <w:r w:rsidR="004E739A">
              <w:rPr>
                <w:b/>
                <w:bCs/>
              </w:rPr>
              <w:t xml:space="preserve"> </w:t>
            </w:r>
            <w:r w:rsidR="004E739A">
              <w:rPr>
                <w:b/>
                <w:bCs/>
              </w:rPr>
              <w:fldChar w:fldCharType="begin"/>
            </w:r>
            <w:r w:rsidR="004E739A">
              <w:rPr>
                <w:b/>
                <w:bCs/>
              </w:rPr>
              <w:instrText xml:space="preserve"> REF _Ref58228138 \r \h </w:instrText>
            </w:r>
            <w:r w:rsidR="004E739A">
              <w:rPr>
                <w:b/>
                <w:bCs/>
              </w:rPr>
            </w:r>
            <w:r w:rsidR="004E739A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9.4</w:t>
            </w:r>
            <w:r w:rsidR="004E739A">
              <w:rPr>
                <w:b/>
                <w:bCs/>
              </w:rPr>
              <w:fldChar w:fldCharType="end"/>
            </w:r>
            <w:r w:rsidR="004E739A">
              <w:rPr>
                <w:b/>
                <w:bCs/>
              </w:rPr>
              <w:t>)</w:t>
            </w:r>
          </w:p>
        </w:tc>
        <w:tc>
          <w:tcPr>
            <w:tcW w:w="136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8054541" w14:textId="7A9DEF1F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rPr>
                <w:rFonts w:cs="Arial"/>
              </w:rPr>
              <w:t>÷</w:t>
            </w:r>
          </w:p>
        </w:tc>
        <w:tc>
          <w:tcPr>
            <w:tcW w:w="1202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D3EB141" w14:textId="600C4641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Max</w:t>
            </w:r>
            <w:r w:rsidR="00EA2A4E">
              <w:t>imum</w:t>
            </w:r>
            <w:r>
              <w:t xml:space="preserve"> Load</w:t>
            </w:r>
            <w:r>
              <w:br/>
            </w:r>
            <w:r w:rsidRPr="004E739A">
              <w:rPr>
                <w:b/>
                <w:bCs/>
              </w:rPr>
              <w:t xml:space="preserve">(Step </w:t>
            </w:r>
            <w:r w:rsidRPr="004E739A">
              <w:rPr>
                <w:b/>
                <w:bCs/>
              </w:rPr>
              <w:fldChar w:fldCharType="begin"/>
            </w:r>
            <w:r w:rsidRPr="004E739A">
              <w:rPr>
                <w:b/>
                <w:bCs/>
              </w:rPr>
              <w:instrText xml:space="preserve"> REF _Ref51350448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4E739A">
              <w:rPr>
                <w:b/>
                <w:bCs/>
              </w:rPr>
            </w:r>
            <w:r w:rsidRPr="004E739A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9.5</w:t>
            </w:r>
            <w:r w:rsidRPr="004E739A">
              <w:rPr>
                <w:b/>
                <w:bCs/>
              </w:rPr>
              <w:fldChar w:fldCharType="end"/>
            </w:r>
            <w:r w:rsidRPr="004E739A">
              <w:rPr>
                <w:b/>
                <w:bCs/>
              </w:rPr>
              <w:t>)</w:t>
            </w:r>
          </w:p>
        </w:tc>
        <w:tc>
          <w:tcPr>
            <w:tcW w:w="14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922FCA7" w14:textId="1C79F064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=</w:t>
            </w:r>
          </w:p>
        </w:tc>
        <w:tc>
          <w:tcPr>
            <w:tcW w:w="9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437E0A" w14:textId="1CEE516B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Total number of cycles</w:t>
            </w:r>
          </w:p>
        </w:tc>
        <w:tc>
          <w:tcPr>
            <w:tcW w:w="624" w:type="pct"/>
            <w:vMerge/>
          </w:tcPr>
          <w:p w14:paraId="5E472AA2" w14:textId="77777777" w:rsidR="004E739A" w:rsidRPr="00AC752B" w:rsidRDefault="004E739A" w:rsidP="005D0B9D">
            <w:pPr>
              <w:pStyle w:val="TableHeader"/>
              <w:rPr>
                <w:rFonts w:cs="Arial"/>
              </w:rPr>
            </w:pPr>
          </w:p>
        </w:tc>
        <w:tc>
          <w:tcPr>
            <w:tcW w:w="628" w:type="pct"/>
            <w:vMerge/>
          </w:tcPr>
          <w:p w14:paraId="6B3B835B" w14:textId="77777777" w:rsidR="004E739A" w:rsidRPr="00AC752B" w:rsidRDefault="004E739A" w:rsidP="005D0B9D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4E739A" w:rsidRPr="00AC752B" w14:paraId="4AF22AB5" w14:textId="77777777" w:rsidTr="06EBAA7D">
        <w:tblPrEx>
          <w:tblBorders>
            <w:insideH w:val="single" w:sz="6" w:space="0" w:color="auto"/>
          </w:tblBorders>
        </w:tblPrEx>
        <w:trPr>
          <w:trHeight w:val="750"/>
          <w:jc w:val="center"/>
        </w:trPr>
        <w:tc>
          <w:tcPr>
            <w:tcW w:w="430" w:type="pct"/>
            <w:vMerge/>
          </w:tcPr>
          <w:p w14:paraId="464D0F53" w14:textId="77777777" w:rsidR="004E739A" w:rsidRPr="00AC752B" w:rsidRDefault="004E739A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924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51C935" w14:textId="4C6148BC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g</w:t>
            </w:r>
          </w:p>
        </w:tc>
        <w:tc>
          <w:tcPr>
            <w:tcW w:w="136" w:type="pct"/>
            <w:vMerge/>
            <w:vAlign w:val="center"/>
          </w:tcPr>
          <w:p w14:paraId="7DA0B8DD" w14:textId="5C5FF2AB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</w:p>
        </w:tc>
        <w:tc>
          <w:tcPr>
            <w:tcW w:w="1202" w:type="pct"/>
            <w:gridSpan w:val="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E0E27C" w14:textId="167BEF62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g/cycle</w:t>
            </w:r>
          </w:p>
        </w:tc>
        <w:tc>
          <w:tcPr>
            <w:tcW w:w="144" w:type="pct"/>
            <w:vMerge/>
            <w:vAlign w:val="center"/>
          </w:tcPr>
          <w:p w14:paraId="635D6D9C" w14:textId="6DA6DD1B" w:rsidR="004E739A" w:rsidRDefault="004E739A" w:rsidP="005D0B9D">
            <w:pPr>
              <w:pStyle w:val="TableHeader"/>
              <w:tabs>
                <w:tab w:val="left" w:pos="3251"/>
              </w:tabs>
              <w:spacing w:before="60" w:line="264" w:lineRule="auto"/>
            </w:pPr>
          </w:p>
        </w:tc>
        <w:tc>
          <w:tcPr>
            <w:tcW w:w="91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2ED37" w14:textId="5835527C" w:rsidR="004E739A" w:rsidRDefault="0071614C" w:rsidP="005D0B9D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c</w:t>
            </w:r>
            <w:r w:rsidR="004E739A">
              <w:t>ycle</w:t>
            </w:r>
            <w:r>
              <w:t>(s)</w:t>
            </w:r>
          </w:p>
        </w:tc>
        <w:tc>
          <w:tcPr>
            <w:tcW w:w="624" w:type="pct"/>
            <w:vMerge/>
          </w:tcPr>
          <w:p w14:paraId="2C930DE8" w14:textId="77777777" w:rsidR="004E739A" w:rsidRPr="00AC752B" w:rsidRDefault="004E739A" w:rsidP="005D0B9D">
            <w:pPr>
              <w:pStyle w:val="TableHeader"/>
              <w:rPr>
                <w:rFonts w:cs="Arial"/>
              </w:rPr>
            </w:pPr>
          </w:p>
        </w:tc>
        <w:tc>
          <w:tcPr>
            <w:tcW w:w="628" w:type="pct"/>
            <w:vMerge/>
          </w:tcPr>
          <w:p w14:paraId="2089363B" w14:textId="77777777" w:rsidR="004E739A" w:rsidRPr="00AC752B" w:rsidRDefault="004E739A" w:rsidP="005D0B9D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F95E47" w:rsidRPr="00AC752B" w14:paraId="6357F989" w14:textId="77777777" w:rsidTr="008D69EE">
        <w:tblPrEx>
          <w:tblBorders>
            <w:insideH w:val="single" w:sz="6" w:space="0" w:color="auto"/>
          </w:tblBorders>
        </w:tblPrEx>
        <w:trPr>
          <w:trHeight w:val="600"/>
          <w:jc w:val="center"/>
        </w:trPr>
        <w:tc>
          <w:tcPr>
            <w:tcW w:w="430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86E26" w14:textId="77777777" w:rsidR="00F95E47" w:rsidRPr="00AC752B" w:rsidRDefault="00F95E47" w:rsidP="00F95E47">
            <w:pPr>
              <w:pStyle w:val="Heading2"/>
              <w:ind w:left="576"/>
            </w:pPr>
            <w:bookmarkStart w:id="31" w:name="_Ref56586845"/>
          </w:p>
        </w:tc>
        <w:bookmarkEnd w:id="31"/>
        <w:tc>
          <w:tcPr>
            <w:tcW w:w="3318" w:type="pct"/>
            <w:gridSpan w:val="8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66F10" w14:textId="0332E09B" w:rsidR="00F95E47" w:rsidRPr="0048057C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 xml:space="preserve">Round the </w:t>
            </w:r>
            <w:r w:rsidR="00D576E2">
              <w:t xml:space="preserve">total </w:t>
            </w:r>
            <w:r>
              <w:t xml:space="preserve">number of cycles in </w:t>
            </w:r>
            <w:r w:rsidR="00344008" w:rsidRPr="00344008">
              <w:rPr>
                <w:b/>
                <w:bCs/>
              </w:rPr>
              <w:t>S</w:t>
            </w:r>
            <w:r w:rsidRPr="00344008">
              <w:rPr>
                <w:b/>
                <w:bCs/>
              </w:rPr>
              <w:t xml:space="preserve">tep </w:t>
            </w:r>
            <w:r w:rsidRPr="0048057C">
              <w:rPr>
                <w:b/>
                <w:bCs/>
              </w:rPr>
              <w:fldChar w:fldCharType="begin"/>
            </w:r>
            <w:r w:rsidRPr="0048057C">
              <w:rPr>
                <w:b/>
                <w:bCs/>
              </w:rPr>
              <w:instrText xml:space="preserve"> REF _Ref51681334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48057C">
              <w:rPr>
                <w:b/>
                <w:bCs/>
              </w:rPr>
            </w:r>
            <w:r w:rsidRPr="0048057C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9.6</w:t>
            </w:r>
            <w:r w:rsidRPr="0048057C"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 w:rsidRPr="0083115A">
              <w:t xml:space="preserve">up </w:t>
            </w:r>
            <w:r>
              <w:t>to the next whole number.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F88B0" w14:textId="175301BF" w:rsidR="00F95E47" w:rsidRPr="00F95E47" w:rsidRDefault="00F95E47" w:rsidP="00F95E47">
            <w:pPr>
              <w:jc w:val="center"/>
            </w:pPr>
          </w:p>
        </w:tc>
        <w:tc>
          <w:tcPr>
            <w:tcW w:w="628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B938B" w14:textId="6676B10F" w:rsidR="00F95E47" w:rsidRPr="00F95E47" w:rsidRDefault="00F95E47" w:rsidP="00F95E47">
            <w:pPr>
              <w:jc w:val="center"/>
            </w:pPr>
          </w:p>
        </w:tc>
      </w:tr>
      <w:tr w:rsidR="0083115A" w:rsidRPr="00AC752B" w14:paraId="2CBDA0D2" w14:textId="77777777" w:rsidTr="008D69EE">
        <w:tblPrEx>
          <w:tblBorders>
            <w:insideH w:val="single" w:sz="6" w:space="0" w:color="auto"/>
          </w:tblBorders>
        </w:tblPrEx>
        <w:trPr>
          <w:trHeight w:val="570"/>
          <w:jc w:val="center"/>
        </w:trPr>
        <w:tc>
          <w:tcPr>
            <w:tcW w:w="430" w:type="pct"/>
            <w:vMerge/>
          </w:tcPr>
          <w:p w14:paraId="5F3CC8FC" w14:textId="77777777" w:rsidR="0083115A" w:rsidRPr="00AC752B" w:rsidRDefault="0083115A" w:rsidP="003E5690">
            <w:pPr>
              <w:pStyle w:val="Heading2"/>
              <w:ind w:left="576"/>
            </w:pPr>
          </w:p>
        </w:tc>
        <w:tc>
          <w:tcPr>
            <w:tcW w:w="157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F757F8" w14:textId="0567907E" w:rsidR="0083115A" w:rsidRDefault="0083115A" w:rsidP="009F0A6C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Number of Cycles</w:t>
            </w:r>
          </w:p>
        </w:tc>
        <w:tc>
          <w:tcPr>
            <w:tcW w:w="17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9EA3C" w14:textId="01DA4A00" w:rsidR="0083115A" w:rsidRDefault="0071614C" w:rsidP="0071614C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 xml:space="preserve"> cycle(s)</w:t>
            </w:r>
          </w:p>
        </w:tc>
        <w:tc>
          <w:tcPr>
            <w:tcW w:w="624" w:type="pct"/>
            <w:vMerge/>
          </w:tcPr>
          <w:p w14:paraId="60F69890" w14:textId="37B0884E" w:rsidR="0083115A" w:rsidRPr="00AC752B" w:rsidRDefault="0083115A" w:rsidP="005D0B9D">
            <w:pPr>
              <w:pStyle w:val="TableHeader"/>
              <w:rPr>
                <w:rFonts w:cs="Arial"/>
              </w:rPr>
            </w:pPr>
          </w:p>
        </w:tc>
        <w:tc>
          <w:tcPr>
            <w:tcW w:w="628" w:type="pct"/>
            <w:vMerge/>
          </w:tcPr>
          <w:p w14:paraId="6F47B37C" w14:textId="77777777" w:rsidR="0083115A" w:rsidRPr="00AC752B" w:rsidRDefault="0083115A" w:rsidP="009F0A6C">
            <w:pPr>
              <w:pStyle w:val="TableHeader"/>
              <w:jc w:val="both"/>
              <w:rPr>
                <w:rFonts w:cs="Arial"/>
              </w:rPr>
            </w:pPr>
          </w:p>
        </w:tc>
      </w:tr>
    </w:tbl>
    <w:p w14:paraId="66D3354B" w14:textId="36085DEE" w:rsidR="00386301" w:rsidRDefault="00386301"/>
    <w:p w14:paraId="4023BCA2" w14:textId="69F53384" w:rsidR="00386301" w:rsidRDefault="00386301" w:rsidP="00CA2EAA">
      <w:pPr>
        <w:spacing w:line="240" w:lineRule="auto"/>
      </w:pPr>
      <w:r>
        <w:br w:type="page"/>
      </w:r>
      <w:r w:rsidR="003771B9" w:rsidRPr="003771B9">
        <w:rPr>
          <w:b/>
          <w:bCs/>
          <w:sz w:val="22"/>
          <w:szCs w:val="22"/>
        </w:rPr>
        <w:lastRenderedPageBreak/>
        <w:t>9</w:t>
      </w:r>
      <w:r w:rsidR="003771B9" w:rsidRPr="003771B9">
        <w:rPr>
          <w:b/>
          <w:bCs/>
          <w:sz w:val="22"/>
          <w:szCs w:val="22"/>
        </w:rPr>
        <w:tab/>
        <w:t>Chromatography Calculations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10"/>
        <w:gridCol w:w="1976"/>
        <w:gridCol w:w="312"/>
        <w:gridCol w:w="276"/>
        <w:gridCol w:w="1429"/>
        <w:gridCol w:w="418"/>
        <w:gridCol w:w="287"/>
        <w:gridCol w:w="177"/>
        <w:gridCol w:w="275"/>
        <w:gridCol w:w="2080"/>
        <w:gridCol w:w="8"/>
        <w:gridCol w:w="1310"/>
        <w:gridCol w:w="1332"/>
      </w:tblGrid>
      <w:tr w:rsidR="00386301" w:rsidRPr="00D35735" w14:paraId="104278B1" w14:textId="77777777" w:rsidTr="005840AE">
        <w:trPr>
          <w:trHeight w:val="25"/>
          <w:jc w:val="center"/>
        </w:trPr>
        <w:tc>
          <w:tcPr>
            <w:tcW w:w="426" w:type="pct"/>
            <w:vAlign w:val="center"/>
          </w:tcPr>
          <w:p w14:paraId="6AD8644C" w14:textId="77777777" w:rsidR="00386301" w:rsidRPr="00D35735" w:rsidRDefault="00386301" w:rsidP="00074265">
            <w:pPr>
              <w:jc w:val="center"/>
            </w:pPr>
            <w:r w:rsidRPr="00D35735">
              <w:t>Step</w:t>
            </w:r>
          </w:p>
        </w:tc>
        <w:tc>
          <w:tcPr>
            <w:tcW w:w="3334" w:type="pct"/>
            <w:gridSpan w:val="9"/>
            <w:vAlign w:val="center"/>
          </w:tcPr>
          <w:p w14:paraId="0A8CA84E" w14:textId="77777777" w:rsidR="00386301" w:rsidRPr="00D35735" w:rsidRDefault="00386301" w:rsidP="00074265">
            <w:pPr>
              <w:jc w:val="center"/>
            </w:pPr>
            <w:r w:rsidRPr="00D35735">
              <w:t>Description</w:t>
            </w:r>
          </w:p>
        </w:tc>
        <w:tc>
          <w:tcPr>
            <w:tcW w:w="619" w:type="pct"/>
            <w:gridSpan w:val="2"/>
            <w:tcBorders>
              <w:bottom w:val="single" w:sz="4" w:space="0" w:color="auto"/>
            </w:tcBorders>
            <w:vAlign w:val="center"/>
          </w:tcPr>
          <w:p w14:paraId="51217301" w14:textId="77777777" w:rsidR="00386301" w:rsidRPr="00D35735" w:rsidRDefault="00386301" w:rsidP="00074265">
            <w:pPr>
              <w:jc w:val="center"/>
            </w:pPr>
            <w:r w:rsidRPr="00D35735">
              <w:t>Performed</w:t>
            </w:r>
            <w:r w:rsidRPr="00D35735">
              <w:br/>
              <w:t>by/Date</w:t>
            </w:r>
          </w:p>
        </w:tc>
        <w:tc>
          <w:tcPr>
            <w:tcW w:w="621" w:type="pct"/>
            <w:tcBorders>
              <w:bottom w:val="single" w:sz="4" w:space="0" w:color="auto"/>
            </w:tcBorders>
            <w:vAlign w:val="center"/>
          </w:tcPr>
          <w:p w14:paraId="0B45CFD3" w14:textId="77777777" w:rsidR="00386301" w:rsidRPr="00D35735" w:rsidRDefault="00386301" w:rsidP="00074265">
            <w:pPr>
              <w:jc w:val="center"/>
            </w:pPr>
            <w:r w:rsidRPr="00D35735">
              <w:t>Witnessed</w:t>
            </w:r>
            <w:r w:rsidRPr="00D35735">
              <w:br/>
              <w:t>by/Date</w:t>
            </w:r>
          </w:p>
        </w:tc>
      </w:tr>
      <w:tr w:rsidR="00F95E47" w:rsidRPr="00AC752B" w14:paraId="027C4ED5" w14:textId="77777777" w:rsidTr="005840AE">
        <w:tblPrEx>
          <w:tblBorders>
            <w:insideH w:val="single" w:sz="6" w:space="0" w:color="auto"/>
          </w:tblBorders>
        </w:tblPrEx>
        <w:trPr>
          <w:trHeight w:val="93"/>
          <w:jc w:val="center"/>
        </w:trPr>
        <w:tc>
          <w:tcPr>
            <w:tcW w:w="42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7E96E5C" w14:textId="77777777" w:rsidR="00F95E47" w:rsidRPr="00AC752B" w:rsidRDefault="00F95E47" w:rsidP="00F95E47">
            <w:pPr>
              <w:pStyle w:val="Heading2"/>
              <w:ind w:left="576"/>
            </w:pPr>
          </w:p>
        </w:tc>
        <w:tc>
          <w:tcPr>
            <w:tcW w:w="3334" w:type="pct"/>
            <w:gridSpan w:val="9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24441" w14:textId="12412093" w:rsidR="00F95E47" w:rsidRDefault="00911CDD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Contact</w:t>
            </w:r>
            <w:r w:rsidR="00F95E47">
              <w:t xml:space="preserve"> </w:t>
            </w:r>
            <w:r w:rsidR="00741373">
              <w:t>management</w:t>
            </w:r>
            <w:r w:rsidR="00F95E47">
              <w:t xml:space="preserve"> to determine if process will occur over 1 or 2 </w:t>
            </w:r>
            <w:r w:rsidR="00EA2A4E">
              <w:t>D</w:t>
            </w:r>
            <w:r w:rsidR="00F95E47">
              <w:t>ays</w:t>
            </w:r>
            <w:r w:rsidR="00BE21D6">
              <w:t xml:space="preserve">. </w:t>
            </w:r>
          </w:p>
          <w:p w14:paraId="2BE91105" w14:textId="5C85906B" w:rsidR="00F95E47" w:rsidRDefault="00F95E47" w:rsidP="00BF75BA">
            <w:pPr>
              <w:pStyle w:val="TableHeader"/>
              <w:numPr>
                <w:ilvl w:val="0"/>
                <w:numId w:val="42"/>
              </w:numPr>
              <w:tabs>
                <w:tab w:val="clear" w:pos="720"/>
                <w:tab w:val="left" w:pos="3251"/>
              </w:tabs>
              <w:spacing w:before="60" w:line="264" w:lineRule="auto"/>
            </w:pPr>
            <w:r>
              <w:t xml:space="preserve">If process will occur over 2 </w:t>
            </w:r>
            <w:r w:rsidR="00EA2A4E">
              <w:t>D</w:t>
            </w:r>
            <w:r>
              <w:t xml:space="preserve">ays, mark </w:t>
            </w:r>
            <w:r w:rsidR="00EA2A4E" w:rsidRPr="00EA2A4E">
              <w:rPr>
                <w:b/>
                <w:bCs/>
              </w:rPr>
              <w:t>S</w:t>
            </w:r>
            <w:r w:rsidRPr="00EA2A4E">
              <w:rPr>
                <w:b/>
                <w:bCs/>
              </w:rPr>
              <w:t>teps</w:t>
            </w:r>
            <w:r>
              <w:t xml:space="preserve"> </w:t>
            </w:r>
            <w:r w:rsidRPr="00F95E47">
              <w:rPr>
                <w:b/>
                <w:bCs/>
              </w:rPr>
              <w:fldChar w:fldCharType="begin"/>
            </w:r>
            <w:r w:rsidRPr="00F95E47">
              <w:rPr>
                <w:b/>
                <w:bCs/>
              </w:rPr>
              <w:instrText xml:space="preserve"> REF _Ref56586817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F95E47">
              <w:rPr>
                <w:b/>
                <w:bCs/>
              </w:rPr>
            </w:r>
            <w:r w:rsidRPr="00F95E47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9.9</w:t>
            </w:r>
            <w:r w:rsidRPr="00F95E47">
              <w:rPr>
                <w:b/>
                <w:bCs/>
              </w:rPr>
              <w:fldChar w:fldCharType="end"/>
            </w:r>
            <w:r>
              <w:t xml:space="preserve"> and </w:t>
            </w:r>
            <w:r w:rsidRPr="00F95E47">
              <w:rPr>
                <w:b/>
                <w:bCs/>
              </w:rPr>
              <w:fldChar w:fldCharType="begin"/>
            </w:r>
            <w:r w:rsidRPr="00F95E47">
              <w:rPr>
                <w:b/>
                <w:bCs/>
              </w:rPr>
              <w:instrText xml:space="preserve"> REF _Ref56587453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F95E47">
              <w:rPr>
                <w:b/>
                <w:bCs/>
              </w:rPr>
            </w:r>
            <w:r w:rsidRPr="00F95E47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9.10</w:t>
            </w:r>
            <w:r w:rsidRPr="00F95E47">
              <w:rPr>
                <w:b/>
                <w:bCs/>
              </w:rPr>
              <w:fldChar w:fldCharType="end"/>
            </w:r>
            <w:r>
              <w:t xml:space="preserve"> as “N</w:t>
            </w:r>
            <w:r w:rsidR="00EA2A4E">
              <w:t>/</w:t>
            </w:r>
            <w:r>
              <w:t xml:space="preserve">A” and proceed to step </w:t>
            </w:r>
            <w:r w:rsidRPr="00F95E47">
              <w:rPr>
                <w:b/>
                <w:bCs/>
              </w:rPr>
              <w:fldChar w:fldCharType="begin"/>
            </w:r>
            <w:r w:rsidRPr="00F95E47">
              <w:rPr>
                <w:b/>
                <w:bCs/>
              </w:rPr>
              <w:instrText xml:space="preserve"> REF _Ref56590538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F95E47">
              <w:rPr>
                <w:b/>
                <w:bCs/>
              </w:rPr>
            </w:r>
            <w:r w:rsidRPr="00F95E47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9.11</w:t>
            </w:r>
            <w:r w:rsidRPr="00F95E47">
              <w:rPr>
                <w:b/>
                <w:bCs/>
              </w:rPr>
              <w:fldChar w:fldCharType="end"/>
            </w:r>
            <w:r>
              <w:t>.</w:t>
            </w:r>
          </w:p>
          <w:p w14:paraId="2B695E57" w14:textId="5CB2B295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ind w:left="1440"/>
            </w:pPr>
            <w:r>
              <w:t xml:space="preserve">NOTE: Bag 1 will be processed on </w:t>
            </w:r>
            <w:r w:rsidR="00E63DFC">
              <w:t>D</w:t>
            </w:r>
            <w:r>
              <w:t xml:space="preserve">ay 1 and </w:t>
            </w:r>
            <w:r w:rsidR="00E63DFC">
              <w:t>B</w:t>
            </w:r>
            <w:r>
              <w:t xml:space="preserve">ag 2 will be processed on </w:t>
            </w:r>
            <w:r w:rsidR="00E63DFC">
              <w:t>D</w:t>
            </w:r>
            <w:r>
              <w:t xml:space="preserve">ay 2. </w:t>
            </w:r>
          </w:p>
          <w:p w14:paraId="013BA5A1" w14:textId="3630C9CE" w:rsidR="00F95E47" w:rsidRPr="00AC752B" w:rsidRDefault="00F95E47" w:rsidP="00BF75BA">
            <w:pPr>
              <w:pStyle w:val="TableHeader"/>
              <w:numPr>
                <w:ilvl w:val="0"/>
                <w:numId w:val="42"/>
              </w:numPr>
              <w:tabs>
                <w:tab w:val="left" w:pos="3251"/>
              </w:tabs>
              <w:spacing w:before="60" w:line="264" w:lineRule="auto"/>
            </w:pPr>
            <w:r>
              <w:t xml:space="preserve">If process will occur over 1 day, proceed to the next step and mark steps </w:t>
            </w:r>
            <w:r w:rsidRPr="00F95E47">
              <w:rPr>
                <w:b/>
                <w:bCs/>
              </w:rPr>
              <w:fldChar w:fldCharType="begin"/>
            </w:r>
            <w:r w:rsidRPr="00F95E47">
              <w:rPr>
                <w:b/>
                <w:bCs/>
              </w:rPr>
              <w:instrText xml:space="preserve"> REF _Ref56590538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F95E47">
              <w:rPr>
                <w:b/>
                <w:bCs/>
              </w:rPr>
            </w:r>
            <w:r w:rsidRPr="00F95E47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9.11</w:t>
            </w:r>
            <w:r w:rsidRPr="00F95E47">
              <w:rPr>
                <w:b/>
                <w:bCs/>
              </w:rPr>
              <w:fldChar w:fldCharType="end"/>
            </w:r>
            <w:r w:rsidRPr="00F95E47">
              <w:rPr>
                <w:b/>
                <w:bCs/>
              </w:rPr>
              <w:t xml:space="preserve"> - </w:t>
            </w:r>
            <w:r w:rsidRPr="00F95E47">
              <w:rPr>
                <w:b/>
                <w:bCs/>
              </w:rPr>
              <w:fldChar w:fldCharType="begin"/>
            </w:r>
            <w:r w:rsidRPr="00F95E47">
              <w:rPr>
                <w:b/>
                <w:bCs/>
              </w:rPr>
              <w:instrText xml:space="preserve"> REF _Ref56590591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F95E47">
              <w:rPr>
                <w:b/>
                <w:bCs/>
              </w:rPr>
            </w:r>
            <w:r w:rsidRPr="00F95E47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9.16</w:t>
            </w:r>
            <w:r w:rsidRPr="00F95E47">
              <w:rPr>
                <w:b/>
                <w:bCs/>
              </w:rPr>
              <w:fldChar w:fldCharType="end"/>
            </w:r>
            <w:r>
              <w:t xml:space="preserve"> as “N</w:t>
            </w:r>
            <w:r w:rsidR="00EA2A4E">
              <w:t>/</w:t>
            </w:r>
            <w:r>
              <w:t>A”.</w:t>
            </w:r>
          </w:p>
        </w:tc>
        <w:tc>
          <w:tcPr>
            <w:tcW w:w="619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84DBBAC" w14:textId="727380E3" w:rsidR="00F95E47" w:rsidRPr="00AC752B" w:rsidRDefault="00F95E47" w:rsidP="00F95E47">
            <w:pPr>
              <w:pStyle w:val="Footer"/>
              <w:jc w:val="center"/>
              <w:rPr>
                <w:rFonts w:cs="Arial"/>
              </w:rPr>
            </w:pPr>
          </w:p>
        </w:tc>
        <w:tc>
          <w:tcPr>
            <w:tcW w:w="62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259972" w14:textId="207CA020" w:rsidR="00F95E47" w:rsidRPr="00AC752B" w:rsidRDefault="00F95E47" w:rsidP="00F95E47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F95E47" w:rsidRPr="00AC752B" w14:paraId="0F5D49E7" w14:textId="77777777" w:rsidTr="005840AE">
        <w:tblPrEx>
          <w:tblBorders>
            <w:insideH w:val="single" w:sz="6" w:space="0" w:color="auto"/>
          </w:tblBorders>
        </w:tblPrEx>
        <w:trPr>
          <w:trHeight w:val="300"/>
          <w:jc w:val="center"/>
        </w:trPr>
        <w:tc>
          <w:tcPr>
            <w:tcW w:w="426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30A3C7" w14:textId="77777777" w:rsidR="00F95E47" w:rsidRPr="00AC752B" w:rsidRDefault="00F95E47" w:rsidP="00F95E47">
            <w:pPr>
              <w:pStyle w:val="Heading2"/>
              <w:ind w:left="576"/>
            </w:pPr>
            <w:bookmarkStart w:id="32" w:name="_Ref56586817"/>
          </w:p>
        </w:tc>
        <w:bookmarkEnd w:id="32"/>
        <w:tc>
          <w:tcPr>
            <w:tcW w:w="3334" w:type="pct"/>
            <w:gridSpan w:val="9"/>
            <w:tcBorders>
              <w:top w:val="single" w:sz="6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7F45D" w14:textId="1624C29A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Calculate the total volume of CM</w:t>
            </w:r>
            <w:r w:rsidR="00EA2A4E">
              <w:t>.</w:t>
            </w:r>
          </w:p>
        </w:tc>
        <w:tc>
          <w:tcPr>
            <w:tcW w:w="619" w:type="pct"/>
            <w:gridSpan w:val="2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368347" w14:textId="4D05A696" w:rsidR="00F95E47" w:rsidRPr="00F95E47" w:rsidRDefault="00F95E47" w:rsidP="00F95E47">
            <w:pPr>
              <w:jc w:val="center"/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571F6D" w14:textId="1E44B5F8" w:rsidR="00F95E47" w:rsidRPr="00F95E47" w:rsidRDefault="00F95E47" w:rsidP="00F95E47">
            <w:pPr>
              <w:jc w:val="center"/>
            </w:pPr>
          </w:p>
        </w:tc>
      </w:tr>
      <w:tr w:rsidR="00F95E47" w:rsidRPr="00AC752B" w14:paraId="12029852" w14:textId="77777777" w:rsidTr="005840AE">
        <w:tblPrEx>
          <w:tblBorders>
            <w:insideH w:val="single" w:sz="6" w:space="0" w:color="auto"/>
          </w:tblBorders>
        </w:tblPrEx>
        <w:trPr>
          <w:trHeight w:val="180"/>
          <w:jc w:val="center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EDC24E" w14:textId="77777777" w:rsidR="00F95E47" w:rsidRPr="00AC752B" w:rsidRDefault="00F95E47" w:rsidP="00F95E47">
            <w:pPr>
              <w:pStyle w:val="Heading2"/>
              <w:ind w:left="576"/>
            </w:pPr>
          </w:p>
        </w:tc>
        <w:tc>
          <w:tcPr>
            <w:tcW w:w="1065" w:type="pct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244219F" w14:textId="7C793099" w:rsidR="00F95E47" w:rsidRDefault="00632B34" w:rsidP="00632B34">
            <w:pPr>
              <w:pStyle w:val="TableHeader"/>
              <w:tabs>
                <w:tab w:val="left" w:pos="3251"/>
              </w:tabs>
              <w:spacing w:before="0" w:line="240" w:lineRule="auto"/>
              <w:jc w:val="center"/>
            </w:pPr>
            <w:r>
              <w:t xml:space="preserve">CM Product </w:t>
            </w:r>
            <w:r w:rsidR="004D3693">
              <w:t xml:space="preserve">Net </w:t>
            </w:r>
            <w:r>
              <w:t>Volume -</w:t>
            </w:r>
            <w:r w:rsidRPr="005775EB">
              <w:t xml:space="preserve"> </w:t>
            </w:r>
            <w:r>
              <w:t>Bag</w:t>
            </w:r>
            <w:r w:rsidRPr="005775EB">
              <w:t xml:space="preserve"> 1</w:t>
            </w:r>
            <w:r w:rsidR="00F95E47">
              <w:br/>
            </w:r>
            <w:r w:rsidR="00F95E47" w:rsidRPr="00115241">
              <w:rPr>
                <w:b/>
                <w:bCs/>
              </w:rPr>
              <w:t>(Step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_Ref100131707 \r \h  \* MERGEFORMAT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>
              <w:rPr>
                <w:b/>
                <w:bCs/>
              </w:rPr>
              <w:fldChar w:fldCharType="end"/>
            </w:r>
            <w:r w:rsidR="00F95E47" w:rsidRPr="00115241">
              <w:rPr>
                <w:b/>
                <w:bCs/>
              </w:rPr>
              <w:t>)</w:t>
            </w:r>
          </w:p>
        </w:tc>
        <w:tc>
          <w:tcPr>
            <w:tcW w:w="128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6F6A075" w14:textId="1B40384E" w:rsidR="00F95E47" w:rsidRDefault="00F95E47" w:rsidP="00B35F00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+</w:t>
            </w:r>
          </w:p>
        </w:tc>
        <w:tc>
          <w:tcPr>
            <w:tcW w:w="1091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6D90237" w14:textId="77777777" w:rsidR="00BF5078" w:rsidRDefault="00632B34" w:rsidP="00BF5078">
            <w:pPr>
              <w:pStyle w:val="TableHeader"/>
              <w:tabs>
                <w:tab w:val="left" w:pos="3251"/>
              </w:tabs>
              <w:spacing w:before="0" w:after="0" w:line="264" w:lineRule="auto"/>
              <w:jc w:val="center"/>
            </w:pPr>
            <w:r>
              <w:t xml:space="preserve">CM Product </w:t>
            </w:r>
            <w:r w:rsidR="004D3693">
              <w:t xml:space="preserve">Net </w:t>
            </w:r>
          </w:p>
          <w:p w14:paraId="10B427B6" w14:textId="4C6AA2E4" w:rsidR="00F95E47" w:rsidRDefault="00632B34" w:rsidP="00BF5078">
            <w:pPr>
              <w:pStyle w:val="TableHeader"/>
              <w:tabs>
                <w:tab w:val="left" w:pos="3251"/>
              </w:tabs>
              <w:spacing w:before="0" w:after="0" w:line="264" w:lineRule="auto"/>
              <w:jc w:val="center"/>
            </w:pPr>
            <w:r>
              <w:t xml:space="preserve">Volume </w:t>
            </w:r>
            <w:r w:rsidR="00BF5078">
              <w:t>-</w:t>
            </w:r>
            <w:r>
              <w:t xml:space="preserve"> Bag 2</w:t>
            </w:r>
            <w:r w:rsidR="00F95E47">
              <w:br/>
            </w:r>
            <w:r w:rsidR="00F95E47" w:rsidRPr="00115241">
              <w:rPr>
                <w:b/>
                <w:bCs/>
              </w:rPr>
              <w:t>(Ste</w:t>
            </w:r>
            <w:r>
              <w:rPr>
                <w:b/>
                <w:bCs/>
              </w:rPr>
              <w:t xml:space="preserve">p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_Ref100131707 \r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>
              <w:rPr>
                <w:b/>
                <w:bCs/>
              </w:rPr>
              <w:fldChar w:fldCharType="end"/>
            </w:r>
            <w:r w:rsidR="00F95E47" w:rsidRPr="00115241">
              <w:rPr>
                <w:b/>
                <w:bCs/>
              </w:rPr>
              <w:t>)</w:t>
            </w:r>
          </w:p>
        </w:tc>
        <w:tc>
          <w:tcPr>
            <w:tcW w:w="8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8F23EB6" w14:textId="09BCC6E8" w:rsidR="00F95E47" w:rsidRDefault="00F95E47" w:rsidP="00F95E47">
            <w:r>
              <w:t>=</w:t>
            </w:r>
          </w:p>
        </w:tc>
        <w:tc>
          <w:tcPr>
            <w:tcW w:w="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8A316" w14:textId="555EF840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Total CM Product Net Volume</w:t>
            </w:r>
          </w:p>
        </w:tc>
        <w:tc>
          <w:tcPr>
            <w:tcW w:w="61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CAB131" w14:textId="5E340DF7" w:rsidR="00F95E47" w:rsidRPr="00AC752B" w:rsidRDefault="00F95E47" w:rsidP="00F95E47">
            <w:pPr>
              <w:pStyle w:val="TableHeader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FC9C3C" w14:textId="77777777" w:rsidR="00F95E47" w:rsidRPr="00AC752B" w:rsidRDefault="00F95E47" w:rsidP="00F95E47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F95E47" w:rsidRPr="00AC752B" w14:paraId="328BC86E" w14:textId="77777777" w:rsidTr="005840AE">
        <w:tblPrEx>
          <w:tblBorders>
            <w:insideH w:val="single" w:sz="6" w:space="0" w:color="auto"/>
          </w:tblBorders>
        </w:tblPrEx>
        <w:trPr>
          <w:trHeight w:val="1101"/>
          <w:jc w:val="center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F4639A" w14:textId="77777777" w:rsidR="00F95E47" w:rsidRPr="00AC752B" w:rsidRDefault="00F95E47" w:rsidP="00F95E47">
            <w:pPr>
              <w:pStyle w:val="Heading2"/>
              <w:ind w:left="576"/>
            </w:pPr>
          </w:p>
        </w:tc>
        <w:tc>
          <w:tcPr>
            <w:tcW w:w="1065" w:type="pct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9DD1E7" w14:textId="6DE848B9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L</w:t>
            </w:r>
          </w:p>
        </w:tc>
        <w:tc>
          <w:tcPr>
            <w:tcW w:w="128" w:type="pct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D27852" w14:textId="77777777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</w:p>
        </w:tc>
        <w:tc>
          <w:tcPr>
            <w:tcW w:w="1091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6B3B5D" w14:textId="033AD294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L</w:t>
            </w:r>
          </w:p>
        </w:tc>
        <w:tc>
          <w:tcPr>
            <w:tcW w:w="82" w:type="pct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FFCDE5" w14:textId="77777777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</w:p>
        </w:tc>
        <w:tc>
          <w:tcPr>
            <w:tcW w:w="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9760A" w14:textId="02AD2480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L</w:t>
            </w:r>
          </w:p>
        </w:tc>
        <w:tc>
          <w:tcPr>
            <w:tcW w:w="61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8A6549" w14:textId="4DD437B2" w:rsidR="00F95E47" w:rsidRPr="00AC752B" w:rsidRDefault="00F95E47" w:rsidP="00F95E47">
            <w:pPr>
              <w:pStyle w:val="TableHeader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5C573E" w14:textId="77777777" w:rsidR="00F95E47" w:rsidRPr="00AC752B" w:rsidRDefault="00F95E47" w:rsidP="00F95E47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F95E47" w:rsidRPr="00AC752B" w14:paraId="3F66501E" w14:textId="77777777" w:rsidTr="005840AE">
        <w:tblPrEx>
          <w:tblBorders>
            <w:insideH w:val="single" w:sz="6" w:space="0" w:color="auto"/>
          </w:tblBorders>
        </w:tblPrEx>
        <w:trPr>
          <w:trHeight w:val="180"/>
          <w:jc w:val="center"/>
        </w:trPr>
        <w:tc>
          <w:tcPr>
            <w:tcW w:w="42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41EC4E" w14:textId="77777777" w:rsidR="00F95E47" w:rsidRPr="00AC752B" w:rsidRDefault="00F95E47" w:rsidP="00F95E47">
            <w:pPr>
              <w:pStyle w:val="Heading2"/>
              <w:ind w:left="576"/>
            </w:pPr>
            <w:bookmarkStart w:id="33" w:name="_Ref56587453"/>
          </w:p>
        </w:tc>
        <w:bookmarkEnd w:id="33"/>
        <w:tc>
          <w:tcPr>
            <w:tcW w:w="3334" w:type="pct"/>
            <w:gridSpan w:val="9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89786" w14:textId="0A50242C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  <w:r>
              <w:t>Calculate the load volume per cycle for 1 day processing.</w:t>
            </w:r>
          </w:p>
        </w:tc>
        <w:tc>
          <w:tcPr>
            <w:tcW w:w="619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C9DECC" w14:textId="4F81155D" w:rsidR="00F95E47" w:rsidRPr="00F95E47" w:rsidRDefault="00F95E47" w:rsidP="00F95E47">
            <w:pPr>
              <w:jc w:val="center"/>
            </w:pPr>
          </w:p>
        </w:tc>
        <w:tc>
          <w:tcPr>
            <w:tcW w:w="621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52057" w14:textId="261D66E1" w:rsidR="00F95E47" w:rsidRPr="00F95E47" w:rsidRDefault="00F95E47" w:rsidP="00F95E47">
            <w:pPr>
              <w:jc w:val="center"/>
            </w:pPr>
          </w:p>
        </w:tc>
      </w:tr>
      <w:tr w:rsidR="00F95E47" w:rsidRPr="00AC752B" w14:paraId="2B7EF18E" w14:textId="77777777" w:rsidTr="005840AE">
        <w:tblPrEx>
          <w:tblBorders>
            <w:insideH w:val="single" w:sz="6" w:space="0" w:color="auto"/>
          </w:tblBorders>
        </w:tblPrEx>
        <w:trPr>
          <w:trHeight w:val="180"/>
          <w:jc w:val="center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1C76AC" w14:textId="77777777" w:rsidR="00F95E47" w:rsidRPr="00AC752B" w:rsidRDefault="00F95E47" w:rsidP="00F95E47">
            <w:pPr>
              <w:pStyle w:val="Heading2"/>
              <w:ind w:left="576"/>
            </w:pPr>
          </w:p>
        </w:tc>
        <w:tc>
          <w:tcPr>
            <w:tcW w:w="1065" w:type="pct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6019448" w14:textId="0F0BE1F1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Total CM Product Net Volume</w:t>
            </w:r>
            <w:r>
              <w:br/>
            </w:r>
            <w:r w:rsidRPr="00115241">
              <w:rPr>
                <w:b/>
                <w:bCs/>
              </w:rPr>
              <w:t xml:space="preserve">(Step </w:t>
            </w:r>
            <w:r w:rsidRPr="00115241">
              <w:rPr>
                <w:b/>
                <w:bCs/>
              </w:rPr>
              <w:fldChar w:fldCharType="begin"/>
            </w:r>
            <w:r w:rsidRPr="00115241">
              <w:rPr>
                <w:b/>
                <w:bCs/>
              </w:rPr>
              <w:instrText xml:space="preserve"> REF _Ref56586817 \r \h  \* MERGEFORMAT </w:instrText>
            </w:r>
            <w:r w:rsidRPr="00115241">
              <w:rPr>
                <w:b/>
                <w:bCs/>
              </w:rPr>
            </w:r>
            <w:r w:rsidRPr="0011524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9.9</w:t>
            </w:r>
            <w:r w:rsidRPr="00115241">
              <w:rPr>
                <w:b/>
                <w:bCs/>
              </w:rPr>
              <w:fldChar w:fldCharType="end"/>
            </w:r>
            <w:r w:rsidRPr="00115241">
              <w:rPr>
                <w:b/>
                <w:bCs/>
              </w:rPr>
              <w:t>)</w:t>
            </w:r>
          </w:p>
        </w:tc>
        <w:tc>
          <w:tcPr>
            <w:tcW w:w="128" w:type="pct"/>
            <w:vMerge w:val="restart"/>
            <w:tcBorders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5A241F0" w14:textId="306F7DA9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rPr>
                <w:rFonts w:cs="Arial"/>
              </w:rPr>
              <w:t>÷</w:t>
            </w:r>
          </w:p>
        </w:tc>
        <w:tc>
          <w:tcPr>
            <w:tcW w:w="1091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CC83502" w14:textId="2E4C1F35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Expected Number of cycles</w:t>
            </w:r>
            <w:r>
              <w:br/>
            </w:r>
            <w:r w:rsidRPr="00115241">
              <w:rPr>
                <w:b/>
                <w:bCs/>
              </w:rPr>
              <w:t xml:space="preserve">(Step </w:t>
            </w:r>
            <w:r w:rsidRPr="00115241">
              <w:rPr>
                <w:b/>
                <w:bCs/>
              </w:rPr>
              <w:fldChar w:fldCharType="begin"/>
            </w:r>
            <w:r w:rsidRPr="00115241">
              <w:rPr>
                <w:b/>
                <w:bCs/>
              </w:rPr>
              <w:instrText xml:space="preserve"> REF _Ref56586845 \r \h  \* MERGEFORMAT </w:instrText>
            </w:r>
            <w:r w:rsidRPr="00115241">
              <w:rPr>
                <w:b/>
                <w:bCs/>
              </w:rPr>
            </w:r>
            <w:r w:rsidRPr="0011524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9.7</w:t>
            </w:r>
            <w:r w:rsidRPr="00115241">
              <w:rPr>
                <w:b/>
                <w:bCs/>
              </w:rPr>
              <w:fldChar w:fldCharType="end"/>
            </w:r>
            <w:r w:rsidRPr="00115241">
              <w:rPr>
                <w:b/>
                <w:bCs/>
              </w:rPr>
              <w:t>)</w:t>
            </w:r>
          </w:p>
        </w:tc>
        <w:tc>
          <w:tcPr>
            <w:tcW w:w="82" w:type="pct"/>
            <w:vMerge w:val="restart"/>
            <w:tcBorders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7A656A1" w14:textId="403487FF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=</w:t>
            </w:r>
          </w:p>
        </w:tc>
        <w:tc>
          <w:tcPr>
            <w:tcW w:w="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565493" w14:textId="0A446683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center"/>
            </w:pPr>
            <w:r>
              <w:t>Load Volume for 1 day processing</w:t>
            </w:r>
          </w:p>
        </w:tc>
        <w:tc>
          <w:tcPr>
            <w:tcW w:w="61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F76F6E" w14:textId="77777777" w:rsidR="00F95E47" w:rsidRPr="00AC752B" w:rsidRDefault="00F95E47" w:rsidP="00F95E47">
            <w:pPr>
              <w:pStyle w:val="TableHeader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ABBAF" w14:textId="77777777" w:rsidR="00F95E47" w:rsidRPr="00AC752B" w:rsidRDefault="00F95E47" w:rsidP="00F95E47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F95E47" w:rsidRPr="00AC752B" w14:paraId="52AEFD8D" w14:textId="77777777" w:rsidTr="005840AE">
        <w:tblPrEx>
          <w:tblBorders>
            <w:insideH w:val="single" w:sz="6" w:space="0" w:color="auto"/>
          </w:tblBorders>
        </w:tblPrEx>
        <w:trPr>
          <w:trHeight w:val="1047"/>
          <w:jc w:val="center"/>
        </w:trPr>
        <w:tc>
          <w:tcPr>
            <w:tcW w:w="4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B9066" w14:textId="77777777" w:rsidR="00F95E47" w:rsidRPr="00AC752B" w:rsidRDefault="00F95E47" w:rsidP="00F95E47">
            <w:pPr>
              <w:pStyle w:val="Heading2"/>
              <w:ind w:left="576"/>
            </w:pPr>
          </w:p>
        </w:tc>
        <w:tc>
          <w:tcPr>
            <w:tcW w:w="1065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0BF7DFC" w14:textId="77777777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</w:p>
        </w:tc>
        <w:tc>
          <w:tcPr>
            <w:tcW w:w="128" w:type="pct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50F9BA" w14:textId="77777777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</w:p>
        </w:tc>
        <w:tc>
          <w:tcPr>
            <w:tcW w:w="1091" w:type="pct"/>
            <w:gridSpan w:val="4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6890B7E" w14:textId="77777777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</w:p>
        </w:tc>
        <w:tc>
          <w:tcPr>
            <w:tcW w:w="82" w:type="pct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28AC016" w14:textId="77777777" w:rsidR="00F95E47" w:rsidRDefault="00F95E47" w:rsidP="00F95E47">
            <w:pPr>
              <w:pStyle w:val="TableHeader"/>
              <w:tabs>
                <w:tab w:val="left" w:pos="3251"/>
              </w:tabs>
              <w:spacing w:before="60" w:line="264" w:lineRule="auto"/>
            </w:pPr>
          </w:p>
        </w:tc>
        <w:tc>
          <w:tcPr>
            <w:tcW w:w="96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7C143" w14:textId="2B8F27EC" w:rsidR="00F95E47" w:rsidRDefault="00776B90" w:rsidP="00F95E47">
            <w:pPr>
              <w:pStyle w:val="TableHeader"/>
              <w:tabs>
                <w:tab w:val="left" w:pos="3251"/>
              </w:tabs>
              <w:spacing w:before="60" w:line="264" w:lineRule="auto"/>
              <w:jc w:val="right"/>
            </w:pPr>
            <w:r>
              <w:t>L</w:t>
            </w:r>
            <w:r w:rsidR="00A15D9D">
              <w:t>/cycle</w:t>
            </w:r>
          </w:p>
        </w:tc>
        <w:tc>
          <w:tcPr>
            <w:tcW w:w="61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E2D2A" w14:textId="77777777" w:rsidR="00F95E47" w:rsidRPr="00AC752B" w:rsidRDefault="00F95E47" w:rsidP="00F95E47">
            <w:pPr>
              <w:pStyle w:val="TableHeader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7679F" w14:textId="77777777" w:rsidR="00F95E47" w:rsidRPr="00AC752B" w:rsidRDefault="00F95E47" w:rsidP="00F95E47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AF598F" w:rsidRPr="00AC752B" w14:paraId="7D1904A8" w14:textId="77777777" w:rsidTr="005840AE">
        <w:tblPrEx>
          <w:tblBorders>
            <w:insideH w:val="single" w:sz="6" w:space="0" w:color="auto"/>
          </w:tblBorders>
        </w:tblPrEx>
        <w:trPr>
          <w:cantSplit/>
          <w:trHeight w:val="275"/>
          <w:jc w:val="center"/>
        </w:trPr>
        <w:tc>
          <w:tcPr>
            <w:tcW w:w="4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B98BF2" w14:textId="77777777" w:rsidR="00AF598F" w:rsidRPr="00AC752B" w:rsidRDefault="00AF598F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34" w:name="_Ref56590538"/>
          </w:p>
        </w:tc>
        <w:bookmarkEnd w:id="34"/>
        <w:tc>
          <w:tcPr>
            <w:tcW w:w="3338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13A73D8" w14:textId="69C27D16" w:rsidR="00AF598F" w:rsidRPr="00AC752B" w:rsidRDefault="00AF598F" w:rsidP="00AF598F">
            <w:pPr>
              <w:pStyle w:val="BRTable"/>
              <w:spacing w:before="120" w:after="120" w:line="288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Calculate the number of </w:t>
            </w:r>
            <w:r w:rsidRPr="00AC752B">
              <w:rPr>
                <w:rFonts w:ascii="Arial" w:hAnsi="Arial" w:cs="Arial"/>
                <w:bCs/>
                <w:sz w:val="20"/>
              </w:rPr>
              <w:t xml:space="preserve">chromatography </w:t>
            </w:r>
            <w:r w:rsidRPr="00AC752B">
              <w:rPr>
                <w:rFonts w:ascii="Arial" w:hAnsi="Arial" w:cs="Arial"/>
                <w:sz w:val="20"/>
              </w:rPr>
              <w:t xml:space="preserve">cycles </w:t>
            </w:r>
            <w:r w:rsidR="00855371">
              <w:rPr>
                <w:rFonts w:ascii="Arial" w:hAnsi="Arial" w:cs="Arial"/>
                <w:sz w:val="20"/>
              </w:rPr>
              <w:t xml:space="preserve">for </w:t>
            </w:r>
            <w:r w:rsidR="00B103E2">
              <w:rPr>
                <w:rFonts w:ascii="Arial" w:hAnsi="Arial" w:cs="Arial"/>
                <w:sz w:val="20"/>
              </w:rPr>
              <w:t>B</w:t>
            </w:r>
            <w:r w:rsidR="00855371">
              <w:rPr>
                <w:rFonts w:ascii="Arial" w:hAnsi="Arial" w:cs="Arial"/>
                <w:sz w:val="20"/>
              </w:rPr>
              <w:t>ag 1</w:t>
            </w:r>
            <w:r w:rsidRPr="00AC752B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14" w:type="pct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5A7AF065" w14:textId="68102C51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5451C" w14:textId="18E6C494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</w:tr>
      <w:tr w:rsidR="00AF598F" w:rsidRPr="00AC752B" w14:paraId="1E015D8F" w14:textId="77777777" w:rsidTr="005840AE">
        <w:tblPrEx>
          <w:tblBorders>
            <w:insideH w:val="single" w:sz="6" w:space="0" w:color="auto"/>
          </w:tblBorders>
        </w:tblPrEx>
        <w:trPr>
          <w:cantSplit/>
          <w:jc w:val="center"/>
        </w:trPr>
        <w:tc>
          <w:tcPr>
            <w:tcW w:w="4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497CB" w14:textId="77777777" w:rsidR="00AF598F" w:rsidRPr="00AC752B" w:rsidRDefault="00AF598F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D01CD7" w14:textId="3616D881" w:rsidR="00AF598F" w:rsidRPr="00AC752B" w:rsidRDefault="00EA2A4E" w:rsidP="00AF598F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Total Amount of Protein</w:t>
            </w:r>
            <w:r w:rsidR="00223D09" w:rsidRPr="00223D09">
              <w:rPr>
                <w:rFonts w:ascii="Arial" w:hAnsi="Arial" w:cs="Arial"/>
                <w:sz w:val="20"/>
                <w:szCs w:val="22"/>
              </w:rPr>
              <w:t xml:space="preserve">, </w:t>
            </w:r>
            <w:r w:rsidR="00223D09" w:rsidRPr="00223D09">
              <w:rPr>
                <w:rFonts w:ascii="Arial" w:hAnsi="Arial" w:cs="Arial"/>
                <w:sz w:val="20"/>
                <w:szCs w:val="22"/>
              </w:rPr>
              <w:br/>
              <w:t>Bag 1</w:t>
            </w:r>
            <w:r w:rsidR="00223D09" w:rsidRPr="00223D0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23D09" w:rsidRPr="00223D09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="00AF598F" w:rsidRPr="00BE37AD">
              <w:rPr>
                <w:rFonts w:ascii="Arial" w:hAnsi="Arial" w:cs="Arial"/>
                <w:b/>
                <w:bCs/>
                <w:sz w:val="20"/>
              </w:rPr>
              <w:t>(Step</w:t>
            </w:r>
            <w:r w:rsidR="00223D0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223D09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223D09">
              <w:rPr>
                <w:rFonts w:ascii="Arial" w:hAnsi="Arial" w:cs="Arial"/>
                <w:b/>
                <w:bCs/>
                <w:sz w:val="20"/>
              </w:rPr>
              <w:instrText xml:space="preserve"> REF _Ref56516965 \r \h  \* MERGEFORMAT </w:instrText>
            </w:r>
            <w:r w:rsidR="00223D09">
              <w:rPr>
                <w:rFonts w:ascii="Arial" w:hAnsi="Arial" w:cs="Arial"/>
                <w:b/>
                <w:bCs/>
                <w:sz w:val="20"/>
              </w:rPr>
            </w:r>
            <w:r w:rsidR="00223D09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9.2</w:t>
            </w:r>
            <w:r w:rsidR="00223D09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003EDF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EF32A1" w14:textId="21DE213D" w:rsidR="00AF598F" w:rsidRPr="00AC752B" w:rsidRDefault="00AF598F" w:rsidP="007402D1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AC752B">
              <w:rPr>
                <w:rFonts w:ascii="Symbol" w:eastAsia="Symbol" w:hAnsi="Symbol" w:cs="Symbol"/>
                <w:sz w:val="28"/>
                <w:szCs w:val="28"/>
              </w:rPr>
              <w:t></w:t>
            </w:r>
          </w:p>
        </w:tc>
        <w:tc>
          <w:tcPr>
            <w:tcW w:w="9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A76321D" w14:textId="36D55E70" w:rsidR="00AF598F" w:rsidRPr="00AC752B" w:rsidRDefault="00AF598F" w:rsidP="00A06A99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Maximum load </w:t>
            </w:r>
            <w:r>
              <w:rPr>
                <w:rFonts w:ascii="Arial" w:hAnsi="Arial" w:cs="Arial"/>
                <w:sz w:val="20"/>
              </w:rPr>
              <w:br/>
            </w:r>
            <w:r w:rsidRPr="00A06A99">
              <w:rPr>
                <w:rFonts w:ascii="Arial" w:hAnsi="Arial" w:cs="Arial"/>
                <w:b/>
                <w:bCs/>
                <w:sz w:val="20"/>
              </w:rPr>
              <w:t>(Step</w:t>
            </w:r>
            <w:r w:rsidR="00A06A99" w:rsidRPr="00A06A99">
              <w:rPr>
                <w:b/>
                <w:bCs/>
                <w:sz w:val="20"/>
              </w:rPr>
              <w:t xml:space="preserve"> </w:t>
            </w:r>
            <w:r w:rsidR="00A06A99" w:rsidRPr="00A06A99">
              <w:rPr>
                <w:b/>
                <w:bCs/>
                <w:sz w:val="20"/>
              </w:rPr>
              <w:fldChar w:fldCharType="begin"/>
            </w:r>
            <w:r w:rsidR="00A06A99" w:rsidRPr="00A06A99">
              <w:rPr>
                <w:b/>
                <w:bCs/>
                <w:sz w:val="20"/>
              </w:rPr>
              <w:instrText xml:space="preserve"> REF _Ref51350448 \r \h  \* MERGEFORMAT </w:instrText>
            </w:r>
            <w:r w:rsidR="00A06A99" w:rsidRPr="00A06A99">
              <w:rPr>
                <w:b/>
                <w:bCs/>
                <w:sz w:val="20"/>
              </w:rPr>
            </w:r>
            <w:r w:rsidR="00A06A99" w:rsidRPr="00A06A99">
              <w:rPr>
                <w:b/>
                <w:bCs/>
                <w:sz w:val="20"/>
              </w:rPr>
              <w:fldChar w:fldCharType="separate"/>
            </w:r>
            <w:r w:rsidR="00BE21D6">
              <w:rPr>
                <w:b/>
                <w:bCs/>
                <w:sz w:val="20"/>
              </w:rPr>
              <w:t>9.5</w:t>
            </w:r>
            <w:r w:rsidR="00A06A99" w:rsidRPr="00A06A99">
              <w:rPr>
                <w:b/>
                <w:bCs/>
                <w:sz w:val="20"/>
              </w:rPr>
              <w:fldChar w:fldCharType="end"/>
            </w:r>
            <w:r w:rsidRPr="00A06A99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6D6465" w14:textId="77777777" w:rsidR="00AF598F" w:rsidRPr="00AC752B" w:rsidRDefault="00AF598F" w:rsidP="00AF598F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114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B132B6" w14:textId="714CBF92" w:rsidR="00AF598F" w:rsidRPr="00AC752B" w:rsidRDefault="00AF598F" w:rsidP="00AF598F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Number of cycles for </w:t>
            </w:r>
            <w:r w:rsidR="00EA2A4E">
              <w:rPr>
                <w:rFonts w:ascii="Arial" w:hAnsi="Arial" w:cs="Arial"/>
                <w:sz w:val="20"/>
              </w:rPr>
              <w:t>B</w:t>
            </w:r>
            <w:r w:rsidRPr="00AC752B">
              <w:rPr>
                <w:rFonts w:ascii="Arial" w:hAnsi="Arial" w:cs="Arial"/>
                <w:sz w:val="20"/>
              </w:rPr>
              <w:t>ag 1</w:t>
            </w:r>
          </w:p>
        </w:tc>
        <w:tc>
          <w:tcPr>
            <w:tcW w:w="61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3368C" w14:textId="77777777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8F2C" w14:textId="77777777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</w:tr>
      <w:tr w:rsidR="00AF598F" w:rsidRPr="00AC752B" w14:paraId="4FB140E6" w14:textId="77777777" w:rsidTr="005840AE">
        <w:tblPrEx>
          <w:tblBorders>
            <w:insideH w:val="single" w:sz="6" w:space="0" w:color="auto"/>
          </w:tblBorders>
        </w:tblPrEx>
        <w:trPr>
          <w:cantSplit/>
          <w:trHeight w:val="975"/>
          <w:jc w:val="center"/>
        </w:trPr>
        <w:tc>
          <w:tcPr>
            <w:tcW w:w="4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EF0DF" w14:textId="77777777" w:rsidR="00AF598F" w:rsidRPr="00AC752B" w:rsidRDefault="00AF598F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1B5E25" w14:textId="77777777" w:rsidR="00AF598F" w:rsidRPr="00BE37AD" w:rsidRDefault="00AF598F" w:rsidP="00AF598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BE37AD">
              <w:rPr>
                <w:rFonts w:ascii="Arial" w:hAnsi="Arial" w:cs="Arial"/>
                <w:bCs/>
                <w:sz w:val="20"/>
              </w:rPr>
              <w:t>g</w:t>
            </w:r>
          </w:p>
        </w:tc>
        <w:tc>
          <w:tcPr>
            <w:tcW w:w="1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0F7A80E" w14:textId="77777777" w:rsidR="00AF598F" w:rsidRPr="00BE37AD" w:rsidRDefault="00AF598F" w:rsidP="00AF598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F6E93D" w14:textId="1DEE6570" w:rsidR="00AF598F" w:rsidRPr="00BE37AD" w:rsidRDefault="00AF598F" w:rsidP="00CA69D6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BE37AD">
              <w:rPr>
                <w:rFonts w:ascii="Arial" w:hAnsi="Arial" w:cs="Arial"/>
                <w:bCs/>
                <w:sz w:val="20"/>
              </w:rPr>
              <w:t>g/cycle</w:t>
            </w:r>
          </w:p>
        </w:tc>
        <w:tc>
          <w:tcPr>
            <w:tcW w:w="1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65EC64A" w14:textId="77777777" w:rsidR="00AF598F" w:rsidRPr="00BE37AD" w:rsidRDefault="00AF598F" w:rsidP="00AF598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4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E9EBEA" w14:textId="6D3E9D5A" w:rsidR="00AF598F" w:rsidRPr="00BE37AD" w:rsidRDefault="00AF598F" w:rsidP="00AF598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BE37AD">
              <w:rPr>
                <w:rFonts w:ascii="Arial" w:hAnsi="Arial" w:cs="Arial"/>
                <w:bCs/>
                <w:sz w:val="20"/>
              </w:rPr>
              <w:t>cycles</w:t>
            </w:r>
          </w:p>
        </w:tc>
        <w:tc>
          <w:tcPr>
            <w:tcW w:w="61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C1A1F" w14:textId="77777777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2CDE3" w14:textId="77777777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</w:tr>
      <w:tr w:rsidR="00AF598F" w:rsidRPr="00AC752B" w14:paraId="763AEB30" w14:textId="77777777" w:rsidTr="005840AE">
        <w:tblPrEx>
          <w:tblBorders>
            <w:insideH w:val="single" w:sz="6" w:space="0" w:color="auto"/>
          </w:tblBorders>
        </w:tblPrEx>
        <w:trPr>
          <w:cantSplit/>
          <w:trHeight w:val="422"/>
          <w:jc w:val="center"/>
        </w:trPr>
        <w:tc>
          <w:tcPr>
            <w:tcW w:w="4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13A3AD" w14:textId="77777777" w:rsidR="00AF598F" w:rsidRPr="00AC752B" w:rsidRDefault="00AF598F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35" w:name="_Ref258329526"/>
          </w:p>
        </w:tc>
        <w:bookmarkEnd w:id="35"/>
        <w:tc>
          <w:tcPr>
            <w:tcW w:w="3338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27B01CF" w14:textId="110E9285" w:rsidR="00AF598F" w:rsidRPr="00AC752B" w:rsidRDefault="00AF598F" w:rsidP="00AF598F">
            <w:pPr>
              <w:pStyle w:val="BRTable"/>
              <w:spacing w:before="120" w:after="120" w:line="288" w:lineRule="auto"/>
              <w:jc w:val="both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Round the number of cycles</w:t>
            </w:r>
            <w:r w:rsidR="00522782">
              <w:rPr>
                <w:rFonts w:ascii="Arial" w:hAnsi="Arial" w:cs="Arial"/>
                <w:sz w:val="20"/>
              </w:rPr>
              <w:t xml:space="preserve"> for Bag 1 in </w:t>
            </w:r>
            <w:r w:rsidR="00522782" w:rsidRPr="00522782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="00522782" w:rsidRPr="00522782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522782" w:rsidRPr="00522782">
              <w:rPr>
                <w:rFonts w:ascii="Arial" w:hAnsi="Arial" w:cs="Arial"/>
                <w:b/>
                <w:bCs/>
                <w:sz w:val="20"/>
              </w:rPr>
              <w:instrText xml:space="preserve"> REF _Ref56590538 \r \h </w:instrText>
            </w:r>
            <w:r w:rsidR="00522782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522782" w:rsidRPr="00522782">
              <w:rPr>
                <w:rFonts w:ascii="Arial" w:hAnsi="Arial" w:cs="Arial"/>
                <w:b/>
                <w:bCs/>
                <w:sz w:val="20"/>
              </w:rPr>
            </w:r>
            <w:r w:rsidR="00522782" w:rsidRPr="00522782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9.11</w:t>
            </w:r>
            <w:r w:rsidR="00522782" w:rsidRPr="00522782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AC752B">
              <w:rPr>
                <w:rFonts w:ascii="Arial" w:hAnsi="Arial" w:cs="Arial"/>
                <w:sz w:val="20"/>
              </w:rPr>
              <w:t xml:space="preserve"> to the next whole number. </w:t>
            </w:r>
          </w:p>
        </w:tc>
        <w:tc>
          <w:tcPr>
            <w:tcW w:w="614" w:type="pct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3401337F" w14:textId="68303072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16C0D" w14:textId="3C0A0A0C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</w:tr>
      <w:tr w:rsidR="00AF598F" w:rsidRPr="00AC752B" w14:paraId="76D7507F" w14:textId="77777777" w:rsidTr="005840AE">
        <w:tblPrEx>
          <w:tblBorders>
            <w:insideH w:val="single" w:sz="6" w:space="0" w:color="auto"/>
          </w:tblBorders>
        </w:tblPrEx>
        <w:trPr>
          <w:cantSplit/>
          <w:jc w:val="center"/>
        </w:trPr>
        <w:tc>
          <w:tcPr>
            <w:tcW w:w="4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D80AE" w14:textId="77777777" w:rsidR="00AF598F" w:rsidRPr="00AC752B" w:rsidRDefault="00AF598F" w:rsidP="0093202C">
            <w:pPr>
              <w:pStyle w:val="Heading2"/>
              <w:numPr>
                <w:ilvl w:val="1"/>
                <w:numId w:val="15"/>
              </w:numPr>
              <w:spacing w:before="120"/>
            </w:pPr>
          </w:p>
        </w:tc>
        <w:tc>
          <w:tcPr>
            <w:tcW w:w="1863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71E70F3" w14:textId="2574D74D" w:rsidR="00AF598F" w:rsidRPr="0062316A" w:rsidRDefault="00AF598F" w:rsidP="00AF598F">
            <w:pPr>
              <w:pStyle w:val="BRTable"/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62316A">
              <w:rPr>
                <w:rFonts w:ascii="Arial" w:hAnsi="Arial" w:cs="Arial"/>
                <w:bCs/>
                <w:sz w:val="20"/>
              </w:rPr>
              <w:t xml:space="preserve">Number of cycles for </w:t>
            </w:r>
            <w:r w:rsidR="00EA2A4E">
              <w:rPr>
                <w:rFonts w:ascii="Arial" w:hAnsi="Arial" w:cs="Arial"/>
                <w:bCs/>
                <w:sz w:val="20"/>
              </w:rPr>
              <w:t>B</w:t>
            </w:r>
            <w:r w:rsidRPr="0062316A">
              <w:rPr>
                <w:rFonts w:ascii="Arial" w:hAnsi="Arial" w:cs="Arial"/>
                <w:bCs/>
                <w:sz w:val="20"/>
              </w:rPr>
              <w:t>ag 1</w:t>
            </w:r>
          </w:p>
        </w:tc>
        <w:tc>
          <w:tcPr>
            <w:tcW w:w="147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DFD6AC" w14:textId="77777777" w:rsidR="00AF598F" w:rsidRPr="0062316A" w:rsidRDefault="00AF598F" w:rsidP="00FD647E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62316A">
              <w:rPr>
                <w:rFonts w:ascii="Arial" w:hAnsi="Arial" w:cs="Arial"/>
                <w:bCs/>
                <w:sz w:val="20"/>
              </w:rPr>
              <w:t>cycles</w:t>
            </w:r>
          </w:p>
        </w:tc>
        <w:tc>
          <w:tcPr>
            <w:tcW w:w="61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B4764" w14:textId="77777777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CF66" w14:textId="77777777" w:rsidR="00AF598F" w:rsidRPr="00E82850" w:rsidRDefault="00AF598F" w:rsidP="00E82850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11BDB52" w14:textId="65FE6D13" w:rsidR="00EA2A4E" w:rsidRDefault="00EA2A4E"/>
    <w:p w14:paraId="6CAB4E36" w14:textId="683C7DC0" w:rsidR="00EA2A4E" w:rsidRDefault="00EA2A4E">
      <w:pPr>
        <w:spacing w:line="240" w:lineRule="auto"/>
      </w:pPr>
      <w:r>
        <w:br w:type="page"/>
      </w:r>
      <w:r w:rsidR="003771B9" w:rsidRPr="003771B9">
        <w:rPr>
          <w:b/>
          <w:bCs/>
          <w:sz w:val="22"/>
          <w:szCs w:val="22"/>
        </w:rPr>
        <w:lastRenderedPageBreak/>
        <w:t>9</w:t>
      </w:r>
      <w:r w:rsidR="003771B9" w:rsidRPr="003771B9">
        <w:rPr>
          <w:b/>
          <w:bCs/>
          <w:sz w:val="22"/>
          <w:szCs w:val="22"/>
        </w:rPr>
        <w:tab/>
        <w:t>Chromatography Calculations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5"/>
        <w:gridCol w:w="1991"/>
        <w:gridCol w:w="205"/>
        <w:gridCol w:w="110"/>
        <w:gridCol w:w="202"/>
        <w:gridCol w:w="1443"/>
        <w:gridCol w:w="436"/>
        <w:gridCol w:w="33"/>
        <w:gridCol w:w="269"/>
        <w:gridCol w:w="85"/>
        <w:gridCol w:w="2395"/>
        <w:gridCol w:w="1345"/>
        <w:gridCol w:w="1345"/>
      </w:tblGrid>
      <w:tr w:rsidR="00EA2A4E" w:rsidRPr="00AC752B" w14:paraId="3473E727" w14:textId="77777777" w:rsidTr="008D69EE">
        <w:trPr>
          <w:cantSplit/>
          <w:trHeight w:val="720"/>
          <w:jc w:val="center"/>
        </w:trPr>
        <w:tc>
          <w:tcPr>
            <w:tcW w:w="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74CC19C" w14:textId="480E0F60" w:rsidR="00EA2A4E" w:rsidRPr="00EA2A4E" w:rsidRDefault="00EA2A4E" w:rsidP="00EA2A4E">
            <w:pPr>
              <w:pStyle w:val="Heading2"/>
              <w:numPr>
                <w:ilvl w:val="0"/>
                <w:numId w:val="0"/>
              </w:numPr>
              <w:spacing w:before="0"/>
              <w:jc w:val="center"/>
            </w:pPr>
            <w:r w:rsidRPr="00EA2A4E">
              <w:t>Step</w:t>
            </w:r>
          </w:p>
        </w:tc>
        <w:tc>
          <w:tcPr>
            <w:tcW w:w="3321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6AC5CAF" w14:textId="5E70A393" w:rsidR="00EA2A4E" w:rsidRPr="00EA2A4E" w:rsidRDefault="00EA2A4E" w:rsidP="00EA2A4E">
            <w:pPr>
              <w:pStyle w:val="BRTable"/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EA2A4E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D6C6557" w14:textId="2240261B" w:rsidR="00EA2A4E" w:rsidRPr="00EA2A4E" w:rsidRDefault="00EA2A4E" w:rsidP="00EA2A4E">
            <w:pPr>
              <w:jc w:val="center"/>
              <w:rPr>
                <w:rFonts w:cs="Arial"/>
              </w:rPr>
            </w:pPr>
            <w:r w:rsidRPr="00EA2A4E">
              <w:rPr>
                <w:rFonts w:cs="Arial"/>
              </w:rPr>
              <w:t>Performed</w:t>
            </w:r>
            <w:r w:rsidRPr="00EA2A4E">
              <w:rPr>
                <w:rFonts w:cs="Arial"/>
              </w:rPr>
              <w:br/>
              <w:t>by/Date</w:t>
            </w: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788430" w14:textId="12029C46" w:rsidR="00EA2A4E" w:rsidRPr="00EA2A4E" w:rsidRDefault="00EA2A4E" w:rsidP="00EA2A4E">
            <w:pPr>
              <w:jc w:val="center"/>
              <w:rPr>
                <w:rFonts w:cs="Arial"/>
              </w:rPr>
            </w:pPr>
            <w:r w:rsidRPr="00EA2A4E">
              <w:rPr>
                <w:rFonts w:cs="Arial"/>
              </w:rPr>
              <w:t>Witnessed</w:t>
            </w:r>
            <w:r w:rsidRPr="00EA2A4E">
              <w:rPr>
                <w:rFonts w:cs="Arial"/>
              </w:rPr>
              <w:br/>
              <w:t>by/Date</w:t>
            </w:r>
          </w:p>
        </w:tc>
      </w:tr>
      <w:tr w:rsidR="00E82850" w:rsidRPr="00AC752B" w14:paraId="3646753A" w14:textId="77777777" w:rsidTr="008D69EE">
        <w:trPr>
          <w:cantSplit/>
          <w:trHeight w:val="80"/>
          <w:jc w:val="center"/>
        </w:trPr>
        <w:tc>
          <w:tcPr>
            <w:tcW w:w="43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380D2D" w14:textId="77777777" w:rsidR="00E82850" w:rsidRPr="00AC752B" w:rsidRDefault="00E8285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36" w:name="_Ref258310282"/>
          </w:p>
        </w:tc>
        <w:bookmarkEnd w:id="36"/>
        <w:tc>
          <w:tcPr>
            <w:tcW w:w="3321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A5E46B3" w14:textId="77777777" w:rsidR="00E82850" w:rsidRPr="00AC752B" w:rsidRDefault="00E82850" w:rsidP="00E82850">
            <w:pPr>
              <w:pStyle w:val="BRTable"/>
              <w:spacing w:before="120" w:after="120" w:line="288" w:lineRule="auto"/>
              <w:jc w:val="both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Calculate the volume of load per cycle.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7DCB0236" w14:textId="206E218E" w:rsidR="00E82850" w:rsidRPr="00E82850" w:rsidRDefault="00E82850" w:rsidP="00E8285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20D2DE" w14:textId="1A2534FA" w:rsidR="00E82850" w:rsidRPr="00E82850" w:rsidRDefault="00E82850" w:rsidP="00E82850">
            <w:pPr>
              <w:jc w:val="center"/>
              <w:rPr>
                <w:sz w:val="16"/>
                <w:szCs w:val="16"/>
              </w:rPr>
            </w:pPr>
          </w:p>
        </w:tc>
      </w:tr>
      <w:tr w:rsidR="0061609E" w:rsidRPr="00AC752B" w14:paraId="4F3D5774" w14:textId="77777777" w:rsidTr="008D69EE">
        <w:trPr>
          <w:cantSplit/>
          <w:jc w:val="center"/>
        </w:trPr>
        <w:tc>
          <w:tcPr>
            <w:tcW w:w="430" w:type="pct"/>
            <w:vMerge/>
          </w:tcPr>
          <w:p w14:paraId="480BFF2C" w14:textId="77777777" w:rsidR="0061609E" w:rsidRPr="00AC752B" w:rsidRDefault="0061609E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0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49114E" w14:textId="6314F1AF" w:rsidR="0061609E" w:rsidRPr="00AC752B" w:rsidRDefault="00632B34" w:rsidP="004E2D29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632B34">
              <w:rPr>
                <w:rFonts w:ascii="Arial" w:hAnsi="Arial" w:cs="Arial"/>
                <w:sz w:val="20"/>
              </w:rPr>
              <w:t>CM Product</w:t>
            </w:r>
            <w:r w:rsidR="00CC529B">
              <w:rPr>
                <w:rFonts w:ascii="Arial" w:hAnsi="Arial" w:cs="Arial"/>
                <w:sz w:val="20"/>
              </w:rPr>
              <w:t xml:space="preserve"> Net</w:t>
            </w:r>
            <w:r w:rsidRPr="00632B34">
              <w:rPr>
                <w:rFonts w:ascii="Arial" w:hAnsi="Arial" w:cs="Arial"/>
                <w:sz w:val="20"/>
              </w:rPr>
              <w:t xml:space="preserve"> Volume </w:t>
            </w:r>
            <w:r>
              <w:rPr>
                <w:rFonts w:ascii="Arial" w:hAnsi="Arial" w:cs="Arial"/>
                <w:sz w:val="20"/>
              </w:rPr>
              <w:t>–</w:t>
            </w:r>
            <w:r w:rsidRPr="00632B34">
              <w:rPr>
                <w:rFonts w:ascii="Arial" w:hAnsi="Arial" w:cs="Arial"/>
                <w:sz w:val="20"/>
              </w:rPr>
              <w:t xml:space="preserve"> Bag</w:t>
            </w:r>
            <w:r>
              <w:rPr>
                <w:rFonts w:ascii="Arial" w:hAnsi="Arial" w:cs="Arial"/>
                <w:sz w:val="20"/>
              </w:rPr>
              <w:t xml:space="preserve"> 1</w:t>
            </w:r>
            <w:r w:rsidR="00611389">
              <w:rPr>
                <w:rFonts w:ascii="Arial" w:hAnsi="Arial" w:cs="Arial"/>
                <w:b/>
                <w:bCs/>
                <w:sz w:val="20"/>
              </w:rPr>
              <w:br/>
            </w:r>
            <w:r w:rsidR="0061609E" w:rsidRPr="00AC752B">
              <w:rPr>
                <w:rFonts w:ascii="Arial" w:hAnsi="Arial" w:cs="Arial"/>
                <w:b/>
                <w:bCs/>
                <w:sz w:val="20"/>
              </w:rPr>
              <w:t>(</w:t>
            </w:r>
            <w:r w:rsidR="00E80C22" w:rsidRPr="00AC752B">
              <w:rPr>
                <w:rFonts w:ascii="Arial" w:hAnsi="Arial" w:cs="Arial"/>
                <w:b/>
                <w:sz w:val="20"/>
              </w:rPr>
              <w:t>Step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</w:rPr>
              <w:instrText xml:space="preserve"> REF _Ref100131707 \r \h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sz w:val="20"/>
              </w:rPr>
              <w:t>9.1</w:t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 w:rsidR="0061609E" w:rsidRPr="00AC752B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39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299A68" w14:textId="61ADD6A8" w:rsidR="0061609E" w:rsidRPr="00AC752B" w:rsidRDefault="001A092A" w:rsidP="004C193F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Symbol" w:eastAsia="Symbol" w:hAnsi="Symbol" w:cs="Symbol"/>
                <w:sz w:val="28"/>
                <w:szCs w:val="28"/>
              </w:rPr>
              <w:t></w:t>
            </w:r>
          </w:p>
        </w:tc>
        <w:tc>
          <w:tcPr>
            <w:tcW w:w="88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153CAF" w14:textId="55EC0F44" w:rsidR="0061609E" w:rsidRPr="00AC752B" w:rsidRDefault="0061609E" w:rsidP="004E2D29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Number of</w:t>
            </w:r>
            <w:r w:rsidR="006D602F" w:rsidRPr="00AC752B">
              <w:rPr>
                <w:rFonts w:ascii="Arial" w:hAnsi="Arial" w:cs="Arial"/>
                <w:sz w:val="20"/>
              </w:rPr>
              <w:t xml:space="preserve"> </w:t>
            </w:r>
            <w:r w:rsidR="001465F5" w:rsidRPr="00AC752B">
              <w:rPr>
                <w:rFonts w:ascii="Arial" w:hAnsi="Arial" w:cs="Arial"/>
                <w:sz w:val="20"/>
              </w:rPr>
              <w:t>cycles</w:t>
            </w:r>
            <w:r w:rsidRPr="00AC752B">
              <w:rPr>
                <w:rFonts w:ascii="Arial" w:hAnsi="Arial" w:cs="Arial"/>
                <w:sz w:val="20"/>
              </w:rPr>
              <w:t xml:space="preserve"> </w:t>
            </w:r>
            <w:r w:rsidR="5C79BBCC" w:rsidRPr="00AC752B">
              <w:rPr>
                <w:rFonts w:ascii="Arial" w:hAnsi="Arial" w:cs="Arial"/>
                <w:sz w:val="20"/>
              </w:rPr>
              <w:t xml:space="preserve">for </w:t>
            </w:r>
            <w:r w:rsidR="00EA2A4E">
              <w:rPr>
                <w:rFonts w:ascii="Arial" w:hAnsi="Arial" w:cs="Arial"/>
                <w:sz w:val="20"/>
              </w:rPr>
              <w:t>B</w:t>
            </w:r>
            <w:r w:rsidR="5C79BBCC" w:rsidRPr="00AC752B">
              <w:rPr>
                <w:rFonts w:ascii="Arial" w:hAnsi="Arial" w:cs="Arial"/>
                <w:sz w:val="20"/>
              </w:rPr>
              <w:t>ag 1</w:t>
            </w:r>
            <w:r w:rsidR="006D602F" w:rsidRPr="00AC752B">
              <w:rPr>
                <w:rFonts w:ascii="Arial" w:hAnsi="Arial" w:cs="Arial"/>
                <w:sz w:val="20"/>
              </w:rPr>
              <w:br/>
            </w:r>
            <w:r w:rsidRPr="007D2C0C">
              <w:rPr>
                <w:rFonts w:ascii="Arial" w:hAnsi="Arial" w:cs="Arial"/>
                <w:b/>
                <w:bCs/>
                <w:sz w:val="20"/>
              </w:rPr>
              <w:t>(Step</w:t>
            </w:r>
            <w:r w:rsidR="00B45EA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B45EA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B45EA0">
              <w:rPr>
                <w:rFonts w:ascii="Arial" w:hAnsi="Arial" w:cs="Arial"/>
                <w:b/>
                <w:bCs/>
                <w:sz w:val="20"/>
              </w:rPr>
              <w:instrText xml:space="preserve"> REF _Ref258329526 \r \h </w:instrText>
            </w:r>
            <w:r w:rsidR="00B45EA0">
              <w:rPr>
                <w:rFonts w:ascii="Arial" w:hAnsi="Arial" w:cs="Arial"/>
                <w:b/>
                <w:bCs/>
                <w:sz w:val="20"/>
              </w:rPr>
            </w:r>
            <w:r w:rsidR="00B45EA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9.12</w:t>
            </w:r>
            <w:r w:rsidR="00B45EA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7D2C0C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65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C5C232" w14:textId="77777777" w:rsidR="0061609E" w:rsidRPr="00AC752B" w:rsidRDefault="0061609E" w:rsidP="004C193F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11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B7B51F" w14:textId="00184779" w:rsidR="0061609E" w:rsidRPr="00AC752B" w:rsidRDefault="0061609E" w:rsidP="004E2D29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Volume of </w:t>
            </w:r>
            <w:r w:rsidR="007D2C0C">
              <w:rPr>
                <w:rFonts w:ascii="Arial" w:hAnsi="Arial" w:cs="Arial"/>
                <w:sz w:val="20"/>
              </w:rPr>
              <w:t>CM</w:t>
            </w:r>
            <w:r w:rsidRPr="00AC752B">
              <w:rPr>
                <w:rFonts w:ascii="Arial" w:hAnsi="Arial" w:cs="Arial"/>
                <w:sz w:val="20"/>
              </w:rPr>
              <w:t xml:space="preserve"> </w:t>
            </w:r>
            <w:r w:rsidR="00EA2A4E">
              <w:rPr>
                <w:rFonts w:ascii="Arial" w:hAnsi="Arial" w:cs="Arial"/>
                <w:sz w:val="20"/>
              </w:rPr>
              <w:t>B</w:t>
            </w:r>
            <w:r w:rsidR="5C79BBCC" w:rsidRPr="00AC752B">
              <w:rPr>
                <w:rFonts w:ascii="Arial" w:hAnsi="Arial" w:cs="Arial"/>
                <w:sz w:val="20"/>
              </w:rPr>
              <w:t>ag 1</w:t>
            </w:r>
            <w:r w:rsidRPr="00AC752B">
              <w:rPr>
                <w:rFonts w:ascii="Arial" w:hAnsi="Arial" w:cs="Arial"/>
                <w:sz w:val="20"/>
              </w:rPr>
              <w:t xml:space="preserve"> per </w:t>
            </w:r>
            <w:r w:rsidR="001465F5" w:rsidRPr="00AC752B">
              <w:rPr>
                <w:rFonts w:ascii="Arial" w:hAnsi="Arial" w:cs="Arial"/>
                <w:sz w:val="20"/>
              </w:rPr>
              <w:t>cycle</w:t>
            </w:r>
          </w:p>
        </w:tc>
        <w:tc>
          <w:tcPr>
            <w:tcW w:w="624" w:type="pct"/>
            <w:vMerge/>
          </w:tcPr>
          <w:p w14:paraId="20AC23E4" w14:textId="77777777" w:rsidR="0061609E" w:rsidRPr="00AC752B" w:rsidRDefault="0061609E" w:rsidP="003B753D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4" w:type="pct"/>
            <w:vMerge/>
          </w:tcPr>
          <w:p w14:paraId="06E9B7D0" w14:textId="77777777" w:rsidR="0061609E" w:rsidRPr="00AC752B" w:rsidRDefault="0061609E" w:rsidP="003B753D">
            <w:pPr>
              <w:pStyle w:val="TableHeader"/>
              <w:spacing w:before="0" w:after="0"/>
              <w:jc w:val="both"/>
              <w:rPr>
                <w:rFonts w:cs="Arial"/>
              </w:rPr>
            </w:pPr>
          </w:p>
        </w:tc>
      </w:tr>
      <w:tr w:rsidR="0061609E" w:rsidRPr="00AC752B" w14:paraId="67FCB6F3" w14:textId="77777777" w:rsidTr="00A26D9D">
        <w:trPr>
          <w:cantSplit/>
          <w:trHeight w:val="903"/>
          <w:jc w:val="center"/>
        </w:trPr>
        <w:tc>
          <w:tcPr>
            <w:tcW w:w="430" w:type="pct"/>
            <w:vMerge/>
          </w:tcPr>
          <w:p w14:paraId="7F50D7C3" w14:textId="77777777" w:rsidR="0061609E" w:rsidRPr="00AC752B" w:rsidRDefault="0061609E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0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725B75" w14:textId="77777777" w:rsidR="0061609E" w:rsidRPr="00223D09" w:rsidRDefault="0061609E" w:rsidP="004C193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223D09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39" w:type="pct"/>
            <w:gridSpan w:val="2"/>
            <w:vMerge/>
          </w:tcPr>
          <w:p w14:paraId="4D2B8F04" w14:textId="77777777" w:rsidR="0061609E" w:rsidRPr="00223D09" w:rsidRDefault="0061609E" w:rsidP="004C193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88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1A5B6E" w14:textId="77777777" w:rsidR="0061609E" w:rsidRPr="00223D09" w:rsidRDefault="0061609E" w:rsidP="004C193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223D09">
              <w:rPr>
                <w:rFonts w:ascii="Arial" w:hAnsi="Arial" w:cs="Arial"/>
                <w:bCs/>
                <w:sz w:val="20"/>
              </w:rPr>
              <w:t>cycles</w:t>
            </w:r>
          </w:p>
        </w:tc>
        <w:tc>
          <w:tcPr>
            <w:tcW w:w="165" w:type="pct"/>
            <w:gridSpan w:val="2"/>
            <w:vMerge/>
          </w:tcPr>
          <w:p w14:paraId="5D324FAB" w14:textId="77777777" w:rsidR="0061609E" w:rsidRPr="00223D09" w:rsidRDefault="0061609E" w:rsidP="004C193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27429D" w14:textId="77777777" w:rsidR="0061609E" w:rsidRPr="00223D09" w:rsidRDefault="0061609E" w:rsidP="004C193F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223D09">
              <w:rPr>
                <w:rFonts w:ascii="Arial" w:hAnsi="Arial" w:cs="Arial"/>
                <w:bCs/>
                <w:sz w:val="20"/>
              </w:rPr>
              <w:t>L/cycle</w:t>
            </w:r>
            <w:r w:rsidR="00E5490F" w:rsidRPr="00223D09">
              <w:rPr>
                <w:rFonts w:ascii="Arial" w:hAnsi="Arial" w:cs="Arial"/>
                <w:bCs/>
                <w:sz w:val="20"/>
              </w:rPr>
              <w:t xml:space="preserve"> </w:t>
            </w:r>
          </w:p>
        </w:tc>
        <w:tc>
          <w:tcPr>
            <w:tcW w:w="624" w:type="pct"/>
            <w:vMerge/>
          </w:tcPr>
          <w:p w14:paraId="733365A9" w14:textId="77777777" w:rsidR="0061609E" w:rsidRPr="00AC752B" w:rsidRDefault="0061609E" w:rsidP="003B753D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4" w:type="pct"/>
            <w:vMerge/>
          </w:tcPr>
          <w:p w14:paraId="15D00280" w14:textId="77777777" w:rsidR="0061609E" w:rsidRPr="00AC752B" w:rsidRDefault="0061609E" w:rsidP="003B753D">
            <w:pPr>
              <w:pStyle w:val="TableHeader"/>
              <w:spacing w:before="0" w:after="0"/>
              <w:jc w:val="both"/>
              <w:rPr>
                <w:rFonts w:cs="Arial"/>
              </w:rPr>
            </w:pPr>
          </w:p>
        </w:tc>
      </w:tr>
      <w:tr w:rsidR="009E3ABD" w:rsidRPr="00E82850" w14:paraId="46F25CCC" w14:textId="77777777" w:rsidTr="008D69EE">
        <w:trPr>
          <w:cantSplit/>
          <w:trHeight w:val="275"/>
          <w:jc w:val="center"/>
        </w:trPr>
        <w:tc>
          <w:tcPr>
            <w:tcW w:w="43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325EA1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37" w:name="_Ref103259203"/>
          </w:p>
        </w:tc>
        <w:bookmarkEnd w:id="37"/>
        <w:tc>
          <w:tcPr>
            <w:tcW w:w="3321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8651457" w14:textId="300B0ED3" w:rsidR="009E3ABD" w:rsidRPr="00AC752B" w:rsidRDefault="009E3ABD" w:rsidP="009E3ABD">
            <w:pPr>
              <w:pStyle w:val="BRTable"/>
              <w:spacing w:before="120" w:after="120" w:line="288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Calculate the number of </w:t>
            </w:r>
            <w:r w:rsidRPr="00AC752B">
              <w:rPr>
                <w:rFonts w:ascii="Arial" w:hAnsi="Arial" w:cs="Arial"/>
                <w:bCs/>
                <w:sz w:val="20"/>
              </w:rPr>
              <w:t xml:space="preserve">chromatography </w:t>
            </w:r>
            <w:r w:rsidRPr="00AC752B">
              <w:rPr>
                <w:rFonts w:ascii="Arial" w:hAnsi="Arial" w:cs="Arial"/>
                <w:sz w:val="20"/>
              </w:rPr>
              <w:t xml:space="preserve">cycles </w:t>
            </w:r>
            <w:r>
              <w:rPr>
                <w:rFonts w:ascii="Arial" w:hAnsi="Arial" w:cs="Arial"/>
                <w:sz w:val="20"/>
              </w:rPr>
              <w:t xml:space="preserve">for </w:t>
            </w:r>
            <w:r w:rsidR="00522782">
              <w:rPr>
                <w:rFonts w:ascii="Arial" w:hAnsi="Arial" w:cs="Arial"/>
                <w:sz w:val="20"/>
              </w:rPr>
              <w:t>B</w:t>
            </w:r>
            <w:r>
              <w:rPr>
                <w:rFonts w:ascii="Arial" w:hAnsi="Arial" w:cs="Arial"/>
                <w:sz w:val="20"/>
              </w:rPr>
              <w:t xml:space="preserve">ag </w:t>
            </w:r>
            <w:r w:rsidR="00475425">
              <w:rPr>
                <w:rFonts w:ascii="Arial" w:hAnsi="Arial" w:cs="Arial"/>
                <w:sz w:val="20"/>
              </w:rPr>
              <w:t>2.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68CA1CE1" w14:textId="08EC7461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2C453" w14:textId="0DD40735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</w:tr>
      <w:tr w:rsidR="009E3ABD" w:rsidRPr="00E82850" w14:paraId="12F386BF" w14:textId="77777777" w:rsidTr="008D69EE">
        <w:trPr>
          <w:cantSplit/>
          <w:jc w:val="center"/>
        </w:trPr>
        <w:tc>
          <w:tcPr>
            <w:tcW w:w="430" w:type="pct"/>
            <w:vMerge/>
          </w:tcPr>
          <w:p w14:paraId="5ADEE43C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E6C1BE" w14:textId="4BDD1560" w:rsidR="009E3ABD" w:rsidRPr="00AC752B" w:rsidRDefault="00783153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Total Amount of Protein</w:t>
            </w:r>
            <w:r w:rsidRPr="00223D09">
              <w:rPr>
                <w:rFonts w:ascii="Arial" w:hAnsi="Arial" w:cs="Arial"/>
                <w:sz w:val="20"/>
                <w:szCs w:val="22"/>
              </w:rPr>
              <w:t xml:space="preserve">, </w:t>
            </w:r>
            <w:r w:rsidRPr="00223D09">
              <w:rPr>
                <w:rFonts w:ascii="Arial" w:hAnsi="Arial" w:cs="Arial"/>
                <w:sz w:val="20"/>
                <w:szCs w:val="22"/>
              </w:rPr>
              <w:br/>
              <w:t xml:space="preserve">Bag </w:t>
            </w:r>
            <w:r>
              <w:rPr>
                <w:rFonts w:ascii="Arial" w:hAnsi="Arial" w:cs="Arial"/>
                <w:sz w:val="20"/>
                <w:szCs w:val="22"/>
              </w:rPr>
              <w:t>2</w:t>
            </w:r>
            <w:r w:rsidR="009E3ABD" w:rsidRPr="00223D09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="009E3ABD" w:rsidRPr="00BE37AD">
              <w:rPr>
                <w:rFonts w:ascii="Arial" w:hAnsi="Arial" w:cs="Arial"/>
                <w:b/>
                <w:bCs/>
                <w:sz w:val="20"/>
              </w:rPr>
              <w:t>(Step</w:t>
            </w:r>
            <w:r w:rsidR="009A2B23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A2B23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9A2B23">
              <w:rPr>
                <w:rFonts w:ascii="Arial" w:hAnsi="Arial" w:cs="Arial"/>
                <w:b/>
                <w:bCs/>
                <w:sz w:val="20"/>
              </w:rPr>
              <w:instrText xml:space="preserve"> REF _Ref57647072 \r \h </w:instrText>
            </w:r>
            <w:r w:rsidR="009A2B23">
              <w:rPr>
                <w:rFonts w:ascii="Arial" w:hAnsi="Arial" w:cs="Arial"/>
                <w:b/>
                <w:bCs/>
                <w:sz w:val="20"/>
              </w:rPr>
            </w:r>
            <w:r w:rsidR="009A2B23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9.3</w:t>
            </w:r>
            <w:r w:rsidR="009A2B23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9E3ABD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42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A357BD" w14:textId="77777777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AC752B">
              <w:rPr>
                <w:rFonts w:ascii="Symbol" w:eastAsia="Symbol" w:hAnsi="Symbol" w:cs="Symbol"/>
                <w:sz w:val="28"/>
                <w:szCs w:val="28"/>
              </w:rPr>
              <w:t></w:t>
            </w:r>
          </w:p>
        </w:tc>
        <w:tc>
          <w:tcPr>
            <w:tcW w:w="96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69AC9A" w14:textId="73E03D94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Maximum load </w:t>
            </w:r>
            <w:r>
              <w:rPr>
                <w:rFonts w:ascii="Arial" w:hAnsi="Arial" w:cs="Arial"/>
                <w:sz w:val="20"/>
              </w:rPr>
              <w:br/>
            </w:r>
            <w:r w:rsidRPr="00A06A99">
              <w:rPr>
                <w:rFonts w:ascii="Arial" w:hAnsi="Arial" w:cs="Arial"/>
                <w:b/>
                <w:bCs/>
                <w:sz w:val="20"/>
              </w:rPr>
              <w:t>(Step</w:t>
            </w:r>
            <w:r w:rsidRPr="00A06A99">
              <w:rPr>
                <w:b/>
                <w:bCs/>
                <w:sz w:val="20"/>
              </w:rPr>
              <w:t xml:space="preserve"> </w:t>
            </w:r>
            <w:r w:rsidRPr="00A06A99">
              <w:rPr>
                <w:b/>
                <w:bCs/>
                <w:sz w:val="20"/>
              </w:rPr>
              <w:fldChar w:fldCharType="begin"/>
            </w:r>
            <w:r w:rsidRPr="00A06A99">
              <w:rPr>
                <w:b/>
                <w:bCs/>
                <w:sz w:val="20"/>
              </w:rPr>
              <w:instrText xml:space="preserve"> REF _Ref51350448 \r \h  \* MERGEFORMAT </w:instrText>
            </w:r>
            <w:r w:rsidRPr="00A06A99">
              <w:rPr>
                <w:b/>
                <w:bCs/>
                <w:sz w:val="20"/>
              </w:rPr>
            </w:r>
            <w:r w:rsidRPr="00A06A99">
              <w:rPr>
                <w:b/>
                <w:bCs/>
                <w:sz w:val="20"/>
              </w:rPr>
              <w:fldChar w:fldCharType="separate"/>
            </w:r>
            <w:r w:rsidR="00BE21D6">
              <w:rPr>
                <w:b/>
                <w:bCs/>
                <w:sz w:val="20"/>
              </w:rPr>
              <w:t>9.5</w:t>
            </w:r>
            <w:r w:rsidRPr="00A06A99">
              <w:rPr>
                <w:b/>
                <w:bCs/>
                <w:sz w:val="20"/>
              </w:rPr>
              <w:fldChar w:fldCharType="end"/>
            </w:r>
            <w:r w:rsidRPr="00A06A99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41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0F5999" w14:textId="77777777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11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ED319F" w14:textId="0FA1EB17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Number of cycles for </w:t>
            </w:r>
            <w:r>
              <w:rPr>
                <w:rFonts w:ascii="Arial" w:hAnsi="Arial" w:cs="Arial"/>
                <w:sz w:val="20"/>
              </w:rPr>
              <w:t>B</w:t>
            </w:r>
            <w:r w:rsidRPr="00AC752B">
              <w:rPr>
                <w:rFonts w:ascii="Arial" w:hAnsi="Arial" w:cs="Arial"/>
                <w:sz w:val="20"/>
              </w:rPr>
              <w:t xml:space="preserve">ag 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624" w:type="pct"/>
            <w:vMerge/>
          </w:tcPr>
          <w:p w14:paraId="4995A875" w14:textId="77777777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</w:tcPr>
          <w:p w14:paraId="0D6C688C" w14:textId="77777777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</w:tr>
      <w:tr w:rsidR="009E3ABD" w:rsidRPr="00E82850" w14:paraId="267C18C9" w14:textId="77777777" w:rsidTr="00A26D9D">
        <w:trPr>
          <w:cantSplit/>
          <w:trHeight w:val="876"/>
          <w:jc w:val="center"/>
        </w:trPr>
        <w:tc>
          <w:tcPr>
            <w:tcW w:w="430" w:type="pct"/>
            <w:vMerge/>
          </w:tcPr>
          <w:p w14:paraId="23851698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C08A74" w14:textId="77777777" w:rsidR="009E3ABD" w:rsidRPr="00BE37AD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BE37AD">
              <w:rPr>
                <w:rFonts w:ascii="Arial" w:hAnsi="Arial" w:cs="Arial"/>
                <w:bCs/>
                <w:sz w:val="20"/>
              </w:rPr>
              <w:t>g</w:t>
            </w:r>
          </w:p>
        </w:tc>
        <w:tc>
          <w:tcPr>
            <w:tcW w:w="142" w:type="pct"/>
            <w:gridSpan w:val="2"/>
            <w:vMerge/>
          </w:tcPr>
          <w:p w14:paraId="4C8C57AF" w14:textId="77777777" w:rsidR="009E3ABD" w:rsidRPr="00BE37AD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6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0CC2B8" w14:textId="6CCFCF25" w:rsidR="009E3ABD" w:rsidRPr="00BE37AD" w:rsidRDefault="009E3ABD" w:rsidP="00E3756C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BE37AD">
              <w:rPr>
                <w:rFonts w:ascii="Arial" w:hAnsi="Arial" w:cs="Arial"/>
                <w:bCs/>
                <w:sz w:val="20"/>
              </w:rPr>
              <w:t>g/cycle</w:t>
            </w:r>
          </w:p>
        </w:tc>
        <w:tc>
          <w:tcPr>
            <w:tcW w:w="141" w:type="pct"/>
            <w:gridSpan w:val="2"/>
            <w:vMerge/>
          </w:tcPr>
          <w:p w14:paraId="6796E721" w14:textId="77777777" w:rsidR="009E3ABD" w:rsidRPr="00BE37AD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2DD879" w14:textId="77777777" w:rsidR="009E3ABD" w:rsidRPr="00BE37AD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BE37AD">
              <w:rPr>
                <w:rFonts w:ascii="Arial" w:hAnsi="Arial" w:cs="Arial"/>
                <w:bCs/>
                <w:sz w:val="20"/>
              </w:rPr>
              <w:t>cycles</w:t>
            </w:r>
          </w:p>
        </w:tc>
        <w:tc>
          <w:tcPr>
            <w:tcW w:w="624" w:type="pct"/>
            <w:vMerge/>
          </w:tcPr>
          <w:p w14:paraId="30D65A9F" w14:textId="77777777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</w:tcPr>
          <w:p w14:paraId="2A5F563D" w14:textId="77777777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</w:tr>
      <w:tr w:rsidR="009E3ABD" w:rsidRPr="00E82850" w14:paraId="1A232347" w14:textId="77777777" w:rsidTr="008D69EE">
        <w:trPr>
          <w:cantSplit/>
          <w:trHeight w:val="543"/>
          <w:jc w:val="center"/>
        </w:trPr>
        <w:tc>
          <w:tcPr>
            <w:tcW w:w="43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CF9A76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38" w:name="_Ref58228558"/>
          </w:p>
        </w:tc>
        <w:bookmarkEnd w:id="38"/>
        <w:tc>
          <w:tcPr>
            <w:tcW w:w="3321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4654044" w14:textId="3AF9B741" w:rsidR="009E3ABD" w:rsidRPr="00AC752B" w:rsidRDefault="009E3ABD" w:rsidP="009E3ABD">
            <w:pPr>
              <w:pStyle w:val="BRTable"/>
              <w:spacing w:before="120" w:after="120" w:line="288" w:lineRule="auto"/>
              <w:jc w:val="both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Round the number of cycles </w:t>
            </w:r>
            <w:r w:rsidR="00750E1A">
              <w:rPr>
                <w:rFonts w:ascii="Arial" w:hAnsi="Arial" w:cs="Arial"/>
                <w:sz w:val="20"/>
              </w:rPr>
              <w:t xml:space="preserve">in </w:t>
            </w:r>
            <w:r w:rsidR="00750E1A" w:rsidRPr="00750E1A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3D5DB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3D5DB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3D5DB0">
              <w:rPr>
                <w:rFonts w:ascii="Arial" w:hAnsi="Arial" w:cs="Arial"/>
                <w:b/>
                <w:bCs/>
                <w:sz w:val="20"/>
              </w:rPr>
              <w:instrText xml:space="preserve"> REF _Ref103259203 \r \h </w:instrText>
            </w:r>
            <w:r w:rsidR="003D5DB0">
              <w:rPr>
                <w:rFonts w:ascii="Arial" w:hAnsi="Arial" w:cs="Arial"/>
                <w:b/>
                <w:bCs/>
                <w:sz w:val="20"/>
              </w:rPr>
            </w:r>
            <w:r w:rsidR="003D5DB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9.14</w:t>
            </w:r>
            <w:r w:rsidR="003D5DB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3D5DB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AC752B">
              <w:rPr>
                <w:rFonts w:ascii="Arial" w:hAnsi="Arial" w:cs="Arial"/>
                <w:sz w:val="20"/>
              </w:rPr>
              <w:t xml:space="preserve">to the next whole number. 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0B5F284E" w14:textId="72395AA4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9FA45" w14:textId="66D82A1A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</w:tr>
      <w:tr w:rsidR="009E3ABD" w:rsidRPr="00E82850" w14:paraId="412713A1" w14:textId="77777777" w:rsidTr="008D69EE">
        <w:trPr>
          <w:cantSplit/>
          <w:jc w:val="center"/>
        </w:trPr>
        <w:tc>
          <w:tcPr>
            <w:tcW w:w="430" w:type="pct"/>
            <w:vMerge/>
            <w:vAlign w:val="center"/>
          </w:tcPr>
          <w:p w14:paraId="510D1815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</w:pPr>
          </w:p>
        </w:tc>
        <w:tc>
          <w:tcPr>
            <w:tcW w:w="1826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61CDCB" w14:textId="7E30CE21" w:rsidR="009E3ABD" w:rsidRPr="0062316A" w:rsidRDefault="009E3ABD" w:rsidP="009E3ABD">
            <w:pPr>
              <w:pStyle w:val="BRTable"/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62316A">
              <w:rPr>
                <w:rFonts w:ascii="Arial" w:hAnsi="Arial" w:cs="Arial"/>
                <w:bCs/>
                <w:sz w:val="20"/>
              </w:rPr>
              <w:t xml:space="preserve">Number of cycles for </w:t>
            </w:r>
            <w:r>
              <w:rPr>
                <w:rFonts w:ascii="Arial" w:hAnsi="Arial" w:cs="Arial"/>
                <w:bCs/>
                <w:sz w:val="20"/>
              </w:rPr>
              <w:t>B</w:t>
            </w:r>
            <w:r w:rsidRPr="0062316A">
              <w:rPr>
                <w:rFonts w:ascii="Arial" w:hAnsi="Arial" w:cs="Arial"/>
                <w:bCs/>
                <w:sz w:val="20"/>
              </w:rPr>
              <w:t xml:space="preserve">ag </w:t>
            </w:r>
            <w:r>
              <w:rPr>
                <w:rFonts w:ascii="Arial" w:hAnsi="Arial" w:cs="Arial"/>
                <w:bCs/>
                <w:sz w:val="20"/>
              </w:rPr>
              <w:t>2</w:t>
            </w:r>
          </w:p>
        </w:tc>
        <w:tc>
          <w:tcPr>
            <w:tcW w:w="149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20E1BB" w14:textId="77777777" w:rsidR="009E3ABD" w:rsidRPr="0062316A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62316A">
              <w:rPr>
                <w:rFonts w:ascii="Arial" w:hAnsi="Arial" w:cs="Arial"/>
                <w:bCs/>
                <w:sz w:val="20"/>
              </w:rPr>
              <w:t>cycles</w:t>
            </w:r>
          </w:p>
        </w:tc>
        <w:tc>
          <w:tcPr>
            <w:tcW w:w="624" w:type="pct"/>
            <w:vMerge/>
          </w:tcPr>
          <w:p w14:paraId="4D807582" w14:textId="77777777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/>
            <w:vAlign w:val="center"/>
          </w:tcPr>
          <w:p w14:paraId="5428ED5E" w14:textId="77777777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</w:tr>
      <w:tr w:rsidR="009E3ABD" w:rsidRPr="00E82850" w14:paraId="5AC82FF1" w14:textId="77777777" w:rsidTr="008D69EE">
        <w:trPr>
          <w:cantSplit/>
          <w:trHeight w:val="80"/>
          <w:jc w:val="center"/>
        </w:trPr>
        <w:tc>
          <w:tcPr>
            <w:tcW w:w="43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28D139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39" w:name="_Ref56590591"/>
          </w:p>
        </w:tc>
        <w:bookmarkEnd w:id="39"/>
        <w:tc>
          <w:tcPr>
            <w:tcW w:w="3321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FEF20FF" w14:textId="77777777" w:rsidR="009E3ABD" w:rsidRPr="00AC752B" w:rsidRDefault="009E3ABD" w:rsidP="009E3ABD">
            <w:pPr>
              <w:pStyle w:val="BRTable"/>
              <w:spacing w:before="120" w:after="120" w:line="288" w:lineRule="auto"/>
              <w:jc w:val="both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Calculate the volume of load per cycle.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3D18D56" w14:textId="1D5748A1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27E6A6" w14:textId="388A167D" w:rsidR="009E3ABD" w:rsidRPr="00E82850" w:rsidRDefault="009E3ABD" w:rsidP="009E3ABD">
            <w:pPr>
              <w:jc w:val="center"/>
              <w:rPr>
                <w:sz w:val="16"/>
                <w:szCs w:val="16"/>
              </w:rPr>
            </w:pPr>
          </w:p>
        </w:tc>
      </w:tr>
      <w:tr w:rsidR="009E3ABD" w:rsidRPr="00AC752B" w14:paraId="20C6690F" w14:textId="77777777" w:rsidTr="008D69EE">
        <w:trPr>
          <w:cantSplit/>
          <w:jc w:val="center"/>
        </w:trPr>
        <w:tc>
          <w:tcPr>
            <w:tcW w:w="430" w:type="pct"/>
            <w:vMerge/>
          </w:tcPr>
          <w:p w14:paraId="4CE40EE3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0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1BE83D" w14:textId="000B3C44" w:rsidR="009E3ABD" w:rsidRPr="00AC752B" w:rsidRDefault="00783153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783153">
              <w:rPr>
                <w:rFonts w:ascii="Arial" w:hAnsi="Arial" w:cs="Arial"/>
                <w:sz w:val="20"/>
              </w:rPr>
              <w:t xml:space="preserve">CM Product </w:t>
            </w:r>
            <w:r w:rsidR="00CC529B">
              <w:rPr>
                <w:rFonts w:ascii="Arial" w:hAnsi="Arial" w:cs="Arial"/>
                <w:sz w:val="20"/>
              </w:rPr>
              <w:t>Net</w:t>
            </w:r>
            <w:r w:rsidR="00750E1A">
              <w:rPr>
                <w:rFonts w:ascii="Arial" w:hAnsi="Arial" w:cs="Arial"/>
                <w:sz w:val="20"/>
              </w:rPr>
              <w:t xml:space="preserve"> </w:t>
            </w:r>
            <w:r w:rsidRPr="00783153">
              <w:rPr>
                <w:rFonts w:ascii="Arial" w:hAnsi="Arial" w:cs="Arial"/>
                <w:sz w:val="20"/>
              </w:rPr>
              <w:t>Volume – Bag 2</w:t>
            </w:r>
            <w:r w:rsidR="009E3ABD" w:rsidRPr="00783153">
              <w:rPr>
                <w:rFonts w:ascii="Arial" w:hAnsi="Arial" w:cs="Arial"/>
                <w:sz w:val="20"/>
              </w:rPr>
              <w:br/>
            </w:r>
            <w:r w:rsidR="009E3ABD" w:rsidRPr="00AC752B">
              <w:rPr>
                <w:rFonts w:ascii="Arial" w:hAnsi="Arial" w:cs="Arial"/>
                <w:b/>
                <w:bCs/>
                <w:sz w:val="20"/>
              </w:rPr>
              <w:t>(</w:t>
            </w:r>
            <w:r w:rsidR="009E3ABD" w:rsidRPr="00AC752B">
              <w:rPr>
                <w:rFonts w:ascii="Arial" w:hAnsi="Arial" w:cs="Arial"/>
                <w:b/>
                <w:sz w:val="20"/>
              </w:rPr>
              <w:t>Step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</w:rPr>
              <w:instrText xml:space="preserve"> REF _Ref100131707 \r \h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sz w:val="20"/>
              </w:rPr>
              <w:t>9.1</w:t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 w:rsidR="009E3ABD" w:rsidRPr="00AC752B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39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A95AD5" w14:textId="77777777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Symbol" w:eastAsia="Symbol" w:hAnsi="Symbol" w:cs="Symbol"/>
                <w:sz w:val="28"/>
                <w:szCs w:val="28"/>
              </w:rPr>
              <w:t></w:t>
            </w:r>
          </w:p>
        </w:tc>
        <w:tc>
          <w:tcPr>
            <w:tcW w:w="88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0E5BB9" w14:textId="6E9FFA4C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Number of cycles for </w:t>
            </w:r>
            <w:r>
              <w:rPr>
                <w:rFonts w:ascii="Arial" w:hAnsi="Arial" w:cs="Arial"/>
                <w:sz w:val="20"/>
              </w:rPr>
              <w:t>B</w:t>
            </w:r>
            <w:r w:rsidRPr="00AC752B">
              <w:rPr>
                <w:rFonts w:ascii="Arial" w:hAnsi="Arial" w:cs="Arial"/>
                <w:sz w:val="20"/>
              </w:rPr>
              <w:t xml:space="preserve">ag </w:t>
            </w:r>
            <w:r>
              <w:rPr>
                <w:rFonts w:ascii="Arial" w:hAnsi="Arial" w:cs="Arial"/>
                <w:sz w:val="20"/>
              </w:rPr>
              <w:t>2</w:t>
            </w:r>
            <w:r w:rsidRPr="00AC752B">
              <w:rPr>
                <w:rFonts w:ascii="Arial" w:hAnsi="Arial" w:cs="Arial"/>
                <w:sz w:val="20"/>
              </w:rPr>
              <w:br/>
            </w:r>
            <w:r w:rsidRPr="007D2C0C">
              <w:rPr>
                <w:rFonts w:ascii="Arial" w:hAnsi="Arial" w:cs="Arial"/>
                <w:b/>
                <w:bCs/>
                <w:sz w:val="20"/>
              </w:rPr>
              <w:t>(Step</w:t>
            </w:r>
            <w:r w:rsidR="006143BF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6143BF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6143BF">
              <w:rPr>
                <w:rFonts w:ascii="Arial" w:hAnsi="Arial" w:cs="Arial"/>
                <w:b/>
                <w:bCs/>
                <w:sz w:val="20"/>
              </w:rPr>
              <w:instrText xml:space="preserve"> REF _Ref58228558 \r \h </w:instrText>
            </w:r>
            <w:r w:rsidR="006143BF">
              <w:rPr>
                <w:rFonts w:ascii="Arial" w:hAnsi="Arial" w:cs="Arial"/>
                <w:b/>
                <w:bCs/>
                <w:sz w:val="20"/>
              </w:rPr>
            </w:r>
            <w:r w:rsidR="006143BF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9.15</w:t>
            </w:r>
            <w:r w:rsidR="006143BF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6143BF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165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2E1807B" w14:textId="77777777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11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00AB1F7" w14:textId="68D5D294" w:rsidR="009E3ABD" w:rsidRPr="00AC752B" w:rsidRDefault="009E3ABD" w:rsidP="009E3ABD">
            <w:pPr>
              <w:pStyle w:val="BRTable"/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Volume of </w:t>
            </w:r>
            <w:r>
              <w:rPr>
                <w:rFonts w:ascii="Arial" w:hAnsi="Arial" w:cs="Arial"/>
                <w:sz w:val="20"/>
              </w:rPr>
              <w:t>CM</w:t>
            </w:r>
            <w:r w:rsidRPr="00AC752B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B</w:t>
            </w:r>
            <w:r w:rsidRPr="00AC752B">
              <w:rPr>
                <w:rFonts w:ascii="Arial" w:hAnsi="Arial" w:cs="Arial"/>
                <w:sz w:val="20"/>
              </w:rPr>
              <w:t xml:space="preserve">ag </w:t>
            </w:r>
            <w:r>
              <w:rPr>
                <w:rFonts w:ascii="Arial" w:hAnsi="Arial" w:cs="Arial"/>
                <w:sz w:val="20"/>
              </w:rPr>
              <w:t>2</w:t>
            </w:r>
            <w:r w:rsidRPr="00AC752B">
              <w:rPr>
                <w:rFonts w:ascii="Arial" w:hAnsi="Arial" w:cs="Arial"/>
                <w:sz w:val="20"/>
              </w:rPr>
              <w:t xml:space="preserve"> per cycle</w:t>
            </w:r>
          </w:p>
        </w:tc>
        <w:tc>
          <w:tcPr>
            <w:tcW w:w="624" w:type="pct"/>
            <w:vMerge/>
          </w:tcPr>
          <w:p w14:paraId="655A5547" w14:textId="77777777" w:rsidR="009E3ABD" w:rsidRPr="00AC752B" w:rsidRDefault="009E3ABD" w:rsidP="009E3ABD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4" w:type="pct"/>
            <w:vMerge/>
          </w:tcPr>
          <w:p w14:paraId="55866B12" w14:textId="77777777" w:rsidR="009E3ABD" w:rsidRPr="00AC752B" w:rsidRDefault="009E3ABD" w:rsidP="009E3ABD">
            <w:pPr>
              <w:pStyle w:val="TableHeader"/>
              <w:spacing w:before="0" w:after="0"/>
              <w:jc w:val="both"/>
              <w:rPr>
                <w:rFonts w:cs="Arial"/>
              </w:rPr>
            </w:pPr>
          </w:p>
        </w:tc>
      </w:tr>
      <w:tr w:rsidR="009E3ABD" w:rsidRPr="00AC752B" w14:paraId="5C3918C2" w14:textId="77777777" w:rsidTr="00A26D9D">
        <w:trPr>
          <w:cantSplit/>
          <w:trHeight w:val="885"/>
          <w:jc w:val="center"/>
        </w:trPr>
        <w:tc>
          <w:tcPr>
            <w:tcW w:w="430" w:type="pct"/>
            <w:vMerge/>
          </w:tcPr>
          <w:p w14:paraId="76B91DEB" w14:textId="77777777" w:rsidR="009E3ABD" w:rsidRPr="00AC752B" w:rsidRDefault="009E3AB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0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BDA66D" w14:textId="77777777" w:rsidR="009E3ABD" w:rsidRPr="00223D09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223D09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39" w:type="pct"/>
            <w:gridSpan w:val="2"/>
            <w:vMerge/>
          </w:tcPr>
          <w:p w14:paraId="24A6665C" w14:textId="77777777" w:rsidR="009E3ABD" w:rsidRPr="00223D09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88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B1AB32" w14:textId="77777777" w:rsidR="009E3ABD" w:rsidRPr="00223D09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223D09">
              <w:rPr>
                <w:rFonts w:ascii="Arial" w:hAnsi="Arial" w:cs="Arial"/>
                <w:bCs/>
                <w:sz w:val="20"/>
              </w:rPr>
              <w:t>cycles</w:t>
            </w:r>
          </w:p>
        </w:tc>
        <w:tc>
          <w:tcPr>
            <w:tcW w:w="165" w:type="pct"/>
            <w:gridSpan w:val="2"/>
            <w:vMerge/>
          </w:tcPr>
          <w:p w14:paraId="2101537D" w14:textId="77777777" w:rsidR="009E3ABD" w:rsidRPr="00223D09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ECB056" w14:textId="77777777" w:rsidR="009E3ABD" w:rsidRPr="00223D09" w:rsidRDefault="009E3ABD" w:rsidP="009E3ABD">
            <w:pPr>
              <w:pStyle w:val="BRTable"/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223D09">
              <w:rPr>
                <w:rFonts w:ascii="Arial" w:hAnsi="Arial" w:cs="Arial"/>
                <w:bCs/>
                <w:sz w:val="20"/>
              </w:rPr>
              <w:t xml:space="preserve">L/cycle </w:t>
            </w:r>
          </w:p>
        </w:tc>
        <w:tc>
          <w:tcPr>
            <w:tcW w:w="624" w:type="pct"/>
            <w:vMerge/>
          </w:tcPr>
          <w:p w14:paraId="7535A97B" w14:textId="77777777" w:rsidR="009E3ABD" w:rsidRPr="00AC752B" w:rsidRDefault="009E3ABD" w:rsidP="009E3ABD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4" w:type="pct"/>
            <w:vMerge/>
          </w:tcPr>
          <w:p w14:paraId="26B3D683" w14:textId="77777777" w:rsidR="009E3ABD" w:rsidRPr="00AC752B" w:rsidRDefault="009E3ABD" w:rsidP="009E3ABD">
            <w:pPr>
              <w:pStyle w:val="TableHeader"/>
              <w:spacing w:before="0" w:after="0"/>
              <w:jc w:val="both"/>
              <w:rPr>
                <w:rFonts w:cs="Arial"/>
              </w:rPr>
            </w:pPr>
          </w:p>
        </w:tc>
      </w:tr>
    </w:tbl>
    <w:p w14:paraId="2B8104CD" w14:textId="77777777" w:rsidR="00EA2A4E" w:rsidRDefault="00EA2A4E">
      <w:pPr>
        <w:spacing w:line="240" w:lineRule="auto"/>
        <w:rPr>
          <w:rFonts w:cs="Arial"/>
          <w:b/>
          <w:sz w:val="22"/>
        </w:rPr>
      </w:pPr>
      <w:bookmarkStart w:id="40" w:name="_Ref488139500"/>
      <w:bookmarkStart w:id="41" w:name="_Ref338166242"/>
      <w:r>
        <w:br w:type="page"/>
      </w:r>
    </w:p>
    <w:p w14:paraId="3A9B1D8E" w14:textId="5896C7EF" w:rsidR="00466767" w:rsidRPr="00AC752B" w:rsidRDefault="00FC3E6C" w:rsidP="00216ADF">
      <w:pPr>
        <w:pStyle w:val="Heading1"/>
        <w:tabs>
          <w:tab w:val="clear" w:pos="4860"/>
          <w:tab w:val="num" w:pos="4140"/>
        </w:tabs>
        <w:ind w:left="720"/>
        <w:jc w:val="both"/>
      </w:pPr>
      <w:r w:rsidRPr="00AC752B">
        <w:lastRenderedPageBreak/>
        <w:t>Filtered Product Collection Vessel Information and Setup</w:t>
      </w:r>
      <w:bookmarkEnd w:id="40"/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644"/>
        <w:gridCol w:w="1168"/>
        <w:gridCol w:w="259"/>
        <w:gridCol w:w="1430"/>
        <w:gridCol w:w="272"/>
        <w:gridCol w:w="1078"/>
        <w:gridCol w:w="270"/>
        <w:gridCol w:w="1441"/>
        <w:gridCol w:w="270"/>
        <w:gridCol w:w="1413"/>
        <w:gridCol w:w="1277"/>
        <w:gridCol w:w="1262"/>
      </w:tblGrid>
      <w:tr w:rsidR="00EB4E30" w:rsidRPr="00AC752B" w14:paraId="7FFFD7C5" w14:textId="77777777" w:rsidTr="00481A9C">
        <w:trPr>
          <w:cantSplit/>
          <w:trHeight w:val="435"/>
          <w:jc w:val="center"/>
        </w:trPr>
        <w:tc>
          <w:tcPr>
            <w:tcW w:w="299" w:type="pct"/>
            <w:tcBorders>
              <w:bottom w:val="single" w:sz="6" w:space="0" w:color="auto"/>
            </w:tcBorders>
            <w:vAlign w:val="center"/>
          </w:tcPr>
          <w:p w14:paraId="189BD060" w14:textId="77777777" w:rsidR="00EB4E30" w:rsidRPr="00EB4E30" w:rsidRDefault="00EB4E30" w:rsidP="00EB4E30">
            <w:pPr>
              <w:jc w:val="center"/>
            </w:pPr>
            <w:r w:rsidRPr="00EB4E30">
              <w:t>Step</w:t>
            </w:r>
          </w:p>
        </w:tc>
        <w:tc>
          <w:tcPr>
            <w:tcW w:w="3524" w:type="pct"/>
            <w:gridSpan w:val="9"/>
            <w:vAlign w:val="center"/>
          </w:tcPr>
          <w:p w14:paraId="089968A4" w14:textId="23BD17DF" w:rsidR="00EB4E30" w:rsidRPr="00EB4E30" w:rsidRDefault="00EB4E30" w:rsidP="00EB4E30">
            <w:pPr>
              <w:jc w:val="center"/>
            </w:pPr>
            <w:r w:rsidRPr="00EB4E30">
              <w:t>Description</w:t>
            </w:r>
          </w:p>
        </w:tc>
        <w:tc>
          <w:tcPr>
            <w:tcW w:w="592" w:type="pct"/>
            <w:tcBorders>
              <w:bottom w:val="single" w:sz="6" w:space="0" w:color="auto"/>
            </w:tcBorders>
            <w:vAlign w:val="center"/>
          </w:tcPr>
          <w:p w14:paraId="00500FCF" w14:textId="77777777" w:rsidR="00EB4E30" w:rsidRPr="00EB4E30" w:rsidRDefault="00EB4E30" w:rsidP="00EB4E30">
            <w:pPr>
              <w:jc w:val="center"/>
            </w:pPr>
            <w:r w:rsidRPr="00EB4E30">
              <w:t>Performed</w:t>
            </w:r>
            <w:r w:rsidRPr="00EB4E30">
              <w:br/>
              <w:t>by/Date</w:t>
            </w:r>
          </w:p>
        </w:tc>
        <w:tc>
          <w:tcPr>
            <w:tcW w:w="585" w:type="pct"/>
            <w:tcBorders>
              <w:bottom w:val="single" w:sz="6" w:space="0" w:color="auto"/>
            </w:tcBorders>
            <w:vAlign w:val="center"/>
          </w:tcPr>
          <w:p w14:paraId="1A7B1C78" w14:textId="77777777" w:rsidR="00EB4E30" w:rsidRPr="00EB4E30" w:rsidRDefault="00EB4E30" w:rsidP="00EB4E30">
            <w:pPr>
              <w:jc w:val="center"/>
            </w:pPr>
            <w:r w:rsidRPr="00EB4E30">
              <w:t>Witnessed</w:t>
            </w:r>
            <w:r w:rsidRPr="00EB4E30">
              <w:br/>
              <w:t>by/Date</w:t>
            </w:r>
          </w:p>
        </w:tc>
      </w:tr>
      <w:tr w:rsidR="00286FB1" w:rsidRPr="00F115DF" w14:paraId="1C886EEB" w14:textId="77777777" w:rsidTr="00481A9C">
        <w:trPr>
          <w:cantSplit/>
          <w:trHeight w:val="299"/>
          <w:jc w:val="center"/>
        </w:trPr>
        <w:tc>
          <w:tcPr>
            <w:tcW w:w="299" w:type="pct"/>
            <w:vMerge w:val="restart"/>
          </w:tcPr>
          <w:p w14:paraId="3F3A0E22" w14:textId="77777777" w:rsidR="00286FB1" w:rsidRPr="00F115DF" w:rsidRDefault="00286FB1" w:rsidP="00BF75BA">
            <w:pPr>
              <w:pStyle w:val="Heading2"/>
              <w:numPr>
                <w:ilvl w:val="1"/>
                <w:numId w:val="28"/>
              </w:numPr>
              <w:spacing w:before="120"/>
            </w:pPr>
            <w:bookmarkStart w:id="42" w:name="_Ref476650321"/>
          </w:p>
        </w:tc>
        <w:bookmarkEnd w:id="42"/>
        <w:tc>
          <w:tcPr>
            <w:tcW w:w="3524" w:type="pct"/>
            <w:gridSpan w:val="9"/>
          </w:tcPr>
          <w:p w14:paraId="0F0B1198" w14:textId="77777777" w:rsidR="00286FB1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rPr>
                <w:rFonts w:cs="Arial"/>
              </w:rPr>
            </w:pPr>
            <w:r w:rsidRPr="00F115DF">
              <w:rPr>
                <w:rFonts w:cs="Arial"/>
              </w:rPr>
              <w:t>Calculate the estimated</w:t>
            </w:r>
            <w:r>
              <w:rPr>
                <w:rFonts w:cs="Arial"/>
              </w:rPr>
              <w:t xml:space="preserve"> Viral Inactivation (VI)</w:t>
            </w:r>
            <w:r w:rsidRPr="00F115DF">
              <w:rPr>
                <w:rFonts w:cs="Arial"/>
              </w:rPr>
              <w:t xml:space="preserve"> Product Volume.</w:t>
            </w:r>
          </w:p>
          <w:p w14:paraId="5DFEA973" w14:textId="438E15F8" w:rsidR="00924BCA" w:rsidRDefault="0047064C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Estimated</w:t>
            </w:r>
            <w:r w:rsidR="001F6481">
              <w:rPr>
                <w:rFonts w:cs="Arial"/>
              </w:rPr>
              <w:t xml:space="preserve"> </w:t>
            </w:r>
            <w:r w:rsidR="00AF70F6">
              <w:rPr>
                <w:rFonts w:cs="Arial"/>
              </w:rPr>
              <w:t>Product volume:</w:t>
            </w:r>
          </w:p>
          <w:p w14:paraId="313CF16A" w14:textId="08B8278F" w:rsidR="009A6A80" w:rsidRPr="00F36286" w:rsidRDefault="0028443C" w:rsidP="00BF75BA">
            <w:pPr>
              <w:pStyle w:val="Footer"/>
              <w:numPr>
                <w:ilvl w:val="0"/>
                <w:numId w:val="42"/>
              </w:numPr>
              <w:tabs>
                <w:tab w:val="left" w:pos="980"/>
                <w:tab w:val="right" w:pos="10620"/>
              </w:tabs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 xml:space="preserve">Enter </w:t>
            </w:r>
            <w:r w:rsidR="00DB3E19">
              <w:rPr>
                <w:rFonts w:cs="Arial"/>
              </w:rPr>
              <w:t>2.3 CV/cycle</w:t>
            </w:r>
            <w:r>
              <w:rPr>
                <w:rFonts w:cs="Arial"/>
              </w:rPr>
              <w:t>.</w:t>
            </w:r>
          </w:p>
        </w:tc>
        <w:tc>
          <w:tcPr>
            <w:tcW w:w="592" w:type="pct"/>
            <w:vMerge w:val="restart"/>
            <w:shd w:val="clear" w:color="auto" w:fill="auto"/>
          </w:tcPr>
          <w:p w14:paraId="0A0638CB" w14:textId="77777777" w:rsidR="00286FB1" w:rsidRPr="00F115DF" w:rsidRDefault="00286FB1" w:rsidP="0071614C">
            <w:pPr>
              <w:pStyle w:val="Footer"/>
              <w:jc w:val="center"/>
              <w:rPr>
                <w:rFonts w:cs="Arial"/>
              </w:rPr>
            </w:pPr>
            <w:r w:rsidRPr="00F115DF">
              <w:rPr>
                <w:rFonts w:cs="Arial"/>
                <w:sz w:val="16"/>
              </w:rPr>
              <w:t>Day 1</w:t>
            </w:r>
          </w:p>
        </w:tc>
        <w:tc>
          <w:tcPr>
            <w:tcW w:w="585" w:type="pct"/>
            <w:vMerge w:val="restart"/>
            <w:shd w:val="clear" w:color="auto" w:fill="auto"/>
          </w:tcPr>
          <w:p w14:paraId="2BBD6996" w14:textId="77777777" w:rsidR="00286FB1" w:rsidRPr="00286FB1" w:rsidRDefault="00286FB1" w:rsidP="0071614C">
            <w:pPr>
              <w:spacing w:line="240" w:lineRule="auto"/>
              <w:jc w:val="center"/>
              <w:rPr>
                <w:rFonts w:cs="Arial"/>
              </w:rPr>
            </w:pPr>
            <w:r w:rsidRPr="00286FB1">
              <w:rPr>
                <w:rFonts w:cs="Arial"/>
                <w:sz w:val="16"/>
              </w:rPr>
              <w:t>Day 1</w:t>
            </w:r>
          </w:p>
        </w:tc>
      </w:tr>
      <w:tr w:rsidR="00481A9C" w:rsidRPr="00F115DF" w14:paraId="3EB6E500" w14:textId="77777777" w:rsidTr="00481A9C">
        <w:trPr>
          <w:cantSplit/>
          <w:trHeight w:val="271"/>
          <w:jc w:val="center"/>
        </w:trPr>
        <w:tc>
          <w:tcPr>
            <w:tcW w:w="299" w:type="pct"/>
            <w:vMerge/>
          </w:tcPr>
          <w:p w14:paraId="3913F587" w14:textId="77777777" w:rsidR="00286FB1" w:rsidRPr="00F115DF" w:rsidRDefault="00286FB1" w:rsidP="00BF75BA">
            <w:pPr>
              <w:pStyle w:val="Heading2"/>
              <w:numPr>
                <w:ilvl w:val="1"/>
                <w:numId w:val="28"/>
              </w:numPr>
              <w:spacing w:before="120"/>
            </w:pPr>
          </w:p>
        </w:tc>
        <w:tc>
          <w:tcPr>
            <w:tcW w:w="542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417614" w14:textId="0E4085D0" w:rsidR="00286FB1" w:rsidRPr="00F115DF" w:rsidRDefault="00286FB1" w:rsidP="00CC529B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A26D9D">
              <w:rPr>
                <w:rFonts w:cs="Arial"/>
                <w:sz w:val="18"/>
                <w:szCs w:val="18"/>
              </w:rPr>
              <w:t xml:space="preserve">Column Bed Volume </w:t>
            </w:r>
            <w:r w:rsidRPr="00A26D9D">
              <w:rPr>
                <w:rFonts w:cs="Arial"/>
                <w:sz w:val="18"/>
                <w:szCs w:val="18"/>
              </w:rPr>
              <w:br/>
            </w:r>
            <w:r w:rsidRPr="00A26D9D">
              <w:rPr>
                <w:rFonts w:cs="Arial"/>
                <w:bCs/>
                <w:sz w:val="18"/>
                <w:szCs w:val="18"/>
              </w:rPr>
              <w:t>(</w:t>
            </w:r>
            <w:r w:rsidRPr="00A26D9D">
              <w:rPr>
                <w:rFonts w:cs="Arial"/>
                <w:b/>
                <w:sz w:val="18"/>
                <w:szCs w:val="18"/>
              </w:rPr>
              <w:t xml:space="preserve">Step </w:t>
            </w:r>
            <w:r w:rsidRPr="00A26D9D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A26D9D">
              <w:rPr>
                <w:rFonts w:cs="Arial"/>
                <w:b/>
                <w:sz w:val="18"/>
                <w:szCs w:val="18"/>
              </w:rPr>
              <w:instrText xml:space="preserve"> REF _Ref257205511 \r \h  \* MERGEFORMAT </w:instrText>
            </w:r>
            <w:r w:rsidRPr="00A26D9D">
              <w:rPr>
                <w:rFonts w:cs="Arial"/>
                <w:b/>
                <w:sz w:val="18"/>
                <w:szCs w:val="18"/>
              </w:rPr>
            </w:r>
            <w:r w:rsidRPr="00A26D9D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BE21D6">
              <w:rPr>
                <w:rFonts w:cs="Arial"/>
                <w:b/>
                <w:sz w:val="18"/>
                <w:szCs w:val="18"/>
              </w:rPr>
              <w:t>8.1</w:t>
            </w:r>
            <w:r w:rsidRPr="00A26D9D">
              <w:rPr>
                <w:rFonts w:cs="Arial"/>
                <w:b/>
                <w:sz w:val="18"/>
                <w:szCs w:val="18"/>
              </w:rPr>
              <w:fldChar w:fldCharType="end"/>
            </w:r>
            <w:r w:rsidRPr="00A26D9D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20" w:type="pct"/>
            <w:vMerge w:val="restart"/>
            <w:shd w:val="clear" w:color="auto" w:fill="D9D9D9" w:themeFill="background1" w:themeFillShade="D9"/>
            <w:vAlign w:val="center"/>
          </w:tcPr>
          <w:p w14:paraId="085B9FCE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F115DF">
              <w:rPr>
                <w:rFonts w:cs="Arial"/>
              </w:rPr>
              <w:t>x</w:t>
            </w:r>
          </w:p>
        </w:tc>
        <w:tc>
          <w:tcPr>
            <w:tcW w:w="663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E0E60B4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F115DF">
              <w:rPr>
                <w:rFonts w:cs="Arial"/>
              </w:rPr>
              <w:t>Estimated Product Volume</w:t>
            </w:r>
          </w:p>
        </w:tc>
        <w:tc>
          <w:tcPr>
            <w:tcW w:w="126" w:type="pct"/>
            <w:vMerge w:val="restar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A09C14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F115DF">
              <w:rPr>
                <w:rFonts w:cs="Arial"/>
              </w:rPr>
              <w:t>x</w:t>
            </w:r>
          </w:p>
        </w:tc>
        <w:tc>
          <w:tcPr>
            <w:tcW w:w="500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907811" w14:textId="0D3F06CC" w:rsidR="00286FB1" w:rsidRPr="00F115DF" w:rsidRDefault="00286FB1" w:rsidP="007E7B61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A26D9D">
              <w:rPr>
                <w:rFonts w:cs="Arial"/>
                <w:sz w:val="18"/>
                <w:szCs w:val="18"/>
              </w:rPr>
              <w:t xml:space="preserve">Number of cycles </w:t>
            </w:r>
            <w:r w:rsidRPr="00A26D9D">
              <w:rPr>
                <w:rFonts w:cs="Arial"/>
                <w:sz w:val="18"/>
                <w:szCs w:val="18"/>
              </w:rPr>
              <w:br/>
            </w:r>
            <w:r w:rsidRPr="00A26D9D">
              <w:rPr>
                <w:rFonts w:cs="Arial"/>
                <w:b/>
                <w:sz w:val="18"/>
                <w:szCs w:val="18"/>
              </w:rPr>
              <w:t xml:space="preserve">(Step </w:t>
            </w:r>
            <w:r w:rsidRPr="00A26D9D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A26D9D">
              <w:rPr>
                <w:rFonts w:cs="Arial"/>
                <w:b/>
                <w:sz w:val="18"/>
                <w:szCs w:val="18"/>
              </w:rPr>
              <w:instrText xml:space="preserve"> REF _Ref56586845 \r \h  \* MERGEFORMAT </w:instrText>
            </w:r>
            <w:r w:rsidRPr="00A26D9D">
              <w:rPr>
                <w:rFonts w:cs="Arial"/>
                <w:b/>
                <w:sz w:val="18"/>
                <w:szCs w:val="18"/>
              </w:rPr>
            </w:r>
            <w:r w:rsidRPr="00A26D9D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BE21D6">
              <w:rPr>
                <w:rFonts w:cs="Arial"/>
                <w:b/>
                <w:sz w:val="18"/>
                <w:szCs w:val="18"/>
              </w:rPr>
              <w:t>9.7</w:t>
            </w:r>
            <w:r w:rsidRPr="00A26D9D">
              <w:rPr>
                <w:rFonts w:cs="Arial"/>
                <w:b/>
                <w:sz w:val="18"/>
                <w:szCs w:val="18"/>
              </w:rPr>
              <w:fldChar w:fldCharType="end"/>
            </w:r>
            <w:r w:rsidR="00AF70F6" w:rsidRPr="00A26D9D">
              <w:rPr>
                <w:rFonts w:cs="Arial"/>
                <w:b/>
                <w:sz w:val="18"/>
                <w:szCs w:val="18"/>
              </w:rPr>
              <w:t>)</w:t>
            </w:r>
            <w:r w:rsidRPr="00A26D9D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25" w:type="pct"/>
            <w:vMerge w:val="restart"/>
            <w:shd w:val="clear" w:color="auto" w:fill="D9D9D9" w:themeFill="background1" w:themeFillShade="D9"/>
            <w:vAlign w:val="center"/>
          </w:tcPr>
          <w:p w14:paraId="455B04FC" w14:textId="77777777" w:rsidR="00286FB1" w:rsidRPr="00F115DF" w:rsidRDefault="00286FB1" w:rsidP="007E7B61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right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668" w:type="pct"/>
            <w:shd w:val="clear" w:color="auto" w:fill="D9D9D9" w:themeFill="background1" w:themeFillShade="D9"/>
            <w:vAlign w:val="center"/>
          </w:tcPr>
          <w:p w14:paraId="4FDB0519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A26D9D">
              <w:rPr>
                <w:rFonts w:cs="Arial"/>
              </w:rPr>
              <w:t>Estimated Viral Inac. (VI) additions</w:t>
            </w:r>
          </w:p>
        </w:tc>
        <w:tc>
          <w:tcPr>
            <w:tcW w:w="125" w:type="pct"/>
            <w:vMerge w:val="restart"/>
            <w:shd w:val="clear" w:color="auto" w:fill="D9D9D9" w:themeFill="background1" w:themeFillShade="D9"/>
            <w:vAlign w:val="center"/>
          </w:tcPr>
          <w:p w14:paraId="205F69D9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F115DF">
              <w:rPr>
                <w:rFonts w:cs="Arial"/>
              </w:rPr>
              <w:t>=</w:t>
            </w:r>
          </w:p>
        </w:tc>
        <w:tc>
          <w:tcPr>
            <w:tcW w:w="655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6C748A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A26D9D">
              <w:rPr>
                <w:rFonts w:cs="Arial"/>
                <w:sz w:val="18"/>
                <w:szCs w:val="18"/>
              </w:rPr>
              <w:t>Estimated VI Product Volume</w:t>
            </w:r>
          </w:p>
        </w:tc>
        <w:tc>
          <w:tcPr>
            <w:tcW w:w="592" w:type="pct"/>
            <w:vMerge/>
          </w:tcPr>
          <w:p w14:paraId="66BF8947" w14:textId="77777777" w:rsidR="00286FB1" w:rsidRPr="00F115DF" w:rsidRDefault="00286FB1" w:rsidP="00504682">
            <w:pPr>
              <w:pStyle w:val="Footer"/>
              <w:rPr>
                <w:rFonts w:cs="Arial"/>
              </w:rPr>
            </w:pPr>
          </w:p>
        </w:tc>
        <w:tc>
          <w:tcPr>
            <w:tcW w:w="585" w:type="pct"/>
            <w:vMerge/>
          </w:tcPr>
          <w:p w14:paraId="5D025D01" w14:textId="77777777" w:rsidR="00286FB1" w:rsidRPr="00286FB1" w:rsidRDefault="00286FB1" w:rsidP="00504682">
            <w:pPr>
              <w:spacing w:before="120" w:after="120" w:line="240" w:lineRule="atLeast"/>
              <w:rPr>
                <w:rFonts w:cs="Arial"/>
                <w:b/>
                <w:bCs/>
              </w:rPr>
            </w:pPr>
          </w:p>
        </w:tc>
      </w:tr>
      <w:tr w:rsidR="00481A9C" w:rsidRPr="00F115DF" w14:paraId="3BA3D890" w14:textId="77777777" w:rsidTr="00481A9C">
        <w:trPr>
          <w:cantSplit/>
          <w:trHeight w:val="1200"/>
          <w:jc w:val="center"/>
        </w:trPr>
        <w:tc>
          <w:tcPr>
            <w:tcW w:w="299" w:type="pct"/>
            <w:vMerge/>
          </w:tcPr>
          <w:p w14:paraId="097C1196" w14:textId="77777777" w:rsidR="00286FB1" w:rsidRPr="00F115DF" w:rsidRDefault="00286FB1" w:rsidP="00BF75BA">
            <w:pPr>
              <w:pStyle w:val="Heading2"/>
              <w:numPr>
                <w:ilvl w:val="1"/>
                <w:numId w:val="28"/>
              </w:numPr>
              <w:spacing w:before="120"/>
            </w:pPr>
          </w:p>
        </w:tc>
        <w:tc>
          <w:tcPr>
            <w:tcW w:w="542" w:type="pct"/>
            <w:tcBorders>
              <w:bottom w:val="single" w:sz="6" w:space="0" w:color="auto"/>
            </w:tcBorders>
            <w:vAlign w:val="center"/>
          </w:tcPr>
          <w:p w14:paraId="77BB6023" w14:textId="77777777" w:rsidR="00286FB1" w:rsidRPr="00F115DF" w:rsidRDefault="00286FB1" w:rsidP="0078683C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right"/>
              <w:rPr>
                <w:rFonts w:cs="Arial"/>
              </w:rPr>
            </w:pPr>
            <w:r w:rsidRPr="007E7B61">
              <w:rPr>
                <w:rFonts w:cs="Arial"/>
                <w:sz w:val="16"/>
                <w:szCs w:val="16"/>
              </w:rPr>
              <w:t>L/CV</w:t>
            </w:r>
          </w:p>
        </w:tc>
        <w:tc>
          <w:tcPr>
            <w:tcW w:w="120" w:type="pct"/>
            <w:vMerge/>
            <w:vAlign w:val="center"/>
          </w:tcPr>
          <w:p w14:paraId="6A6404D7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</w:p>
        </w:tc>
        <w:tc>
          <w:tcPr>
            <w:tcW w:w="663" w:type="pct"/>
            <w:tcBorders>
              <w:bottom w:val="single" w:sz="6" w:space="0" w:color="auto"/>
            </w:tcBorders>
            <w:shd w:val="clear" w:color="auto" w:fill="auto"/>
            <w:vAlign w:val="bottom"/>
          </w:tcPr>
          <w:p w14:paraId="1A1A9C20" w14:textId="26E651C0" w:rsidR="00286FB1" w:rsidRPr="00F115DF" w:rsidRDefault="00AF70F6" w:rsidP="000024B8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>
              <w:rPr>
                <w:rFonts w:cs="Arial"/>
              </w:rPr>
              <w:t>_______</w:t>
            </w:r>
            <w:r w:rsidR="00286FB1">
              <w:br/>
            </w:r>
            <w:r w:rsidR="00286FB1" w:rsidRPr="007E7B61">
              <w:rPr>
                <w:rFonts w:cs="Arial"/>
                <w:sz w:val="16"/>
                <w:szCs w:val="16"/>
              </w:rPr>
              <w:t>CV/Cycle</w:t>
            </w:r>
          </w:p>
        </w:tc>
        <w:tc>
          <w:tcPr>
            <w:tcW w:w="126" w:type="pct"/>
            <w:vMerge/>
            <w:vAlign w:val="center"/>
          </w:tcPr>
          <w:p w14:paraId="09E4404F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</w:p>
        </w:tc>
        <w:tc>
          <w:tcPr>
            <w:tcW w:w="500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483D185" w14:textId="6418F985" w:rsidR="00286FB1" w:rsidRPr="00CC72AD" w:rsidRDefault="00286FB1" w:rsidP="0078683C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right"/>
              <w:rPr>
                <w:rFonts w:cs="Arial"/>
                <w:sz w:val="12"/>
                <w:szCs w:val="12"/>
              </w:rPr>
            </w:pPr>
            <w:r w:rsidRPr="00CC72AD">
              <w:rPr>
                <w:rFonts w:cs="Arial"/>
                <w:sz w:val="12"/>
                <w:szCs w:val="12"/>
              </w:rPr>
              <w:t>Cycle(s)</w:t>
            </w:r>
          </w:p>
        </w:tc>
        <w:tc>
          <w:tcPr>
            <w:tcW w:w="125" w:type="pct"/>
            <w:vMerge/>
          </w:tcPr>
          <w:p w14:paraId="2009A559" w14:textId="77777777" w:rsidR="00286FB1" w:rsidRPr="00F115DF" w:rsidRDefault="00286FB1" w:rsidP="007E7B61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right"/>
              <w:rPr>
                <w:rFonts w:cs="Arial"/>
              </w:rPr>
            </w:pPr>
          </w:p>
        </w:tc>
        <w:tc>
          <w:tcPr>
            <w:tcW w:w="668" w:type="pct"/>
            <w:shd w:val="clear" w:color="auto" w:fill="D9D9D9" w:themeFill="background1" w:themeFillShade="D9"/>
            <w:vAlign w:val="center"/>
          </w:tcPr>
          <w:p w14:paraId="2D190C7E" w14:textId="18C43254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  <w:r w:rsidRPr="00992B26">
              <w:rPr>
                <w:rFonts w:cs="Arial"/>
              </w:rPr>
              <w:t>1.1</w:t>
            </w:r>
            <w:r w:rsidR="00A26D9D" w:rsidRPr="00992B26">
              <w:rPr>
                <w:rFonts w:cs="Arial"/>
              </w:rPr>
              <w:t>0</w:t>
            </w:r>
          </w:p>
        </w:tc>
        <w:tc>
          <w:tcPr>
            <w:tcW w:w="125" w:type="pct"/>
            <w:vMerge/>
            <w:vAlign w:val="center"/>
          </w:tcPr>
          <w:p w14:paraId="35010A5A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cs="Arial"/>
              </w:rPr>
            </w:pPr>
          </w:p>
        </w:tc>
        <w:tc>
          <w:tcPr>
            <w:tcW w:w="655" w:type="pct"/>
            <w:tcBorders>
              <w:bottom w:val="single" w:sz="6" w:space="0" w:color="auto"/>
            </w:tcBorders>
            <w:vAlign w:val="center"/>
          </w:tcPr>
          <w:p w14:paraId="03F6EA9A" w14:textId="77777777" w:rsidR="00286FB1" w:rsidRPr="00F115DF" w:rsidRDefault="00286FB1" w:rsidP="00504682">
            <w:pPr>
              <w:pStyle w:val="Footer"/>
              <w:tabs>
                <w:tab w:val="left" w:pos="980"/>
                <w:tab w:val="right" w:pos="10620"/>
              </w:tabs>
              <w:spacing w:before="80" w:after="80"/>
              <w:jc w:val="right"/>
              <w:rPr>
                <w:rFonts w:cs="Arial"/>
              </w:rPr>
            </w:pPr>
            <w:r w:rsidRPr="00F115DF">
              <w:rPr>
                <w:rFonts w:cs="Arial"/>
              </w:rPr>
              <w:t>L</w:t>
            </w:r>
          </w:p>
        </w:tc>
        <w:tc>
          <w:tcPr>
            <w:tcW w:w="592" w:type="pct"/>
            <w:vMerge/>
          </w:tcPr>
          <w:p w14:paraId="3292C97F" w14:textId="77777777" w:rsidR="00286FB1" w:rsidRPr="00F115DF" w:rsidRDefault="00286FB1" w:rsidP="00504682">
            <w:pPr>
              <w:pStyle w:val="Footer"/>
              <w:rPr>
                <w:rFonts w:cs="Arial"/>
              </w:rPr>
            </w:pPr>
          </w:p>
        </w:tc>
        <w:tc>
          <w:tcPr>
            <w:tcW w:w="585" w:type="pct"/>
            <w:vMerge/>
          </w:tcPr>
          <w:p w14:paraId="4448E5C7" w14:textId="77777777" w:rsidR="00286FB1" w:rsidRPr="00286FB1" w:rsidRDefault="00286FB1" w:rsidP="00504682">
            <w:pPr>
              <w:spacing w:before="120" w:after="120" w:line="240" w:lineRule="atLeast"/>
              <w:rPr>
                <w:rFonts w:cs="Arial"/>
                <w:b/>
                <w:bCs/>
              </w:rPr>
            </w:pPr>
          </w:p>
        </w:tc>
      </w:tr>
      <w:tr w:rsidR="004A48C3" w:rsidRPr="00AC752B" w14:paraId="47B9765B" w14:textId="77777777" w:rsidTr="00481A9C">
        <w:trPr>
          <w:cantSplit/>
          <w:trHeight w:val="1506"/>
          <w:jc w:val="center"/>
        </w:trPr>
        <w:tc>
          <w:tcPr>
            <w:tcW w:w="299" w:type="pct"/>
          </w:tcPr>
          <w:p w14:paraId="1505A746" w14:textId="77777777" w:rsidR="004A48C3" w:rsidRPr="00AC752B" w:rsidRDefault="004A48C3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524" w:type="pct"/>
            <w:gridSpan w:val="9"/>
          </w:tcPr>
          <w:p w14:paraId="01B3BF7E" w14:textId="4DD2355D" w:rsidR="004A48C3" w:rsidRDefault="004A48C3" w:rsidP="00BF75BA">
            <w:pPr>
              <w:pStyle w:val="Footer"/>
              <w:numPr>
                <w:ilvl w:val="0"/>
                <w:numId w:val="43"/>
              </w:numPr>
              <w:tabs>
                <w:tab w:val="left" w:pos="371"/>
                <w:tab w:val="right" w:pos="10620"/>
              </w:tabs>
              <w:spacing w:before="80" w:after="80"/>
              <w:ind w:left="371" w:hanging="371"/>
              <w:rPr>
                <w:rFonts w:cs="Arial"/>
              </w:rPr>
            </w:pPr>
            <w:r w:rsidRPr="00F115DF">
              <w:rPr>
                <w:rFonts w:cs="Arial"/>
              </w:rPr>
              <w:t xml:space="preserve">Obtain </w:t>
            </w:r>
            <w:r w:rsidR="00A02BD2">
              <w:rPr>
                <w:rFonts w:cs="Arial"/>
              </w:rPr>
              <w:t>an</w:t>
            </w:r>
            <w:r w:rsidR="008803DE" w:rsidRPr="00F115DF">
              <w:rPr>
                <w:rFonts w:cs="Arial"/>
              </w:rPr>
              <w:t xml:space="preserve"> </w:t>
            </w:r>
            <w:r w:rsidRPr="00F115DF">
              <w:rPr>
                <w:rFonts w:cs="Arial"/>
              </w:rPr>
              <w:t xml:space="preserve">appropriately sized product vessel based on the </w:t>
            </w:r>
            <w:r>
              <w:rPr>
                <w:rFonts w:cs="Arial"/>
              </w:rPr>
              <w:t>Estimated VI</w:t>
            </w:r>
            <w:r w:rsidRPr="00F115DF">
              <w:rPr>
                <w:rFonts w:cs="Arial"/>
              </w:rPr>
              <w:t xml:space="preserve"> Product Volume in </w:t>
            </w:r>
            <w:r w:rsidRPr="0071614C">
              <w:rPr>
                <w:rFonts w:cs="Arial"/>
                <w:b/>
                <w:bCs/>
              </w:rPr>
              <w:t xml:space="preserve">Step </w:t>
            </w:r>
            <w:r w:rsidRPr="004A48C3">
              <w:rPr>
                <w:rFonts w:cs="Arial"/>
                <w:b/>
                <w:bCs/>
              </w:rPr>
              <w:fldChar w:fldCharType="begin"/>
            </w:r>
            <w:r w:rsidRPr="004A48C3">
              <w:rPr>
                <w:rFonts w:cs="Arial"/>
                <w:b/>
                <w:bCs/>
              </w:rPr>
              <w:instrText xml:space="preserve"> REF _Ref476650321 \r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4A48C3">
              <w:rPr>
                <w:rFonts w:cs="Arial"/>
                <w:b/>
                <w:bCs/>
              </w:rPr>
            </w:r>
            <w:r w:rsidRPr="004A48C3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10.1</w:t>
            </w:r>
            <w:r w:rsidRPr="004A48C3">
              <w:rPr>
                <w:rFonts w:cs="Arial"/>
                <w:b/>
                <w:bCs/>
              </w:rPr>
              <w:fldChar w:fldCharType="end"/>
            </w:r>
            <w:r w:rsidR="008803DE">
              <w:rPr>
                <w:rFonts w:cs="Arial"/>
                <w:b/>
                <w:bCs/>
              </w:rPr>
              <w:t xml:space="preserve">. </w:t>
            </w:r>
          </w:p>
          <w:p w14:paraId="74D20AE1" w14:textId="476E9449" w:rsidR="004A48C3" w:rsidRDefault="004A48C3" w:rsidP="00BF75BA">
            <w:pPr>
              <w:pStyle w:val="Footer"/>
              <w:numPr>
                <w:ilvl w:val="0"/>
                <w:numId w:val="43"/>
              </w:numPr>
              <w:tabs>
                <w:tab w:val="left" w:pos="371"/>
                <w:tab w:val="right" w:pos="10620"/>
              </w:tabs>
              <w:spacing w:before="80" w:after="80"/>
              <w:ind w:left="371" w:hanging="371"/>
              <w:rPr>
                <w:rFonts w:cs="Arial"/>
              </w:rPr>
            </w:pPr>
            <w:r w:rsidRPr="007E7B61">
              <w:rPr>
                <w:rFonts w:cs="Arial"/>
              </w:rPr>
              <w:t>Label the vessel with</w:t>
            </w:r>
            <w:r>
              <w:rPr>
                <w:rFonts w:cs="Arial"/>
              </w:rPr>
              <w:t xml:space="preserve"> “</w:t>
            </w:r>
            <w:r w:rsidR="00A840D1">
              <w:rPr>
                <w:rFonts w:cs="Arial"/>
              </w:rPr>
              <w:t>AZD8630</w:t>
            </w:r>
            <w:r w:rsidRPr="007E7B61">
              <w:rPr>
                <w:rFonts w:cs="Arial"/>
              </w:rPr>
              <w:t>”, “</w:t>
            </w:r>
            <w:r w:rsidR="00B23008">
              <w:rPr>
                <w:rFonts w:cs="Arial"/>
              </w:rPr>
              <w:t xml:space="preserve">CaptureSelect CH1-XL </w:t>
            </w:r>
            <w:r w:rsidRPr="007E7B61">
              <w:rPr>
                <w:rFonts w:cs="Arial"/>
              </w:rPr>
              <w:t>Product</w:t>
            </w:r>
            <w:r w:rsidRPr="007E7B61">
              <w:rPr>
                <w:rFonts w:cs="Arial"/>
                <w:bCs/>
              </w:rPr>
              <w:t>”</w:t>
            </w:r>
            <w:r w:rsidRPr="007E7B61">
              <w:rPr>
                <w:rFonts w:cs="Arial"/>
              </w:rPr>
              <w:t xml:space="preserve"> </w:t>
            </w:r>
            <w:r w:rsidR="007E487F">
              <w:rPr>
                <w:rFonts w:cs="Arial"/>
              </w:rPr>
              <w:t>b</w:t>
            </w:r>
            <w:r w:rsidRPr="007E7B61">
              <w:rPr>
                <w:rFonts w:cs="Arial"/>
              </w:rPr>
              <w:t>atch number, part number, and initials and date.</w:t>
            </w:r>
          </w:p>
          <w:p w14:paraId="1E20BC85" w14:textId="42D15A15" w:rsidR="007E487F" w:rsidRPr="007E7B61" w:rsidRDefault="007E487F" w:rsidP="00BF75BA">
            <w:pPr>
              <w:pStyle w:val="Footer"/>
              <w:numPr>
                <w:ilvl w:val="0"/>
                <w:numId w:val="43"/>
              </w:numPr>
              <w:tabs>
                <w:tab w:val="left" w:pos="371"/>
                <w:tab w:val="right" w:pos="10620"/>
              </w:tabs>
              <w:spacing w:before="80" w:after="80"/>
              <w:ind w:left="371" w:hanging="371"/>
              <w:rPr>
                <w:rFonts w:cs="Arial"/>
              </w:rPr>
            </w:pPr>
            <w:r>
              <w:rPr>
                <w:rFonts w:cs="Arial"/>
              </w:rPr>
              <w:t xml:space="preserve">Obtain the appropriate product filter for </w:t>
            </w:r>
            <w:r w:rsidRPr="007E487F">
              <w:rPr>
                <w:rFonts w:cs="Arial"/>
                <w:b/>
                <w:bCs/>
              </w:rPr>
              <w:t xml:space="preserve">Section </w:t>
            </w:r>
            <w:r w:rsidRPr="007E487F">
              <w:rPr>
                <w:rFonts w:cs="Arial"/>
                <w:b/>
                <w:bCs/>
              </w:rPr>
              <w:fldChar w:fldCharType="begin"/>
            </w:r>
            <w:r w:rsidRPr="007E487F">
              <w:rPr>
                <w:rFonts w:cs="Arial"/>
                <w:b/>
                <w:bCs/>
              </w:rPr>
              <w:instrText xml:space="preserve"> REF _Ref258330418 \r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7E487F">
              <w:rPr>
                <w:rFonts w:cs="Arial"/>
                <w:b/>
                <w:bCs/>
              </w:rPr>
            </w:r>
            <w:r w:rsidRPr="007E487F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4</w:t>
            </w:r>
            <w:r w:rsidRPr="007E487F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.</w:t>
            </w:r>
          </w:p>
        </w:tc>
        <w:tc>
          <w:tcPr>
            <w:tcW w:w="592" w:type="pct"/>
            <w:shd w:val="clear" w:color="auto" w:fill="auto"/>
          </w:tcPr>
          <w:p w14:paraId="68ECF1D6" w14:textId="77777777" w:rsidR="004A48C3" w:rsidRPr="00DE46D2" w:rsidRDefault="004A48C3" w:rsidP="00DE46D2">
            <w:pPr>
              <w:jc w:val="center"/>
              <w:rPr>
                <w:sz w:val="16"/>
                <w:szCs w:val="16"/>
              </w:rPr>
            </w:pPr>
            <w:r w:rsidRPr="00DE46D2">
              <w:rPr>
                <w:sz w:val="16"/>
                <w:szCs w:val="16"/>
              </w:rPr>
              <w:t>Day 1</w:t>
            </w:r>
          </w:p>
        </w:tc>
        <w:tc>
          <w:tcPr>
            <w:tcW w:w="585" w:type="pct"/>
            <w:shd w:val="clear" w:color="auto" w:fill="auto"/>
          </w:tcPr>
          <w:p w14:paraId="65068F6F" w14:textId="77777777" w:rsidR="004A48C3" w:rsidRPr="00DE46D2" w:rsidRDefault="004A48C3" w:rsidP="00DE46D2">
            <w:pPr>
              <w:jc w:val="center"/>
              <w:rPr>
                <w:sz w:val="16"/>
                <w:szCs w:val="16"/>
              </w:rPr>
            </w:pPr>
            <w:r w:rsidRPr="00DE46D2">
              <w:rPr>
                <w:sz w:val="16"/>
                <w:szCs w:val="16"/>
              </w:rPr>
              <w:t>Day 1</w:t>
            </w:r>
          </w:p>
        </w:tc>
      </w:tr>
      <w:tr w:rsidR="007E487F" w:rsidRPr="00AC752B" w14:paraId="7ADAF0CA" w14:textId="77777777" w:rsidTr="00481A9C">
        <w:trPr>
          <w:cantSplit/>
          <w:trHeight w:val="1506"/>
          <w:jc w:val="center"/>
        </w:trPr>
        <w:tc>
          <w:tcPr>
            <w:tcW w:w="299" w:type="pct"/>
          </w:tcPr>
          <w:p w14:paraId="335EB922" w14:textId="77777777" w:rsidR="007E487F" w:rsidRPr="00AC752B" w:rsidRDefault="007E487F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524" w:type="pct"/>
            <w:gridSpan w:val="9"/>
          </w:tcPr>
          <w:p w14:paraId="1ADD6AE1" w14:textId="5BA156F6" w:rsidR="007E487F" w:rsidRDefault="007E487F" w:rsidP="007E487F">
            <w:pPr>
              <w:pStyle w:val="Footer"/>
              <w:spacing w:before="120" w:line="252" w:lineRule="auto"/>
              <w:ind w:left="58" w:right="106"/>
              <w:rPr>
                <w:rFonts w:cs="Arial"/>
              </w:rPr>
            </w:pPr>
            <w:r w:rsidRPr="00313673">
              <w:rPr>
                <w:rFonts w:cs="Arial"/>
                <w:bCs/>
              </w:rPr>
              <w:t>For</w:t>
            </w:r>
            <w:r>
              <w:rPr>
                <w:rFonts w:cs="Arial"/>
                <w:b/>
              </w:rPr>
              <w:t xml:space="preserve"> </w:t>
            </w:r>
            <w:r w:rsidRPr="006934F3">
              <w:rPr>
                <w:rFonts w:cs="Arial"/>
                <w:b/>
              </w:rPr>
              <w:t>Step</w:t>
            </w:r>
            <w:r>
              <w:rPr>
                <w:rFonts w:cs="Arial"/>
                <w:b/>
              </w:rPr>
              <w:t>s</w:t>
            </w:r>
            <w:r w:rsidRPr="006934F3">
              <w:rPr>
                <w:rFonts w:cs="Arial"/>
                <w:b/>
              </w:rPr>
              <w:t xml:space="preserve"> </w:t>
            </w:r>
            <w:r w:rsidR="00CC72AD">
              <w:rPr>
                <w:rFonts w:cs="Arial"/>
                <w:b/>
              </w:rPr>
              <w:fldChar w:fldCharType="begin"/>
            </w:r>
            <w:r w:rsidR="00CC72AD">
              <w:rPr>
                <w:rFonts w:cs="Arial"/>
                <w:b/>
              </w:rPr>
              <w:instrText xml:space="preserve"> REF _Ref99374119 \r \h </w:instrText>
            </w:r>
            <w:r w:rsidR="00CC72AD">
              <w:rPr>
                <w:rFonts w:cs="Arial"/>
                <w:b/>
              </w:rPr>
            </w:r>
            <w:r w:rsidR="00CC72AD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10.5</w:t>
            </w:r>
            <w:r w:rsidR="00CC72AD">
              <w:rPr>
                <w:rFonts w:cs="Arial"/>
                <w:b/>
              </w:rPr>
              <w:fldChar w:fldCharType="end"/>
            </w:r>
            <w:r w:rsidRPr="00E34350">
              <w:rPr>
                <w:rFonts w:cs="Arial"/>
                <w:bCs/>
              </w:rPr>
              <w:t xml:space="preserve"> </w:t>
            </w:r>
            <w:r w:rsidRPr="007E487F">
              <w:rPr>
                <w:rFonts w:cs="Arial"/>
              </w:rPr>
              <w:t>and</w:t>
            </w:r>
            <w:r w:rsidR="00CC72AD">
              <w:rPr>
                <w:rFonts w:cs="Arial"/>
                <w:b/>
                <w:bCs/>
              </w:rPr>
              <w:t xml:space="preserve"> </w:t>
            </w:r>
            <w:r w:rsidR="00CC72AD">
              <w:rPr>
                <w:rFonts w:cs="Arial"/>
                <w:b/>
                <w:bCs/>
              </w:rPr>
              <w:fldChar w:fldCharType="begin"/>
            </w:r>
            <w:r w:rsidR="00CC72AD">
              <w:rPr>
                <w:rFonts w:cs="Arial"/>
                <w:b/>
                <w:bCs/>
              </w:rPr>
              <w:instrText xml:space="preserve"> REF _Ref99375400 \r \h </w:instrText>
            </w:r>
            <w:r w:rsidR="00CC72AD">
              <w:rPr>
                <w:rFonts w:cs="Arial"/>
                <w:b/>
                <w:bCs/>
              </w:rPr>
            </w:r>
            <w:r w:rsidR="00CC72AD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10.6</w:t>
            </w:r>
            <w:r w:rsidR="00CC72AD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>:</w:t>
            </w:r>
          </w:p>
          <w:p w14:paraId="3B59EC77" w14:textId="3FC6BDEA" w:rsidR="007E487F" w:rsidRDefault="007E487F" w:rsidP="00BF75BA">
            <w:pPr>
              <w:pStyle w:val="Footer"/>
              <w:numPr>
                <w:ilvl w:val="0"/>
                <w:numId w:val="43"/>
              </w:numPr>
              <w:tabs>
                <w:tab w:val="left" w:pos="371"/>
                <w:tab w:val="right" w:pos="10620"/>
              </w:tabs>
              <w:spacing w:before="80" w:after="80"/>
              <w:ind w:left="371" w:hanging="371"/>
              <w:rPr>
                <w:rFonts w:cs="Arial"/>
              </w:rPr>
            </w:pPr>
            <w:r>
              <w:rPr>
                <w:rFonts w:cs="Arial"/>
              </w:rPr>
              <w:t xml:space="preserve">Record required information for the Filtered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 xml:space="preserve">Product Collection Vessel in </w:t>
            </w:r>
            <w:r w:rsidRPr="001E67FE">
              <w:rPr>
                <w:rFonts w:cs="Arial"/>
                <w:b/>
              </w:rPr>
              <w:t xml:space="preserve">Step </w:t>
            </w:r>
            <w:r w:rsidR="00CC72AD">
              <w:rPr>
                <w:rFonts w:cs="Arial"/>
                <w:b/>
                <w:bCs/>
              </w:rPr>
              <w:fldChar w:fldCharType="begin"/>
            </w:r>
            <w:r w:rsidR="00CC72AD">
              <w:rPr>
                <w:rFonts w:cs="Arial"/>
                <w:b/>
              </w:rPr>
              <w:instrText xml:space="preserve"> REF _Ref99374119 \r \h </w:instrText>
            </w:r>
            <w:r w:rsidR="00CC72AD">
              <w:rPr>
                <w:rFonts w:cs="Arial"/>
                <w:b/>
                <w:bCs/>
              </w:rPr>
            </w:r>
            <w:r w:rsidR="00CC72AD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</w:rPr>
              <w:t>10.5</w:t>
            </w:r>
            <w:r w:rsidR="00CC72AD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 xml:space="preserve">and the Day 1 Product Filter in </w:t>
            </w:r>
            <w:r w:rsidRPr="001E67FE">
              <w:rPr>
                <w:rFonts w:cs="Arial"/>
                <w:b/>
              </w:rPr>
              <w:t>Step</w:t>
            </w:r>
            <w:r w:rsidR="00CC72AD">
              <w:rPr>
                <w:rFonts w:cs="Arial"/>
                <w:b/>
                <w:bCs/>
              </w:rPr>
              <w:t xml:space="preserve"> </w:t>
            </w:r>
            <w:r w:rsidR="00CC72AD">
              <w:rPr>
                <w:rFonts w:cs="Arial"/>
                <w:b/>
                <w:bCs/>
              </w:rPr>
              <w:fldChar w:fldCharType="begin"/>
            </w:r>
            <w:r w:rsidR="00CC72AD">
              <w:rPr>
                <w:rFonts w:cs="Arial"/>
                <w:b/>
                <w:bCs/>
              </w:rPr>
              <w:instrText xml:space="preserve"> REF _Ref99375400 \r \h </w:instrText>
            </w:r>
            <w:r w:rsidR="00CC72AD">
              <w:rPr>
                <w:rFonts w:cs="Arial"/>
                <w:b/>
                <w:bCs/>
              </w:rPr>
            </w:r>
            <w:r w:rsidR="00CC72AD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10.6</w:t>
            </w:r>
            <w:r w:rsidR="00CC72AD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.</w:t>
            </w:r>
          </w:p>
          <w:p w14:paraId="53F10D0A" w14:textId="03D169F3" w:rsidR="007E487F" w:rsidRPr="00F115DF" w:rsidRDefault="293CC92F" w:rsidP="00BF75BA">
            <w:pPr>
              <w:pStyle w:val="Footer"/>
              <w:numPr>
                <w:ilvl w:val="0"/>
                <w:numId w:val="43"/>
              </w:numPr>
              <w:tabs>
                <w:tab w:val="left" w:pos="371"/>
                <w:tab w:val="right" w:pos="10620"/>
              </w:tabs>
              <w:spacing w:before="80" w:after="80"/>
              <w:ind w:left="371" w:hanging="371"/>
              <w:rPr>
                <w:rFonts w:cs="Arial"/>
              </w:rPr>
            </w:pPr>
            <w:r w:rsidRPr="28B54FB8">
              <w:rPr>
                <w:rFonts w:cs="Arial"/>
              </w:rPr>
              <w:t xml:space="preserve">Attach the product filter after the tare weight of the collection vessel is obtained. </w:t>
            </w:r>
          </w:p>
        </w:tc>
        <w:tc>
          <w:tcPr>
            <w:tcW w:w="592" w:type="pct"/>
            <w:shd w:val="clear" w:color="auto" w:fill="auto"/>
          </w:tcPr>
          <w:p w14:paraId="618E219B" w14:textId="13DA4527" w:rsidR="007E487F" w:rsidRPr="00DE46D2" w:rsidRDefault="007E487F" w:rsidP="007E487F">
            <w:pPr>
              <w:jc w:val="center"/>
              <w:rPr>
                <w:sz w:val="16"/>
                <w:szCs w:val="16"/>
              </w:rPr>
            </w:pPr>
            <w:r w:rsidRPr="00BA75B4">
              <w:rPr>
                <w:rFonts w:cs="Arial"/>
                <w:sz w:val="14"/>
                <w:szCs w:val="14"/>
              </w:rPr>
              <w:t>Day 1</w:t>
            </w:r>
          </w:p>
        </w:tc>
        <w:tc>
          <w:tcPr>
            <w:tcW w:w="585" w:type="pct"/>
            <w:shd w:val="clear" w:color="auto" w:fill="auto"/>
          </w:tcPr>
          <w:p w14:paraId="24AC2382" w14:textId="379BB3A6" w:rsidR="007E487F" w:rsidRPr="00DE46D2" w:rsidRDefault="007E487F" w:rsidP="007E487F">
            <w:pPr>
              <w:jc w:val="center"/>
              <w:rPr>
                <w:sz w:val="16"/>
                <w:szCs w:val="16"/>
              </w:rPr>
            </w:pPr>
            <w:r w:rsidRPr="00BA75B4">
              <w:rPr>
                <w:rFonts w:cs="Arial"/>
                <w:sz w:val="14"/>
                <w:szCs w:val="14"/>
              </w:rPr>
              <w:t>Day 1</w:t>
            </w:r>
          </w:p>
        </w:tc>
      </w:tr>
      <w:tr w:rsidR="007E487F" w:rsidRPr="00AC752B" w14:paraId="34F1D0A5" w14:textId="77777777" w:rsidTr="00481A9C">
        <w:trPr>
          <w:cantSplit/>
          <w:trHeight w:val="1506"/>
          <w:jc w:val="center"/>
        </w:trPr>
        <w:tc>
          <w:tcPr>
            <w:tcW w:w="299" w:type="pct"/>
          </w:tcPr>
          <w:p w14:paraId="10C21B48" w14:textId="77777777" w:rsidR="007E487F" w:rsidRPr="00AC752B" w:rsidRDefault="007E487F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524" w:type="pct"/>
            <w:gridSpan w:val="9"/>
          </w:tcPr>
          <w:p w14:paraId="4B786AD2" w14:textId="6A9FBF16" w:rsidR="007E487F" w:rsidRDefault="007E487F" w:rsidP="007E487F">
            <w:pPr>
              <w:pStyle w:val="Footer"/>
              <w:spacing w:before="120" w:after="240" w:line="252" w:lineRule="auto"/>
              <w:ind w:left="58" w:right="101"/>
              <w:rPr>
                <w:rFonts w:cs="Arial"/>
              </w:rPr>
            </w:pPr>
            <w:r w:rsidRPr="004E1632">
              <w:rPr>
                <w:rFonts w:cs="Arial"/>
                <w:b/>
                <w:bCs/>
              </w:rPr>
              <w:t>Day 2</w:t>
            </w:r>
            <w:r>
              <w:rPr>
                <w:rFonts w:cs="Arial"/>
              </w:rPr>
              <w:t xml:space="preserve"> </w:t>
            </w:r>
            <w:r w:rsidRPr="007C25E3">
              <w:rPr>
                <w:rFonts w:cs="Arial"/>
                <w:b/>
                <w:bCs/>
              </w:rPr>
              <w:t>Product Filter</w:t>
            </w:r>
            <w:r>
              <w:rPr>
                <w:rFonts w:cs="Arial"/>
              </w:rPr>
              <w:t xml:space="preserve"> - N/A this step if only one day of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>process is needed</w:t>
            </w:r>
            <w:r w:rsidR="00BE21D6">
              <w:rPr>
                <w:rFonts w:cs="Arial"/>
              </w:rPr>
              <w:t xml:space="preserve">. </w:t>
            </w:r>
            <w:r>
              <w:rPr>
                <w:rFonts w:cs="Arial"/>
              </w:rPr>
              <w:t>Otherwise, continue below:</w:t>
            </w:r>
          </w:p>
          <w:p w14:paraId="65A6DF5E" w14:textId="77777777" w:rsidR="007E487F" w:rsidRDefault="007E487F" w:rsidP="00BF75BA">
            <w:pPr>
              <w:pStyle w:val="Footer"/>
              <w:numPr>
                <w:ilvl w:val="0"/>
                <w:numId w:val="50"/>
              </w:numPr>
              <w:spacing w:before="120" w:line="252" w:lineRule="auto"/>
              <w:ind w:right="106"/>
              <w:rPr>
                <w:rFonts w:cs="Arial"/>
              </w:rPr>
            </w:pPr>
            <w:r>
              <w:rPr>
                <w:rFonts w:cs="Arial"/>
              </w:rPr>
              <w:t>Obtain appropriate product filter(s) to attach to the collection vessel that was set up on Day 1.</w:t>
            </w:r>
          </w:p>
          <w:p w14:paraId="4DD3F443" w14:textId="6535BC69" w:rsidR="007E487F" w:rsidRDefault="007E487F" w:rsidP="00BF75BA">
            <w:pPr>
              <w:pStyle w:val="Footer"/>
              <w:numPr>
                <w:ilvl w:val="0"/>
                <w:numId w:val="50"/>
              </w:numPr>
              <w:spacing w:before="120" w:after="240" w:line="252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Record the information in </w:t>
            </w:r>
            <w:r w:rsidRPr="00BA75B4">
              <w:rPr>
                <w:rFonts w:cs="Arial"/>
                <w:b/>
                <w:bCs/>
              </w:rPr>
              <w:t>Step</w:t>
            </w:r>
            <w:r w:rsidR="00CC72AD">
              <w:rPr>
                <w:rFonts w:cs="Arial"/>
                <w:b/>
                <w:bCs/>
              </w:rPr>
              <w:t xml:space="preserve"> </w:t>
            </w:r>
            <w:r w:rsidR="00CC72AD">
              <w:rPr>
                <w:rFonts w:cs="Arial"/>
                <w:b/>
                <w:bCs/>
              </w:rPr>
              <w:fldChar w:fldCharType="begin"/>
            </w:r>
            <w:r w:rsidR="00CC72AD">
              <w:rPr>
                <w:rFonts w:cs="Arial"/>
                <w:b/>
                <w:bCs/>
              </w:rPr>
              <w:instrText xml:space="preserve"> REF _Ref99375400 \r \h </w:instrText>
            </w:r>
            <w:r w:rsidR="00CC72AD">
              <w:rPr>
                <w:rFonts w:cs="Arial"/>
                <w:b/>
                <w:bCs/>
              </w:rPr>
            </w:r>
            <w:r w:rsidR="00CC72AD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10.6</w:t>
            </w:r>
            <w:r w:rsidR="00CC72AD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.</w:t>
            </w:r>
          </w:p>
          <w:p w14:paraId="019D5C4C" w14:textId="32FF0C45" w:rsidR="007E487F" w:rsidRPr="00F115DF" w:rsidRDefault="007E487F" w:rsidP="00BF75BA">
            <w:pPr>
              <w:pStyle w:val="Footer"/>
              <w:numPr>
                <w:ilvl w:val="0"/>
                <w:numId w:val="43"/>
              </w:numPr>
              <w:tabs>
                <w:tab w:val="left" w:pos="371"/>
                <w:tab w:val="right" w:pos="10620"/>
              </w:tabs>
              <w:spacing w:before="80" w:after="80"/>
              <w:ind w:left="371" w:hanging="371"/>
              <w:rPr>
                <w:rFonts w:cs="Arial"/>
              </w:rPr>
            </w:pPr>
            <w:r>
              <w:rPr>
                <w:rFonts w:cs="Arial"/>
              </w:rPr>
              <w:t xml:space="preserve">NOTE:  The Day 2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 xml:space="preserve">product will be collected into the same collection vessel and on top of the Day 1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>product.</w:t>
            </w:r>
          </w:p>
        </w:tc>
        <w:tc>
          <w:tcPr>
            <w:tcW w:w="592" w:type="pct"/>
            <w:shd w:val="clear" w:color="auto" w:fill="auto"/>
          </w:tcPr>
          <w:p w14:paraId="0CEA797F" w14:textId="7A1326A8" w:rsidR="007E487F" w:rsidRPr="00DE46D2" w:rsidRDefault="007E487F" w:rsidP="007E487F">
            <w:pPr>
              <w:jc w:val="center"/>
              <w:rPr>
                <w:sz w:val="16"/>
                <w:szCs w:val="16"/>
              </w:rPr>
            </w:pPr>
            <w:r w:rsidRPr="00BA75B4">
              <w:rPr>
                <w:rFonts w:cs="Arial"/>
                <w:sz w:val="14"/>
                <w:szCs w:val="14"/>
              </w:rPr>
              <w:t>Day 2</w:t>
            </w:r>
          </w:p>
        </w:tc>
        <w:tc>
          <w:tcPr>
            <w:tcW w:w="585" w:type="pct"/>
            <w:shd w:val="clear" w:color="auto" w:fill="auto"/>
          </w:tcPr>
          <w:p w14:paraId="1A43C539" w14:textId="4BBEF5FD" w:rsidR="007E487F" w:rsidRPr="00DE46D2" w:rsidRDefault="007E487F" w:rsidP="007E487F">
            <w:pPr>
              <w:jc w:val="center"/>
              <w:rPr>
                <w:sz w:val="16"/>
                <w:szCs w:val="16"/>
              </w:rPr>
            </w:pPr>
            <w:r w:rsidRPr="00BA75B4">
              <w:rPr>
                <w:rFonts w:cs="Arial"/>
                <w:sz w:val="14"/>
                <w:szCs w:val="14"/>
              </w:rPr>
              <w:t>Day 2</w:t>
            </w:r>
          </w:p>
        </w:tc>
      </w:tr>
    </w:tbl>
    <w:p w14:paraId="7223AE47" w14:textId="0CCA82BE" w:rsidR="004A30CB" w:rsidRDefault="004A30CB">
      <w:pPr>
        <w:spacing w:line="240" w:lineRule="auto"/>
        <w:rPr>
          <w:rFonts w:cs="Arial"/>
        </w:rPr>
      </w:pPr>
      <w:bookmarkStart w:id="43" w:name="_Hlk536710578"/>
      <w:r w:rsidRPr="00AC752B">
        <w:rPr>
          <w:rFonts w:cs="Arial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2586"/>
        <w:gridCol w:w="1970"/>
        <w:gridCol w:w="1243"/>
        <w:gridCol w:w="934"/>
        <w:gridCol w:w="1299"/>
        <w:gridCol w:w="15"/>
        <w:gridCol w:w="760"/>
        <w:gridCol w:w="1957"/>
        <w:gridCol w:w="26"/>
      </w:tblGrid>
      <w:tr w:rsidR="007E487F" w:rsidRPr="00CD74E9" w14:paraId="1AEB317C" w14:textId="77777777" w:rsidTr="008D69EE">
        <w:trPr>
          <w:gridAfter w:val="1"/>
          <w:wAfter w:w="12" w:type="pct"/>
          <w:cantSplit/>
          <w:trHeight w:val="432"/>
          <w:jc w:val="center"/>
        </w:trPr>
        <w:tc>
          <w:tcPr>
            <w:tcW w:w="4988" w:type="pct"/>
            <w:gridSpan w:val="8"/>
            <w:shd w:val="clear" w:color="auto" w:fill="D9D9D9" w:themeFill="background1" w:themeFillShade="D9"/>
            <w:vAlign w:val="center"/>
          </w:tcPr>
          <w:p w14:paraId="60904D1D" w14:textId="2E45AD0A" w:rsidR="007E487F" w:rsidRPr="007E487F" w:rsidRDefault="007E487F" w:rsidP="00BF75BA">
            <w:pPr>
              <w:pStyle w:val="Heading2"/>
              <w:numPr>
                <w:ilvl w:val="1"/>
                <w:numId w:val="51"/>
              </w:numPr>
              <w:spacing w:before="0"/>
              <w:rPr>
                <w:b/>
                <w:bCs/>
              </w:rPr>
            </w:pPr>
            <w:r w:rsidRPr="007E487F">
              <w:rPr>
                <w:b/>
                <w:bCs/>
              </w:rPr>
              <w:lastRenderedPageBreak/>
              <w:br w:type="page"/>
            </w:r>
            <w:bookmarkStart w:id="44" w:name="_Ref442717443"/>
            <w:r w:rsidRPr="007E487F">
              <w:rPr>
                <w:b/>
                <w:bCs/>
              </w:rPr>
              <w:t xml:space="preserve"> </w:t>
            </w:r>
            <w:bookmarkStart w:id="45" w:name="_Ref99374119"/>
            <w:r w:rsidRPr="007E487F">
              <w:rPr>
                <w:b/>
                <w:bCs/>
              </w:rPr>
              <w:t xml:space="preserve">Filtered </w:t>
            </w:r>
            <w:r w:rsidR="00B23008">
              <w:rPr>
                <w:b/>
                <w:bCs/>
              </w:rPr>
              <w:t xml:space="preserve">CaptureSelect CH1-XL </w:t>
            </w:r>
            <w:r w:rsidRPr="007E487F">
              <w:rPr>
                <w:b/>
                <w:bCs/>
              </w:rPr>
              <w:t xml:space="preserve">Chromatography Product </w:t>
            </w:r>
            <w:bookmarkEnd w:id="44"/>
            <w:r w:rsidRPr="007E487F">
              <w:rPr>
                <w:b/>
                <w:bCs/>
              </w:rPr>
              <w:t>Collection Vessel Information</w:t>
            </w:r>
            <w:bookmarkEnd w:id="45"/>
          </w:p>
        </w:tc>
      </w:tr>
      <w:tr w:rsidR="007E487F" w:rsidRPr="00CD74E9" w14:paraId="680C5570" w14:textId="77777777" w:rsidTr="008D69EE">
        <w:trPr>
          <w:cantSplit/>
          <w:trHeight w:val="576"/>
          <w:jc w:val="center"/>
        </w:trPr>
        <w:tc>
          <w:tcPr>
            <w:tcW w:w="1198" w:type="pct"/>
            <w:shd w:val="clear" w:color="auto" w:fill="D9D9D9" w:themeFill="background1" w:themeFillShade="D9"/>
            <w:vAlign w:val="center"/>
            <w:hideMark/>
          </w:tcPr>
          <w:p w14:paraId="4BD6190B" w14:textId="77777777" w:rsidR="007E487F" w:rsidRPr="00F81701" w:rsidRDefault="007E487F" w:rsidP="007E487F">
            <w:pPr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Scale/Balance ID</w:t>
            </w:r>
          </w:p>
        </w:tc>
        <w:tc>
          <w:tcPr>
            <w:tcW w:w="1489" w:type="pct"/>
            <w:gridSpan w:val="2"/>
          </w:tcPr>
          <w:p w14:paraId="6F8BA145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  <w:tc>
          <w:tcPr>
            <w:tcW w:w="1042" w:type="pct"/>
            <w:gridSpan w:val="3"/>
            <w:shd w:val="clear" w:color="auto" w:fill="D9D9D9" w:themeFill="background1" w:themeFillShade="D9"/>
            <w:vAlign w:val="center"/>
          </w:tcPr>
          <w:p w14:paraId="5AB6D1F2" w14:textId="77777777" w:rsidR="007E487F" w:rsidRPr="00F81701" w:rsidRDefault="007E487F" w:rsidP="007E487F">
            <w:pPr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Calibration Due Date</w:t>
            </w:r>
          </w:p>
        </w:tc>
        <w:tc>
          <w:tcPr>
            <w:tcW w:w="1270" w:type="pct"/>
            <w:gridSpan w:val="3"/>
          </w:tcPr>
          <w:p w14:paraId="32A110C0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</w:tr>
      <w:tr w:rsidR="007E487F" w:rsidRPr="00CD74E9" w14:paraId="24050AC9" w14:textId="77777777" w:rsidTr="008D69EE">
        <w:trPr>
          <w:cantSplit/>
          <w:trHeight w:val="576"/>
          <w:jc w:val="center"/>
        </w:trPr>
        <w:tc>
          <w:tcPr>
            <w:tcW w:w="1198" w:type="pct"/>
            <w:shd w:val="clear" w:color="auto" w:fill="D9D9D9" w:themeFill="background1" w:themeFillShade="D9"/>
            <w:vAlign w:val="center"/>
            <w:hideMark/>
          </w:tcPr>
          <w:p w14:paraId="3C3692AA" w14:textId="77777777" w:rsidR="007E487F" w:rsidRPr="00F81701" w:rsidRDefault="007E487F" w:rsidP="007E487F">
            <w:pPr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Tare weight of the Product Vessel</w:t>
            </w:r>
          </w:p>
        </w:tc>
        <w:tc>
          <w:tcPr>
            <w:tcW w:w="3802" w:type="pct"/>
            <w:gridSpan w:val="8"/>
            <w:vAlign w:val="center"/>
          </w:tcPr>
          <w:p w14:paraId="14A54998" w14:textId="77777777" w:rsidR="007E487F" w:rsidRPr="00F81701" w:rsidRDefault="007E487F" w:rsidP="007E487F">
            <w:pPr>
              <w:jc w:val="right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kg</w:t>
            </w:r>
          </w:p>
        </w:tc>
      </w:tr>
      <w:tr w:rsidR="00EF2FD2" w:rsidRPr="00CD74E9" w14:paraId="1AD607B2" w14:textId="77777777" w:rsidTr="008D69EE">
        <w:trPr>
          <w:cantSplit/>
          <w:trHeight w:val="528"/>
          <w:jc w:val="center"/>
        </w:trPr>
        <w:tc>
          <w:tcPr>
            <w:tcW w:w="1198" w:type="pct"/>
            <w:vMerge w:val="restart"/>
            <w:shd w:val="clear" w:color="auto" w:fill="D9D9D9" w:themeFill="background1" w:themeFillShade="D9"/>
            <w:vAlign w:val="center"/>
          </w:tcPr>
          <w:p w14:paraId="707B8E31" w14:textId="42418007" w:rsidR="00EF2FD2" w:rsidRPr="00F81701" w:rsidRDefault="00EF2FD2" w:rsidP="00261899">
            <w:pPr>
              <w:rPr>
                <w:bCs/>
                <w:sz w:val="18"/>
                <w:szCs w:val="18"/>
              </w:rPr>
            </w:pPr>
            <w:r w:rsidRPr="00F81701">
              <w:rPr>
                <w:bCs/>
                <w:sz w:val="18"/>
                <w:szCs w:val="18"/>
              </w:rPr>
              <w:t>Collection Bag Info</w:t>
            </w:r>
          </w:p>
        </w:tc>
        <w:tc>
          <w:tcPr>
            <w:tcW w:w="913" w:type="pct"/>
            <w:shd w:val="clear" w:color="auto" w:fill="D9D9D9" w:themeFill="background1" w:themeFillShade="D9"/>
            <w:vAlign w:val="center"/>
            <w:hideMark/>
          </w:tcPr>
          <w:p w14:paraId="4F0AF173" w14:textId="77777777" w:rsidR="00EF2FD2" w:rsidRPr="00F81701" w:rsidRDefault="00EF2FD2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Part No.</w:t>
            </w:r>
          </w:p>
        </w:tc>
        <w:tc>
          <w:tcPr>
            <w:tcW w:w="1009" w:type="pct"/>
            <w:gridSpan w:val="2"/>
            <w:shd w:val="clear" w:color="auto" w:fill="D9D9D9" w:themeFill="background1" w:themeFillShade="D9"/>
            <w:vAlign w:val="center"/>
          </w:tcPr>
          <w:p w14:paraId="71DDA829" w14:textId="77777777" w:rsidR="00EF2FD2" w:rsidRPr="00F81701" w:rsidRDefault="00EF2FD2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Batch No.</w:t>
            </w:r>
          </w:p>
        </w:tc>
        <w:tc>
          <w:tcPr>
            <w:tcW w:w="961" w:type="pct"/>
            <w:gridSpan w:val="3"/>
            <w:shd w:val="clear" w:color="auto" w:fill="D9D9D9" w:themeFill="background1" w:themeFillShade="D9"/>
            <w:vAlign w:val="center"/>
          </w:tcPr>
          <w:p w14:paraId="5F890F80" w14:textId="77777777" w:rsidR="00EF2FD2" w:rsidRPr="00F81701" w:rsidRDefault="00EF2FD2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Exp. Date</w:t>
            </w:r>
          </w:p>
        </w:tc>
        <w:tc>
          <w:tcPr>
            <w:tcW w:w="919" w:type="pct"/>
            <w:gridSpan w:val="2"/>
            <w:shd w:val="clear" w:color="auto" w:fill="D9D9D9" w:themeFill="background1" w:themeFillShade="D9"/>
            <w:vAlign w:val="center"/>
          </w:tcPr>
          <w:p w14:paraId="28247CD7" w14:textId="77777777" w:rsidR="00EF2FD2" w:rsidRPr="00F81701" w:rsidRDefault="00EF2FD2" w:rsidP="007E487F">
            <w:pPr>
              <w:jc w:val="center"/>
              <w:rPr>
                <w:bCs/>
                <w:sz w:val="16"/>
                <w:szCs w:val="18"/>
              </w:rPr>
            </w:pPr>
            <w:r w:rsidRPr="00F81701">
              <w:rPr>
                <w:bCs/>
                <w:sz w:val="16"/>
                <w:szCs w:val="18"/>
              </w:rPr>
              <w:t>SAP Consumption Performed by/Date</w:t>
            </w:r>
          </w:p>
        </w:tc>
      </w:tr>
      <w:tr w:rsidR="00EF2FD2" w:rsidRPr="00CD74E9" w14:paraId="4CFA64AE" w14:textId="77777777" w:rsidTr="008D69EE">
        <w:trPr>
          <w:cantSplit/>
          <w:trHeight w:val="528"/>
          <w:jc w:val="center"/>
        </w:trPr>
        <w:tc>
          <w:tcPr>
            <w:tcW w:w="1198" w:type="pct"/>
            <w:vMerge/>
            <w:shd w:val="clear" w:color="auto" w:fill="D9D9D9" w:themeFill="background1" w:themeFillShade="D9"/>
            <w:vAlign w:val="center"/>
          </w:tcPr>
          <w:p w14:paraId="10F9EAB4" w14:textId="77777777" w:rsidR="00EF2FD2" w:rsidRDefault="00EF2FD2" w:rsidP="00261899">
            <w:pPr>
              <w:rPr>
                <w:b/>
                <w:sz w:val="18"/>
                <w:szCs w:val="18"/>
              </w:rPr>
            </w:pPr>
          </w:p>
        </w:tc>
        <w:tc>
          <w:tcPr>
            <w:tcW w:w="913" w:type="pct"/>
            <w:shd w:val="clear" w:color="auto" w:fill="auto"/>
            <w:vAlign w:val="center"/>
          </w:tcPr>
          <w:p w14:paraId="5EADBD07" w14:textId="77777777" w:rsidR="00EF2FD2" w:rsidRPr="00CD74E9" w:rsidRDefault="00EF2FD2" w:rsidP="007E487F">
            <w:pPr>
              <w:jc w:val="center"/>
              <w:rPr>
                <w:b/>
                <w:sz w:val="18"/>
              </w:rPr>
            </w:pPr>
          </w:p>
        </w:tc>
        <w:tc>
          <w:tcPr>
            <w:tcW w:w="1009" w:type="pct"/>
            <w:gridSpan w:val="2"/>
            <w:shd w:val="clear" w:color="auto" w:fill="auto"/>
            <w:vAlign w:val="center"/>
          </w:tcPr>
          <w:p w14:paraId="4A3993E1" w14:textId="77777777" w:rsidR="00EF2FD2" w:rsidRPr="00CD74E9" w:rsidRDefault="00EF2FD2" w:rsidP="007E487F">
            <w:pPr>
              <w:jc w:val="center"/>
              <w:rPr>
                <w:b/>
                <w:sz w:val="18"/>
              </w:rPr>
            </w:pPr>
          </w:p>
        </w:tc>
        <w:tc>
          <w:tcPr>
            <w:tcW w:w="961" w:type="pct"/>
            <w:gridSpan w:val="3"/>
            <w:shd w:val="clear" w:color="auto" w:fill="auto"/>
            <w:vAlign w:val="center"/>
          </w:tcPr>
          <w:p w14:paraId="1DEAEC84" w14:textId="77777777" w:rsidR="00EF2FD2" w:rsidRPr="00CD74E9" w:rsidRDefault="00EF2FD2" w:rsidP="007E487F">
            <w:pPr>
              <w:jc w:val="center"/>
              <w:rPr>
                <w:b/>
                <w:sz w:val="18"/>
              </w:rPr>
            </w:pPr>
          </w:p>
        </w:tc>
        <w:tc>
          <w:tcPr>
            <w:tcW w:w="919" w:type="pct"/>
            <w:gridSpan w:val="2"/>
            <w:shd w:val="clear" w:color="auto" w:fill="auto"/>
            <w:vAlign w:val="center"/>
          </w:tcPr>
          <w:p w14:paraId="58804C42" w14:textId="77777777" w:rsidR="00EF2FD2" w:rsidRPr="00CD74E9" w:rsidRDefault="00EF2FD2" w:rsidP="007E487F">
            <w:pPr>
              <w:jc w:val="center"/>
              <w:rPr>
                <w:b/>
                <w:sz w:val="16"/>
                <w:szCs w:val="18"/>
              </w:rPr>
            </w:pPr>
          </w:p>
        </w:tc>
      </w:tr>
      <w:tr w:rsidR="00246907" w:rsidRPr="00CD74E9" w14:paraId="5EB7A701" w14:textId="77777777" w:rsidTr="008D69EE">
        <w:trPr>
          <w:cantSplit/>
          <w:trHeight w:val="861"/>
          <w:jc w:val="center"/>
        </w:trPr>
        <w:tc>
          <w:tcPr>
            <w:tcW w:w="1198" w:type="pct"/>
            <w:shd w:val="clear" w:color="auto" w:fill="D9D9D9" w:themeFill="background1" w:themeFillShade="D9"/>
            <w:vAlign w:val="center"/>
          </w:tcPr>
          <w:p w14:paraId="1FF1E4FF" w14:textId="00A16668" w:rsidR="00246907" w:rsidRPr="00CD74E9" w:rsidRDefault="00246907" w:rsidP="00246907">
            <w:pPr>
              <w:rPr>
                <w:b/>
                <w:sz w:val="18"/>
              </w:rPr>
            </w:pPr>
            <w:r w:rsidRPr="00F115DF">
              <w:rPr>
                <w:rFonts w:cs="Arial"/>
                <w:sz w:val="18"/>
                <w:szCs w:val="18"/>
              </w:rPr>
              <w:t xml:space="preserve">Mark the applicable attachments connected to the </w:t>
            </w:r>
            <w:r>
              <w:rPr>
                <w:rFonts w:cs="Arial"/>
                <w:i/>
                <w:iCs/>
                <w:caps/>
                <w:sz w:val="18"/>
                <w:szCs w:val="18"/>
                <w:u w:val="single"/>
              </w:rPr>
              <w:t>LevTech Bag</w:t>
            </w:r>
            <w:r w:rsidRPr="00F115DF">
              <w:rPr>
                <w:rFonts w:cs="Arial"/>
                <w:sz w:val="18"/>
                <w:szCs w:val="18"/>
              </w:rPr>
              <w:t xml:space="preserve"> during the vessel tare weight</w:t>
            </w:r>
            <w:r w:rsidR="00BE21D6">
              <w:rPr>
                <w:rFonts w:cs="Arial"/>
                <w:sz w:val="18"/>
                <w:szCs w:val="18"/>
              </w:rPr>
              <w:t xml:space="preserve">. </w:t>
            </w:r>
            <w:r w:rsidR="00AD6380">
              <w:rPr>
                <w:rFonts w:cs="Arial"/>
                <w:sz w:val="18"/>
                <w:szCs w:val="18"/>
              </w:rPr>
              <w:t>If LevTech bag not used, N/A information.</w:t>
            </w:r>
          </w:p>
        </w:tc>
        <w:tc>
          <w:tcPr>
            <w:tcW w:w="913" w:type="pct"/>
          </w:tcPr>
          <w:p w14:paraId="45ACE03B" w14:textId="65EF8323" w:rsidR="00246907" w:rsidRDefault="00246907" w:rsidP="00246907">
            <w:pPr>
              <w:spacing w:after="180" w:line="252" w:lineRule="auto"/>
              <w:ind w:right="-94"/>
              <w:jc w:val="center"/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Pr="00F115DF">
              <w:rPr>
                <w:rFonts w:cs="Arial"/>
              </w:rPr>
              <w:t>ttached:</w:t>
            </w:r>
          </w:p>
          <w:p w14:paraId="1DEAE05B" w14:textId="142306B6" w:rsidR="00246907" w:rsidRPr="00CD74E9" w:rsidRDefault="00246907" w:rsidP="00246907">
            <w:pPr>
              <w:jc w:val="center"/>
            </w:pPr>
            <w:r w:rsidRPr="00AF22BA">
              <w:rPr>
                <w:rFonts w:cs="Arial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82"/>
            <w:r w:rsidRPr="00F115DF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AF22BA">
              <w:rPr>
                <w:rFonts w:cs="Arial"/>
              </w:rPr>
              <w:fldChar w:fldCharType="end"/>
            </w:r>
            <w:bookmarkEnd w:id="46"/>
            <w:r w:rsidRPr="006D5B77">
              <w:rPr>
                <w:rFonts w:cs="Arial"/>
              </w:rPr>
              <w:t xml:space="preserve"> Mixer Drive</w:t>
            </w:r>
          </w:p>
        </w:tc>
        <w:tc>
          <w:tcPr>
            <w:tcW w:w="1009" w:type="pct"/>
            <w:gridSpan w:val="2"/>
          </w:tcPr>
          <w:p w14:paraId="537B1A27" w14:textId="77777777" w:rsidR="00246907" w:rsidRDefault="00246907" w:rsidP="00246907">
            <w:pPr>
              <w:spacing w:before="120"/>
              <w:jc w:val="center"/>
              <w:rPr>
                <w:rFonts w:cs="Arial"/>
              </w:rPr>
            </w:pPr>
          </w:p>
          <w:p w14:paraId="56ADD51B" w14:textId="2D91F545" w:rsidR="00246907" w:rsidRPr="00CD74E9" w:rsidRDefault="00246907" w:rsidP="00246907">
            <w:pPr>
              <w:jc w:val="center"/>
            </w:pPr>
            <w:r w:rsidRPr="00AF22BA">
              <w:rPr>
                <w:rFonts w:cs="Arial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83"/>
            <w:r w:rsidRPr="00F115DF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AF22BA">
              <w:rPr>
                <w:rFonts w:cs="Arial"/>
              </w:rPr>
              <w:fldChar w:fldCharType="end"/>
            </w:r>
            <w:bookmarkEnd w:id="47"/>
            <w:r w:rsidRPr="006D5B77">
              <w:rPr>
                <w:rFonts w:cs="Arial"/>
              </w:rPr>
              <w:t xml:space="preserve"> Top Base</w:t>
            </w:r>
          </w:p>
        </w:tc>
        <w:tc>
          <w:tcPr>
            <w:tcW w:w="961" w:type="pct"/>
            <w:gridSpan w:val="3"/>
          </w:tcPr>
          <w:p w14:paraId="65D542AD" w14:textId="6BFA6219" w:rsidR="00246907" w:rsidRPr="00CD74E9" w:rsidRDefault="00246907" w:rsidP="00246907">
            <w:pPr>
              <w:spacing w:before="120"/>
              <w:jc w:val="center"/>
            </w:pPr>
            <w:r w:rsidRPr="00F115DF">
              <w:rPr>
                <w:rFonts w:cs="Arial"/>
              </w:rPr>
              <w:br/>
            </w:r>
            <w:r w:rsidRPr="00AF22BA">
              <w:rPr>
                <w:rFonts w:cs="Arial"/>
              </w:rPr>
              <w:fldChar w:fldCharType="begin">
                <w:ffData>
                  <w:name w:val="Check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84"/>
            <w:r w:rsidRPr="00F115DF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AF22BA">
              <w:rPr>
                <w:rFonts w:cs="Arial"/>
              </w:rPr>
              <w:fldChar w:fldCharType="end"/>
            </w:r>
            <w:bookmarkEnd w:id="48"/>
            <w:r w:rsidRPr="006D5B77">
              <w:rPr>
                <w:rFonts w:cs="Arial"/>
              </w:rPr>
              <w:t xml:space="preserve"> Magnetic Clamp</w:t>
            </w:r>
          </w:p>
        </w:tc>
        <w:tc>
          <w:tcPr>
            <w:tcW w:w="919" w:type="pct"/>
            <w:gridSpan w:val="2"/>
            <w:shd w:val="clear" w:color="auto" w:fill="D9D9D9" w:themeFill="background1" w:themeFillShade="D9"/>
            <w:vAlign w:val="center"/>
          </w:tcPr>
          <w:p w14:paraId="416BC6D5" w14:textId="77777777" w:rsidR="00246907" w:rsidRPr="00CD74E9" w:rsidRDefault="00246907" w:rsidP="00246907">
            <w:pPr>
              <w:jc w:val="center"/>
            </w:pPr>
          </w:p>
        </w:tc>
      </w:tr>
      <w:tr w:rsidR="007E487F" w:rsidRPr="00CD74E9" w14:paraId="6400460B" w14:textId="77777777" w:rsidTr="008D69EE">
        <w:trPr>
          <w:cantSplit/>
          <w:trHeight w:val="566"/>
          <w:jc w:val="center"/>
        </w:trPr>
        <w:tc>
          <w:tcPr>
            <w:tcW w:w="1198" w:type="pct"/>
            <w:shd w:val="clear" w:color="auto" w:fill="D9D9D9" w:themeFill="background1" w:themeFillShade="D9"/>
            <w:vAlign w:val="center"/>
          </w:tcPr>
          <w:p w14:paraId="468EB218" w14:textId="77777777" w:rsidR="007E487F" w:rsidRPr="00F81701" w:rsidRDefault="007E487F" w:rsidP="007E487F">
            <w:pPr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Recorded By / Date</w:t>
            </w:r>
          </w:p>
        </w:tc>
        <w:tc>
          <w:tcPr>
            <w:tcW w:w="1489" w:type="pct"/>
            <w:gridSpan w:val="2"/>
            <w:vAlign w:val="center"/>
          </w:tcPr>
          <w:p w14:paraId="6B532FAA" w14:textId="77777777" w:rsidR="007E487F" w:rsidRPr="00F81701" w:rsidRDefault="007E487F" w:rsidP="007E487F">
            <w:pPr>
              <w:jc w:val="center"/>
              <w:rPr>
                <w:bCs/>
              </w:rPr>
            </w:pPr>
          </w:p>
        </w:tc>
        <w:tc>
          <w:tcPr>
            <w:tcW w:w="1035" w:type="pct"/>
            <w:gridSpan w:val="2"/>
            <w:shd w:val="clear" w:color="auto" w:fill="D9D9D9" w:themeFill="background1" w:themeFillShade="D9"/>
            <w:vAlign w:val="center"/>
          </w:tcPr>
          <w:p w14:paraId="71586AA4" w14:textId="77777777" w:rsidR="007E487F" w:rsidRPr="00F81701" w:rsidRDefault="007E487F" w:rsidP="007E487F">
            <w:pPr>
              <w:jc w:val="center"/>
              <w:rPr>
                <w:bCs/>
              </w:rPr>
            </w:pPr>
            <w:r w:rsidRPr="00F81701">
              <w:rPr>
                <w:bCs/>
                <w:sz w:val="18"/>
                <w:szCs w:val="18"/>
              </w:rPr>
              <w:t>Witnessed by / Date</w:t>
            </w:r>
          </w:p>
        </w:tc>
        <w:tc>
          <w:tcPr>
            <w:tcW w:w="1277" w:type="pct"/>
            <w:gridSpan w:val="4"/>
            <w:vAlign w:val="center"/>
          </w:tcPr>
          <w:p w14:paraId="68000658" w14:textId="77777777" w:rsidR="007E487F" w:rsidRPr="00CD74E9" w:rsidRDefault="007E487F" w:rsidP="007E487F">
            <w:pPr>
              <w:jc w:val="center"/>
            </w:pPr>
          </w:p>
        </w:tc>
      </w:tr>
    </w:tbl>
    <w:p w14:paraId="50065EB5" w14:textId="6773FED2" w:rsidR="007E487F" w:rsidRDefault="007E487F">
      <w:pPr>
        <w:spacing w:line="240" w:lineRule="auto"/>
        <w:rPr>
          <w:rFonts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2471"/>
        <w:gridCol w:w="2177"/>
        <w:gridCol w:w="1036"/>
        <w:gridCol w:w="60"/>
        <w:gridCol w:w="978"/>
        <w:gridCol w:w="1312"/>
        <w:gridCol w:w="35"/>
        <w:gridCol w:w="727"/>
        <w:gridCol w:w="1994"/>
      </w:tblGrid>
      <w:tr w:rsidR="007E487F" w:rsidRPr="00CD74E9" w14:paraId="37CB026E" w14:textId="77777777" w:rsidTr="00F21833">
        <w:trPr>
          <w:cantSplit/>
          <w:trHeight w:val="432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37684FD2" w14:textId="77777777" w:rsidR="007E487F" w:rsidRPr="007E487F" w:rsidRDefault="007E487F" w:rsidP="00BF75BA">
            <w:pPr>
              <w:pStyle w:val="Heading2"/>
              <w:numPr>
                <w:ilvl w:val="1"/>
                <w:numId w:val="52"/>
              </w:numPr>
              <w:spacing w:before="0"/>
              <w:rPr>
                <w:b/>
                <w:bCs/>
              </w:rPr>
            </w:pPr>
            <w:bookmarkStart w:id="49" w:name="_Ref99375400"/>
            <w:r w:rsidRPr="007E487F">
              <w:rPr>
                <w:b/>
                <w:bCs/>
              </w:rPr>
              <w:t>Product Filter Information</w:t>
            </w:r>
            <w:bookmarkEnd w:id="49"/>
          </w:p>
        </w:tc>
      </w:tr>
      <w:tr w:rsidR="007E487F" w:rsidRPr="00CD74E9" w14:paraId="7DBD0CB7" w14:textId="77777777" w:rsidTr="00F21833">
        <w:trPr>
          <w:cantSplit/>
          <w:trHeight w:val="372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02291952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Cs w:val="22"/>
              </w:rPr>
              <w:t>Day 1</w:t>
            </w:r>
          </w:p>
        </w:tc>
      </w:tr>
      <w:tr w:rsidR="007E487F" w:rsidRPr="00CD74E9" w14:paraId="24F8A31C" w14:textId="77777777" w:rsidTr="00F21833">
        <w:trPr>
          <w:cantSplit/>
          <w:trHeight w:val="384"/>
          <w:jc w:val="center"/>
        </w:trPr>
        <w:tc>
          <w:tcPr>
            <w:tcW w:w="1145" w:type="pct"/>
            <w:shd w:val="clear" w:color="auto" w:fill="D9D9D9"/>
            <w:vAlign w:val="center"/>
          </w:tcPr>
          <w:p w14:paraId="589DD5F2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Part Number</w:t>
            </w:r>
          </w:p>
        </w:tc>
        <w:tc>
          <w:tcPr>
            <w:tcW w:w="1009" w:type="pct"/>
            <w:shd w:val="clear" w:color="auto" w:fill="D9D9D9" w:themeFill="background1" w:themeFillShade="D9"/>
            <w:vAlign w:val="center"/>
          </w:tcPr>
          <w:p w14:paraId="3A25936F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Batch Number</w:t>
            </w:r>
          </w:p>
        </w:tc>
        <w:tc>
          <w:tcPr>
            <w:tcW w:w="961" w:type="pct"/>
            <w:gridSpan w:val="3"/>
            <w:shd w:val="clear" w:color="auto" w:fill="D9D9D9" w:themeFill="background1" w:themeFillShade="D9"/>
            <w:vAlign w:val="center"/>
          </w:tcPr>
          <w:p w14:paraId="4E95E017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Exp. Date</w:t>
            </w:r>
          </w:p>
        </w:tc>
        <w:tc>
          <w:tcPr>
            <w:tcW w:w="961" w:type="pct"/>
            <w:gridSpan w:val="3"/>
            <w:shd w:val="clear" w:color="auto" w:fill="D9D9D9" w:themeFill="background1" w:themeFillShade="D9"/>
            <w:vAlign w:val="center"/>
          </w:tcPr>
          <w:p w14:paraId="66C2B93B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Serial No</w:t>
            </w:r>
          </w:p>
        </w:tc>
        <w:tc>
          <w:tcPr>
            <w:tcW w:w="925" w:type="pct"/>
            <w:shd w:val="clear" w:color="auto" w:fill="D9D9D9" w:themeFill="background1" w:themeFillShade="D9"/>
            <w:vAlign w:val="center"/>
          </w:tcPr>
          <w:p w14:paraId="5748F555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6"/>
                <w:szCs w:val="18"/>
              </w:rPr>
              <w:t>SAP Consumption Performed by / Date</w:t>
            </w:r>
          </w:p>
        </w:tc>
      </w:tr>
      <w:tr w:rsidR="007E487F" w:rsidRPr="00CD74E9" w14:paraId="4D95C0E5" w14:textId="77777777" w:rsidTr="00F21833">
        <w:trPr>
          <w:cantSplit/>
          <w:trHeight w:val="528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71962BDB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</w:p>
        </w:tc>
        <w:tc>
          <w:tcPr>
            <w:tcW w:w="1009" w:type="pct"/>
            <w:shd w:val="clear" w:color="auto" w:fill="auto"/>
            <w:vAlign w:val="center"/>
          </w:tcPr>
          <w:p w14:paraId="291D63BA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</w:p>
        </w:tc>
        <w:tc>
          <w:tcPr>
            <w:tcW w:w="961" w:type="pct"/>
            <w:gridSpan w:val="3"/>
            <w:shd w:val="clear" w:color="auto" w:fill="auto"/>
            <w:vAlign w:val="center"/>
          </w:tcPr>
          <w:p w14:paraId="67879116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</w:p>
        </w:tc>
        <w:tc>
          <w:tcPr>
            <w:tcW w:w="961" w:type="pct"/>
            <w:gridSpan w:val="3"/>
            <w:shd w:val="clear" w:color="auto" w:fill="auto"/>
            <w:vAlign w:val="center"/>
          </w:tcPr>
          <w:p w14:paraId="56D5F3E0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</w:p>
        </w:tc>
        <w:tc>
          <w:tcPr>
            <w:tcW w:w="925" w:type="pct"/>
            <w:shd w:val="clear" w:color="auto" w:fill="auto"/>
            <w:vAlign w:val="center"/>
          </w:tcPr>
          <w:p w14:paraId="68F9AE04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</w:p>
        </w:tc>
      </w:tr>
      <w:tr w:rsidR="007E487F" w:rsidRPr="00CD74E9" w14:paraId="2D69B32A" w14:textId="77777777" w:rsidTr="00F21833">
        <w:trPr>
          <w:cantSplit/>
          <w:trHeight w:val="372"/>
          <w:jc w:val="center"/>
        </w:trPr>
        <w:tc>
          <w:tcPr>
            <w:tcW w:w="1145" w:type="pct"/>
            <w:vMerge w:val="restart"/>
            <w:shd w:val="clear" w:color="auto" w:fill="D9D9D9"/>
            <w:vAlign w:val="center"/>
          </w:tcPr>
          <w:p w14:paraId="0515EB2F" w14:textId="77777777" w:rsidR="007E487F" w:rsidRPr="00F81701" w:rsidRDefault="007E487F" w:rsidP="007E487F">
            <w:pPr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Autoclave Information</w:t>
            </w:r>
            <w:r w:rsidRPr="00F81701">
              <w:rPr>
                <w:bCs/>
                <w:sz w:val="18"/>
              </w:rPr>
              <w:br/>
              <w:t>(if applicable)</w:t>
            </w:r>
          </w:p>
        </w:tc>
        <w:tc>
          <w:tcPr>
            <w:tcW w:w="1970" w:type="pct"/>
            <w:gridSpan w:val="4"/>
            <w:shd w:val="clear" w:color="auto" w:fill="D9D9D9" w:themeFill="background1" w:themeFillShade="D9"/>
            <w:vAlign w:val="center"/>
          </w:tcPr>
          <w:p w14:paraId="34EC2352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Autoclave Assembly ID:</w:t>
            </w:r>
          </w:p>
        </w:tc>
        <w:tc>
          <w:tcPr>
            <w:tcW w:w="1885" w:type="pct"/>
            <w:gridSpan w:val="4"/>
            <w:shd w:val="clear" w:color="auto" w:fill="D9D9D9" w:themeFill="background1" w:themeFillShade="D9"/>
            <w:vAlign w:val="center"/>
          </w:tcPr>
          <w:p w14:paraId="6213D1EF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Autoclave Exp. Date.</w:t>
            </w:r>
          </w:p>
        </w:tc>
      </w:tr>
      <w:tr w:rsidR="007E487F" w:rsidRPr="00CD74E9" w14:paraId="6A6346E8" w14:textId="77777777" w:rsidTr="00F21833">
        <w:trPr>
          <w:cantSplit/>
          <w:trHeight w:val="645"/>
          <w:jc w:val="center"/>
        </w:trPr>
        <w:tc>
          <w:tcPr>
            <w:tcW w:w="1145" w:type="pct"/>
            <w:vMerge/>
            <w:shd w:val="clear" w:color="auto" w:fill="D9D9D9"/>
            <w:vAlign w:val="center"/>
          </w:tcPr>
          <w:p w14:paraId="4B0B16F7" w14:textId="77777777" w:rsidR="007E487F" w:rsidRPr="00F81701" w:rsidRDefault="007E487F" w:rsidP="007E487F">
            <w:pPr>
              <w:spacing w:line="240" w:lineRule="auto"/>
              <w:rPr>
                <w:bCs/>
                <w:sz w:val="18"/>
              </w:rPr>
            </w:pPr>
          </w:p>
        </w:tc>
        <w:tc>
          <w:tcPr>
            <w:tcW w:w="1970" w:type="pct"/>
            <w:gridSpan w:val="4"/>
            <w:shd w:val="clear" w:color="auto" w:fill="auto"/>
          </w:tcPr>
          <w:p w14:paraId="037CF13A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  <w:tc>
          <w:tcPr>
            <w:tcW w:w="1885" w:type="pct"/>
            <w:gridSpan w:val="4"/>
            <w:shd w:val="clear" w:color="auto" w:fill="auto"/>
          </w:tcPr>
          <w:p w14:paraId="6B3EFC55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</w:tr>
      <w:tr w:rsidR="007E487F" w:rsidRPr="00CD74E9" w14:paraId="7C70F7AD" w14:textId="77777777" w:rsidTr="00F21833">
        <w:trPr>
          <w:cantSplit/>
          <w:trHeight w:val="602"/>
          <w:jc w:val="center"/>
        </w:trPr>
        <w:tc>
          <w:tcPr>
            <w:tcW w:w="1145" w:type="pct"/>
            <w:shd w:val="clear" w:color="auto" w:fill="D9D9D9"/>
            <w:vAlign w:val="center"/>
          </w:tcPr>
          <w:p w14:paraId="7DA42033" w14:textId="77777777" w:rsidR="007E487F" w:rsidRPr="00F81701" w:rsidRDefault="007E487F" w:rsidP="007E487F">
            <w:pPr>
              <w:spacing w:line="240" w:lineRule="auto"/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Recorded by / Date</w:t>
            </w:r>
          </w:p>
        </w:tc>
        <w:tc>
          <w:tcPr>
            <w:tcW w:w="1517" w:type="pct"/>
            <w:gridSpan w:val="3"/>
            <w:shd w:val="clear" w:color="auto" w:fill="auto"/>
          </w:tcPr>
          <w:p w14:paraId="1C743047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  <w:tc>
          <w:tcPr>
            <w:tcW w:w="1061" w:type="pct"/>
            <w:gridSpan w:val="2"/>
            <w:shd w:val="clear" w:color="auto" w:fill="D9D9D9" w:themeFill="background1" w:themeFillShade="D9"/>
            <w:vAlign w:val="center"/>
          </w:tcPr>
          <w:p w14:paraId="306CCF10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Witnessed by / Date</w:t>
            </w:r>
          </w:p>
        </w:tc>
        <w:tc>
          <w:tcPr>
            <w:tcW w:w="1277" w:type="pct"/>
            <w:gridSpan w:val="3"/>
            <w:shd w:val="clear" w:color="auto" w:fill="auto"/>
          </w:tcPr>
          <w:p w14:paraId="5950664A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</w:tr>
      <w:tr w:rsidR="007E487F" w:rsidRPr="00CD74E9" w14:paraId="21C73F68" w14:textId="77777777" w:rsidTr="00F21833">
        <w:trPr>
          <w:cantSplit/>
          <w:trHeight w:val="332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14DA9D0A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Cs w:val="22"/>
              </w:rPr>
              <w:t>Day 2 (if applicable)</w:t>
            </w:r>
          </w:p>
        </w:tc>
      </w:tr>
      <w:tr w:rsidR="007E487F" w:rsidRPr="00CD74E9" w14:paraId="0E87FDFB" w14:textId="77777777" w:rsidTr="00F21833">
        <w:trPr>
          <w:cantSplit/>
          <w:trHeight w:val="645"/>
          <w:jc w:val="center"/>
        </w:trPr>
        <w:tc>
          <w:tcPr>
            <w:tcW w:w="1145" w:type="pct"/>
            <w:shd w:val="clear" w:color="auto" w:fill="D9D9D9" w:themeFill="background1" w:themeFillShade="D9"/>
            <w:vAlign w:val="center"/>
          </w:tcPr>
          <w:p w14:paraId="73D84A27" w14:textId="77777777" w:rsidR="007E487F" w:rsidRPr="00F81701" w:rsidRDefault="007E487F" w:rsidP="007E487F">
            <w:pPr>
              <w:spacing w:line="240" w:lineRule="auto"/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Part Number</w:t>
            </w:r>
          </w:p>
        </w:tc>
        <w:tc>
          <w:tcPr>
            <w:tcW w:w="1009" w:type="pct"/>
            <w:shd w:val="clear" w:color="auto" w:fill="D9D9D9" w:themeFill="background1" w:themeFillShade="D9"/>
            <w:vAlign w:val="center"/>
          </w:tcPr>
          <w:p w14:paraId="4BA19E0C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Batch Number</w:t>
            </w:r>
          </w:p>
        </w:tc>
        <w:tc>
          <w:tcPr>
            <w:tcW w:w="961" w:type="pct"/>
            <w:gridSpan w:val="3"/>
            <w:shd w:val="clear" w:color="auto" w:fill="D9D9D9" w:themeFill="background1" w:themeFillShade="D9"/>
            <w:vAlign w:val="center"/>
          </w:tcPr>
          <w:p w14:paraId="12391126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Exp. Date</w:t>
            </w:r>
          </w:p>
        </w:tc>
        <w:tc>
          <w:tcPr>
            <w:tcW w:w="961" w:type="pct"/>
            <w:gridSpan w:val="3"/>
            <w:shd w:val="clear" w:color="auto" w:fill="D9D9D9" w:themeFill="background1" w:themeFillShade="D9"/>
            <w:vAlign w:val="center"/>
          </w:tcPr>
          <w:p w14:paraId="325389AA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Serial No.</w:t>
            </w:r>
          </w:p>
        </w:tc>
        <w:tc>
          <w:tcPr>
            <w:tcW w:w="925" w:type="pct"/>
            <w:shd w:val="clear" w:color="auto" w:fill="D9D9D9" w:themeFill="background1" w:themeFillShade="D9"/>
            <w:vAlign w:val="center"/>
          </w:tcPr>
          <w:p w14:paraId="49D514B3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6"/>
                <w:szCs w:val="18"/>
              </w:rPr>
              <w:t>SAP Consumption Performed by / Date</w:t>
            </w:r>
          </w:p>
        </w:tc>
      </w:tr>
      <w:tr w:rsidR="007E487F" w:rsidRPr="00CD74E9" w14:paraId="39535FF5" w14:textId="77777777" w:rsidTr="00F21833">
        <w:trPr>
          <w:cantSplit/>
          <w:trHeight w:val="530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12274FB1" w14:textId="77777777" w:rsidR="007E487F" w:rsidRPr="00F81701" w:rsidRDefault="007E487F" w:rsidP="007E487F">
            <w:pPr>
              <w:spacing w:line="240" w:lineRule="auto"/>
              <w:rPr>
                <w:bCs/>
                <w:sz w:val="18"/>
              </w:rPr>
            </w:pPr>
          </w:p>
        </w:tc>
        <w:tc>
          <w:tcPr>
            <w:tcW w:w="1009" w:type="pct"/>
            <w:shd w:val="clear" w:color="auto" w:fill="auto"/>
          </w:tcPr>
          <w:p w14:paraId="0928F40C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  <w:tc>
          <w:tcPr>
            <w:tcW w:w="961" w:type="pct"/>
            <w:gridSpan w:val="3"/>
            <w:shd w:val="clear" w:color="auto" w:fill="auto"/>
          </w:tcPr>
          <w:p w14:paraId="0327336D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  <w:tc>
          <w:tcPr>
            <w:tcW w:w="961" w:type="pct"/>
            <w:gridSpan w:val="3"/>
            <w:shd w:val="clear" w:color="auto" w:fill="auto"/>
          </w:tcPr>
          <w:p w14:paraId="11EC7F84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  <w:tc>
          <w:tcPr>
            <w:tcW w:w="925" w:type="pct"/>
            <w:shd w:val="clear" w:color="auto" w:fill="auto"/>
          </w:tcPr>
          <w:p w14:paraId="38E4B729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</w:tr>
      <w:tr w:rsidR="007E487F" w:rsidRPr="00CD74E9" w14:paraId="50D3EE3F" w14:textId="77777777" w:rsidTr="00F21833">
        <w:trPr>
          <w:cantSplit/>
          <w:trHeight w:val="413"/>
          <w:jc w:val="center"/>
        </w:trPr>
        <w:tc>
          <w:tcPr>
            <w:tcW w:w="1145" w:type="pct"/>
            <w:vMerge w:val="restart"/>
            <w:shd w:val="clear" w:color="auto" w:fill="D9D9D9"/>
            <w:vAlign w:val="center"/>
          </w:tcPr>
          <w:p w14:paraId="4E951F75" w14:textId="77777777" w:rsidR="007E487F" w:rsidRPr="00F81701" w:rsidRDefault="007E487F" w:rsidP="007E487F">
            <w:pPr>
              <w:spacing w:line="240" w:lineRule="auto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Autoclave Information</w:t>
            </w:r>
            <w:r w:rsidRPr="00F81701">
              <w:rPr>
                <w:bCs/>
                <w:sz w:val="18"/>
              </w:rPr>
              <w:br/>
              <w:t>(if applicable)</w:t>
            </w:r>
          </w:p>
        </w:tc>
        <w:tc>
          <w:tcPr>
            <w:tcW w:w="1970" w:type="pct"/>
            <w:gridSpan w:val="4"/>
            <w:shd w:val="clear" w:color="auto" w:fill="D9D9D9" w:themeFill="background1" w:themeFillShade="D9"/>
            <w:vAlign w:val="center"/>
          </w:tcPr>
          <w:p w14:paraId="49E4A318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Autoclave Assembly ID</w:t>
            </w:r>
          </w:p>
        </w:tc>
        <w:tc>
          <w:tcPr>
            <w:tcW w:w="1885" w:type="pct"/>
            <w:gridSpan w:val="4"/>
            <w:shd w:val="clear" w:color="auto" w:fill="D9D9D9" w:themeFill="background1" w:themeFillShade="D9"/>
            <w:vAlign w:val="center"/>
          </w:tcPr>
          <w:p w14:paraId="6351B685" w14:textId="77777777" w:rsidR="007E487F" w:rsidRPr="00F81701" w:rsidRDefault="007E487F" w:rsidP="007E487F">
            <w:pPr>
              <w:jc w:val="center"/>
              <w:rPr>
                <w:bCs/>
                <w:sz w:val="18"/>
              </w:rPr>
            </w:pPr>
            <w:r w:rsidRPr="00F81701">
              <w:rPr>
                <w:bCs/>
                <w:sz w:val="18"/>
              </w:rPr>
              <w:t>Autoclave Exp. Date</w:t>
            </w:r>
          </w:p>
        </w:tc>
      </w:tr>
      <w:tr w:rsidR="007E487F" w:rsidRPr="00CD74E9" w14:paraId="43CB0914" w14:textId="77777777" w:rsidTr="00F21833">
        <w:trPr>
          <w:cantSplit/>
          <w:trHeight w:val="645"/>
          <w:jc w:val="center"/>
        </w:trPr>
        <w:tc>
          <w:tcPr>
            <w:tcW w:w="1145" w:type="pct"/>
            <w:vMerge/>
            <w:shd w:val="clear" w:color="auto" w:fill="D9D9D9"/>
            <w:vAlign w:val="center"/>
          </w:tcPr>
          <w:p w14:paraId="6D67D03C" w14:textId="77777777" w:rsidR="007E487F" w:rsidRPr="00F81701" w:rsidRDefault="007E487F" w:rsidP="007E487F">
            <w:pPr>
              <w:spacing w:line="240" w:lineRule="auto"/>
              <w:rPr>
                <w:bCs/>
                <w:sz w:val="18"/>
              </w:rPr>
            </w:pPr>
          </w:p>
        </w:tc>
        <w:tc>
          <w:tcPr>
            <w:tcW w:w="1970" w:type="pct"/>
            <w:gridSpan w:val="4"/>
            <w:shd w:val="clear" w:color="auto" w:fill="auto"/>
          </w:tcPr>
          <w:p w14:paraId="42AC7679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  <w:tc>
          <w:tcPr>
            <w:tcW w:w="1885" w:type="pct"/>
            <w:gridSpan w:val="4"/>
            <w:shd w:val="clear" w:color="auto" w:fill="auto"/>
          </w:tcPr>
          <w:p w14:paraId="6D49D05A" w14:textId="77777777" w:rsidR="007E487F" w:rsidRPr="00F81701" w:rsidRDefault="007E487F" w:rsidP="007E487F">
            <w:pPr>
              <w:rPr>
                <w:bCs/>
                <w:sz w:val="18"/>
              </w:rPr>
            </w:pPr>
          </w:p>
        </w:tc>
      </w:tr>
      <w:tr w:rsidR="007E487F" w:rsidRPr="00CD74E9" w14:paraId="7BC479B4" w14:textId="77777777" w:rsidTr="00F21833">
        <w:trPr>
          <w:cantSplit/>
          <w:trHeight w:val="576"/>
          <w:jc w:val="center"/>
        </w:trPr>
        <w:tc>
          <w:tcPr>
            <w:tcW w:w="1145" w:type="pct"/>
            <w:shd w:val="clear" w:color="auto" w:fill="D9D9D9"/>
            <w:vAlign w:val="center"/>
            <w:hideMark/>
          </w:tcPr>
          <w:p w14:paraId="5F280BD2" w14:textId="77777777" w:rsidR="007E487F" w:rsidRPr="00F81701" w:rsidRDefault="007E487F" w:rsidP="007E487F">
            <w:pPr>
              <w:rPr>
                <w:bCs/>
                <w:sz w:val="18"/>
                <w:szCs w:val="18"/>
              </w:rPr>
            </w:pPr>
            <w:r w:rsidRPr="00F81701">
              <w:rPr>
                <w:bCs/>
                <w:sz w:val="18"/>
                <w:szCs w:val="18"/>
              </w:rPr>
              <w:t>Recorded By / Date</w:t>
            </w:r>
          </w:p>
        </w:tc>
        <w:tc>
          <w:tcPr>
            <w:tcW w:w="1489" w:type="pct"/>
            <w:gridSpan w:val="2"/>
            <w:vAlign w:val="center"/>
          </w:tcPr>
          <w:p w14:paraId="1E5A630A" w14:textId="77777777" w:rsidR="007E487F" w:rsidRPr="00F81701" w:rsidRDefault="007E487F" w:rsidP="007E487F">
            <w:pPr>
              <w:rPr>
                <w:bCs/>
                <w:sz w:val="18"/>
                <w:szCs w:val="18"/>
              </w:rPr>
            </w:pPr>
          </w:p>
        </w:tc>
        <w:tc>
          <w:tcPr>
            <w:tcW w:w="1105" w:type="pct"/>
            <w:gridSpan w:val="4"/>
            <w:shd w:val="clear" w:color="auto" w:fill="D9D9D9"/>
            <w:vAlign w:val="center"/>
            <w:hideMark/>
          </w:tcPr>
          <w:p w14:paraId="0C9631C1" w14:textId="77777777" w:rsidR="007E487F" w:rsidRPr="00F81701" w:rsidRDefault="007E487F" w:rsidP="007E487F">
            <w:pPr>
              <w:rPr>
                <w:bCs/>
                <w:sz w:val="18"/>
                <w:szCs w:val="18"/>
              </w:rPr>
            </w:pPr>
            <w:r w:rsidRPr="00F81701">
              <w:rPr>
                <w:bCs/>
                <w:sz w:val="18"/>
                <w:szCs w:val="18"/>
              </w:rPr>
              <w:t>Witnessed by / Date</w:t>
            </w:r>
          </w:p>
        </w:tc>
        <w:tc>
          <w:tcPr>
            <w:tcW w:w="1261" w:type="pct"/>
            <w:gridSpan w:val="2"/>
          </w:tcPr>
          <w:p w14:paraId="78FF78A6" w14:textId="77777777" w:rsidR="007E487F" w:rsidRPr="00F81701" w:rsidRDefault="007E487F" w:rsidP="007E487F">
            <w:pPr>
              <w:rPr>
                <w:bCs/>
              </w:rPr>
            </w:pPr>
          </w:p>
        </w:tc>
      </w:tr>
    </w:tbl>
    <w:p w14:paraId="6803AB3C" w14:textId="6EC9C67F" w:rsidR="00CC72AD" w:rsidRDefault="00CC72AD">
      <w:pPr>
        <w:spacing w:line="240" w:lineRule="auto"/>
        <w:rPr>
          <w:rFonts w:cs="Arial"/>
        </w:rPr>
      </w:pPr>
    </w:p>
    <w:p w14:paraId="64956A60" w14:textId="77777777" w:rsidR="00B15CA0" w:rsidRDefault="00B15CA0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05283B2D" w14:textId="77777777" w:rsidR="00C82C31" w:rsidRPr="00D9730B" w:rsidRDefault="00C82C31" w:rsidP="00BF75BA">
      <w:pPr>
        <w:pStyle w:val="Heading1"/>
        <w:numPr>
          <w:ilvl w:val="0"/>
          <w:numId w:val="74"/>
        </w:numPr>
        <w:tabs>
          <w:tab w:val="clear" w:pos="4230"/>
          <w:tab w:val="clear" w:pos="4860"/>
          <w:tab w:val="num" w:pos="900"/>
        </w:tabs>
        <w:spacing w:before="0" w:after="0"/>
        <w:ind w:left="720"/>
        <w:jc w:val="both"/>
      </w:pPr>
      <w:r w:rsidRPr="00D9730B">
        <w:lastRenderedPageBreak/>
        <w:t>Depth Filter Setup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77"/>
        <w:gridCol w:w="674"/>
        <w:gridCol w:w="831"/>
        <w:gridCol w:w="1467"/>
        <w:gridCol w:w="112"/>
        <w:gridCol w:w="210"/>
        <w:gridCol w:w="464"/>
        <w:gridCol w:w="793"/>
        <w:gridCol w:w="219"/>
        <w:gridCol w:w="318"/>
        <w:gridCol w:w="608"/>
        <w:gridCol w:w="1590"/>
        <w:gridCol w:w="1361"/>
        <w:gridCol w:w="1366"/>
      </w:tblGrid>
      <w:tr w:rsidR="00C82C31" w:rsidRPr="00D9730B" w14:paraId="13C79D8E" w14:textId="77777777" w:rsidTr="00F81701">
        <w:trPr>
          <w:jc w:val="center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372E7DD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Step</w:t>
            </w:r>
          </w:p>
        </w:tc>
        <w:tc>
          <w:tcPr>
            <w:tcW w:w="3225" w:type="dxa"/>
            <w:gridSpan w:val="6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A36042C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54ABB44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Results</w:t>
            </w:r>
          </w:p>
        </w:tc>
        <w:tc>
          <w:tcPr>
            <w:tcW w:w="1168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EFEEAC8" w14:textId="77777777" w:rsidR="00C82C31" w:rsidRPr="00D9730B" w:rsidRDefault="00C82C31" w:rsidP="005B4F4B">
            <w:pPr>
              <w:pStyle w:val="TableHeader"/>
              <w:spacing w:before="60" w:after="0"/>
              <w:jc w:val="center"/>
              <w:rPr>
                <w:rFonts w:cs="Arial"/>
                <w:b/>
                <w:bCs/>
                <w:kern w:val="0"/>
              </w:rPr>
            </w:pPr>
            <w:r w:rsidRPr="00D9730B">
              <w:rPr>
                <w:rFonts w:cs="Arial"/>
                <w:b/>
                <w:bCs/>
              </w:rPr>
              <w:t>Performed</w:t>
            </w:r>
            <w:r w:rsidRPr="00D9730B">
              <w:rPr>
                <w:rFonts w:cs="Arial"/>
                <w:b/>
                <w:bCs/>
              </w:rPr>
              <w:br/>
              <w:t>by/Date</w:t>
            </w:r>
          </w:p>
        </w:tc>
        <w:tc>
          <w:tcPr>
            <w:tcW w:w="117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1D4A5" w14:textId="77777777" w:rsidR="00C82C31" w:rsidRPr="00D9730B" w:rsidRDefault="00C82C31" w:rsidP="005B4F4B">
            <w:pPr>
              <w:pStyle w:val="TableHeader"/>
              <w:tabs>
                <w:tab w:val="left" w:pos="2351"/>
              </w:tabs>
              <w:spacing w:before="60" w:after="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Witnessed by/ Date</w:t>
            </w:r>
          </w:p>
        </w:tc>
      </w:tr>
      <w:tr w:rsidR="00B2476D" w:rsidRPr="00D9730B" w14:paraId="55D94CBD" w14:textId="77777777" w:rsidTr="00C82C31">
        <w:trPr>
          <w:jc w:val="center"/>
        </w:trPr>
        <w:tc>
          <w:tcPr>
            <w:tcW w:w="668" w:type="dxa"/>
            <w:vMerge w:val="restart"/>
            <w:tcBorders>
              <w:top w:val="single" w:sz="6" w:space="0" w:color="auto"/>
            </w:tcBorders>
          </w:tcPr>
          <w:p w14:paraId="6BF3FB5E" w14:textId="77777777" w:rsidR="00C82C31" w:rsidRPr="00D9730B" w:rsidRDefault="00C82C31" w:rsidP="00BF75BA">
            <w:pPr>
              <w:pStyle w:val="Heading2"/>
              <w:numPr>
                <w:ilvl w:val="1"/>
                <w:numId w:val="77"/>
              </w:numPr>
              <w:tabs>
                <w:tab w:val="clear" w:pos="846"/>
                <w:tab w:val="num" w:pos="630"/>
              </w:tabs>
              <w:spacing w:before="120"/>
              <w:ind w:left="630"/>
              <w:jc w:val="both"/>
            </w:pPr>
            <w:bookmarkStart w:id="50" w:name="_Ref21511381"/>
          </w:p>
        </w:tc>
        <w:bookmarkEnd w:id="50"/>
        <w:tc>
          <w:tcPr>
            <w:tcW w:w="6254" w:type="dxa"/>
            <w:gridSpan w:val="11"/>
            <w:tcBorders>
              <w:top w:val="single" w:sz="6" w:space="0" w:color="auto"/>
              <w:bottom w:val="nil"/>
            </w:tcBorders>
            <w:shd w:val="clear" w:color="auto" w:fill="auto"/>
          </w:tcPr>
          <w:p w14:paraId="644B1FC2" w14:textId="4FF15D3A" w:rsidR="00C82C31" w:rsidRDefault="00C82C31" w:rsidP="005B4F4B">
            <w:pPr>
              <w:pStyle w:val="BRTable"/>
              <w:spacing w:before="60" w:line="288" w:lineRule="auto"/>
              <w:jc w:val="both"/>
              <w:rPr>
                <w:rFonts w:ascii="Arial" w:hAnsi="Arial" w:cs="Arial"/>
                <w:sz w:val="20"/>
              </w:rPr>
            </w:pPr>
            <w:r w:rsidRPr="00D9730B">
              <w:rPr>
                <w:rFonts w:ascii="Arial" w:hAnsi="Arial" w:cs="Arial"/>
                <w:sz w:val="20"/>
              </w:rPr>
              <w:t xml:space="preserve">Calculate the C0HC surface </w:t>
            </w:r>
            <w:r w:rsidR="009F582B">
              <w:rPr>
                <w:rFonts w:ascii="Arial" w:hAnsi="Arial" w:cs="Arial"/>
                <w:sz w:val="20"/>
              </w:rPr>
              <w:t xml:space="preserve">area </w:t>
            </w:r>
            <w:r w:rsidRPr="00D9730B">
              <w:rPr>
                <w:rFonts w:ascii="Arial" w:hAnsi="Arial" w:cs="Arial"/>
                <w:sz w:val="20"/>
              </w:rPr>
              <w:t xml:space="preserve">needed for the day. </w:t>
            </w:r>
          </w:p>
          <w:p w14:paraId="09FF3A7D" w14:textId="20EDC44B" w:rsidR="005835ED" w:rsidRPr="00D9730B" w:rsidRDefault="008C2CF4" w:rsidP="005B4F4B">
            <w:pPr>
              <w:pStyle w:val="BRTable"/>
              <w:spacing w:before="60" w:line="288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*</w:t>
            </w:r>
            <w:r w:rsidR="005835ED">
              <w:rPr>
                <w:rFonts w:ascii="Arial" w:hAnsi="Arial" w:cs="Arial"/>
                <w:sz w:val="20"/>
              </w:rPr>
              <w:t>Bag 1 volume will be used for Day 1 processing. Bag 2 volume will be used for Day 2 processing.</w:t>
            </w:r>
          </w:p>
        </w:tc>
        <w:tc>
          <w:tcPr>
            <w:tcW w:w="1168" w:type="dxa"/>
            <w:vMerge w:val="restart"/>
            <w:tcBorders>
              <w:top w:val="single" w:sz="6" w:space="0" w:color="auto"/>
            </w:tcBorders>
            <w:shd w:val="clear" w:color="auto" w:fill="FFFFFF"/>
          </w:tcPr>
          <w:p w14:paraId="1F739246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E2D7F">
              <w:rPr>
                <w:rFonts w:ascii="Arial" w:hAnsi="Arial" w:cs="Arial"/>
                <w:sz w:val="16"/>
                <w:szCs w:val="16"/>
              </w:rPr>
              <w:t>Day 1</w:t>
            </w:r>
          </w:p>
        </w:tc>
        <w:tc>
          <w:tcPr>
            <w:tcW w:w="1173" w:type="dxa"/>
            <w:vMerge w:val="restart"/>
            <w:tcBorders>
              <w:top w:val="single" w:sz="6" w:space="0" w:color="auto"/>
            </w:tcBorders>
            <w:shd w:val="clear" w:color="auto" w:fill="FFFFFF"/>
          </w:tcPr>
          <w:p w14:paraId="2FBF3822" w14:textId="77777777" w:rsidR="00C82C31" w:rsidRPr="004E2D7F" w:rsidRDefault="00C82C31" w:rsidP="005B4F4B">
            <w:pPr>
              <w:pStyle w:val="TableHeader"/>
              <w:spacing w:before="0"/>
              <w:jc w:val="center"/>
              <w:rPr>
                <w:rFonts w:cs="Arial"/>
                <w:sz w:val="16"/>
                <w:szCs w:val="16"/>
              </w:rPr>
            </w:pPr>
            <w:r w:rsidRPr="004E2D7F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873126" w:rsidRPr="00D9730B" w14:paraId="65406C38" w14:textId="77777777" w:rsidTr="002C3E3C">
        <w:trPr>
          <w:trHeight w:val="585"/>
          <w:jc w:val="center"/>
        </w:trPr>
        <w:tc>
          <w:tcPr>
            <w:tcW w:w="668" w:type="dxa"/>
            <w:vMerge/>
          </w:tcPr>
          <w:p w14:paraId="0C61C714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57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1E1F0AA2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4E2D7F">
              <w:rPr>
                <w:rFonts w:ascii="Arial" w:hAnsi="Arial" w:cs="Arial"/>
                <w:bCs/>
                <w:sz w:val="20"/>
              </w:rPr>
              <w:t>Day</w:t>
            </w:r>
          </w:p>
        </w:tc>
        <w:tc>
          <w:tcPr>
            <w:tcW w:w="1972" w:type="dxa"/>
            <w:gridSpan w:val="2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27E79D74" w14:textId="63AD82B8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CM Volume per day</w:t>
            </w:r>
            <w:r w:rsidR="008C2CF4">
              <w:rPr>
                <w:rFonts w:ascii="Arial" w:hAnsi="Arial" w:cs="Arial"/>
                <w:bCs/>
                <w:sz w:val="20"/>
              </w:rPr>
              <w:t>*</w:t>
            </w:r>
          </w:p>
          <w:p w14:paraId="7B90323F" w14:textId="1D7DC661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E2D7F">
              <w:rPr>
                <w:rFonts w:ascii="Arial" w:hAnsi="Arial" w:cs="Arial"/>
                <w:b/>
                <w:bCs/>
                <w:sz w:val="20"/>
              </w:rPr>
              <w:t>(</w:t>
            </w:r>
            <w:r w:rsidR="008C2CF4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="008C2CF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8C2CF4">
              <w:rPr>
                <w:rFonts w:ascii="Arial" w:hAnsi="Arial" w:cs="Arial"/>
                <w:b/>
                <w:bCs/>
                <w:sz w:val="20"/>
              </w:rPr>
              <w:instrText xml:space="preserve"> REF _Ref100131707 \r \h </w:instrText>
            </w:r>
            <w:r w:rsidR="002C3E3C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8C2CF4">
              <w:rPr>
                <w:rFonts w:ascii="Arial" w:hAnsi="Arial" w:cs="Arial"/>
                <w:b/>
                <w:bCs/>
                <w:sz w:val="20"/>
              </w:rPr>
            </w:r>
            <w:r w:rsidR="008C2CF4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9.1</w:t>
            </w:r>
            <w:r w:rsidR="008C2CF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E2D7F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276" w:type="dxa"/>
            <w:gridSpan w:val="2"/>
            <w:tcBorders>
              <w:top w:val="single" w:sz="6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65E4832F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67" w:type="dxa"/>
            <w:gridSpan w:val="3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0A899C49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C0HC Capacity</w:t>
            </w:r>
          </w:p>
        </w:tc>
        <w:tc>
          <w:tcPr>
            <w:tcW w:w="273" w:type="dxa"/>
            <w:tcBorders>
              <w:top w:val="single" w:sz="6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5C3D59CF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87" w:type="dxa"/>
            <w:gridSpan w:val="2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38AB4A5E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C0HC Surface Area Needed</w:t>
            </w:r>
          </w:p>
        </w:tc>
        <w:tc>
          <w:tcPr>
            <w:tcW w:w="1168" w:type="dxa"/>
            <w:vMerge/>
            <w:shd w:val="clear" w:color="auto" w:fill="FFFFFF"/>
          </w:tcPr>
          <w:p w14:paraId="1E50CEC5" w14:textId="77777777" w:rsidR="00C82C31" w:rsidRPr="00D9730B" w:rsidRDefault="00C82C31" w:rsidP="005B4F4B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  <w:vMerge/>
            <w:shd w:val="clear" w:color="auto" w:fill="FFFFFF"/>
          </w:tcPr>
          <w:p w14:paraId="1D190E25" w14:textId="77777777" w:rsidR="00C82C31" w:rsidRPr="00D9730B" w:rsidRDefault="00C82C31" w:rsidP="005B4F4B">
            <w:pPr>
              <w:pStyle w:val="TableHeader"/>
              <w:spacing w:before="0"/>
              <w:jc w:val="both"/>
              <w:rPr>
                <w:rFonts w:cs="Arial"/>
              </w:rPr>
            </w:pPr>
          </w:p>
        </w:tc>
      </w:tr>
      <w:tr w:rsidR="00873126" w:rsidRPr="00D9730B" w14:paraId="7C8A5134" w14:textId="77777777" w:rsidTr="002C3E3C">
        <w:trPr>
          <w:trHeight w:val="585"/>
          <w:jc w:val="center"/>
        </w:trPr>
        <w:tc>
          <w:tcPr>
            <w:tcW w:w="668" w:type="dxa"/>
            <w:vMerge/>
          </w:tcPr>
          <w:p w14:paraId="738484D2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57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3DE85C62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1</w:t>
            </w:r>
          </w:p>
        </w:tc>
        <w:tc>
          <w:tcPr>
            <w:tcW w:w="1972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162CEB41" w14:textId="77777777" w:rsidR="00C82C31" w:rsidRPr="004E2D7F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276" w:type="dxa"/>
            <w:gridSpan w:val="2"/>
            <w:vMerge w:val="restart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49D34F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sz w:val="28"/>
                <w:szCs w:val="28"/>
              </w:rPr>
              <w:t>÷</w:t>
            </w:r>
          </w:p>
        </w:tc>
        <w:tc>
          <w:tcPr>
            <w:tcW w:w="1267" w:type="dxa"/>
            <w:gridSpan w:val="3"/>
            <w:vMerge w:val="restart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2F3C6E78" w14:textId="611CDAE1" w:rsidR="00C82C31" w:rsidRPr="004E2D7F" w:rsidRDefault="00D46574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5</w:t>
            </w:r>
            <w:r w:rsidR="00C82C31" w:rsidRPr="00D9730B">
              <w:rPr>
                <w:rFonts w:ascii="Arial" w:hAnsi="Arial" w:cs="Arial"/>
                <w:bCs/>
                <w:sz w:val="20"/>
              </w:rPr>
              <w:t>00 L/m</w:t>
            </w:r>
            <w:r w:rsidR="00C82C31" w:rsidRPr="004E2D7F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273" w:type="dxa"/>
            <w:vMerge w:val="restart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66B33B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=</w:t>
            </w:r>
          </w:p>
        </w:tc>
        <w:tc>
          <w:tcPr>
            <w:tcW w:w="1887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4AF6BCC5" w14:textId="77777777" w:rsidR="00C82C31" w:rsidRPr="004E2D7F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1168" w:type="dxa"/>
            <w:vMerge/>
            <w:shd w:val="clear" w:color="auto" w:fill="FFFFFF"/>
          </w:tcPr>
          <w:p w14:paraId="76B49F57" w14:textId="77777777" w:rsidR="00C82C31" w:rsidRPr="00D9730B" w:rsidRDefault="00C82C31" w:rsidP="005B4F4B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  <w:vMerge/>
            <w:shd w:val="clear" w:color="auto" w:fill="FFFFFF"/>
          </w:tcPr>
          <w:p w14:paraId="0A51BB47" w14:textId="77777777" w:rsidR="00C82C31" w:rsidRPr="00D9730B" w:rsidRDefault="00C82C31" w:rsidP="005B4F4B">
            <w:pPr>
              <w:pStyle w:val="TableHeader"/>
              <w:spacing w:before="0"/>
              <w:jc w:val="both"/>
              <w:rPr>
                <w:rFonts w:cs="Arial"/>
              </w:rPr>
            </w:pPr>
          </w:p>
        </w:tc>
      </w:tr>
      <w:tr w:rsidR="00873126" w:rsidRPr="00D9730B" w14:paraId="194E5F09" w14:textId="77777777" w:rsidTr="002C3E3C">
        <w:trPr>
          <w:trHeight w:val="585"/>
          <w:jc w:val="center"/>
        </w:trPr>
        <w:tc>
          <w:tcPr>
            <w:tcW w:w="668" w:type="dxa"/>
            <w:vMerge/>
          </w:tcPr>
          <w:p w14:paraId="615A43DB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57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5EEA0E16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2</w:t>
            </w:r>
          </w:p>
        </w:tc>
        <w:tc>
          <w:tcPr>
            <w:tcW w:w="1972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542B408D" w14:textId="77777777" w:rsidR="00C82C31" w:rsidRPr="004E2D7F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276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5843E8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67" w:type="dxa"/>
            <w:gridSpan w:val="3"/>
            <w:vMerge/>
            <w:shd w:val="clear" w:color="auto" w:fill="D9D9D9"/>
            <w:vAlign w:val="center"/>
          </w:tcPr>
          <w:p w14:paraId="4731D739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3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1A8B88" w14:textId="77777777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87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3B67DAD7" w14:textId="77777777" w:rsidR="00C82C31" w:rsidRPr="004E2D7F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1168" w:type="dxa"/>
            <w:tcBorders>
              <w:bottom w:val="single" w:sz="6" w:space="0" w:color="auto"/>
            </w:tcBorders>
            <w:shd w:val="clear" w:color="auto" w:fill="FFFFFF"/>
          </w:tcPr>
          <w:p w14:paraId="1A433C4E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sz w:val="20"/>
              </w:rPr>
            </w:pPr>
            <w:r w:rsidRPr="004E2D7F">
              <w:rPr>
                <w:rFonts w:ascii="Arial" w:hAnsi="Arial" w:cs="Arial"/>
                <w:sz w:val="16"/>
                <w:szCs w:val="16"/>
              </w:rPr>
              <w:t>Day 2</w:t>
            </w:r>
          </w:p>
        </w:tc>
        <w:tc>
          <w:tcPr>
            <w:tcW w:w="1173" w:type="dxa"/>
            <w:tcBorders>
              <w:bottom w:val="single" w:sz="6" w:space="0" w:color="auto"/>
            </w:tcBorders>
            <w:shd w:val="clear" w:color="auto" w:fill="FFFFFF"/>
          </w:tcPr>
          <w:p w14:paraId="206D39C8" w14:textId="77777777" w:rsidR="00C82C31" w:rsidRPr="00D9730B" w:rsidRDefault="00C82C31" w:rsidP="005B4F4B">
            <w:pPr>
              <w:pStyle w:val="TableHeader"/>
              <w:spacing w:before="0"/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B2476D" w:rsidRPr="00D9730B" w14:paraId="6F177084" w14:textId="77777777" w:rsidTr="00C82C31">
        <w:trPr>
          <w:jc w:val="center"/>
        </w:trPr>
        <w:tc>
          <w:tcPr>
            <w:tcW w:w="668" w:type="dxa"/>
            <w:vMerge w:val="restart"/>
            <w:tcBorders>
              <w:top w:val="single" w:sz="6" w:space="0" w:color="auto"/>
            </w:tcBorders>
          </w:tcPr>
          <w:p w14:paraId="6EA0AAA4" w14:textId="77777777" w:rsidR="00C82C31" w:rsidRPr="00D9730B" w:rsidRDefault="00C82C31" w:rsidP="00BF75BA">
            <w:pPr>
              <w:pStyle w:val="Heading2"/>
              <w:numPr>
                <w:ilvl w:val="1"/>
                <w:numId w:val="77"/>
              </w:numPr>
              <w:tabs>
                <w:tab w:val="clear" w:pos="846"/>
                <w:tab w:val="num" w:pos="630"/>
              </w:tabs>
              <w:spacing w:before="120"/>
              <w:ind w:left="630"/>
              <w:jc w:val="both"/>
            </w:pPr>
            <w:bookmarkStart w:id="51" w:name="_Ref22735289"/>
          </w:p>
        </w:tc>
        <w:bookmarkEnd w:id="51"/>
        <w:tc>
          <w:tcPr>
            <w:tcW w:w="6254" w:type="dxa"/>
            <w:gridSpan w:val="11"/>
            <w:tcBorders>
              <w:top w:val="single" w:sz="6" w:space="0" w:color="auto"/>
              <w:bottom w:val="nil"/>
            </w:tcBorders>
            <w:shd w:val="clear" w:color="auto" w:fill="auto"/>
          </w:tcPr>
          <w:p w14:paraId="24BF55A2" w14:textId="77777777" w:rsidR="00C82C31" w:rsidRPr="00D9730B" w:rsidRDefault="00C82C31" w:rsidP="005B4F4B">
            <w:pPr>
              <w:pStyle w:val="BRTable"/>
              <w:spacing w:before="60" w:line="288" w:lineRule="auto"/>
              <w:jc w:val="both"/>
              <w:rPr>
                <w:rFonts w:ascii="Arial" w:hAnsi="Arial" w:cs="Arial"/>
                <w:sz w:val="20"/>
              </w:rPr>
            </w:pPr>
            <w:r w:rsidRPr="00D9730B">
              <w:rPr>
                <w:rFonts w:ascii="Arial" w:hAnsi="Arial" w:cs="Arial"/>
                <w:sz w:val="20"/>
              </w:rPr>
              <w:t xml:space="preserve">Calculate the number of depth filter units to be installed for the day. </w:t>
            </w:r>
          </w:p>
          <w:p w14:paraId="5B44EBA9" w14:textId="77777777" w:rsidR="00C82C31" w:rsidRPr="00D9730B" w:rsidRDefault="00C82C31" w:rsidP="005B4F4B">
            <w:pPr>
              <w:pStyle w:val="BRTable"/>
              <w:spacing w:before="60" w:line="288" w:lineRule="auto"/>
              <w:jc w:val="both"/>
              <w:rPr>
                <w:rFonts w:ascii="Arial" w:hAnsi="Arial" w:cs="Arial"/>
                <w:sz w:val="20"/>
              </w:rPr>
            </w:pPr>
            <w:r w:rsidRPr="00D9730B">
              <w:rPr>
                <w:rFonts w:ascii="Arial" w:hAnsi="Arial" w:cs="Arial"/>
                <w:sz w:val="20"/>
              </w:rPr>
              <w:t>Note: Round up to the nearest whole number</w:t>
            </w:r>
          </w:p>
        </w:tc>
        <w:tc>
          <w:tcPr>
            <w:tcW w:w="1168" w:type="dxa"/>
            <w:vMerge w:val="restart"/>
            <w:tcBorders>
              <w:top w:val="single" w:sz="6" w:space="0" w:color="auto"/>
            </w:tcBorders>
            <w:shd w:val="clear" w:color="auto" w:fill="FFFFFF"/>
          </w:tcPr>
          <w:p w14:paraId="7E119AFE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E2D7F">
              <w:rPr>
                <w:rFonts w:ascii="Arial" w:hAnsi="Arial" w:cs="Arial"/>
                <w:sz w:val="16"/>
                <w:szCs w:val="16"/>
              </w:rPr>
              <w:t>Day 1</w:t>
            </w:r>
          </w:p>
        </w:tc>
        <w:tc>
          <w:tcPr>
            <w:tcW w:w="1173" w:type="dxa"/>
            <w:vMerge w:val="restart"/>
            <w:tcBorders>
              <w:top w:val="single" w:sz="6" w:space="0" w:color="auto"/>
            </w:tcBorders>
            <w:shd w:val="clear" w:color="auto" w:fill="FFFFFF"/>
          </w:tcPr>
          <w:p w14:paraId="0473F1FF" w14:textId="77777777" w:rsidR="00C82C31" w:rsidRPr="00D9730B" w:rsidRDefault="00C82C31" w:rsidP="005B4F4B">
            <w:pPr>
              <w:pStyle w:val="TableHeader"/>
              <w:spacing w:before="0"/>
              <w:jc w:val="center"/>
              <w:rPr>
                <w:rFonts w:cs="Arial"/>
                <w:sz w:val="16"/>
                <w:szCs w:val="16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873126" w:rsidRPr="00D9730B" w14:paraId="1B3B32A8" w14:textId="77777777" w:rsidTr="002C3E3C">
        <w:trPr>
          <w:trHeight w:val="585"/>
          <w:jc w:val="center"/>
        </w:trPr>
        <w:tc>
          <w:tcPr>
            <w:tcW w:w="668" w:type="dxa"/>
            <w:vMerge/>
          </w:tcPr>
          <w:p w14:paraId="71447096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57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69A0156A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Day</w:t>
            </w:r>
          </w:p>
        </w:tc>
        <w:tc>
          <w:tcPr>
            <w:tcW w:w="1972" w:type="dxa"/>
            <w:gridSpan w:val="2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3D626524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C0HC Surface Area Needed</w:t>
            </w:r>
          </w:p>
          <w:p w14:paraId="02CEE38F" w14:textId="3F2DBA43" w:rsidR="00C82C31" w:rsidRPr="004E2D7F" w:rsidRDefault="00C82C31" w:rsidP="005B4F4B">
            <w:pPr>
              <w:pStyle w:val="BRTable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E2D7F">
              <w:rPr>
                <w:rFonts w:ascii="Arial" w:hAnsi="Arial" w:cs="Arial"/>
                <w:b/>
                <w:bCs/>
                <w:sz w:val="20"/>
              </w:rPr>
              <w:t xml:space="preserve">(Step </w:t>
            </w:r>
            <w:r w:rsidR="002E0A53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2E0A53">
              <w:rPr>
                <w:rFonts w:ascii="Arial" w:hAnsi="Arial" w:cs="Arial"/>
                <w:b/>
                <w:bCs/>
                <w:sz w:val="20"/>
              </w:rPr>
              <w:instrText xml:space="preserve"> REF _Ref21511381 \r \h </w:instrText>
            </w:r>
            <w:r w:rsidR="002C3E3C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2E0A53">
              <w:rPr>
                <w:rFonts w:ascii="Arial" w:hAnsi="Arial" w:cs="Arial"/>
                <w:b/>
                <w:bCs/>
                <w:sz w:val="20"/>
              </w:rPr>
            </w:r>
            <w:r w:rsidR="002E0A53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11.1</w:t>
            </w:r>
            <w:r w:rsidR="002E0A53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E2D7F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276" w:type="dxa"/>
            <w:gridSpan w:val="2"/>
            <w:tcBorders>
              <w:top w:val="single" w:sz="6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55FC9161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67" w:type="dxa"/>
            <w:gridSpan w:val="3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55622B6D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C0HC Surface Area</w:t>
            </w:r>
          </w:p>
        </w:tc>
        <w:tc>
          <w:tcPr>
            <w:tcW w:w="273" w:type="dxa"/>
            <w:tcBorders>
              <w:top w:val="single" w:sz="6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3228E8BD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87" w:type="dxa"/>
            <w:gridSpan w:val="2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667562F7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Number of C0HC Filters</w:t>
            </w:r>
          </w:p>
        </w:tc>
        <w:tc>
          <w:tcPr>
            <w:tcW w:w="1168" w:type="dxa"/>
            <w:vMerge/>
            <w:shd w:val="clear" w:color="auto" w:fill="FFFFFF"/>
          </w:tcPr>
          <w:p w14:paraId="4062826F" w14:textId="77777777" w:rsidR="00C82C31" w:rsidRPr="00D9730B" w:rsidRDefault="00C82C31" w:rsidP="005B4F4B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  <w:vMerge/>
            <w:shd w:val="clear" w:color="auto" w:fill="FFFFFF"/>
          </w:tcPr>
          <w:p w14:paraId="1E32BAF6" w14:textId="77777777" w:rsidR="00C82C31" w:rsidRPr="00D9730B" w:rsidRDefault="00C82C31" w:rsidP="005B4F4B">
            <w:pPr>
              <w:pStyle w:val="TableHeader"/>
              <w:spacing w:before="0"/>
              <w:jc w:val="both"/>
              <w:rPr>
                <w:rFonts w:cs="Arial"/>
              </w:rPr>
            </w:pPr>
          </w:p>
        </w:tc>
      </w:tr>
      <w:tr w:rsidR="00873126" w:rsidRPr="00D9730B" w14:paraId="0C9EB9E2" w14:textId="77777777" w:rsidTr="002C3E3C">
        <w:trPr>
          <w:trHeight w:val="585"/>
          <w:jc w:val="center"/>
        </w:trPr>
        <w:tc>
          <w:tcPr>
            <w:tcW w:w="668" w:type="dxa"/>
            <w:vMerge/>
          </w:tcPr>
          <w:p w14:paraId="49130EDA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57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7B2DA765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1</w:t>
            </w:r>
          </w:p>
        </w:tc>
        <w:tc>
          <w:tcPr>
            <w:tcW w:w="1972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217BC49B" w14:textId="77777777" w:rsidR="00C82C31" w:rsidRPr="00D9730B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276" w:type="dxa"/>
            <w:gridSpan w:val="2"/>
            <w:vMerge w:val="restart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322BFA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sz w:val="28"/>
                <w:szCs w:val="28"/>
              </w:rPr>
              <w:t>÷</w:t>
            </w:r>
          </w:p>
        </w:tc>
        <w:tc>
          <w:tcPr>
            <w:tcW w:w="1267" w:type="dxa"/>
            <w:gridSpan w:val="3"/>
            <w:vMerge w:val="restart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33CDDC1B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1.1 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273" w:type="dxa"/>
            <w:vMerge w:val="restart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81B9D1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=</w:t>
            </w:r>
          </w:p>
        </w:tc>
        <w:tc>
          <w:tcPr>
            <w:tcW w:w="1887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bottom"/>
          </w:tcPr>
          <w:p w14:paraId="3AC2881A" w14:textId="77777777" w:rsidR="00C82C31" w:rsidRPr="004E2D7F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4E2D7F">
              <w:rPr>
                <w:rFonts w:ascii="Arial" w:hAnsi="Arial" w:cs="Arial"/>
                <w:bCs/>
                <w:sz w:val="16"/>
                <w:szCs w:val="16"/>
              </w:rPr>
              <w:t>(round up)</w:t>
            </w:r>
          </w:p>
        </w:tc>
        <w:tc>
          <w:tcPr>
            <w:tcW w:w="1168" w:type="dxa"/>
            <w:vMerge/>
            <w:shd w:val="clear" w:color="auto" w:fill="FFFFFF"/>
          </w:tcPr>
          <w:p w14:paraId="53EC2CFA" w14:textId="77777777" w:rsidR="00C82C31" w:rsidRPr="00D9730B" w:rsidRDefault="00C82C31" w:rsidP="005B4F4B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  <w:vMerge/>
            <w:shd w:val="clear" w:color="auto" w:fill="FFFFFF"/>
          </w:tcPr>
          <w:p w14:paraId="2686635D" w14:textId="77777777" w:rsidR="00C82C31" w:rsidRPr="00D9730B" w:rsidRDefault="00C82C31" w:rsidP="005B4F4B">
            <w:pPr>
              <w:pStyle w:val="TableHeader"/>
              <w:spacing w:before="0"/>
              <w:jc w:val="both"/>
              <w:rPr>
                <w:rFonts w:cs="Arial"/>
              </w:rPr>
            </w:pPr>
          </w:p>
        </w:tc>
      </w:tr>
      <w:tr w:rsidR="00873126" w:rsidRPr="00D9730B" w14:paraId="318DC1C8" w14:textId="77777777" w:rsidTr="002C3E3C">
        <w:trPr>
          <w:trHeight w:val="585"/>
          <w:jc w:val="center"/>
        </w:trPr>
        <w:tc>
          <w:tcPr>
            <w:tcW w:w="668" w:type="dxa"/>
            <w:vMerge/>
          </w:tcPr>
          <w:p w14:paraId="404DD770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57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054EB058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2</w:t>
            </w:r>
          </w:p>
        </w:tc>
        <w:tc>
          <w:tcPr>
            <w:tcW w:w="1972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36CFCC7A" w14:textId="77777777" w:rsidR="00C82C31" w:rsidRPr="00D9730B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276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E43A1D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67" w:type="dxa"/>
            <w:gridSpan w:val="3"/>
            <w:vMerge/>
            <w:shd w:val="clear" w:color="auto" w:fill="D9D9D9"/>
            <w:vAlign w:val="center"/>
          </w:tcPr>
          <w:p w14:paraId="3A96438D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3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AA49F8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87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bottom"/>
          </w:tcPr>
          <w:p w14:paraId="6CE48F73" w14:textId="77777777" w:rsidR="00C82C31" w:rsidRPr="004E2D7F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4E2D7F">
              <w:rPr>
                <w:rFonts w:ascii="Arial" w:hAnsi="Arial" w:cs="Arial"/>
                <w:bCs/>
                <w:sz w:val="16"/>
                <w:szCs w:val="16"/>
              </w:rPr>
              <w:t>(round up)</w:t>
            </w:r>
          </w:p>
        </w:tc>
        <w:tc>
          <w:tcPr>
            <w:tcW w:w="1168" w:type="dxa"/>
            <w:tcBorders>
              <w:bottom w:val="single" w:sz="6" w:space="0" w:color="auto"/>
            </w:tcBorders>
            <w:shd w:val="clear" w:color="auto" w:fill="FFFFFF"/>
          </w:tcPr>
          <w:p w14:paraId="17601F3F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sz w:val="20"/>
              </w:rPr>
            </w:pPr>
            <w:r w:rsidRPr="004E2D7F">
              <w:rPr>
                <w:rFonts w:ascii="Arial" w:hAnsi="Arial" w:cs="Arial"/>
                <w:sz w:val="16"/>
                <w:szCs w:val="16"/>
              </w:rPr>
              <w:t>Day 2</w:t>
            </w:r>
          </w:p>
        </w:tc>
        <w:tc>
          <w:tcPr>
            <w:tcW w:w="1173" w:type="dxa"/>
            <w:tcBorders>
              <w:bottom w:val="single" w:sz="6" w:space="0" w:color="auto"/>
            </w:tcBorders>
            <w:shd w:val="clear" w:color="auto" w:fill="FFFFFF"/>
          </w:tcPr>
          <w:p w14:paraId="5D9B8016" w14:textId="77777777" w:rsidR="00C82C31" w:rsidRPr="00D9730B" w:rsidRDefault="00C82C31" w:rsidP="005B4F4B">
            <w:pPr>
              <w:pStyle w:val="TableHeader"/>
              <w:spacing w:before="0"/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C82C31" w:rsidRPr="00D9730B" w14:paraId="524A43A8" w14:textId="77777777" w:rsidTr="00F8170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42"/>
          <w:jc w:val="center"/>
        </w:trPr>
        <w:tc>
          <w:tcPr>
            <w:tcW w:w="668" w:type="dxa"/>
            <w:vMerge w:val="restart"/>
            <w:shd w:val="clear" w:color="auto" w:fill="auto"/>
          </w:tcPr>
          <w:p w14:paraId="264FDDD0" w14:textId="77777777" w:rsidR="00C82C31" w:rsidRPr="00D9730B" w:rsidRDefault="00C82C31" w:rsidP="00F81701">
            <w:pPr>
              <w:pStyle w:val="Heading2"/>
            </w:pPr>
            <w:bookmarkStart w:id="52" w:name="_Ref494966085"/>
            <w:r w:rsidRPr="00D9730B">
              <w:rPr>
                <w:b/>
                <w:sz w:val="22"/>
              </w:rPr>
              <w:br w:type="page"/>
            </w:r>
            <w:r w:rsidRPr="00D9730B">
              <w:t xml:space="preserve"> </w:t>
            </w:r>
            <w:bookmarkEnd w:id="52"/>
          </w:p>
        </w:tc>
        <w:tc>
          <w:tcPr>
            <w:tcW w:w="6254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0FD4B54" w14:textId="79D87A4F" w:rsidR="00C82C31" w:rsidRPr="00D9730B" w:rsidRDefault="00C82C31" w:rsidP="00BF75BA">
            <w:pPr>
              <w:numPr>
                <w:ilvl w:val="0"/>
                <w:numId w:val="81"/>
              </w:numPr>
              <w:tabs>
                <w:tab w:val="num" w:pos="257"/>
              </w:tabs>
              <w:spacing w:before="60" w:line="264" w:lineRule="auto"/>
              <w:ind w:left="259" w:hanging="259"/>
              <w:rPr>
                <w:rFonts w:cs="Arial"/>
              </w:rPr>
            </w:pPr>
            <w:r w:rsidRPr="00D9730B">
              <w:rPr>
                <w:rFonts w:cs="Arial"/>
              </w:rPr>
              <w:t xml:space="preserve">Obtain </w:t>
            </w:r>
            <w:r w:rsidR="00615054">
              <w:rPr>
                <w:rFonts w:cs="Arial"/>
              </w:rPr>
              <w:t>POD</w:t>
            </w:r>
            <w:r w:rsidRPr="00D9730B">
              <w:rPr>
                <w:rFonts w:cs="Arial"/>
              </w:rPr>
              <w:t xml:space="preserve"> adaptors and filters to be used.</w:t>
            </w:r>
          </w:p>
          <w:p w14:paraId="703FBC64" w14:textId="77777777" w:rsidR="00C82C31" w:rsidRPr="00D9730B" w:rsidRDefault="00C82C31" w:rsidP="00BF75BA">
            <w:pPr>
              <w:numPr>
                <w:ilvl w:val="0"/>
                <w:numId w:val="81"/>
              </w:numPr>
              <w:tabs>
                <w:tab w:val="num" w:pos="257"/>
              </w:tabs>
              <w:spacing w:before="60" w:line="264" w:lineRule="auto"/>
              <w:ind w:left="259" w:hanging="259"/>
              <w:rPr>
                <w:rFonts w:cs="Arial"/>
                <w:sz w:val="18"/>
              </w:rPr>
            </w:pPr>
            <w:r w:rsidRPr="00D9730B">
              <w:rPr>
                <w:rFonts w:cs="Arial"/>
              </w:rPr>
              <w:t>Attach the SAP labels to the top of the Pod units.</w:t>
            </w:r>
          </w:p>
        </w:tc>
        <w:tc>
          <w:tcPr>
            <w:tcW w:w="1168" w:type="dxa"/>
            <w:vMerge w:val="restart"/>
            <w:shd w:val="clear" w:color="auto" w:fill="auto"/>
          </w:tcPr>
          <w:p w14:paraId="582B313A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173" w:type="dxa"/>
            <w:vMerge w:val="restart"/>
            <w:shd w:val="clear" w:color="auto" w:fill="auto"/>
          </w:tcPr>
          <w:p w14:paraId="0C0C634D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873126" w:rsidRPr="00D9730B" w14:paraId="1046AD8B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42"/>
          <w:jc w:val="center"/>
        </w:trPr>
        <w:tc>
          <w:tcPr>
            <w:tcW w:w="668" w:type="dxa"/>
            <w:vMerge/>
            <w:shd w:val="clear" w:color="auto" w:fill="auto"/>
          </w:tcPr>
          <w:p w14:paraId="06127733" w14:textId="77777777" w:rsidR="00C82C31" w:rsidRPr="00D9730B" w:rsidRDefault="00C82C31" w:rsidP="005B4F4B">
            <w:p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92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7399FA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Description</w:t>
            </w:r>
          </w:p>
        </w:tc>
        <w:tc>
          <w:tcPr>
            <w:tcW w:w="1355" w:type="dxa"/>
            <w:gridSpan w:val="2"/>
            <w:tcBorders>
              <w:bottom w:val="single" w:sz="4" w:space="0" w:color="auto"/>
            </w:tcBorders>
            <w:shd w:val="clear" w:color="auto" w:fill="D9D9D9"/>
          </w:tcPr>
          <w:p w14:paraId="26E6B302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Quantity Used</w:t>
            </w:r>
          </w:p>
        </w:tc>
        <w:tc>
          <w:tcPr>
            <w:tcW w:w="1259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7B6E2D7D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Batch No.</w:t>
            </w:r>
          </w:p>
        </w:tc>
        <w:tc>
          <w:tcPr>
            <w:tcW w:w="983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D4057A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Exp. Date</w:t>
            </w:r>
          </w:p>
        </w:tc>
        <w:tc>
          <w:tcPr>
            <w:tcW w:w="13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E2F6E7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Serial No.</w:t>
            </w:r>
          </w:p>
        </w:tc>
        <w:tc>
          <w:tcPr>
            <w:tcW w:w="1168" w:type="dxa"/>
            <w:vMerge/>
            <w:shd w:val="clear" w:color="auto" w:fill="auto"/>
            <w:vAlign w:val="center"/>
          </w:tcPr>
          <w:p w14:paraId="2A26F71A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173" w:type="dxa"/>
            <w:vMerge/>
            <w:shd w:val="clear" w:color="auto" w:fill="auto"/>
            <w:vAlign w:val="center"/>
          </w:tcPr>
          <w:p w14:paraId="33E26B99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</w:p>
        </w:tc>
      </w:tr>
      <w:tr w:rsidR="00B2476D" w:rsidRPr="00D9730B" w14:paraId="3844D4DA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76"/>
          <w:jc w:val="center"/>
        </w:trPr>
        <w:tc>
          <w:tcPr>
            <w:tcW w:w="668" w:type="dxa"/>
            <w:vMerge/>
          </w:tcPr>
          <w:p w14:paraId="027C62A0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92" w:type="dxa"/>
            <w:gridSpan w:val="2"/>
            <w:tcBorders>
              <w:top w:val="single" w:sz="4" w:space="0" w:color="auto"/>
            </w:tcBorders>
            <w:shd w:val="pct15" w:color="auto" w:fill="auto"/>
            <w:vAlign w:val="center"/>
          </w:tcPr>
          <w:p w14:paraId="78E03F48" w14:textId="77777777" w:rsidR="00C82C31" w:rsidRPr="00D9730B" w:rsidRDefault="00C82C31" w:rsidP="005B4F4B">
            <w:pPr>
              <w:jc w:val="center"/>
              <w:rPr>
                <w:rFonts w:cs="Arial"/>
                <w:b/>
                <w:sz w:val="18"/>
              </w:rPr>
            </w:pPr>
            <w:r w:rsidRPr="00D9730B">
              <w:rPr>
                <w:rFonts w:cs="Arial"/>
                <w:sz w:val="18"/>
              </w:rPr>
              <w:t>C0HC, 1.1 m</w:t>
            </w:r>
            <w:r w:rsidRPr="00D9730B">
              <w:rPr>
                <w:rFonts w:cs="Arial"/>
                <w:sz w:val="18"/>
                <w:vertAlign w:val="superscript"/>
              </w:rPr>
              <w:t>2</w:t>
            </w:r>
            <w:r w:rsidRPr="00D9730B">
              <w:rPr>
                <w:rFonts w:cs="Arial"/>
                <w:sz w:val="18"/>
              </w:rPr>
              <w:t xml:space="preserve"> </w:t>
            </w:r>
            <w:r w:rsidRPr="00D9730B">
              <w:rPr>
                <w:rFonts w:cs="Arial"/>
                <w:b/>
                <w:sz w:val="18"/>
              </w:rPr>
              <w:t>(4101552)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</w:tcBorders>
          </w:tcPr>
          <w:p w14:paraId="4DE89EF9" w14:textId="77777777" w:rsidR="00C82C31" w:rsidRPr="00D9730B" w:rsidRDefault="00C82C31" w:rsidP="005B4F4B">
            <w:pPr>
              <w:spacing w:before="120" w:after="120" w:line="240" w:lineRule="auto"/>
              <w:rPr>
                <w:rFonts w:cs="Arial"/>
                <w:sz w:val="18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</w:tcBorders>
          </w:tcPr>
          <w:p w14:paraId="7027A3ED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3" w:type="dxa"/>
            <w:gridSpan w:val="3"/>
            <w:tcBorders>
              <w:top w:val="single" w:sz="4" w:space="0" w:color="auto"/>
            </w:tcBorders>
          </w:tcPr>
          <w:p w14:paraId="3BC8A366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1B3153E7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168" w:type="dxa"/>
            <w:vMerge/>
            <w:shd w:val="clear" w:color="auto" w:fill="auto"/>
            <w:vAlign w:val="center"/>
          </w:tcPr>
          <w:p w14:paraId="4E6C8235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173" w:type="dxa"/>
            <w:vMerge/>
            <w:shd w:val="clear" w:color="auto" w:fill="auto"/>
            <w:vAlign w:val="center"/>
          </w:tcPr>
          <w:p w14:paraId="33CC1B6C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</w:p>
        </w:tc>
      </w:tr>
      <w:tr w:rsidR="00B2476D" w:rsidRPr="00D9730B" w14:paraId="1B42D7BD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76"/>
          <w:jc w:val="center"/>
        </w:trPr>
        <w:tc>
          <w:tcPr>
            <w:tcW w:w="668" w:type="dxa"/>
            <w:vMerge/>
          </w:tcPr>
          <w:p w14:paraId="43A68823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pct15" w:color="auto" w:fill="auto"/>
            <w:vAlign w:val="center"/>
          </w:tcPr>
          <w:p w14:paraId="66C1717E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 xml:space="preserve">Pod Adapter </w:t>
            </w:r>
            <w:r w:rsidRPr="00D9730B">
              <w:rPr>
                <w:rFonts w:cs="Arial"/>
                <w:sz w:val="18"/>
              </w:rPr>
              <w:br/>
              <w:t>Kit 3 through 3 Blind</w:t>
            </w:r>
          </w:p>
          <w:p w14:paraId="262BD341" w14:textId="77777777" w:rsidR="00C82C31" w:rsidRPr="00D9730B" w:rsidRDefault="00C82C31" w:rsidP="005B4F4B">
            <w:pPr>
              <w:jc w:val="center"/>
              <w:rPr>
                <w:rFonts w:cs="Arial"/>
                <w:b/>
                <w:sz w:val="18"/>
              </w:rPr>
            </w:pPr>
            <w:r w:rsidRPr="00D9730B">
              <w:rPr>
                <w:rFonts w:cs="Arial"/>
                <w:b/>
                <w:sz w:val="18"/>
              </w:rPr>
              <w:t>(4102309)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542E57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82B59F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37E4B89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365" w:type="dxa"/>
            <w:vMerge w:val="restart"/>
            <w:shd w:val="clear" w:color="auto" w:fill="D9D9D9"/>
          </w:tcPr>
          <w:p w14:paraId="2F249825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168" w:type="dxa"/>
            <w:vMerge/>
            <w:shd w:val="clear" w:color="auto" w:fill="auto"/>
            <w:vAlign w:val="center"/>
          </w:tcPr>
          <w:p w14:paraId="29ED80F6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173" w:type="dxa"/>
            <w:vMerge/>
            <w:shd w:val="clear" w:color="auto" w:fill="auto"/>
            <w:vAlign w:val="center"/>
          </w:tcPr>
          <w:p w14:paraId="177915B7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</w:p>
        </w:tc>
      </w:tr>
      <w:tr w:rsidR="00873126" w:rsidRPr="00D9730B" w14:paraId="74AE5D1D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76"/>
          <w:jc w:val="center"/>
        </w:trPr>
        <w:tc>
          <w:tcPr>
            <w:tcW w:w="668" w:type="dxa"/>
            <w:vMerge/>
            <w:tcBorders>
              <w:bottom w:val="single" w:sz="4" w:space="0" w:color="auto"/>
            </w:tcBorders>
          </w:tcPr>
          <w:p w14:paraId="6E5B215C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pct15" w:color="auto" w:fill="auto"/>
            <w:vAlign w:val="center"/>
          </w:tcPr>
          <w:p w14:paraId="391BAD00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 xml:space="preserve">Pod Adapter Kit 6 Through </w:t>
            </w:r>
          </w:p>
          <w:p w14:paraId="75C8A619" w14:textId="77777777" w:rsidR="00C82C31" w:rsidRPr="00D9730B" w:rsidRDefault="00C82C31" w:rsidP="005B4F4B">
            <w:pPr>
              <w:jc w:val="center"/>
              <w:rPr>
                <w:rFonts w:cs="Arial"/>
                <w:b/>
                <w:sz w:val="18"/>
              </w:rPr>
            </w:pPr>
            <w:r w:rsidRPr="00D9730B">
              <w:rPr>
                <w:rFonts w:cs="Arial"/>
                <w:b/>
                <w:sz w:val="18"/>
              </w:rPr>
              <w:t>(4102310)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9909C4" w14:textId="77777777" w:rsidR="00C82C31" w:rsidRPr="00D9730B" w:rsidRDefault="00C82C31" w:rsidP="005B4F4B">
            <w:pPr>
              <w:spacing w:line="240" w:lineRule="auto"/>
              <w:rPr>
                <w:rFonts w:cs="Arial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3186145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9586F54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10B3CC80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16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B8FBF4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1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694FC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</w:p>
        </w:tc>
      </w:tr>
      <w:tr w:rsidR="00B2476D" w:rsidRPr="00D9730B" w14:paraId="26371B62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668" w:type="dxa"/>
            <w:vMerge/>
            <w:tcBorders>
              <w:bottom w:val="single" w:sz="4" w:space="0" w:color="auto"/>
            </w:tcBorders>
          </w:tcPr>
          <w:p w14:paraId="60370C02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6254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pct15" w:color="auto" w:fill="auto"/>
            <w:vAlign w:val="center"/>
          </w:tcPr>
          <w:p w14:paraId="3AD486E9" w14:textId="77777777" w:rsidR="00C82C31" w:rsidRPr="00D9730B" w:rsidRDefault="00C82C31" w:rsidP="005B4F4B">
            <w:pPr>
              <w:spacing w:before="120" w:after="120" w:line="240" w:lineRule="auto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SAP Consumption Performed (Day 1)</w:t>
            </w:r>
          </w:p>
        </w:tc>
        <w:tc>
          <w:tcPr>
            <w:tcW w:w="234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6487EDA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B2476D" w:rsidRPr="00D9730B" w14:paraId="16BE51B6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76"/>
          <w:jc w:val="center"/>
        </w:trPr>
        <w:tc>
          <w:tcPr>
            <w:tcW w:w="668" w:type="dxa"/>
            <w:vMerge/>
          </w:tcPr>
          <w:p w14:paraId="2B223C32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92" w:type="dxa"/>
            <w:gridSpan w:val="2"/>
            <w:tcBorders>
              <w:top w:val="double" w:sz="4" w:space="0" w:color="auto"/>
            </w:tcBorders>
            <w:shd w:val="pct15" w:color="auto" w:fill="auto"/>
            <w:vAlign w:val="center"/>
          </w:tcPr>
          <w:p w14:paraId="5B6C097A" w14:textId="77777777" w:rsidR="00C82C31" w:rsidRPr="00D9730B" w:rsidRDefault="00C82C31" w:rsidP="005B4F4B">
            <w:pPr>
              <w:jc w:val="center"/>
              <w:rPr>
                <w:rFonts w:cs="Arial"/>
                <w:b/>
                <w:sz w:val="18"/>
              </w:rPr>
            </w:pPr>
            <w:r w:rsidRPr="00D9730B">
              <w:rPr>
                <w:rFonts w:cs="Arial"/>
                <w:sz w:val="18"/>
              </w:rPr>
              <w:t>C0HC, 1.1 m</w:t>
            </w:r>
            <w:r w:rsidRPr="00D9730B">
              <w:rPr>
                <w:rFonts w:cs="Arial"/>
                <w:sz w:val="18"/>
                <w:vertAlign w:val="superscript"/>
              </w:rPr>
              <w:t>2</w:t>
            </w:r>
            <w:r w:rsidRPr="00D9730B">
              <w:rPr>
                <w:rFonts w:cs="Arial"/>
                <w:sz w:val="18"/>
              </w:rPr>
              <w:t xml:space="preserve"> </w:t>
            </w:r>
            <w:r w:rsidRPr="00D9730B">
              <w:rPr>
                <w:rFonts w:cs="Arial"/>
                <w:b/>
                <w:sz w:val="18"/>
              </w:rPr>
              <w:t>(4101552)</w:t>
            </w:r>
          </w:p>
        </w:tc>
        <w:tc>
          <w:tcPr>
            <w:tcW w:w="1355" w:type="dxa"/>
            <w:gridSpan w:val="2"/>
            <w:tcBorders>
              <w:top w:val="double" w:sz="4" w:space="0" w:color="auto"/>
            </w:tcBorders>
          </w:tcPr>
          <w:p w14:paraId="5AB479D1" w14:textId="77777777" w:rsidR="00C82C31" w:rsidRPr="00D9730B" w:rsidRDefault="00C82C31" w:rsidP="005B4F4B">
            <w:pPr>
              <w:spacing w:before="120" w:after="120" w:line="240" w:lineRule="auto"/>
              <w:rPr>
                <w:rFonts w:cs="Arial"/>
                <w:sz w:val="18"/>
              </w:rPr>
            </w:pPr>
          </w:p>
        </w:tc>
        <w:tc>
          <w:tcPr>
            <w:tcW w:w="1259" w:type="dxa"/>
            <w:gridSpan w:val="3"/>
            <w:tcBorders>
              <w:top w:val="double" w:sz="4" w:space="0" w:color="auto"/>
            </w:tcBorders>
          </w:tcPr>
          <w:p w14:paraId="58B2215D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3" w:type="dxa"/>
            <w:gridSpan w:val="3"/>
            <w:tcBorders>
              <w:top w:val="double" w:sz="4" w:space="0" w:color="auto"/>
            </w:tcBorders>
          </w:tcPr>
          <w:p w14:paraId="44B6CFD7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4" w:space="0" w:color="auto"/>
            </w:tcBorders>
          </w:tcPr>
          <w:p w14:paraId="345049E4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168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072F810E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173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4476A5AA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B2476D" w:rsidRPr="00D9730B" w14:paraId="385D5809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76"/>
          <w:jc w:val="center"/>
        </w:trPr>
        <w:tc>
          <w:tcPr>
            <w:tcW w:w="668" w:type="dxa"/>
            <w:vMerge/>
          </w:tcPr>
          <w:p w14:paraId="1E517CA0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pct15" w:color="auto" w:fill="auto"/>
            <w:vAlign w:val="center"/>
          </w:tcPr>
          <w:p w14:paraId="3726C0DF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 xml:space="preserve">Pod Adapter </w:t>
            </w:r>
            <w:r w:rsidRPr="00D9730B">
              <w:rPr>
                <w:rFonts w:cs="Arial"/>
                <w:sz w:val="18"/>
              </w:rPr>
              <w:br/>
              <w:t>Kit 3 through 3 Blind</w:t>
            </w:r>
          </w:p>
          <w:p w14:paraId="64C1EE12" w14:textId="77777777" w:rsidR="00C82C31" w:rsidRPr="00D9730B" w:rsidRDefault="00C82C31" w:rsidP="005B4F4B">
            <w:pPr>
              <w:jc w:val="center"/>
              <w:rPr>
                <w:rFonts w:cs="Arial"/>
                <w:b/>
                <w:sz w:val="18"/>
              </w:rPr>
            </w:pPr>
            <w:r w:rsidRPr="00D9730B">
              <w:rPr>
                <w:rFonts w:cs="Arial"/>
                <w:b/>
                <w:sz w:val="18"/>
              </w:rPr>
              <w:t>(4102309)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D7182E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CC78F47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D0664B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365" w:type="dxa"/>
            <w:shd w:val="clear" w:color="auto" w:fill="D9D9D9"/>
          </w:tcPr>
          <w:p w14:paraId="0BF11A60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168" w:type="dxa"/>
            <w:vMerge/>
            <w:shd w:val="clear" w:color="auto" w:fill="auto"/>
            <w:vAlign w:val="center"/>
          </w:tcPr>
          <w:p w14:paraId="3B8D8129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173" w:type="dxa"/>
            <w:vMerge/>
            <w:shd w:val="clear" w:color="auto" w:fill="auto"/>
            <w:vAlign w:val="center"/>
          </w:tcPr>
          <w:p w14:paraId="3EA0C2C8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</w:p>
        </w:tc>
      </w:tr>
      <w:tr w:rsidR="00873126" w:rsidRPr="00D9730B" w14:paraId="0D25D9B1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76"/>
          <w:jc w:val="center"/>
        </w:trPr>
        <w:tc>
          <w:tcPr>
            <w:tcW w:w="668" w:type="dxa"/>
            <w:vMerge/>
            <w:tcBorders>
              <w:bottom w:val="single" w:sz="4" w:space="0" w:color="auto"/>
            </w:tcBorders>
          </w:tcPr>
          <w:p w14:paraId="700721E4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pct15" w:color="auto" w:fill="auto"/>
            <w:vAlign w:val="center"/>
          </w:tcPr>
          <w:p w14:paraId="5CAC12C0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 xml:space="preserve">Pod Adapter Kit 6 Through </w:t>
            </w:r>
          </w:p>
          <w:p w14:paraId="50583162" w14:textId="77777777" w:rsidR="00C82C31" w:rsidRPr="00D9730B" w:rsidRDefault="00C82C31" w:rsidP="005B4F4B">
            <w:pPr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b/>
                <w:sz w:val="18"/>
              </w:rPr>
              <w:t>(4102310)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6B4A13" w14:textId="77777777" w:rsidR="00C82C31" w:rsidRPr="00D9730B" w:rsidRDefault="00C82C31" w:rsidP="005B4F4B">
            <w:pPr>
              <w:spacing w:line="240" w:lineRule="auto"/>
              <w:rPr>
                <w:rFonts w:cs="Arial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905B410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D998A2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365" w:type="dxa"/>
            <w:tcBorders>
              <w:bottom w:val="single" w:sz="4" w:space="0" w:color="auto"/>
            </w:tcBorders>
            <w:shd w:val="clear" w:color="auto" w:fill="D9D9D9"/>
          </w:tcPr>
          <w:p w14:paraId="08C1825B" w14:textId="77777777" w:rsidR="00C82C31" w:rsidRPr="00D9730B" w:rsidRDefault="00C82C31" w:rsidP="005B4F4B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16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B28825" w14:textId="77777777" w:rsidR="00C82C31" w:rsidRPr="00D9730B" w:rsidRDefault="00C82C31" w:rsidP="005B4F4B">
            <w:pPr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1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1DB7EE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</w:p>
        </w:tc>
      </w:tr>
      <w:tr w:rsidR="00B2476D" w:rsidRPr="00D9730B" w14:paraId="634FA109" w14:textId="77777777" w:rsidTr="00C82C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668" w:type="dxa"/>
            <w:vMerge/>
            <w:tcBorders>
              <w:bottom w:val="single" w:sz="4" w:space="0" w:color="auto"/>
            </w:tcBorders>
          </w:tcPr>
          <w:p w14:paraId="001D1693" w14:textId="77777777" w:rsidR="00C82C31" w:rsidRPr="00D9730B" w:rsidRDefault="00C82C31" w:rsidP="00BF75BA">
            <w:pPr>
              <w:numPr>
                <w:ilvl w:val="0"/>
                <w:numId w:val="81"/>
              </w:numPr>
              <w:suppressLineNumbers/>
              <w:tabs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6254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pct15" w:color="auto" w:fill="auto"/>
            <w:vAlign w:val="center"/>
          </w:tcPr>
          <w:p w14:paraId="76F7AC83" w14:textId="77777777" w:rsidR="00C82C31" w:rsidRPr="00D9730B" w:rsidRDefault="00C82C31" w:rsidP="005B4F4B">
            <w:pPr>
              <w:spacing w:before="120" w:after="120" w:line="240" w:lineRule="auto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SAP Consumption Performed (Day 2)</w:t>
            </w:r>
          </w:p>
        </w:tc>
        <w:tc>
          <w:tcPr>
            <w:tcW w:w="234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6A216C1" w14:textId="77777777" w:rsidR="00C82C31" w:rsidRPr="00D9730B" w:rsidRDefault="00C82C31" w:rsidP="005B4F4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line="240" w:lineRule="auto"/>
              <w:jc w:val="center"/>
              <w:rPr>
                <w:rFonts w:cs="Arial"/>
                <w:bCs/>
                <w:kern w:val="18"/>
              </w:rPr>
            </w:pPr>
            <w:r w:rsidRPr="004E2D7F">
              <w:rPr>
                <w:rFonts w:cs="Arial"/>
                <w:sz w:val="16"/>
                <w:szCs w:val="16"/>
              </w:rPr>
              <w:t>Day 2</w:t>
            </w:r>
          </w:p>
        </w:tc>
      </w:tr>
    </w:tbl>
    <w:p w14:paraId="00E1B595" w14:textId="359A1BFC" w:rsidR="00361F7C" w:rsidRDefault="00361F7C" w:rsidP="00C82C31"/>
    <w:p w14:paraId="2F6E4D59" w14:textId="22006CA1" w:rsidR="00C82C31" w:rsidRDefault="00361F7C" w:rsidP="00F81701">
      <w:pPr>
        <w:spacing w:line="240" w:lineRule="auto"/>
      </w:pPr>
      <w:r>
        <w:br w:type="page"/>
      </w:r>
    </w:p>
    <w:p w14:paraId="68078DA3" w14:textId="0A6A801F" w:rsidR="00C82C31" w:rsidRPr="00F81701" w:rsidRDefault="00C82C31">
      <w:pPr>
        <w:rPr>
          <w:b/>
          <w:bCs/>
        </w:rPr>
      </w:pPr>
      <w:r w:rsidRPr="00F81701">
        <w:rPr>
          <w:b/>
          <w:bCs/>
          <w:sz w:val="22"/>
          <w:szCs w:val="22"/>
        </w:rPr>
        <w:lastRenderedPageBreak/>
        <w:t>11</w:t>
      </w:r>
      <w:r w:rsidRPr="00F81701">
        <w:rPr>
          <w:b/>
          <w:bCs/>
          <w:sz w:val="22"/>
          <w:szCs w:val="22"/>
        </w:rPr>
        <w:tab/>
        <w:t>Depth Filter Set Up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83"/>
        <w:gridCol w:w="714"/>
        <w:gridCol w:w="463"/>
        <w:gridCol w:w="33"/>
        <w:gridCol w:w="1146"/>
        <w:gridCol w:w="64"/>
        <w:gridCol w:w="244"/>
        <w:gridCol w:w="48"/>
        <w:gridCol w:w="1260"/>
        <w:gridCol w:w="727"/>
        <w:gridCol w:w="142"/>
        <w:gridCol w:w="171"/>
        <w:gridCol w:w="130"/>
        <w:gridCol w:w="2120"/>
        <w:gridCol w:w="1325"/>
        <w:gridCol w:w="1320"/>
      </w:tblGrid>
      <w:tr w:rsidR="00C82C31" w:rsidRPr="00D9730B" w14:paraId="000621EB" w14:textId="77777777" w:rsidTr="0091745E">
        <w:trPr>
          <w:trHeight w:val="80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4B0E2" w14:textId="60744853" w:rsidR="00C82C31" w:rsidRPr="00D9730B" w:rsidRDefault="00C82C31" w:rsidP="005B4F4B">
            <w:pPr>
              <w:pStyle w:val="TableHeader"/>
              <w:spacing w:before="120"/>
              <w:jc w:val="both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Step</w:t>
            </w:r>
          </w:p>
        </w:tc>
        <w:tc>
          <w:tcPr>
            <w:tcW w:w="39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2767E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32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86F94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Results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D5642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  <w:kern w:val="0"/>
              </w:rPr>
            </w:pPr>
            <w:r w:rsidRPr="00D9730B">
              <w:rPr>
                <w:rFonts w:cs="Arial"/>
                <w:b/>
                <w:bCs/>
              </w:rPr>
              <w:t>Performed</w:t>
            </w:r>
            <w:r w:rsidRPr="00D9730B">
              <w:rPr>
                <w:rFonts w:cs="Arial"/>
                <w:b/>
                <w:bCs/>
              </w:rPr>
              <w:br/>
              <w:t>by/Date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3057C" w14:textId="77777777" w:rsidR="00C82C31" w:rsidRPr="00D9730B" w:rsidRDefault="00C82C31" w:rsidP="005B4F4B">
            <w:pPr>
              <w:pStyle w:val="TableHeader"/>
              <w:tabs>
                <w:tab w:val="left" w:pos="2351"/>
              </w:tabs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Witnessed by/ Date</w:t>
            </w:r>
          </w:p>
        </w:tc>
      </w:tr>
      <w:tr w:rsidR="00B2476D" w:rsidRPr="00D9730B" w14:paraId="6B316E2F" w14:textId="77777777" w:rsidTr="006710EE">
        <w:trPr>
          <w:jc w:val="center"/>
        </w:trPr>
        <w:tc>
          <w:tcPr>
            <w:tcW w:w="883" w:type="dxa"/>
            <w:vMerge w:val="restart"/>
            <w:tcBorders>
              <w:top w:val="single" w:sz="6" w:space="0" w:color="auto"/>
            </w:tcBorders>
          </w:tcPr>
          <w:p w14:paraId="064FECDF" w14:textId="77777777" w:rsidR="00C82C31" w:rsidRPr="00D9730B" w:rsidRDefault="00C82C31" w:rsidP="00BF75BA">
            <w:pPr>
              <w:pStyle w:val="Heading2"/>
              <w:numPr>
                <w:ilvl w:val="1"/>
                <w:numId w:val="77"/>
              </w:numPr>
              <w:tabs>
                <w:tab w:val="clear" w:pos="846"/>
                <w:tab w:val="num" w:pos="630"/>
              </w:tabs>
              <w:spacing w:before="120"/>
              <w:ind w:left="630"/>
              <w:jc w:val="both"/>
            </w:pPr>
            <w:bookmarkStart w:id="53" w:name="_Ref22126731"/>
          </w:p>
        </w:tc>
        <w:bookmarkEnd w:id="53"/>
        <w:tc>
          <w:tcPr>
            <w:tcW w:w="7262" w:type="dxa"/>
            <w:gridSpan w:val="13"/>
            <w:tcBorders>
              <w:top w:val="single" w:sz="6" w:space="0" w:color="auto"/>
              <w:bottom w:val="nil"/>
            </w:tcBorders>
            <w:shd w:val="clear" w:color="auto" w:fill="auto"/>
          </w:tcPr>
          <w:p w14:paraId="433ED8D7" w14:textId="77777777" w:rsidR="00C82C31" w:rsidRPr="00D9730B" w:rsidRDefault="00C82C31" w:rsidP="005B4F4B">
            <w:pPr>
              <w:pStyle w:val="BRTable"/>
              <w:spacing w:before="60" w:line="288" w:lineRule="auto"/>
              <w:jc w:val="both"/>
              <w:rPr>
                <w:rFonts w:ascii="Arial" w:hAnsi="Arial" w:cs="Arial"/>
                <w:sz w:val="20"/>
              </w:rPr>
            </w:pPr>
            <w:r w:rsidRPr="004E2D7F">
              <w:rPr>
                <w:rFonts w:ascii="Arial" w:hAnsi="Arial" w:cs="Arial"/>
              </w:rPr>
              <w:t>Calculate the total surface area of the C0HC units.</w:t>
            </w:r>
          </w:p>
        </w:tc>
        <w:tc>
          <w:tcPr>
            <w:tcW w:w="1325" w:type="dxa"/>
            <w:vMerge w:val="restart"/>
            <w:tcBorders>
              <w:top w:val="single" w:sz="6" w:space="0" w:color="auto"/>
            </w:tcBorders>
            <w:shd w:val="clear" w:color="auto" w:fill="FFFFFF"/>
          </w:tcPr>
          <w:p w14:paraId="5D118F95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730B">
              <w:rPr>
                <w:rFonts w:ascii="Arial" w:hAnsi="Arial" w:cs="Arial"/>
                <w:sz w:val="16"/>
                <w:szCs w:val="16"/>
              </w:rPr>
              <w:t>Day 1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</w:tcBorders>
            <w:shd w:val="clear" w:color="auto" w:fill="FFFFFF"/>
          </w:tcPr>
          <w:p w14:paraId="05BE28D7" w14:textId="77777777" w:rsidR="00C82C31" w:rsidRPr="00D9730B" w:rsidRDefault="00C82C31" w:rsidP="005B4F4B">
            <w:pPr>
              <w:pStyle w:val="TableHeader"/>
              <w:spacing w:before="0"/>
              <w:jc w:val="center"/>
              <w:rPr>
                <w:rFonts w:cs="Arial"/>
                <w:sz w:val="16"/>
                <w:szCs w:val="16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873126" w:rsidRPr="00D9730B" w14:paraId="15AF354F" w14:textId="77777777" w:rsidTr="006710EE">
        <w:trPr>
          <w:trHeight w:val="585"/>
          <w:jc w:val="center"/>
        </w:trPr>
        <w:tc>
          <w:tcPr>
            <w:tcW w:w="883" w:type="dxa"/>
            <w:vMerge/>
          </w:tcPr>
          <w:p w14:paraId="625CF61C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714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235A85E3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Day</w:t>
            </w:r>
          </w:p>
        </w:tc>
        <w:tc>
          <w:tcPr>
            <w:tcW w:w="1642" w:type="dxa"/>
            <w:gridSpan w:val="3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62CF16A7" w14:textId="78ACB474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4E2D7F">
              <w:rPr>
                <w:rFonts w:ascii="Arial" w:hAnsi="Arial" w:cs="Arial"/>
              </w:rPr>
              <w:t>Number of C0HC Filters</w:t>
            </w:r>
            <w:r w:rsidRPr="004E2D7F">
              <w:rPr>
                <w:rFonts w:ascii="Arial" w:hAnsi="Arial" w:cs="Arial"/>
                <w:b/>
              </w:rPr>
              <w:br/>
            </w:r>
            <w:r w:rsidRPr="004E2D7F">
              <w:rPr>
                <w:rFonts w:ascii="Arial" w:hAnsi="Arial" w:cs="Arial"/>
                <w:b/>
                <w:bCs/>
              </w:rPr>
              <w:t xml:space="preserve">(Step </w:t>
            </w:r>
            <w:r w:rsidR="00C96A98">
              <w:rPr>
                <w:rFonts w:ascii="Arial" w:hAnsi="Arial" w:cs="Arial"/>
                <w:b/>
                <w:bCs/>
              </w:rPr>
              <w:fldChar w:fldCharType="begin"/>
            </w:r>
            <w:r w:rsidR="00C96A98">
              <w:rPr>
                <w:rFonts w:ascii="Arial" w:hAnsi="Arial" w:cs="Arial"/>
                <w:b/>
                <w:bCs/>
              </w:rPr>
              <w:instrText xml:space="preserve"> REF _Ref494966085 \r \h </w:instrText>
            </w:r>
            <w:r w:rsidR="00C96A98">
              <w:rPr>
                <w:rFonts w:ascii="Arial" w:hAnsi="Arial" w:cs="Arial"/>
                <w:b/>
                <w:bCs/>
              </w:rPr>
            </w:r>
            <w:r w:rsidR="00C96A98">
              <w:rPr>
                <w:rFonts w:ascii="Arial" w:hAnsi="Arial" w:cs="Arial"/>
                <w:b/>
                <w:bCs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</w:rPr>
              <w:t>11.3</w:t>
            </w:r>
            <w:r w:rsidR="00C96A98">
              <w:rPr>
                <w:rFonts w:ascii="Arial" w:hAnsi="Arial" w:cs="Arial"/>
                <w:b/>
                <w:bCs/>
              </w:rPr>
              <w:fldChar w:fldCharType="end"/>
            </w:r>
            <w:r w:rsidRPr="004E2D7F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308" w:type="dxa"/>
            <w:gridSpan w:val="2"/>
            <w:tcBorders>
              <w:top w:val="single" w:sz="6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3DA4DF8E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035" w:type="dxa"/>
            <w:gridSpan w:val="3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79213116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4E2D7F">
              <w:rPr>
                <w:rFonts w:ascii="Arial" w:hAnsi="Arial" w:cs="Arial"/>
              </w:rPr>
              <w:t>Surface area per unit</w:t>
            </w:r>
          </w:p>
        </w:tc>
        <w:tc>
          <w:tcPr>
            <w:tcW w:w="313" w:type="dxa"/>
            <w:gridSpan w:val="2"/>
            <w:tcBorders>
              <w:top w:val="single" w:sz="6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0965056B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038D870F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4E2D7F">
              <w:rPr>
                <w:rFonts w:ascii="Arial" w:hAnsi="Arial" w:cs="Arial"/>
              </w:rPr>
              <w:t>Total surface area of C0HC units</w:t>
            </w:r>
          </w:p>
        </w:tc>
        <w:tc>
          <w:tcPr>
            <w:tcW w:w="1325" w:type="dxa"/>
            <w:vMerge/>
            <w:shd w:val="clear" w:color="auto" w:fill="FFFFFF"/>
          </w:tcPr>
          <w:p w14:paraId="6782EBDD" w14:textId="77777777" w:rsidR="00C82C31" w:rsidRPr="00D9730B" w:rsidRDefault="00C82C31" w:rsidP="005B4F4B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249F7DF0" w14:textId="77777777" w:rsidR="00C82C31" w:rsidRPr="00D9730B" w:rsidRDefault="00C82C31" w:rsidP="005B4F4B">
            <w:pPr>
              <w:pStyle w:val="TableHeader"/>
              <w:spacing w:before="0"/>
              <w:jc w:val="both"/>
              <w:rPr>
                <w:rFonts w:cs="Arial"/>
              </w:rPr>
            </w:pPr>
          </w:p>
        </w:tc>
      </w:tr>
      <w:tr w:rsidR="00873126" w:rsidRPr="00D9730B" w14:paraId="0C07B4FC" w14:textId="77777777" w:rsidTr="006710EE">
        <w:trPr>
          <w:trHeight w:val="585"/>
          <w:jc w:val="center"/>
        </w:trPr>
        <w:tc>
          <w:tcPr>
            <w:tcW w:w="883" w:type="dxa"/>
            <w:vMerge/>
          </w:tcPr>
          <w:p w14:paraId="7D9CD85C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714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05253843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1</w:t>
            </w:r>
          </w:p>
        </w:tc>
        <w:tc>
          <w:tcPr>
            <w:tcW w:w="1642" w:type="dxa"/>
            <w:gridSpan w:val="3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7FEC191C" w14:textId="3882A3E7" w:rsidR="00C82C31" w:rsidRPr="00D9730B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08" w:type="dxa"/>
            <w:gridSpan w:val="2"/>
            <w:vMerge w:val="restart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8C3EE9" w14:textId="69E23A31" w:rsidR="00C82C31" w:rsidRPr="00335B22" w:rsidRDefault="00335B22" w:rsidP="005B4F4B">
            <w:pPr>
              <w:pStyle w:val="BRTable"/>
              <w:jc w:val="center"/>
              <w:rPr>
                <w:rFonts w:ascii="Arial" w:hAnsi="Arial" w:cs="Arial"/>
                <w:sz w:val="20"/>
              </w:rPr>
            </w:pPr>
            <w:r w:rsidRPr="00D9730B">
              <w:rPr>
                <w:rFonts w:cs="Arial"/>
              </w:rPr>
              <w:t>X</w:t>
            </w:r>
          </w:p>
        </w:tc>
        <w:tc>
          <w:tcPr>
            <w:tcW w:w="2035" w:type="dxa"/>
            <w:gridSpan w:val="3"/>
            <w:vMerge w:val="restart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62562E4F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1.1 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313" w:type="dxa"/>
            <w:gridSpan w:val="2"/>
            <w:vMerge w:val="restart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3B7959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=</w:t>
            </w:r>
          </w:p>
        </w:tc>
        <w:tc>
          <w:tcPr>
            <w:tcW w:w="2250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47AB0D58" w14:textId="6E876C53" w:rsidR="00C82C31" w:rsidRPr="00D9730B" w:rsidRDefault="0086267D" w:rsidP="00DF152A">
            <w:pPr>
              <w:pStyle w:val="BRTable"/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1325" w:type="dxa"/>
            <w:vMerge/>
            <w:shd w:val="clear" w:color="auto" w:fill="FFFFFF"/>
          </w:tcPr>
          <w:p w14:paraId="082BC3C9" w14:textId="77777777" w:rsidR="00C82C31" w:rsidRPr="00D9730B" w:rsidRDefault="00C82C31" w:rsidP="005B4F4B">
            <w:pPr>
              <w:pStyle w:val="BRTable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1202AF31" w14:textId="77777777" w:rsidR="00C82C31" w:rsidRPr="00D9730B" w:rsidRDefault="00C82C31" w:rsidP="005B4F4B">
            <w:pPr>
              <w:pStyle w:val="TableHeader"/>
              <w:spacing w:before="0"/>
              <w:jc w:val="both"/>
              <w:rPr>
                <w:rFonts w:cs="Arial"/>
              </w:rPr>
            </w:pPr>
          </w:p>
        </w:tc>
      </w:tr>
      <w:tr w:rsidR="00873126" w:rsidRPr="00D9730B" w14:paraId="2E8FCB30" w14:textId="77777777" w:rsidTr="006710EE">
        <w:trPr>
          <w:trHeight w:val="585"/>
          <w:jc w:val="center"/>
        </w:trPr>
        <w:tc>
          <w:tcPr>
            <w:tcW w:w="883" w:type="dxa"/>
            <w:vMerge/>
          </w:tcPr>
          <w:p w14:paraId="1EB6D448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num" w:pos="1440"/>
              </w:tabs>
              <w:spacing w:before="120"/>
              <w:ind w:left="1440" w:hanging="360"/>
              <w:jc w:val="both"/>
              <w:rPr>
                <w:b/>
              </w:rPr>
            </w:pPr>
          </w:p>
        </w:tc>
        <w:tc>
          <w:tcPr>
            <w:tcW w:w="714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66FA927D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2</w:t>
            </w:r>
          </w:p>
        </w:tc>
        <w:tc>
          <w:tcPr>
            <w:tcW w:w="1642" w:type="dxa"/>
            <w:gridSpan w:val="3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35D2B86D" w14:textId="763D0BA9" w:rsidR="00C82C31" w:rsidRPr="00D9730B" w:rsidRDefault="00C82C31" w:rsidP="005B4F4B">
            <w:pPr>
              <w:pStyle w:val="BRTable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08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FA0077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035" w:type="dxa"/>
            <w:gridSpan w:val="3"/>
            <w:vMerge/>
            <w:shd w:val="clear" w:color="auto" w:fill="D9D9D9"/>
            <w:vAlign w:val="center"/>
          </w:tcPr>
          <w:p w14:paraId="64F0D162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13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9D9C0F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0A789DCE" w14:textId="5C539A38" w:rsidR="00C82C31" w:rsidRPr="00D9730B" w:rsidRDefault="0086267D" w:rsidP="00DF152A">
            <w:pPr>
              <w:pStyle w:val="BRTable"/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D9730B">
              <w:rPr>
                <w:rFonts w:ascii="Arial" w:hAnsi="Arial" w:cs="Arial"/>
                <w:bCs/>
                <w:sz w:val="20"/>
              </w:rPr>
              <w:t>m</w:t>
            </w:r>
            <w:r w:rsidRPr="00D9730B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1325" w:type="dxa"/>
            <w:tcBorders>
              <w:bottom w:val="single" w:sz="6" w:space="0" w:color="auto"/>
            </w:tcBorders>
            <w:shd w:val="clear" w:color="auto" w:fill="FFFFFF"/>
          </w:tcPr>
          <w:p w14:paraId="504A9DB5" w14:textId="77777777" w:rsidR="00C82C31" w:rsidRPr="00D9730B" w:rsidRDefault="00C82C31" w:rsidP="005B4F4B">
            <w:pPr>
              <w:pStyle w:val="BRTable"/>
              <w:jc w:val="center"/>
              <w:rPr>
                <w:rFonts w:ascii="Arial" w:hAnsi="Arial" w:cs="Arial"/>
                <w:sz w:val="20"/>
              </w:rPr>
            </w:pPr>
            <w:r w:rsidRPr="00D9730B">
              <w:rPr>
                <w:rFonts w:ascii="Arial" w:hAnsi="Arial" w:cs="Arial"/>
                <w:sz w:val="16"/>
                <w:szCs w:val="16"/>
              </w:rPr>
              <w:t>Day 2</w:t>
            </w:r>
          </w:p>
        </w:tc>
        <w:tc>
          <w:tcPr>
            <w:tcW w:w="1320" w:type="dxa"/>
            <w:tcBorders>
              <w:bottom w:val="single" w:sz="6" w:space="0" w:color="auto"/>
            </w:tcBorders>
            <w:shd w:val="clear" w:color="auto" w:fill="FFFFFF"/>
          </w:tcPr>
          <w:p w14:paraId="59911998" w14:textId="77777777" w:rsidR="00C82C31" w:rsidRPr="00D9730B" w:rsidRDefault="00C82C31" w:rsidP="005B4F4B">
            <w:pPr>
              <w:pStyle w:val="TableHeader"/>
              <w:spacing w:before="0"/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B2476D" w:rsidRPr="00D9730B" w14:paraId="4FF23882" w14:textId="77777777" w:rsidTr="006710EE">
        <w:trPr>
          <w:trHeight w:val="65"/>
          <w:jc w:val="center"/>
        </w:trPr>
        <w:tc>
          <w:tcPr>
            <w:tcW w:w="883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5D72CAA6" w14:textId="77777777" w:rsidR="00C82C31" w:rsidRPr="00D9730B" w:rsidRDefault="00C82C31" w:rsidP="00F81701">
            <w:pPr>
              <w:pStyle w:val="Heading2"/>
            </w:pPr>
            <w:bookmarkStart w:id="54" w:name="_Ref22720176"/>
          </w:p>
        </w:tc>
        <w:bookmarkEnd w:id="54"/>
        <w:tc>
          <w:tcPr>
            <w:tcW w:w="7262" w:type="dxa"/>
            <w:gridSpan w:val="13"/>
            <w:tcBorders>
              <w:top w:val="single" w:sz="6" w:space="0" w:color="auto"/>
              <w:bottom w:val="nil"/>
            </w:tcBorders>
            <w:shd w:val="clear" w:color="auto" w:fill="auto"/>
          </w:tcPr>
          <w:p w14:paraId="17D536D2" w14:textId="77777777" w:rsidR="00C82C31" w:rsidRPr="00D9730B" w:rsidRDefault="00C82C3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before="60" w:after="60"/>
              <w:jc w:val="both"/>
              <w:rPr>
                <w:rFonts w:cs="Arial"/>
                <w:b/>
              </w:rPr>
            </w:pPr>
            <w:r w:rsidRPr="00D9730B">
              <w:rPr>
                <w:rFonts w:cs="Arial"/>
              </w:rPr>
              <w:t>Calculate the flowrate range to flush the depth filtration unit at.</w:t>
            </w:r>
          </w:p>
        </w:tc>
        <w:tc>
          <w:tcPr>
            <w:tcW w:w="1325" w:type="dxa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69A4DB12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14:paraId="747537FF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9F582B" w:rsidRPr="00D9730B" w14:paraId="46FD5491" w14:textId="77777777" w:rsidTr="006710EE">
        <w:trPr>
          <w:trHeight w:val="55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1A6EAB45" w14:textId="77777777" w:rsidR="00A131B6" w:rsidRPr="00D9730B" w:rsidRDefault="00A131B6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1177" w:type="dxa"/>
            <w:gridSpan w:val="2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7B39B5C0" w14:textId="2F131215" w:rsidR="00A131B6" w:rsidRPr="00D9730B" w:rsidRDefault="00A131B6" w:rsidP="00F81701">
            <w:pPr>
              <w:pStyle w:val="Footer"/>
              <w:tabs>
                <w:tab w:val="clear" w:pos="4320"/>
                <w:tab w:val="clear" w:pos="8640"/>
                <w:tab w:val="right" w:pos="10620"/>
              </w:tabs>
              <w:spacing w:before="120" w:after="120"/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Day</w:t>
            </w:r>
          </w:p>
        </w:tc>
        <w:tc>
          <w:tcPr>
            <w:tcW w:w="1179" w:type="dxa"/>
            <w:gridSpan w:val="2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5B03A89E" w14:textId="77777777" w:rsidR="00A131B6" w:rsidRPr="00D9730B" w:rsidRDefault="00A131B6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Flux</w:t>
            </w:r>
          </w:p>
          <w:p w14:paraId="6A950ED8" w14:textId="423363DE" w:rsidR="00A131B6" w:rsidRPr="00D9730B" w:rsidRDefault="00A131B6" w:rsidP="00F81701">
            <w:pPr>
              <w:pStyle w:val="Footer"/>
              <w:tabs>
                <w:tab w:val="right" w:pos="10620"/>
              </w:tabs>
              <w:spacing w:before="120" w:after="12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(LMH)</w:t>
            </w:r>
          </w:p>
        </w:tc>
        <w:tc>
          <w:tcPr>
            <w:tcW w:w="30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73676010" w14:textId="77777777" w:rsidR="00A131B6" w:rsidRPr="00D9730B" w:rsidRDefault="00A131B6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035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FDD3FB8" w14:textId="77777777" w:rsidR="00A131B6" w:rsidRPr="00D9730B" w:rsidRDefault="00A131B6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before="6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Total surface area of C0HC units</w:t>
            </w:r>
          </w:p>
          <w:p w14:paraId="45E26410" w14:textId="020AC84B" w:rsidR="00A131B6" w:rsidRPr="00D9730B" w:rsidRDefault="00A131B6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b/>
                <w:bCs/>
                <w:sz w:val="18"/>
              </w:rPr>
              <w:t xml:space="preserve">(Step </w:t>
            </w:r>
            <w:r w:rsidR="00253178">
              <w:rPr>
                <w:rFonts w:cs="Arial"/>
                <w:b/>
                <w:bCs/>
                <w:sz w:val="18"/>
              </w:rPr>
              <w:fldChar w:fldCharType="begin"/>
            </w:r>
            <w:r w:rsidR="00253178">
              <w:rPr>
                <w:rFonts w:cs="Arial"/>
                <w:b/>
                <w:bCs/>
                <w:sz w:val="18"/>
              </w:rPr>
              <w:instrText xml:space="preserve"> REF _Ref22126731 \r \h </w:instrText>
            </w:r>
            <w:r w:rsidR="005C6111">
              <w:rPr>
                <w:rFonts w:cs="Arial"/>
                <w:b/>
                <w:bCs/>
                <w:sz w:val="18"/>
              </w:rPr>
              <w:instrText xml:space="preserve"> \* MERGEFORMAT </w:instrText>
            </w:r>
            <w:r w:rsidR="00253178">
              <w:rPr>
                <w:rFonts w:cs="Arial"/>
                <w:b/>
                <w:bCs/>
                <w:sz w:val="18"/>
              </w:rPr>
            </w:r>
            <w:r w:rsidR="00253178">
              <w:rPr>
                <w:rFonts w:cs="Arial"/>
                <w:b/>
                <w:bCs/>
                <w:sz w:val="18"/>
              </w:rPr>
              <w:fldChar w:fldCharType="separate"/>
            </w:r>
            <w:r w:rsidR="00BE21D6">
              <w:rPr>
                <w:rFonts w:cs="Arial"/>
                <w:b/>
                <w:bCs/>
                <w:sz w:val="18"/>
              </w:rPr>
              <w:t>11.4</w:t>
            </w:r>
            <w:r w:rsidR="00253178">
              <w:rPr>
                <w:rFonts w:cs="Arial"/>
                <w:b/>
                <w:bCs/>
                <w:sz w:val="18"/>
              </w:rPr>
              <w:fldChar w:fldCharType="end"/>
            </w:r>
            <w:r w:rsidRPr="00D9730B">
              <w:rPr>
                <w:rFonts w:cs="Arial"/>
                <w:b/>
                <w:bCs/>
                <w:sz w:val="18"/>
              </w:rPr>
              <w:t>)</w:t>
            </w:r>
          </w:p>
        </w:tc>
        <w:tc>
          <w:tcPr>
            <w:tcW w:w="313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259B12" w14:textId="77777777" w:rsidR="00A131B6" w:rsidRPr="00D9730B" w:rsidRDefault="00A131B6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2BAD289" w14:textId="77777777" w:rsidR="00A131B6" w:rsidRPr="00D9730B" w:rsidRDefault="00A131B6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Flow rate Range</w:t>
            </w:r>
          </w:p>
        </w:tc>
        <w:tc>
          <w:tcPr>
            <w:tcW w:w="1325" w:type="dxa"/>
            <w:vMerge/>
            <w:shd w:val="clear" w:color="auto" w:fill="auto"/>
          </w:tcPr>
          <w:p w14:paraId="642BB92B" w14:textId="77777777" w:rsidR="00A131B6" w:rsidRPr="00D9730B" w:rsidRDefault="00A131B6" w:rsidP="005B4F4B">
            <w:pPr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7C6B99EF" w14:textId="77777777" w:rsidR="00A131B6" w:rsidRPr="00D9730B" w:rsidRDefault="00A131B6" w:rsidP="005B4F4B">
            <w:pPr>
              <w:rPr>
                <w:rFonts w:cs="Arial"/>
              </w:rPr>
            </w:pPr>
          </w:p>
        </w:tc>
      </w:tr>
      <w:tr w:rsidR="005C6111" w:rsidRPr="00D9730B" w14:paraId="575E7E2B" w14:textId="77777777" w:rsidTr="006710EE">
        <w:trPr>
          <w:trHeight w:val="10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7FA22A7E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1177" w:type="dxa"/>
            <w:gridSpan w:val="2"/>
            <w:vMerge w:val="restart"/>
            <w:shd w:val="clear" w:color="auto" w:fill="D9D9D9"/>
          </w:tcPr>
          <w:p w14:paraId="055AF7FA" w14:textId="5448A30C" w:rsidR="005C6111" w:rsidRPr="00D9730B" w:rsidRDefault="005C6111" w:rsidP="005B4F4B">
            <w:pPr>
              <w:pStyle w:val="Footer"/>
              <w:tabs>
                <w:tab w:val="right" w:pos="10620"/>
              </w:tabs>
              <w:spacing w:before="120" w:after="120"/>
              <w:ind w:left="556"/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1</w:t>
            </w:r>
          </w:p>
        </w:tc>
        <w:tc>
          <w:tcPr>
            <w:tcW w:w="1179" w:type="dxa"/>
            <w:gridSpan w:val="2"/>
            <w:shd w:val="clear" w:color="auto" w:fill="D9D9D9"/>
            <w:vAlign w:val="center"/>
          </w:tcPr>
          <w:p w14:paraId="0B453297" w14:textId="7C7BE9C8" w:rsidR="005C6111" w:rsidRPr="00D9730B" w:rsidRDefault="005C6111" w:rsidP="00F81701">
            <w:pPr>
              <w:pStyle w:val="Footer"/>
              <w:tabs>
                <w:tab w:val="clear" w:pos="4320"/>
                <w:tab w:val="clear" w:pos="8640"/>
                <w:tab w:val="right" w:pos="10620"/>
              </w:tabs>
              <w:spacing w:before="120" w:after="120"/>
              <w:ind w:left="-20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500 (min)*</w:t>
            </w:r>
          </w:p>
        </w:tc>
        <w:tc>
          <w:tcPr>
            <w:tcW w:w="308" w:type="dxa"/>
            <w:gridSpan w:val="2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B2866C" w14:textId="3951DA92" w:rsidR="005C6111" w:rsidRPr="00D9730B" w:rsidRDefault="005C6111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X</w:t>
            </w:r>
          </w:p>
        </w:tc>
        <w:tc>
          <w:tcPr>
            <w:tcW w:w="2035" w:type="dxa"/>
            <w:gridSpan w:val="3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3DBC695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313" w:type="dxa"/>
            <w:gridSpan w:val="2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5E2AF4" w14:textId="60F12013" w:rsidR="005C6111" w:rsidRPr="00D9730B" w:rsidRDefault="005C6111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=</w:t>
            </w:r>
          </w:p>
        </w:tc>
        <w:tc>
          <w:tcPr>
            <w:tcW w:w="2250" w:type="dxa"/>
            <w:gridSpan w:val="2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24A2B0FA" w14:textId="77777777" w:rsidR="005C6111" w:rsidRPr="00D9730B" w:rsidRDefault="005C6111" w:rsidP="005B4F4B">
            <w:pPr>
              <w:pStyle w:val="Footer"/>
              <w:tabs>
                <w:tab w:val="left" w:pos="3431"/>
                <w:tab w:val="right" w:pos="10620"/>
              </w:tabs>
              <w:spacing w:before="120" w:after="120"/>
              <w:ind w:left="821"/>
              <w:jc w:val="right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L/hr (min)</w:t>
            </w:r>
          </w:p>
        </w:tc>
        <w:tc>
          <w:tcPr>
            <w:tcW w:w="1325" w:type="dxa"/>
            <w:vMerge/>
            <w:shd w:val="clear" w:color="auto" w:fill="auto"/>
          </w:tcPr>
          <w:p w14:paraId="106C3499" w14:textId="77777777" w:rsidR="005C6111" w:rsidRPr="00D9730B" w:rsidRDefault="005C6111" w:rsidP="005B4F4B">
            <w:pPr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222A99E4" w14:textId="77777777" w:rsidR="005C6111" w:rsidRPr="00D9730B" w:rsidRDefault="005C6111" w:rsidP="005B4F4B">
            <w:pPr>
              <w:rPr>
                <w:rFonts w:cs="Arial"/>
              </w:rPr>
            </w:pPr>
          </w:p>
        </w:tc>
      </w:tr>
      <w:tr w:rsidR="005C6111" w:rsidRPr="00D9730B" w14:paraId="080BC2B3" w14:textId="77777777" w:rsidTr="006710EE">
        <w:trPr>
          <w:trHeight w:val="10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5F1B1641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1177" w:type="dxa"/>
            <w:gridSpan w:val="2"/>
            <w:vMerge/>
            <w:shd w:val="clear" w:color="auto" w:fill="D9D9D9"/>
          </w:tcPr>
          <w:p w14:paraId="2706A098" w14:textId="77777777" w:rsidR="005C6111" w:rsidRPr="00D9730B" w:rsidRDefault="005C6111" w:rsidP="005B4F4B">
            <w:pPr>
              <w:pStyle w:val="Footer"/>
              <w:tabs>
                <w:tab w:val="right" w:pos="10620"/>
              </w:tabs>
              <w:spacing w:before="120" w:after="120"/>
              <w:ind w:left="556"/>
              <w:jc w:val="both"/>
              <w:rPr>
                <w:rFonts w:cs="Arial"/>
                <w:sz w:val="18"/>
              </w:rPr>
            </w:pPr>
          </w:p>
        </w:tc>
        <w:tc>
          <w:tcPr>
            <w:tcW w:w="1179" w:type="dxa"/>
            <w:gridSpan w:val="2"/>
            <w:shd w:val="clear" w:color="auto" w:fill="D9D9D9"/>
            <w:vAlign w:val="center"/>
          </w:tcPr>
          <w:p w14:paraId="2D31A543" w14:textId="255FA2D5" w:rsidR="005C6111" w:rsidRPr="00D9730B" w:rsidRDefault="005C6111" w:rsidP="00F81701">
            <w:pPr>
              <w:pStyle w:val="Footer"/>
              <w:tabs>
                <w:tab w:val="right" w:pos="10620"/>
              </w:tabs>
              <w:spacing w:before="120" w:after="120"/>
              <w:ind w:left="-11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600 (target)</w:t>
            </w:r>
          </w:p>
        </w:tc>
        <w:tc>
          <w:tcPr>
            <w:tcW w:w="308" w:type="dxa"/>
            <w:gridSpan w:val="2"/>
            <w:vMerge/>
            <w:shd w:val="clear" w:color="auto" w:fill="D9D9D9" w:themeFill="background1" w:themeFillShade="D9"/>
            <w:vAlign w:val="center"/>
          </w:tcPr>
          <w:p w14:paraId="649DD986" w14:textId="4E5B0224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035" w:type="dxa"/>
            <w:gridSpan w:val="3"/>
            <w:vMerge/>
            <w:shd w:val="clear" w:color="auto" w:fill="auto"/>
          </w:tcPr>
          <w:p w14:paraId="16AECFE2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both"/>
              <w:rPr>
                <w:rFonts w:cs="Arial"/>
              </w:rPr>
            </w:pPr>
          </w:p>
        </w:tc>
        <w:tc>
          <w:tcPr>
            <w:tcW w:w="313" w:type="dxa"/>
            <w:gridSpan w:val="2"/>
            <w:vMerge/>
            <w:shd w:val="clear" w:color="auto" w:fill="D9D9D9" w:themeFill="background1" w:themeFillShade="D9"/>
            <w:vAlign w:val="center"/>
          </w:tcPr>
          <w:p w14:paraId="4B69E1A6" w14:textId="6FE5C50D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8028143" w14:textId="77777777" w:rsidR="005C6111" w:rsidRPr="00D9730B" w:rsidRDefault="005C6111" w:rsidP="005B4F4B">
            <w:pPr>
              <w:pStyle w:val="Footer"/>
              <w:tabs>
                <w:tab w:val="left" w:pos="3431"/>
                <w:tab w:val="right" w:pos="10620"/>
              </w:tabs>
              <w:spacing w:before="120" w:after="120"/>
              <w:ind w:left="821"/>
              <w:jc w:val="right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 xml:space="preserve">L/hr </w:t>
            </w:r>
            <w:r w:rsidRPr="00D9730B">
              <w:rPr>
                <w:rFonts w:cs="Arial"/>
                <w:b/>
                <w:sz w:val="18"/>
              </w:rPr>
              <w:t>(target)</w:t>
            </w:r>
          </w:p>
        </w:tc>
        <w:tc>
          <w:tcPr>
            <w:tcW w:w="1325" w:type="dxa"/>
            <w:vMerge/>
            <w:shd w:val="clear" w:color="auto" w:fill="auto"/>
          </w:tcPr>
          <w:p w14:paraId="5325A6A7" w14:textId="77777777" w:rsidR="005C6111" w:rsidRPr="00D9730B" w:rsidRDefault="005C6111" w:rsidP="005B4F4B">
            <w:pPr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6677412A" w14:textId="77777777" w:rsidR="005C6111" w:rsidRPr="00D9730B" w:rsidRDefault="005C6111" w:rsidP="005B4F4B">
            <w:pPr>
              <w:rPr>
                <w:rFonts w:cs="Arial"/>
              </w:rPr>
            </w:pPr>
          </w:p>
        </w:tc>
      </w:tr>
      <w:tr w:rsidR="005C6111" w:rsidRPr="00D9730B" w14:paraId="13FA01FD" w14:textId="77777777" w:rsidTr="006710EE">
        <w:trPr>
          <w:trHeight w:val="10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463909B8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1177" w:type="dxa"/>
            <w:gridSpan w:val="2"/>
            <w:vMerge/>
            <w:shd w:val="clear" w:color="auto" w:fill="D9D9D9"/>
          </w:tcPr>
          <w:p w14:paraId="00FD5909" w14:textId="77777777" w:rsidR="005C6111" w:rsidRPr="00D9730B" w:rsidRDefault="005C6111" w:rsidP="005B4F4B">
            <w:pPr>
              <w:pStyle w:val="Footer"/>
              <w:tabs>
                <w:tab w:val="right" w:pos="10620"/>
              </w:tabs>
              <w:spacing w:before="120" w:after="120"/>
              <w:ind w:left="556"/>
              <w:jc w:val="both"/>
              <w:rPr>
                <w:rFonts w:cs="Arial"/>
                <w:sz w:val="18"/>
              </w:rPr>
            </w:pPr>
          </w:p>
        </w:tc>
        <w:tc>
          <w:tcPr>
            <w:tcW w:w="1179" w:type="dxa"/>
            <w:gridSpan w:val="2"/>
            <w:shd w:val="clear" w:color="auto" w:fill="D9D9D9"/>
            <w:vAlign w:val="center"/>
          </w:tcPr>
          <w:p w14:paraId="1536B6A2" w14:textId="634AD2D0" w:rsidR="005C6111" w:rsidRPr="00D9730B" w:rsidRDefault="005C6111" w:rsidP="00F81701">
            <w:pPr>
              <w:pStyle w:val="Footer"/>
              <w:tabs>
                <w:tab w:val="clear" w:pos="4320"/>
                <w:tab w:val="clear" w:pos="8640"/>
                <w:tab w:val="right" w:pos="10620"/>
              </w:tabs>
              <w:spacing w:before="120" w:after="120"/>
              <w:ind w:left="-290"/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700 (max)</w:t>
            </w:r>
          </w:p>
        </w:tc>
        <w:tc>
          <w:tcPr>
            <w:tcW w:w="308" w:type="dxa"/>
            <w:gridSpan w:val="2"/>
            <w:vMerge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090FB5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035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49AC8F0F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both"/>
              <w:rPr>
                <w:rFonts w:cs="Arial"/>
              </w:rPr>
            </w:pPr>
          </w:p>
        </w:tc>
        <w:tc>
          <w:tcPr>
            <w:tcW w:w="313" w:type="dxa"/>
            <w:gridSpan w:val="2"/>
            <w:vMerge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F91979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E532DCC" w14:textId="77777777" w:rsidR="005C6111" w:rsidRPr="00D9730B" w:rsidRDefault="005C6111" w:rsidP="005B4F4B">
            <w:pPr>
              <w:pStyle w:val="Footer"/>
              <w:tabs>
                <w:tab w:val="left" w:pos="3431"/>
                <w:tab w:val="right" w:pos="10620"/>
              </w:tabs>
              <w:spacing w:before="120" w:after="120"/>
              <w:ind w:left="821"/>
              <w:jc w:val="right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L/hr (max)</w:t>
            </w:r>
          </w:p>
        </w:tc>
        <w:tc>
          <w:tcPr>
            <w:tcW w:w="1325" w:type="dxa"/>
            <w:vMerge/>
            <w:shd w:val="clear" w:color="auto" w:fill="auto"/>
          </w:tcPr>
          <w:p w14:paraId="7810A1E1" w14:textId="77777777" w:rsidR="005C6111" w:rsidRPr="00D9730B" w:rsidRDefault="005C6111" w:rsidP="005B4F4B">
            <w:pPr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311F2C7A" w14:textId="77777777" w:rsidR="005C6111" w:rsidRPr="00D9730B" w:rsidRDefault="005C6111" w:rsidP="005B4F4B">
            <w:pPr>
              <w:rPr>
                <w:rFonts w:cs="Arial"/>
              </w:rPr>
            </w:pPr>
          </w:p>
        </w:tc>
      </w:tr>
      <w:tr w:rsidR="005C6111" w:rsidRPr="00D9730B" w14:paraId="4CEDB3F7" w14:textId="77777777" w:rsidTr="006710EE">
        <w:trPr>
          <w:trHeight w:val="10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792B0D31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1177" w:type="dxa"/>
            <w:gridSpan w:val="2"/>
            <w:vMerge w:val="restart"/>
            <w:shd w:val="clear" w:color="auto" w:fill="D9D9D9"/>
          </w:tcPr>
          <w:p w14:paraId="3DDD40EF" w14:textId="793E9CAF" w:rsidR="005C6111" w:rsidRPr="00D9730B" w:rsidRDefault="005C6111" w:rsidP="005B4F4B">
            <w:pPr>
              <w:pStyle w:val="Footer"/>
              <w:tabs>
                <w:tab w:val="right" w:pos="10620"/>
              </w:tabs>
              <w:spacing w:before="120" w:after="120"/>
              <w:ind w:left="556"/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2</w:t>
            </w:r>
          </w:p>
        </w:tc>
        <w:tc>
          <w:tcPr>
            <w:tcW w:w="1179" w:type="dxa"/>
            <w:gridSpan w:val="2"/>
            <w:shd w:val="clear" w:color="auto" w:fill="D9D9D9"/>
          </w:tcPr>
          <w:p w14:paraId="03A5F92E" w14:textId="5DE2514C" w:rsidR="005C6111" w:rsidRPr="00D9730B" w:rsidRDefault="005C6111" w:rsidP="00F81701">
            <w:pPr>
              <w:pStyle w:val="Footer"/>
              <w:tabs>
                <w:tab w:val="clear" w:pos="4320"/>
                <w:tab w:val="clear" w:pos="8640"/>
                <w:tab w:val="right" w:pos="10620"/>
              </w:tabs>
              <w:spacing w:before="120" w:after="120"/>
              <w:ind w:left="-20"/>
              <w:jc w:val="both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500 (min)*</w:t>
            </w:r>
          </w:p>
        </w:tc>
        <w:tc>
          <w:tcPr>
            <w:tcW w:w="308" w:type="dxa"/>
            <w:gridSpan w:val="2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550E3D" w14:textId="43FB5158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X</w:t>
            </w:r>
          </w:p>
        </w:tc>
        <w:tc>
          <w:tcPr>
            <w:tcW w:w="2035" w:type="dxa"/>
            <w:gridSpan w:val="3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70FFA4D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313" w:type="dxa"/>
            <w:gridSpan w:val="2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022209" w14:textId="7403E23E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=</w:t>
            </w:r>
          </w:p>
        </w:tc>
        <w:tc>
          <w:tcPr>
            <w:tcW w:w="2250" w:type="dxa"/>
            <w:gridSpan w:val="2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6BE06060" w14:textId="77777777" w:rsidR="005C6111" w:rsidRPr="00D9730B" w:rsidRDefault="005C6111" w:rsidP="005B4F4B">
            <w:pPr>
              <w:pStyle w:val="Footer"/>
              <w:tabs>
                <w:tab w:val="left" w:pos="3431"/>
                <w:tab w:val="right" w:pos="10620"/>
              </w:tabs>
              <w:spacing w:before="120" w:after="120"/>
              <w:ind w:left="821"/>
              <w:jc w:val="right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L/hr (min)</w:t>
            </w:r>
          </w:p>
        </w:tc>
        <w:tc>
          <w:tcPr>
            <w:tcW w:w="1325" w:type="dxa"/>
            <w:vMerge w:val="restart"/>
            <w:shd w:val="clear" w:color="auto" w:fill="auto"/>
          </w:tcPr>
          <w:p w14:paraId="19DE2A0E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320" w:type="dxa"/>
            <w:vMerge w:val="restart"/>
            <w:tcBorders>
              <w:right w:val="single" w:sz="6" w:space="0" w:color="auto"/>
            </w:tcBorders>
            <w:shd w:val="clear" w:color="auto" w:fill="auto"/>
          </w:tcPr>
          <w:p w14:paraId="7B001334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5C6111" w:rsidRPr="00D9730B" w14:paraId="716E6226" w14:textId="77777777" w:rsidTr="006710EE">
        <w:trPr>
          <w:trHeight w:val="10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561DF128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1177" w:type="dxa"/>
            <w:gridSpan w:val="2"/>
            <w:vMerge/>
            <w:shd w:val="clear" w:color="auto" w:fill="D9D9D9"/>
          </w:tcPr>
          <w:p w14:paraId="6961C436" w14:textId="77777777" w:rsidR="005C6111" w:rsidRPr="00D9730B" w:rsidRDefault="005C6111" w:rsidP="005B4F4B">
            <w:pPr>
              <w:pStyle w:val="Footer"/>
              <w:tabs>
                <w:tab w:val="right" w:pos="10620"/>
              </w:tabs>
              <w:spacing w:before="120" w:after="120"/>
              <w:ind w:left="556"/>
              <w:jc w:val="both"/>
              <w:rPr>
                <w:rFonts w:cs="Arial"/>
                <w:sz w:val="18"/>
              </w:rPr>
            </w:pPr>
          </w:p>
        </w:tc>
        <w:tc>
          <w:tcPr>
            <w:tcW w:w="1179" w:type="dxa"/>
            <w:gridSpan w:val="2"/>
            <w:shd w:val="clear" w:color="auto" w:fill="D9D9D9"/>
          </w:tcPr>
          <w:p w14:paraId="55B970FC" w14:textId="60F68DFC" w:rsidR="005C6111" w:rsidRPr="00D9730B" w:rsidRDefault="005C6111" w:rsidP="00F81701">
            <w:pPr>
              <w:pStyle w:val="Footer"/>
              <w:tabs>
                <w:tab w:val="right" w:pos="10620"/>
              </w:tabs>
              <w:spacing w:before="120" w:after="120"/>
              <w:ind w:left="-20"/>
              <w:jc w:val="both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600 (target)</w:t>
            </w:r>
          </w:p>
        </w:tc>
        <w:tc>
          <w:tcPr>
            <w:tcW w:w="308" w:type="dxa"/>
            <w:gridSpan w:val="2"/>
            <w:vMerge/>
            <w:shd w:val="clear" w:color="auto" w:fill="D9D9D9" w:themeFill="background1" w:themeFillShade="D9"/>
            <w:vAlign w:val="center"/>
          </w:tcPr>
          <w:p w14:paraId="46304B23" w14:textId="3DDF4863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035" w:type="dxa"/>
            <w:gridSpan w:val="3"/>
            <w:vMerge/>
            <w:shd w:val="clear" w:color="auto" w:fill="auto"/>
          </w:tcPr>
          <w:p w14:paraId="45BF6484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both"/>
              <w:rPr>
                <w:rFonts w:cs="Arial"/>
              </w:rPr>
            </w:pPr>
          </w:p>
        </w:tc>
        <w:tc>
          <w:tcPr>
            <w:tcW w:w="313" w:type="dxa"/>
            <w:gridSpan w:val="2"/>
            <w:vMerge/>
            <w:shd w:val="clear" w:color="auto" w:fill="D9D9D9" w:themeFill="background1" w:themeFillShade="D9"/>
            <w:vAlign w:val="center"/>
          </w:tcPr>
          <w:p w14:paraId="5A7FFDE2" w14:textId="49E1AC52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B3BB073" w14:textId="77777777" w:rsidR="005C6111" w:rsidRPr="00D9730B" w:rsidRDefault="005C6111" w:rsidP="005B4F4B">
            <w:pPr>
              <w:pStyle w:val="Footer"/>
              <w:tabs>
                <w:tab w:val="left" w:pos="3431"/>
                <w:tab w:val="right" w:pos="10620"/>
              </w:tabs>
              <w:spacing w:before="120" w:after="120"/>
              <w:ind w:left="821"/>
              <w:jc w:val="right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 xml:space="preserve">L/hr </w:t>
            </w:r>
            <w:r w:rsidRPr="00D9730B">
              <w:rPr>
                <w:rFonts w:cs="Arial"/>
                <w:b/>
                <w:sz w:val="18"/>
              </w:rPr>
              <w:t>(target)</w:t>
            </w:r>
          </w:p>
        </w:tc>
        <w:tc>
          <w:tcPr>
            <w:tcW w:w="1325" w:type="dxa"/>
            <w:vMerge/>
            <w:shd w:val="clear" w:color="auto" w:fill="auto"/>
          </w:tcPr>
          <w:p w14:paraId="3BED1474" w14:textId="77777777" w:rsidR="005C6111" w:rsidRPr="00D9730B" w:rsidRDefault="005C6111" w:rsidP="005B4F4B">
            <w:pPr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1136768B" w14:textId="77777777" w:rsidR="005C6111" w:rsidRPr="00D9730B" w:rsidRDefault="005C6111" w:rsidP="005B4F4B">
            <w:pPr>
              <w:rPr>
                <w:rFonts w:cs="Arial"/>
              </w:rPr>
            </w:pPr>
          </w:p>
        </w:tc>
      </w:tr>
      <w:tr w:rsidR="005C6111" w:rsidRPr="00D9730B" w14:paraId="114AE803" w14:textId="77777777" w:rsidTr="006710EE">
        <w:trPr>
          <w:trHeight w:val="10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32B839BA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1177" w:type="dxa"/>
            <w:gridSpan w:val="2"/>
            <w:vMerge/>
            <w:tcBorders>
              <w:bottom w:val="single" w:sz="6" w:space="0" w:color="auto"/>
            </w:tcBorders>
            <w:shd w:val="clear" w:color="auto" w:fill="D9D9D9"/>
          </w:tcPr>
          <w:p w14:paraId="42D5B786" w14:textId="77777777" w:rsidR="005C6111" w:rsidRPr="00D9730B" w:rsidRDefault="005C6111" w:rsidP="005B4F4B">
            <w:pPr>
              <w:pStyle w:val="Footer"/>
              <w:tabs>
                <w:tab w:val="clear" w:pos="4320"/>
                <w:tab w:val="clear" w:pos="8640"/>
                <w:tab w:val="right" w:pos="10620"/>
              </w:tabs>
              <w:spacing w:before="120" w:after="120"/>
              <w:ind w:left="556"/>
              <w:jc w:val="both"/>
              <w:rPr>
                <w:rFonts w:cs="Arial"/>
                <w:sz w:val="18"/>
              </w:rPr>
            </w:pPr>
          </w:p>
        </w:tc>
        <w:tc>
          <w:tcPr>
            <w:tcW w:w="1179" w:type="dxa"/>
            <w:gridSpan w:val="2"/>
            <w:tcBorders>
              <w:bottom w:val="single" w:sz="6" w:space="0" w:color="auto"/>
            </w:tcBorders>
            <w:shd w:val="clear" w:color="auto" w:fill="D9D9D9"/>
          </w:tcPr>
          <w:p w14:paraId="608B5A07" w14:textId="040C9BDF" w:rsidR="005C6111" w:rsidRPr="00D9730B" w:rsidRDefault="005C6111" w:rsidP="00F81701">
            <w:pPr>
              <w:pStyle w:val="Footer"/>
              <w:tabs>
                <w:tab w:val="clear" w:pos="4320"/>
                <w:tab w:val="clear" w:pos="8640"/>
                <w:tab w:val="right" w:pos="10620"/>
              </w:tabs>
              <w:spacing w:before="120" w:after="120"/>
              <w:ind w:left="-20"/>
              <w:jc w:val="both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700 (max)</w:t>
            </w:r>
          </w:p>
        </w:tc>
        <w:tc>
          <w:tcPr>
            <w:tcW w:w="308" w:type="dxa"/>
            <w:gridSpan w:val="2"/>
            <w:vMerge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D09A6FE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035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5658400E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both"/>
              <w:rPr>
                <w:rFonts w:cs="Arial"/>
              </w:rPr>
            </w:pPr>
          </w:p>
        </w:tc>
        <w:tc>
          <w:tcPr>
            <w:tcW w:w="313" w:type="dxa"/>
            <w:gridSpan w:val="2"/>
            <w:vMerge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29E3480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spacing w:after="60"/>
              <w:jc w:val="center"/>
              <w:rPr>
                <w:rFonts w:cs="Arial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A50DD0D" w14:textId="77777777" w:rsidR="005C6111" w:rsidRPr="00D9730B" w:rsidRDefault="005C6111" w:rsidP="005B4F4B">
            <w:pPr>
              <w:pStyle w:val="Footer"/>
              <w:tabs>
                <w:tab w:val="left" w:pos="3431"/>
                <w:tab w:val="right" w:pos="10620"/>
              </w:tabs>
              <w:spacing w:before="120" w:after="120"/>
              <w:ind w:left="821"/>
              <w:jc w:val="right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L/hr (max)</w:t>
            </w:r>
          </w:p>
        </w:tc>
        <w:tc>
          <w:tcPr>
            <w:tcW w:w="1325" w:type="dxa"/>
            <w:vMerge/>
            <w:shd w:val="clear" w:color="auto" w:fill="auto"/>
          </w:tcPr>
          <w:p w14:paraId="6B3D31A8" w14:textId="77777777" w:rsidR="005C6111" w:rsidRPr="00D9730B" w:rsidRDefault="005C6111" w:rsidP="005B4F4B">
            <w:pPr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25A6F67D" w14:textId="77777777" w:rsidR="005C6111" w:rsidRPr="00D9730B" w:rsidRDefault="005C6111" w:rsidP="005B4F4B">
            <w:pPr>
              <w:rPr>
                <w:rFonts w:cs="Arial"/>
              </w:rPr>
            </w:pPr>
          </w:p>
        </w:tc>
      </w:tr>
      <w:tr w:rsidR="00B2476D" w:rsidRPr="00D9730B" w14:paraId="17696B97" w14:textId="77777777" w:rsidTr="006710EE">
        <w:trPr>
          <w:trHeight w:val="102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01B38353" w14:textId="77777777" w:rsidR="00C82C31" w:rsidRPr="00D9730B" w:rsidRDefault="00C82C3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hanging="360"/>
              <w:jc w:val="both"/>
            </w:pPr>
          </w:p>
        </w:tc>
        <w:tc>
          <w:tcPr>
            <w:tcW w:w="7262" w:type="dxa"/>
            <w:gridSpan w:val="1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EC1BE86" w14:textId="77777777" w:rsidR="00C82C31" w:rsidRPr="00D9730B" w:rsidRDefault="00C82C31" w:rsidP="005B4F4B">
            <w:pPr>
              <w:pStyle w:val="Footer"/>
              <w:tabs>
                <w:tab w:val="left" w:pos="3431"/>
                <w:tab w:val="right" w:pos="10620"/>
              </w:tabs>
              <w:spacing w:before="60" w:after="60" w:line="240" w:lineRule="auto"/>
              <w:ind w:left="14"/>
              <w:rPr>
                <w:rFonts w:cs="Arial"/>
                <w:b/>
                <w:sz w:val="18"/>
                <w:szCs w:val="18"/>
              </w:rPr>
            </w:pPr>
            <w:r w:rsidRPr="00D9730B">
              <w:rPr>
                <w:rFonts w:cs="Arial"/>
                <w:b/>
                <w:sz w:val="18"/>
                <w:szCs w:val="18"/>
              </w:rPr>
              <w:t>* NOR allows for flow rates less than the minimum of 500 LMH if the equipment used is not able to meet the range.</w:t>
            </w:r>
          </w:p>
        </w:tc>
        <w:tc>
          <w:tcPr>
            <w:tcW w:w="1325" w:type="dxa"/>
            <w:vMerge/>
            <w:shd w:val="clear" w:color="auto" w:fill="auto"/>
          </w:tcPr>
          <w:p w14:paraId="49B6FD70" w14:textId="77777777" w:rsidR="00C82C31" w:rsidRPr="00D9730B" w:rsidRDefault="00C82C31" w:rsidP="005B4F4B">
            <w:pPr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0C258B9B" w14:textId="77777777" w:rsidR="00C82C31" w:rsidRPr="00D9730B" w:rsidRDefault="00C82C31" w:rsidP="005B4F4B">
            <w:pPr>
              <w:rPr>
                <w:rFonts w:cs="Arial"/>
              </w:rPr>
            </w:pPr>
          </w:p>
        </w:tc>
      </w:tr>
      <w:tr w:rsidR="00FE616D" w:rsidRPr="00D9730B" w14:paraId="154652EC" w14:textId="77777777" w:rsidTr="00FE616D">
        <w:trPr>
          <w:trHeight w:val="320"/>
          <w:jc w:val="center"/>
        </w:trPr>
        <w:tc>
          <w:tcPr>
            <w:tcW w:w="883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19614D2A" w14:textId="77777777" w:rsidR="00FE616D" w:rsidRPr="00D9730B" w:rsidRDefault="00FE616D" w:rsidP="00F81701">
            <w:pPr>
              <w:pStyle w:val="Heading2"/>
            </w:pPr>
            <w:bookmarkStart w:id="55" w:name="_Ref163723852"/>
          </w:p>
        </w:tc>
        <w:bookmarkEnd w:id="55"/>
        <w:tc>
          <w:tcPr>
            <w:tcW w:w="7262" w:type="dxa"/>
            <w:gridSpan w:val="13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44DA157B" w14:textId="392FF5F4" w:rsidR="00FE616D" w:rsidRPr="00D9730B" w:rsidRDefault="00FE616D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</w:rPr>
            </w:pPr>
            <w:r>
              <w:rPr>
                <w:rFonts w:cs="Arial"/>
              </w:rPr>
              <w:t>Calculate hold-up of the depth filters.</w:t>
            </w:r>
          </w:p>
        </w:tc>
        <w:tc>
          <w:tcPr>
            <w:tcW w:w="1325" w:type="dxa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7D76E59F" w14:textId="3E503FDC" w:rsidR="00FE616D" w:rsidRPr="00D9730B" w:rsidRDefault="00E77025" w:rsidP="005B4F4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14:paraId="55541213" w14:textId="30C0171E" w:rsidR="00FE616D" w:rsidRPr="00D9730B" w:rsidRDefault="00E77025" w:rsidP="005B4F4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842F49" w:rsidRPr="00D9730B" w14:paraId="5B0A2401" w14:textId="77777777" w:rsidTr="00E77025">
        <w:trPr>
          <w:trHeight w:val="98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17A81C64" w14:textId="77777777" w:rsidR="0039235F" w:rsidRPr="00D9730B" w:rsidRDefault="0039235F" w:rsidP="00F81701">
            <w:pPr>
              <w:pStyle w:val="Heading2"/>
            </w:pPr>
          </w:p>
        </w:tc>
        <w:tc>
          <w:tcPr>
            <w:tcW w:w="1210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31A4E795" w14:textId="37D4CB4B" w:rsidR="0039235F" w:rsidRDefault="0039235F" w:rsidP="00AA40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>
              <w:rPr>
                <w:rFonts w:cs="Arial"/>
              </w:rPr>
              <w:t>Day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E55184C" w14:textId="462FBEB0" w:rsidR="0039235F" w:rsidRPr="00AA40D4" w:rsidRDefault="0039235F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AA40D4">
              <w:rPr>
                <w:rFonts w:cs="Arial"/>
                <w:sz w:val="18"/>
                <w:szCs w:val="18"/>
              </w:rPr>
              <w:t>Number of C0HC Filters</w:t>
            </w:r>
            <w:r w:rsidRPr="00AA40D4">
              <w:rPr>
                <w:rFonts w:cs="Arial"/>
                <w:b/>
                <w:sz w:val="18"/>
                <w:szCs w:val="18"/>
              </w:rPr>
              <w:br/>
            </w:r>
            <w:r w:rsidRPr="00AA40D4">
              <w:rPr>
                <w:rFonts w:cs="Arial"/>
                <w:b/>
                <w:bCs/>
                <w:sz w:val="18"/>
                <w:szCs w:val="18"/>
              </w:rPr>
              <w:t xml:space="preserve">(Step </w:t>
            </w:r>
            <w:r w:rsidRPr="00AA40D4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AA40D4">
              <w:rPr>
                <w:rFonts w:cs="Arial"/>
                <w:b/>
                <w:bCs/>
                <w:sz w:val="18"/>
                <w:szCs w:val="18"/>
              </w:rPr>
              <w:instrText xml:space="preserve"> REF _Ref494966085 \r \h </w:instrText>
            </w:r>
            <w:r w:rsidRPr="00E77025">
              <w:rPr>
                <w:rFonts w:cs="Arial"/>
                <w:b/>
                <w:bCs/>
                <w:sz w:val="18"/>
                <w:szCs w:val="18"/>
              </w:rPr>
              <w:instrText xml:space="preserve"> \* MERGEFORMAT </w:instrText>
            </w:r>
            <w:r w:rsidRPr="00AA40D4">
              <w:rPr>
                <w:rFonts w:cs="Arial"/>
                <w:b/>
                <w:bCs/>
                <w:sz w:val="18"/>
                <w:szCs w:val="18"/>
              </w:rPr>
            </w:r>
            <w:r w:rsidRPr="00AA40D4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BE21D6">
              <w:rPr>
                <w:rFonts w:cs="Arial"/>
                <w:b/>
                <w:bCs/>
                <w:sz w:val="18"/>
                <w:szCs w:val="18"/>
              </w:rPr>
              <w:t>11.3</w:t>
            </w:r>
            <w:r w:rsidRPr="00AA40D4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Pr="00AA40D4">
              <w:rPr>
                <w:rFonts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92" w:type="dxa"/>
            <w:gridSpan w:val="2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91D4EE" w14:textId="7F548C11" w:rsidR="0039235F" w:rsidRPr="00AA40D4" w:rsidRDefault="0039235F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AA40D4">
              <w:rPr>
                <w:rFonts w:cs="Arial"/>
                <w:sz w:val="18"/>
                <w:szCs w:val="18"/>
              </w:rPr>
              <w:t>X</w:t>
            </w:r>
          </w:p>
        </w:tc>
        <w:tc>
          <w:tcPr>
            <w:tcW w:w="2129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2A28694" w14:textId="1094585A" w:rsidR="0039235F" w:rsidRPr="00AA40D4" w:rsidRDefault="0039235F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AA40D4">
              <w:rPr>
                <w:rFonts w:cs="Arial"/>
                <w:sz w:val="18"/>
                <w:szCs w:val="18"/>
              </w:rPr>
              <w:t>Internal Void Volume of a 1.1m</w:t>
            </w:r>
            <w:r w:rsidRPr="00AA40D4">
              <w:rPr>
                <w:rFonts w:cs="Arial"/>
                <w:sz w:val="18"/>
                <w:szCs w:val="18"/>
                <w:vertAlign w:val="superscript"/>
              </w:rPr>
              <w:t>2</w:t>
            </w:r>
            <w:r w:rsidRPr="00AA40D4">
              <w:rPr>
                <w:rFonts w:cs="Arial"/>
                <w:sz w:val="18"/>
                <w:szCs w:val="18"/>
              </w:rPr>
              <w:t xml:space="preserve"> </w:t>
            </w:r>
            <w:r w:rsidRPr="00E77025">
              <w:rPr>
                <w:rFonts w:cs="Arial"/>
                <w:sz w:val="18"/>
                <w:szCs w:val="18"/>
              </w:rPr>
              <w:t>C</w:t>
            </w:r>
            <w:r w:rsidRPr="00AA40D4">
              <w:rPr>
                <w:rFonts w:cs="Arial"/>
                <w:sz w:val="18"/>
                <w:szCs w:val="18"/>
              </w:rPr>
              <w:t>0HC Depth Filter</w:t>
            </w:r>
          </w:p>
        </w:tc>
        <w:tc>
          <w:tcPr>
            <w:tcW w:w="301" w:type="dxa"/>
            <w:gridSpan w:val="2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11A6A0" w14:textId="67685FF8" w:rsidR="0039235F" w:rsidRPr="00AA40D4" w:rsidRDefault="0039235F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AA40D4">
              <w:rPr>
                <w:rFonts w:cs="Arial"/>
                <w:sz w:val="18"/>
                <w:szCs w:val="18"/>
              </w:rPr>
              <w:t>=</w:t>
            </w:r>
          </w:p>
        </w:tc>
        <w:tc>
          <w:tcPr>
            <w:tcW w:w="2120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755E0C0" w14:textId="6E9AF02B" w:rsidR="0039235F" w:rsidRPr="00AA40D4" w:rsidRDefault="0039235F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E77025">
              <w:rPr>
                <w:rFonts w:cs="Arial"/>
                <w:sz w:val="18"/>
                <w:szCs w:val="18"/>
              </w:rPr>
              <w:t>Hold-Up Volume of Installed Depth Filters</w:t>
            </w:r>
          </w:p>
        </w:tc>
        <w:tc>
          <w:tcPr>
            <w:tcW w:w="1325" w:type="dxa"/>
            <w:vMerge/>
            <w:shd w:val="clear" w:color="auto" w:fill="auto"/>
          </w:tcPr>
          <w:p w14:paraId="249BF6F9" w14:textId="77777777" w:rsidR="0039235F" w:rsidRPr="00D9730B" w:rsidRDefault="0039235F" w:rsidP="005B4F4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0E5E8467" w14:textId="77777777" w:rsidR="0039235F" w:rsidRPr="00D9730B" w:rsidRDefault="0039235F" w:rsidP="005B4F4B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39235F" w:rsidRPr="00D9730B" w14:paraId="48081B1A" w14:textId="77777777" w:rsidTr="00B33DD4">
        <w:trPr>
          <w:trHeight w:val="651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3BC21734" w14:textId="77777777" w:rsidR="0039235F" w:rsidRPr="00D9730B" w:rsidRDefault="0039235F" w:rsidP="00F81701">
            <w:pPr>
              <w:pStyle w:val="Heading2"/>
            </w:pPr>
          </w:p>
        </w:tc>
        <w:tc>
          <w:tcPr>
            <w:tcW w:w="1210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692A8255" w14:textId="32EA0DCA" w:rsidR="0039235F" w:rsidRDefault="0039235F" w:rsidP="00AA40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ED6E03B" w14:textId="77777777" w:rsidR="0039235F" w:rsidRDefault="0039235F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</w:rPr>
            </w:pPr>
          </w:p>
        </w:tc>
        <w:tc>
          <w:tcPr>
            <w:tcW w:w="292" w:type="dxa"/>
            <w:gridSpan w:val="2"/>
            <w:vMerge/>
            <w:shd w:val="clear" w:color="auto" w:fill="auto"/>
          </w:tcPr>
          <w:p w14:paraId="3464F9BF" w14:textId="77777777" w:rsidR="0039235F" w:rsidRDefault="0039235F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20CDE4B6" w14:textId="22F7BD92" w:rsidR="0039235F" w:rsidRDefault="00B92A47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>
              <w:rPr>
                <w:rFonts w:cs="Arial"/>
              </w:rPr>
              <w:t>10.3 L</w:t>
            </w:r>
          </w:p>
        </w:tc>
        <w:tc>
          <w:tcPr>
            <w:tcW w:w="301" w:type="dxa"/>
            <w:gridSpan w:val="2"/>
            <w:vMerge/>
            <w:shd w:val="clear" w:color="auto" w:fill="auto"/>
          </w:tcPr>
          <w:p w14:paraId="15CBE92B" w14:textId="77777777" w:rsidR="0039235F" w:rsidRDefault="0039235F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2000EB5A" w14:textId="0900343B" w:rsidR="0039235F" w:rsidRDefault="00B33DD4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1325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E519DC8" w14:textId="77777777" w:rsidR="0039235F" w:rsidRPr="00D9730B" w:rsidRDefault="0039235F" w:rsidP="005B4F4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20" w:type="dxa"/>
            <w:vMerge/>
            <w:tcBorders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C1EE36F" w14:textId="77777777" w:rsidR="0039235F" w:rsidRPr="00D9730B" w:rsidRDefault="0039235F" w:rsidP="005B4F4B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39235F" w:rsidRPr="00D9730B" w14:paraId="6D4D0BCD" w14:textId="77777777" w:rsidTr="00B33DD4">
        <w:trPr>
          <w:trHeight w:val="615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7A047EFF" w14:textId="77777777" w:rsidR="0039235F" w:rsidRPr="00D9730B" w:rsidRDefault="0039235F" w:rsidP="00F81701">
            <w:pPr>
              <w:pStyle w:val="Heading2"/>
            </w:pPr>
          </w:p>
        </w:tc>
        <w:tc>
          <w:tcPr>
            <w:tcW w:w="1210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41962F5A" w14:textId="66D901DF" w:rsidR="0039235F" w:rsidRDefault="0039235F" w:rsidP="00AA40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9A36CE8" w14:textId="77777777" w:rsidR="0039235F" w:rsidRDefault="0039235F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</w:rPr>
            </w:pPr>
          </w:p>
        </w:tc>
        <w:tc>
          <w:tcPr>
            <w:tcW w:w="292" w:type="dxa"/>
            <w:gridSpan w:val="2"/>
            <w:vMerge/>
            <w:tcBorders>
              <w:bottom w:val="nil"/>
            </w:tcBorders>
            <w:shd w:val="clear" w:color="auto" w:fill="auto"/>
          </w:tcPr>
          <w:p w14:paraId="4D95D89F" w14:textId="77777777" w:rsidR="0039235F" w:rsidRDefault="0039235F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08A42B86" w14:textId="792B8F56" w:rsidR="0039235F" w:rsidRDefault="00B92A47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>
              <w:rPr>
                <w:rFonts w:cs="Arial"/>
              </w:rPr>
              <w:t>10.3 L</w:t>
            </w:r>
          </w:p>
        </w:tc>
        <w:tc>
          <w:tcPr>
            <w:tcW w:w="301" w:type="dxa"/>
            <w:gridSpan w:val="2"/>
            <w:vMerge/>
            <w:tcBorders>
              <w:bottom w:val="nil"/>
            </w:tcBorders>
            <w:shd w:val="clear" w:color="auto" w:fill="auto"/>
          </w:tcPr>
          <w:p w14:paraId="1D266C67" w14:textId="77777777" w:rsidR="0039235F" w:rsidRDefault="0039235F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988F294" w14:textId="67E073C7" w:rsidR="0039235F" w:rsidRDefault="00B33DD4" w:rsidP="00B33D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1325" w:type="dxa"/>
            <w:tcBorders>
              <w:top w:val="single" w:sz="4" w:space="0" w:color="auto"/>
            </w:tcBorders>
            <w:shd w:val="clear" w:color="auto" w:fill="auto"/>
          </w:tcPr>
          <w:p w14:paraId="35CEC7A5" w14:textId="4F637F32" w:rsidR="0039235F" w:rsidRPr="00D9730B" w:rsidRDefault="00E77025" w:rsidP="005B4F4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6" w:space="0" w:color="auto"/>
            </w:tcBorders>
            <w:shd w:val="clear" w:color="auto" w:fill="auto"/>
          </w:tcPr>
          <w:p w14:paraId="58CDE167" w14:textId="27BB99DA" w:rsidR="0039235F" w:rsidRPr="00D9730B" w:rsidRDefault="00E77025" w:rsidP="005B4F4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B2476D" w:rsidRPr="00D9730B" w14:paraId="69131895" w14:textId="77777777" w:rsidTr="006710EE">
        <w:trPr>
          <w:trHeight w:val="345"/>
          <w:jc w:val="center"/>
        </w:trPr>
        <w:tc>
          <w:tcPr>
            <w:tcW w:w="883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42512EC3" w14:textId="77777777" w:rsidR="00C82C31" w:rsidRPr="00D9730B" w:rsidRDefault="00C82C31" w:rsidP="00F81701">
            <w:pPr>
              <w:pStyle w:val="Heading2"/>
            </w:pPr>
            <w:bookmarkStart w:id="56" w:name="_Ref22720217"/>
          </w:p>
        </w:tc>
        <w:bookmarkEnd w:id="56"/>
        <w:tc>
          <w:tcPr>
            <w:tcW w:w="7262" w:type="dxa"/>
            <w:gridSpan w:val="13"/>
            <w:tcBorders>
              <w:top w:val="single" w:sz="6" w:space="0" w:color="auto"/>
              <w:bottom w:val="nil"/>
            </w:tcBorders>
            <w:shd w:val="clear" w:color="auto" w:fill="auto"/>
          </w:tcPr>
          <w:p w14:paraId="3F7BBD71" w14:textId="77777777" w:rsidR="00C82C31" w:rsidRPr="00D9730B" w:rsidRDefault="00C82C31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  <w:b/>
                <w:bCs/>
              </w:rPr>
            </w:pPr>
            <w:r w:rsidRPr="00D9730B">
              <w:rPr>
                <w:rFonts w:cs="Arial"/>
              </w:rPr>
              <w:t xml:space="preserve">Calculate the minimum volume of </w:t>
            </w:r>
            <w:r w:rsidRPr="00D9730B">
              <w:rPr>
                <w:rFonts w:cs="Arial"/>
                <w:b/>
              </w:rPr>
              <w:t xml:space="preserve">WFI </w:t>
            </w:r>
            <w:r w:rsidRPr="00D9730B">
              <w:rPr>
                <w:rFonts w:cs="Arial"/>
              </w:rPr>
              <w:t>to flush the depth filtration units</w:t>
            </w:r>
          </w:p>
        </w:tc>
        <w:tc>
          <w:tcPr>
            <w:tcW w:w="1325" w:type="dxa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091F6049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14:paraId="13BD87E5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5C6111" w:rsidRPr="00D9730B" w14:paraId="50FC5D28" w14:textId="77777777" w:rsidTr="006710EE">
        <w:trPr>
          <w:trHeight w:val="576"/>
          <w:jc w:val="center"/>
        </w:trPr>
        <w:tc>
          <w:tcPr>
            <w:tcW w:w="883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1CA2F568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71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2AD5220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Day</w:t>
            </w:r>
          </w:p>
        </w:tc>
        <w:tc>
          <w:tcPr>
            <w:tcW w:w="1642" w:type="dxa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346A12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WFI Min</w:t>
            </w:r>
          </w:p>
        </w:tc>
        <w:tc>
          <w:tcPr>
            <w:tcW w:w="3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394365" w14:textId="77777777" w:rsidR="00F97A42" w:rsidRDefault="00F97A42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5DDB0629" w14:textId="77777777" w:rsidR="00F97A42" w:rsidRDefault="00F97A42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7BD60336" w14:textId="3FDB5F12" w:rsidR="005C6111" w:rsidRPr="00D9730B" w:rsidRDefault="005C6111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x</w:t>
            </w:r>
          </w:p>
        </w:tc>
        <w:tc>
          <w:tcPr>
            <w:tcW w:w="2035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46242E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Total surface area of C0HC units</w:t>
            </w:r>
          </w:p>
          <w:p w14:paraId="09E6D267" w14:textId="65D0DBEA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b/>
                <w:bCs/>
                <w:sz w:val="18"/>
              </w:rPr>
              <w:t xml:space="preserve">(Step </w:t>
            </w:r>
            <w:r>
              <w:rPr>
                <w:rFonts w:cs="Arial"/>
                <w:b/>
                <w:bCs/>
                <w:sz w:val="18"/>
              </w:rPr>
              <w:fldChar w:fldCharType="begin"/>
            </w:r>
            <w:r>
              <w:rPr>
                <w:rFonts w:cs="Arial"/>
                <w:b/>
                <w:bCs/>
                <w:sz w:val="18"/>
              </w:rPr>
              <w:instrText xml:space="preserve"> REF _Ref22126731 \r \h  \* MERGEFORMAT </w:instrText>
            </w:r>
            <w:r>
              <w:rPr>
                <w:rFonts w:cs="Arial"/>
                <w:b/>
                <w:bCs/>
                <w:sz w:val="18"/>
              </w:rPr>
            </w:r>
            <w:r>
              <w:rPr>
                <w:rFonts w:cs="Arial"/>
                <w:b/>
                <w:bCs/>
                <w:sz w:val="18"/>
              </w:rPr>
              <w:fldChar w:fldCharType="separate"/>
            </w:r>
            <w:r w:rsidR="00BE21D6">
              <w:rPr>
                <w:rFonts w:cs="Arial"/>
                <w:b/>
                <w:bCs/>
                <w:sz w:val="18"/>
              </w:rPr>
              <w:t>11.4</w:t>
            </w:r>
            <w:r>
              <w:rPr>
                <w:rFonts w:cs="Arial"/>
                <w:b/>
                <w:bCs/>
                <w:sz w:val="18"/>
              </w:rPr>
              <w:fldChar w:fldCharType="end"/>
            </w:r>
            <w:r w:rsidRPr="00D9730B">
              <w:rPr>
                <w:rFonts w:cs="Arial"/>
                <w:b/>
                <w:bCs/>
                <w:sz w:val="18"/>
              </w:rPr>
              <w:t>)</w:t>
            </w:r>
          </w:p>
        </w:tc>
        <w:tc>
          <w:tcPr>
            <w:tcW w:w="3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DD5C49" w14:textId="77777777" w:rsidR="00F97A42" w:rsidRDefault="00F97A42" w:rsidP="00F97A42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7825C31B" w14:textId="77777777" w:rsidR="00F97A42" w:rsidRDefault="00F97A42" w:rsidP="00F97A42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77227D26" w14:textId="492A55AE" w:rsidR="00F97A42" w:rsidRPr="00D9730B" w:rsidRDefault="005C6111" w:rsidP="00F97A42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=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12822CE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Minimum WFI flush volume</w:t>
            </w:r>
          </w:p>
        </w:tc>
        <w:tc>
          <w:tcPr>
            <w:tcW w:w="1325" w:type="dxa"/>
            <w:vMerge/>
            <w:shd w:val="clear" w:color="auto" w:fill="auto"/>
          </w:tcPr>
          <w:p w14:paraId="7BCBE005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575E1FF2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</w:p>
        </w:tc>
      </w:tr>
      <w:tr w:rsidR="00426021" w:rsidRPr="00D9730B" w14:paraId="7F05299F" w14:textId="77777777" w:rsidTr="006710EE">
        <w:trPr>
          <w:trHeight w:val="576"/>
          <w:jc w:val="center"/>
        </w:trPr>
        <w:tc>
          <w:tcPr>
            <w:tcW w:w="88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8EA3FD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3626A9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1</w:t>
            </w:r>
          </w:p>
        </w:tc>
        <w:tc>
          <w:tcPr>
            <w:tcW w:w="1642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5DDB6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10</w:t>
            </w:r>
            <w:r>
              <w:rPr>
                <w:rFonts w:cs="Arial"/>
              </w:rPr>
              <w:t>5</w:t>
            </w:r>
            <w:r w:rsidRPr="00D9730B">
              <w:rPr>
                <w:rFonts w:cs="Arial"/>
              </w:rPr>
              <w:t xml:space="preserve"> L/ 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3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C7716D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2035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72210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3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2C293E2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B0174D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L</w:t>
            </w:r>
          </w:p>
        </w:tc>
        <w:tc>
          <w:tcPr>
            <w:tcW w:w="1325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077AA26B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</w:p>
        </w:tc>
        <w:tc>
          <w:tcPr>
            <w:tcW w:w="1320" w:type="dxa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B59441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</w:p>
        </w:tc>
      </w:tr>
      <w:tr w:rsidR="00426021" w:rsidRPr="00D9730B" w14:paraId="0BCBEA56" w14:textId="77777777" w:rsidTr="006710EE">
        <w:trPr>
          <w:trHeight w:val="576"/>
          <w:jc w:val="center"/>
        </w:trPr>
        <w:tc>
          <w:tcPr>
            <w:tcW w:w="88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1AB8D1" w14:textId="77777777" w:rsidR="005C6111" w:rsidRPr="00D9730B" w:rsidRDefault="005C6111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30EDBD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2</w:t>
            </w:r>
          </w:p>
        </w:tc>
        <w:tc>
          <w:tcPr>
            <w:tcW w:w="1642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401D2DE6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3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7699E9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2035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B52D0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  <w:vertAlign w:val="superscript"/>
              </w:rPr>
            </w:pPr>
            <w:r w:rsidRPr="00D9730B">
              <w:rPr>
                <w:rFonts w:cs="Arial"/>
              </w:rPr>
              <w:t>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3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EA4E73B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78B0B" w14:textId="77777777" w:rsidR="005C6111" w:rsidRPr="00D9730B" w:rsidRDefault="005C6111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L</w:t>
            </w:r>
          </w:p>
        </w:tc>
        <w:tc>
          <w:tcPr>
            <w:tcW w:w="1325" w:type="dxa"/>
            <w:tcBorders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5EADD8D8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320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64CAFB" w14:textId="77777777" w:rsidR="005C6111" w:rsidRPr="00D9730B" w:rsidRDefault="005C611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</w:tbl>
    <w:p w14:paraId="3509F2E3" w14:textId="66D7BC25" w:rsidR="00B33DD4" w:rsidRDefault="00B33DD4">
      <w:r>
        <w:br w:type="page"/>
      </w:r>
    </w:p>
    <w:p w14:paraId="7A2C0E58" w14:textId="77777777" w:rsidR="00270494" w:rsidRDefault="00270494"/>
    <w:tbl>
      <w:tblPr>
        <w:tblW w:w="50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85"/>
        <w:gridCol w:w="7"/>
        <w:gridCol w:w="707"/>
        <w:gridCol w:w="915"/>
        <w:gridCol w:w="360"/>
        <w:gridCol w:w="237"/>
        <w:gridCol w:w="31"/>
        <w:gridCol w:w="900"/>
        <w:gridCol w:w="270"/>
        <w:gridCol w:w="204"/>
        <w:gridCol w:w="1146"/>
        <w:gridCol w:w="360"/>
        <w:gridCol w:w="2070"/>
        <w:gridCol w:w="1440"/>
        <w:gridCol w:w="1261"/>
      </w:tblGrid>
      <w:tr w:rsidR="0009483D" w:rsidRPr="00D9730B" w14:paraId="3617B939" w14:textId="77777777" w:rsidTr="00AA40D4">
        <w:trPr>
          <w:trHeight w:val="345"/>
          <w:jc w:val="center"/>
        </w:trPr>
        <w:tc>
          <w:tcPr>
            <w:tcW w:w="885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2C54A5BD" w14:textId="5477F5B6" w:rsidR="0009483D" w:rsidRPr="00D9730B" w:rsidRDefault="0009483D" w:rsidP="00AA40D4">
            <w:pPr>
              <w:pStyle w:val="Heading2"/>
              <w:numPr>
                <w:ilvl w:val="0"/>
                <w:numId w:val="0"/>
              </w:numPr>
            </w:pPr>
            <w:r w:rsidRPr="00D9730B">
              <w:rPr>
                <w:b/>
                <w:bCs/>
              </w:rPr>
              <w:t>Step</w:t>
            </w:r>
          </w:p>
        </w:tc>
        <w:tc>
          <w:tcPr>
            <w:tcW w:w="3631" w:type="dxa"/>
            <w:gridSpan w:val="9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3D83E0DD" w14:textId="191A345E" w:rsidR="0009483D" w:rsidRPr="00D9730B" w:rsidRDefault="0009483D" w:rsidP="00AA40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 w:rsidRPr="00D9730B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3576" w:type="dxa"/>
            <w:gridSpan w:val="3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6671B54" w14:textId="1D57A72F" w:rsidR="0009483D" w:rsidRPr="00D9730B" w:rsidRDefault="0009483D" w:rsidP="00AA40D4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 w:rsidRPr="00D9730B">
              <w:rPr>
                <w:rFonts w:cs="Arial"/>
                <w:b/>
                <w:bCs/>
              </w:rPr>
              <w:t>Results</w:t>
            </w:r>
          </w:p>
        </w:tc>
        <w:tc>
          <w:tcPr>
            <w:tcW w:w="144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C902CEB" w14:textId="46B56FEB" w:rsidR="0009483D" w:rsidRPr="00D9730B" w:rsidRDefault="0009483D" w:rsidP="0009483D">
            <w:pPr>
              <w:jc w:val="center"/>
              <w:rPr>
                <w:rFonts w:cs="Arial"/>
                <w:sz w:val="16"/>
                <w:szCs w:val="16"/>
              </w:rPr>
            </w:pPr>
            <w:r w:rsidRPr="00D9730B">
              <w:rPr>
                <w:rFonts w:cs="Arial"/>
                <w:b/>
                <w:bCs/>
              </w:rPr>
              <w:t>Performed</w:t>
            </w:r>
            <w:r w:rsidRPr="00D9730B">
              <w:rPr>
                <w:rFonts w:cs="Arial"/>
                <w:b/>
                <w:bCs/>
              </w:rPr>
              <w:br/>
              <w:t>by/Date</w:t>
            </w:r>
          </w:p>
        </w:tc>
        <w:tc>
          <w:tcPr>
            <w:tcW w:w="1261" w:type="dxa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18378B" w14:textId="39936CE7" w:rsidR="0009483D" w:rsidRPr="00D9730B" w:rsidRDefault="0009483D" w:rsidP="0009483D">
            <w:pPr>
              <w:jc w:val="center"/>
              <w:rPr>
                <w:rFonts w:cs="Arial"/>
                <w:sz w:val="16"/>
                <w:szCs w:val="16"/>
              </w:rPr>
            </w:pPr>
            <w:r w:rsidRPr="00D9730B">
              <w:rPr>
                <w:rFonts w:cs="Arial"/>
                <w:b/>
                <w:bCs/>
              </w:rPr>
              <w:t>Witnessed by/ Date</w:t>
            </w:r>
          </w:p>
        </w:tc>
      </w:tr>
      <w:tr w:rsidR="00B2476D" w:rsidRPr="00D9730B" w14:paraId="58CEA719" w14:textId="77777777" w:rsidTr="00AA40D4">
        <w:trPr>
          <w:trHeight w:val="345"/>
          <w:jc w:val="center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28E98EFB" w14:textId="77777777" w:rsidR="00C82C31" w:rsidRPr="00D9730B" w:rsidRDefault="00C82C31" w:rsidP="00F81701">
            <w:pPr>
              <w:pStyle w:val="Heading2"/>
            </w:pPr>
            <w:bookmarkStart w:id="57" w:name="_Ref22042561"/>
          </w:p>
        </w:tc>
        <w:bookmarkEnd w:id="57"/>
        <w:tc>
          <w:tcPr>
            <w:tcW w:w="7207" w:type="dxa"/>
            <w:gridSpan w:val="12"/>
            <w:tcBorders>
              <w:top w:val="single" w:sz="6" w:space="0" w:color="auto"/>
              <w:bottom w:val="nil"/>
            </w:tcBorders>
            <w:shd w:val="clear" w:color="auto" w:fill="auto"/>
          </w:tcPr>
          <w:p w14:paraId="231EED54" w14:textId="5A90C7B2" w:rsidR="00C82C31" w:rsidRPr="00D9730B" w:rsidRDefault="00C82C31" w:rsidP="005B4F4B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rPr>
                <w:rFonts w:cs="Arial"/>
                <w:b/>
                <w:bCs/>
              </w:rPr>
            </w:pPr>
            <w:r w:rsidRPr="00D9730B">
              <w:rPr>
                <w:rFonts w:cs="Arial"/>
              </w:rPr>
              <w:t xml:space="preserve">Calculate the minimum volume of </w:t>
            </w:r>
            <w:r w:rsidRPr="00D9730B">
              <w:rPr>
                <w:rFonts w:cs="Arial"/>
                <w:b/>
              </w:rPr>
              <w:t>Equil</w:t>
            </w:r>
            <w:r w:rsidR="00F81701">
              <w:rPr>
                <w:rFonts w:cs="Arial"/>
                <w:b/>
              </w:rPr>
              <w:t>ibration</w:t>
            </w:r>
            <w:r w:rsidRPr="00D9730B">
              <w:rPr>
                <w:rFonts w:cs="Arial"/>
                <w:b/>
              </w:rPr>
              <w:t xml:space="preserve"> Buffer</w:t>
            </w:r>
            <w:r w:rsidR="00F81701">
              <w:rPr>
                <w:rFonts w:cs="Arial"/>
                <w:b/>
              </w:rPr>
              <w:t xml:space="preserve"> (PN </w:t>
            </w:r>
            <w:r w:rsidR="00F81701" w:rsidRPr="00F81701">
              <w:rPr>
                <w:rFonts w:cs="Arial"/>
                <w:b/>
              </w:rPr>
              <w:t>8004949: 50 mM Tris, pH 7.4</w:t>
            </w:r>
            <w:r w:rsidR="00F81701">
              <w:rPr>
                <w:rFonts w:cs="Arial"/>
                <w:b/>
              </w:rPr>
              <w:t>)</w:t>
            </w:r>
            <w:r w:rsidRPr="00D9730B">
              <w:rPr>
                <w:rFonts w:cs="Arial"/>
                <w:b/>
              </w:rPr>
              <w:t xml:space="preserve"> </w:t>
            </w:r>
            <w:r w:rsidRPr="00D9730B">
              <w:rPr>
                <w:rFonts w:cs="Arial"/>
              </w:rPr>
              <w:t>to flush the depth filtration units</w:t>
            </w:r>
          </w:p>
        </w:tc>
        <w:tc>
          <w:tcPr>
            <w:tcW w:w="1440" w:type="dxa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7483878E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261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14:paraId="74F43CD5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842F49" w:rsidRPr="00D9730B" w14:paraId="2132E24C" w14:textId="77777777" w:rsidTr="0091745E">
        <w:trPr>
          <w:trHeight w:val="576"/>
          <w:jc w:val="center"/>
        </w:trPr>
        <w:tc>
          <w:tcPr>
            <w:tcW w:w="885" w:type="dxa"/>
            <w:vMerge/>
            <w:tcBorders>
              <w:left w:val="single" w:sz="6" w:space="0" w:color="auto"/>
            </w:tcBorders>
            <w:shd w:val="clear" w:color="auto" w:fill="auto"/>
          </w:tcPr>
          <w:p w14:paraId="0AED3D55" w14:textId="77777777" w:rsidR="00D773DD" w:rsidRPr="00D9730B" w:rsidRDefault="00D773DD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71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A5691C9" w14:textId="70B6BB8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Day</w:t>
            </w:r>
          </w:p>
        </w:tc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23B6CA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Buffer</w:t>
            </w:r>
            <w:r w:rsidRPr="00D9730B">
              <w:rPr>
                <w:rFonts w:cs="Arial"/>
                <w:sz w:val="18"/>
              </w:rPr>
              <w:t xml:space="preserve"> Min</w:t>
            </w:r>
          </w:p>
        </w:tc>
        <w:tc>
          <w:tcPr>
            <w:tcW w:w="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96AFF" w14:textId="77777777" w:rsidR="00D773DD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0E88A095" w14:textId="77777777" w:rsidR="00D773DD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53285D5D" w14:textId="791AA714" w:rsidR="00D773DD" w:rsidRPr="00D9730B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x</w:t>
            </w:r>
          </w:p>
        </w:tc>
        <w:tc>
          <w:tcPr>
            <w:tcW w:w="11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E92ADE6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>Total surface area of C0HC units</w:t>
            </w:r>
          </w:p>
          <w:p w14:paraId="6C2626B8" w14:textId="223B31A4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b/>
                <w:bCs/>
                <w:sz w:val="18"/>
              </w:rPr>
              <w:t xml:space="preserve">(Step </w:t>
            </w:r>
            <w:r>
              <w:rPr>
                <w:rFonts w:cs="Arial"/>
                <w:b/>
                <w:bCs/>
                <w:sz w:val="18"/>
              </w:rPr>
              <w:fldChar w:fldCharType="begin"/>
            </w:r>
            <w:r>
              <w:rPr>
                <w:rFonts w:cs="Arial"/>
                <w:b/>
                <w:bCs/>
                <w:sz w:val="18"/>
              </w:rPr>
              <w:instrText xml:space="preserve"> REF _Ref22126731 \r \h  \* MERGEFORMAT </w:instrText>
            </w:r>
            <w:r>
              <w:rPr>
                <w:rFonts w:cs="Arial"/>
                <w:b/>
                <w:bCs/>
                <w:sz w:val="18"/>
              </w:rPr>
            </w:r>
            <w:r>
              <w:rPr>
                <w:rFonts w:cs="Arial"/>
                <w:b/>
                <w:bCs/>
                <w:sz w:val="18"/>
              </w:rPr>
              <w:fldChar w:fldCharType="separate"/>
            </w:r>
            <w:r w:rsidR="00BE21D6">
              <w:rPr>
                <w:rFonts w:cs="Arial"/>
                <w:b/>
                <w:bCs/>
                <w:sz w:val="18"/>
              </w:rPr>
              <w:t>11.4</w:t>
            </w:r>
            <w:r>
              <w:rPr>
                <w:rFonts w:cs="Arial"/>
                <w:b/>
                <w:bCs/>
                <w:sz w:val="18"/>
              </w:rPr>
              <w:fldChar w:fldCharType="end"/>
            </w:r>
            <w:r w:rsidRPr="00D9730B">
              <w:rPr>
                <w:rFonts w:cs="Arial"/>
                <w:b/>
                <w:bCs/>
                <w:sz w:val="18"/>
              </w:rPr>
              <w:t>)</w:t>
            </w:r>
          </w:p>
        </w:tc>
        <w:tc>
          <w:tcPr>
            <w:tcW w:w="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B717E" w14:textId="77777777" w:rsidR="00D773DD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0117F465" w14:textId="77777777" w:rsidR="00D773DD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213D9D28" w14:textId="17966E73" w:rsidR="00D773DD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+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01217" w14:textId="25AFCD65" w:rsidR="00D773DD" w:rsidRPr="00AA40D4" w:rsidRDefault="00202213" w:rsidP="00AB7E0F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Hold-Up Volume of Installed Depth </w:t>
            </w:r>
            <w:r w:rsidR="00F84722">
              <w:rPr>
                <w:rFonts w:cs="Arial"/>
                <w:sz w:val="18"/>
                <w:szCs w:val="18"/>
              </w:rPr>
              <w:t>Filters (</w:t>
            </w:r>
            <w:r w:rsidR="00F84722" w:rsidRPr="00AA40D4">
              <w:rPr>
                <w:rFonts w:cs="Arial"/>
                <w:b/>
                <w:bCs/>
                <w:sz w:val="18"/>
                <w:szCs w:val="18"/>
              </w:rPr>
              <w:t xml:space="preserve">Step </w:t>
            </w:r>
            <w:r w:rsidR="00F84722" w:rsidRPr="00AA40D4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="00F84722" w:rsidRPr="00AA40D4">
              <w:rPr>
                <w:rFonts w:cs="Arial"/>
                <w:b/>
                <w:bCs/>
                <w:sz w:val="18"/>
                <w:szCs w:val="18"/>
              </w:rPr>
              <w:instrText xml:space="preserve"> REF _Ref163723852 \r \h </w:instrText>
            </w:r>
            <w:r w:rsidR="00F84722">
              <w:rPr>
                <w:rFonts w:cs="Arial"/>
                <w:b/>
                <w:bCs/>
                <w:sz w:val="18"/>
                <w:szCs w:val="18"/>
              </w:rPr>
              <w:instrText xml:space="preserve"> \* MERGEFORMAT </w:instrText>
            </w:r>
            <w:r w:rsidR="00F84722" w:rsidRPr="00AA40D4">
              <w:rPr>
                <w:rFonts w:cs="Arial"/>
                <w:b/>
                <w:bCs/>
                <w:sz w:val="18"/>
                <w:szCs w:val="18"/>
              </w:rPr>
            </w:r>
            <w:r w:rsidR="00F84722" w:rsidRPr="00AA40D4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BE21D6">
              <w:rPr>
                <w:rFonts w:cs="Arial"/>
                <w:b/>
                <w:bCs/>
                <w:sz w:val="18"/>
                <w:szCs w:val="18"/>
              </w:rPr>
              <w:t>11.6</w:t>
            </w:r>
            <w:r w:rsidR="00F84722" w:rsidRPr="00AA40D4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="00F84722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3A53E3" w14:textId="77777777" w:rsidR="00D773DD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7A6D669C" w14:textId="77777777" w:rsidR="00D773DD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  <w:p w14:paraId="0EA85CB4" w14:textId="3B81B79A" w:rsidR="00D773DD" w:rsidRPr="00D9730B" w:rsidRDefault="00D773DD" w:rsidP="005C6111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=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BF9229B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  <w:sz w:val="18"/>
              </w:rPr>
            </w:pPr>
            <w:r w:rsidRPr="00D9730B">
              <w:rPr>
                <w:rFonts w:cs="Arial"/>
                <w:sz w:val="18"/>
              </w:rPr>
              <w:t xml:space="preserve">Minimum </w:t>
            </w:r>
            <w:r>
              <w:rPr>
                <w:rFonts w:cs="Arial"/>
                <w:sz w:val="18"/>
              </w:rPr>
              <w:t>Buffer</w:t>
            </w:r>
            <w:r w:rsidRPr="00D9730B">
              <w:rPr>
                <w:rFonts w:cs="Arial"/>
                <w:sz w:val="18"/>
              </w:rPr>
              <w:t xml:space="preserve"> flush volume</w:t>
            </w:r>
          </w:p>
        </w:tc>
        <w:tc>
          <w:tcPr>
            <w:tcW w:w="1440" w:type="dxa"/>
            <w:vMerge/>
            <w:shd w:val="clear" w:color="auto" w:fill="auto"/>
          </w:tcPr>
          <w:p w14:paraId="4FB17D82" w14:textId="77777777" w:rsidR="00D773DD" w:rsidRPr="00D9730B" w:rsidRDefault="00D773DD" w:rsidP="005B4F4B">
            <w:pPr>
              <w:jc w:val="center"/>
              <w:rPr>
                <w:rFonts w:cs="Arial"/>
              </w:rPr>
            </w:pPr>
          </w:p>
        </w:tc>
        <w:tc>
          <w:tcPr>
            <w:tcW w:w="1261" w:type="dxa"/>
            <w:vMerge/>
            <w:tcBorders>
              <w:right w:val="single" w:sz="6" w:space="0" w:color="auto"/>
            </w:tcBorders>
            <w:shd w:val="clear" w:color="auto" w:fill="auto"/>
          </w:tcPr>
          <w:p w14:paraId="6728BEF6" w14:textId="77777777" w:rsidR="00D773DD" w:rsidRPr="00D9730B" w:rsidRDefault="00D773DD" w:rsidP="005B4F4B">
            <w:pPr>
              <w:jc w:val="center"/>
              <w:rPr>
                <w:rFonts w:cs="Arial"/>
              </w:rPr>
            </w:pPr>
          </w:p>
        </w:tc>
      </w:tr>
      <w:tr w:rsidR="00B047DD" w:rsidRPr="00D9730B" w14:paraId="3B99D481" w14:textId="77777777" w:rsidTr="0091745E">
        <w:trPr>
          <w:trHeight w:val="576"/>
          <w:jc w:val="center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204BE9" w14:textId="77777777" w:rsidR="00D773DD" w:rsidRPr="00D9730B" w:rsidRDefault="00D773DD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7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A0CFC5D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1</w:t>
            </w:r>
          </w:p>
        </w:tc>
        <w:tc>
          <w:tcPr>
            <w:tcW w:w="91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A6A01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30</w:t>
            </w:r>
            <w:r w:rsidRPr="00D9730B">
              <w:rPr>
                <w:rFonts w:cs="Arial"/>
              </w:rPr>
              <w:t xml:space="preserve"> L/ 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01899F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11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969E8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76BDB5E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5FD254" w14:textId="5C35F42B" w:rsidR="00D773DD" w:rsidRPr="00D9730B" w:rsidRDefault="008226E0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930DE9F" w14:textId="1C707C5E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D93E78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L</w:t>
            </w:r>
          </w:p>
        </w:tc>
        <w:tc>
          <w:tcPr>
            <w:tcW w:w="1440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733E7116" w14:textId="77777777" w:rsidR="00D773DD" w:rsidRPr="00D9730B" w:rsidRDefault="00D773DD" w:rsidP="005B4F4B">
            <w:pPr>
              <w:jc w:val="center"/>
              <w:rPr>
                <w:rFonts w:cs="Arial"/>
              </w:rPr>
            </w:pPr>
          </w:p>
        </w:tc>
        <w:tc>
          <w:tcPr>
            <w:tcW w:w="1261" w:type="dxa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853D9F" w14:textId="77777777" w:rsidR="00D773DD" w:rsidRPr="00D9730B" w:rsidRDefault="00D773DD" w:rsidP="005B4F4B">
            <w:pPr>
              <w:jc w:val="center"/>
              <w:rPr>
                <w:rFonts w:cs="Arial"/>
              </w:rPr>
            </w:pPr>
          </w:p>
        </w:tc>
      </w:tr>
      <w:tr w:rsidR="00B047DD" w:rsidRPr="00D9730B" w14:paraId="55A904BC" w14:textId="77777777" w:rsidTr="0091745E">
        <w:trPr>
          <w:trHeight w:val="576"/>
          <w:jc w:val="center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7A273E" w14:textId="77777777" w:rsidR="00D773DD" w:rsidRPr="00D9730B" w:rsidRDefault="00D773DD" w:rsidP="00BF75BA">
            <w:pPr>
              <w:pStyle w:val="Heading2"/>
              <w:numPr>
                <w:ilvl w:val="1"/>
                <w:numId w:val="76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7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4028D9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  <w:r w:rsidRPr="00D9730B">
              <w:rPr>
                <w:rFonts w:cs="Arial"/>
              </w:rPr>
              <w:t>2</w:t>
            </w:r>
          </w:p>
        </w:tc>
        <w:tc>
          <w:tcPr>
            <w:tcW w:w="915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C6BF6EE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ECEA19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11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D6846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  <w:vertAlign w:val="superscript"/>
              </w:rPr>
            </w:pPr>
            <w:r w:rsidRPr="00D9730B">
              <w:rPr>
                <w:rFonts w:cs="Arial"/>
              </w:rPr>
              <w:t>m</w:t>
            </w:r>
            <w:r w:rsidRPr="00D9730B">
              <w:rPr>
                <w:rFonts w:cs="Arial"/>
                <w:vertAlign w:val="superscript"/>
              </w:rPr>
              <w:t>2</w:t>
            </w:r>
          </w:p>
        </w:tc>
        <w:tc>
          <w:tcPr>
            <w:tcW w:w="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57657A1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93F929" w14:textId="4BB1E7C0" w:rsidR="00D773DD" w:rsidRPr="00D9730B" w:rsidRDefault="008226E0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BF5F8D5" w14:textId="372E4EDB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7CE15" w14:textId="77777777" w:rsidR="00D773DD" w:rsidRPr="00D9730B" w:rsidRDefault="00D773DD" w:rsidP="005B4F4B">
            <w:pPr>
              <w:pStyle w:val="Footer"/>
              <w:tabs>
                <w:tab w:val="left" w:pos="468"/>
                <w:tab w:val="left" w:pos="980"/>
                <w:tab w:val="left" w:pos="3431"/>
                <w:tab w:val="right" w:pos="10620"/>
              </w:tabs>
              <w:jc w:val="right"/>
              <w:rPr>
                <w:rFonts w:cs="Arial"/>
              </w:rPr>
            </w:pPr>
            <w:r w:rsidRPr="00D9730B">
              <w:rPr>
                <w:rFonts w:cs="Arial"/>
              </w:rPr>
              <w:t>L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5189D923" w14:textId="77777777" w:rsidR="00D773DD" w:rsidRPr="00D9730B" w:rsidRDefault="00D773DD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261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05C07EE" w14:textId="77777777" w:rsidR="00D773DD" w:rsidRPr="00D9730B" w:rsidRDefault="00D773DD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842F49" w:rsidRPr="00A52D7C" w14:paraId="32A65D01" w14:textId="77777777" w:rsidTr="00B047DD">
        <w:trPr>
          <w:trHeight w:val="561"/>
          <w:jc w:val="center"/>
        </w:trPr>
        <w:tc>
          <w:tcPr>
            <w:tcW w:w="892" w:type="dxa"/>
            <w:gridSpan w:val="2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50CE4" w14:textId="77777777" w:rsidR="000F6998" w:rsidRPr="00A52D7C" w:rsidRDefault="000F6998" w:rsidP="00BF75BA">
            <w:pPr>
              <w:pStyle w:val="Heading2"/>
              <w:numPr>
                <w:ilvl w:val="1"/>
                <w:numId w:val="51"/>
              </w:numPr>
              <w:tabs>
                <w:tab w:val="clear" w:pos="936"/>
                <w:tab w:val="clear" w:pos="1440"/>
              </w:tabs>
              <w:spacing w:before="120"/>
              <w:ind w:left="576" w:hanging="476"/>
              <w:jc w:val="both"/>
            </w:pPr>
          </w:p>
        </w:tc>
        <w:tc>
          <w:tcPr>
            <w:tcW w:w="7200" w:type="dxa"/>
            <w:gridSpan w:val="11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C5CFF" w14:textId="77777777" w:rsidR="000F6998" w:rsidRPr="00A52D7C" w:rsidRDefault="000F6998" w:rsidP="00976879">
            <w:pPr>
              <w:pStyle w:val="TableHeader"/>
              <w:tabs>
                <w:tab w:val="left" w:pos="3251"/>
              </w:tabs>
              <w:spacing w:before="60" w:line="264" w:lineRule="auto"/>
              <w:rPr>
                <w:rFonts w:cs="Arial"/>
              </w:rPr>
            </w:pPr>
            <w:r w:rsidRPr="00A52D7C">
              <w:rPr>
                <w:rFonts w:cs="Arial"/>
              </w:rPr>
              <w:t xml:space="preserve">Confirm that the pH/conductivity meter has been standardized </w:t>
            </w:r>
            <w:r w:rsidRPr="00923508">
              <w:rPr>
                <w:rFonts w:cs="Arial"/>
              </w:rPr>
              <w:t xml:space="preserve">per </w:t>
            </w:r>
            <w:r w:rsidRPr="00F97A42">
              <w:rPr>
                <w:rFonts w:cs="Arial"/>
                <w:b/>
                <w:bCs/>
              </w:rPr>
              <w:t>SOP-0080297</w:t>
            </w:r>
            <w:r w:rsidRPr="00923508">
              <w:rPr>
                <w:rFonts w:cs="Arial"/>
                <w:bCs/>
              </w:rPr>
              <w:t>.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87821" w14:textId="77777777" w:rsidR="000F6998" w:rsidRPr="00A52D7C" w:rsidRDefault="000F6998" w:rsidP="00976879">
            <w:pPr>
              <w:pStyle w:val="Footer"/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56D7F" w14:textId="77777777" w:rsidR="000F6998" w:rsidRPr="00A52D7C" w:rsidRDefault="000F6998" w:rsidP="00976879">
            <w:pPr>
              <w:pStyle w:val="TableHeader"/>
              <w:spacing w:before="0"/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842F49" w:rsidRPr="00A52D7C" w14:paraId="200D38C0" w14:textId="77777777" w:rsidTr="00B047DD">
        <w:trPr>
          <w:trHeight w:val="65"/>
          <w:jc w:val="center"/>
        </w:trPr>
        <w:tc>
          <w:tcPr>
            <w:tcW w:w="89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14:paraId="334ACE39" w14:textId="77777777" w:rsidR="000F6998" w:rsidRPr="00A52D7C" w:rsidRDefault="000F6998" w:rsidP="00BF75BA">
            <w:pPr>
              <w:pStyle w:val="Heading2"/>
              <w:numPr>
                <w:ilvl w:val="1"/>
                <w:numId w:val="75"/>
              </w:numPr>
              <w:tabs>
                <w:tab w:val="num" w:pos="576"/>
                <w:tab w:val="left" w:pos="1440"/>
              </w:tabs>
              <w:spacing w:before="120"/>
              <w:ind w:left="576" w:hanging="576"/>
              <w:jc w:val="both"/>
            </w:pPr>
          </w:p>
        </w:tc>
        <w:tc>
          <w:tcPr>
            <w:tcW w:w="2219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638E6" w14:textId="77777777" w:rsidR="000F6998" w:rsidRDefault="000F6998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A52D7C">
              <w:rPr>
                <w:rFonts w:cs="Arial"/>
              </w:rPr>
              <w:t>Meter ID</w:t>
            </w:r>
            <w:r>
              <w:rPr>
                <w:rFonts w:cs="Arial"/>
              </w:rPr>
              <w:t xml:space="preserve"> </w:t>
            </w:r>
          </w:p>
          <w:p w14:paraId="5051A160" w14:textId="77777777" w:rsidR="000F6998" w:rsidRPr="00A52D7C" w:rsidRDefault="000F6998" w:rsidP="00976879">
            <w:pPr>
              <w:pStyle w:val="TableHeader"/>
              <w:tabs>
                <w:tab w:val="left" w:pos="3251"/>
              </w:tabs>
              <w:spacing w:before="0" w:line="264" w:lineRule="auto"/>
              <w:rPr>
                <w:rFonts w:cs="Arial"/>
              </w:rPr>
            </w:pPr>
            <w:r w:rsidRPr="004E2D7F">
              <w:rPr>
                <w:rFonts w:cs="Arial"/>
                <w:kern w:val="0"/>
                <w:sz w:val="18"/>
              </w:rPr>
              <w:t>(record on Day 1 only)</w:t>
            </w:r>
          </w:p>
        </w:tc>
        <w:tc>
          <w:tcPr>
            <w:tcW w:w="4981" w:type="dxa"/>
            <w:gridSpan w:val="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8C733" w14:textId="77777777" w:rsidR="000F6998" w:rsidRPr="00A52D7C" w:rsidRDefault="000F6998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</w:tcPr>
          <w:p w14:paraId="73EEDBDF" w14:textId="77777777" w:rsidR="000F6998" w:rsidRPr="00A52D7C" w:rsidRDefault="000F6998" w:rsidP="00976879">
            <w:pPr>
              <w:pStyle w:val="Footer"/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261" w:type="dxa"/>
            <w:tcBorders>
              <w:bottom w:val="single" w:sz="4" w:space="0" w:color="auto"/>
            </w:tcBorders>
            <w:shd w:val="clear" w:color="auto" w:fill="auto"/>
          </w:tcPr>
          <w:p w14:paraId="2D75ECE1" w14:textId="77777777" w:rsidR="000F6998" w:rsidRPr="00A52D7C" w:rsidRDefault="000F6998" w:rsidP="00976879">
            <w:pPr>
              <w:pStyle w:val="TableHeader"/>
              <w:spacing w:before="0"/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973F08" w:rsidRPr="007D2759" w14:paraId="7170AA65" w14:textId="77777777" w:rsidTr="00973F08">
        <w:trPr>
          <w:trHeight w:val="330"/>
          <w:jc w:val="center"/>
        </w:trPr>
        <w:tc>
          <w:tcPr>
            <w:tcW w:w="892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BE6283" w14:textId="77777777" w:rsidR="00973F08" w:rsidRPr="007D2759" w:rsidRDefault="00973F08" w:rsidP="00BF75BA">
            <w:pPr>
              <w:pStyle w:val="Heading2"/>
              <w:numPr>
                <w:ilvl w:val="1"/>
                <w:numId w:val="73"/>
              </w:numPr>
              <w:spacing w:before="120"/>
            </w:pPr>
          </w:p>
        </w:tc>
        <w:tc>
          <w:tcPr>
            <w:tcW w:w="7200" w:type="dxa"/>
            <w:gridSpan w:val="11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D5F7E9" w14:textId="77777777" w:rsidR="00973F08" w:rsidRPr="007D2759" w:rsidRDefault="00973F08" w:rsidP="00973F08">
            <w:pPr>
              <w:pStyle w:val="TableHeader"/>
              <w:tabs>
                <w:tab w:val="left" w:pos="3251"/>
              </w:tabs>
              <w:spacing w:before="120" w:after="12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Confirm that the thermometer is within its calibration interval. Record the equipment ID of the thermometer used.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46196" w14:textId="47E7D0EA" w:rsidR="00973F08" w:rsidRPr="007D2759" w:rsidRDefault="00973F08" w:rsidP="00973F08">
            <w:pPr>
              <w:pStyle w:val="Footer"/>
              <w:jc w:val="center"/>
              <w:rPr>
                <w:rFonts w:cs="Arial"/>
                <w:sz w:val="14"/>
                <w:szCs w:val="14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09D52" w14:textId="64A6C8B0" w:rsidR="00973F08" w:rsidRPr="007D2759" w:rsidRDefault="00973F08" w:rsidP="00973F08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973F08" w:rsidRPr="007D2759" w14:paraId="7B6EEF1B" w14:textId="77777777" w:rsidTr="0091745E">
        <w:trPr>
          <w:trHeight w:val="410"/>
          <w:jc w:val="center"/>
        </w:trPr>
        <w:tc>
          <w:tcPr>
            <w:tcW w:w="8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4792F5" w14:textId="77777777" w:rsidR="00973F08" w:rsidRPr="007D2759" w:rsidRDefault="00973F08" w:rsidP="00BF75BA">
            <w:pPr>
              <w:pStyle w:val="Heading2"/>
              <w:numPr>
                <w:ilvl w:val="1"/>
                <w:numId w:val="73"/>
              </w:numPr>
              <w:spacing w:before="120"/>
            </w:pPr>
          </w:p>
        </w:tc>
        <w:tc>
          <w:tcPr>
            <w:tcW w:w="225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A75F44" w14:textId="77777777" w:rsidR="00973F08" w:rsidRDefault="00973F08" w:rsidP="00973F08">
            <w:pPr>
              <w:pStyle w:val="TableHeader"/>
              <w:tabs>
                <w:tab w:val="left" w:pos="3251"/>
              </w:tabs>
              <w:spacing w:before="120" w:after="120" w:line="240" w:lineRule="auto"/>
              <w:rPr>
                <w:rFonts w:cs="Arial"/>
              </w:rPr>
            </w:pPr>
            <w:r w:rsidRPr="007D2759">
              <w:rPr>
                <w:rFonts w:cs="Arial"/>
              </w:rPr>
              <w:t>Thermometer ID</w:t>
            </w:r>
            <w:r>
              <w:rPr>
                <w:rFonts w:cs="Arial"/>
              </w:rPr>
              <w:t xml:space="preserve"> </w:t>
            </w:r>
          </w:p>
          <w:p w14:paraId="19DD8232" w14:textId="5DF5E6E2" w:rsidR="00973F08" w:rsidRPr="00A54057" w:rsidRDefault="00973F08" w:rsidP="00AA40D4">
            <w:pPr>
              <w:pStyle w:val="TableHeader"/>
              <w:tabs>
                <w:tab w:val="left" w:pos="3251"/>
              </w:tabs>
              <w:spacing w:before="120" w:after="120" w:line="240" w:lineRule="auto"/>
              <w:rPr>
                <w:rFonts w:cs="Arial"/>
              </w:rPr>
            </w:pPr>
            <w:r w:rsidRPr="00AA40D4">
              <w:rPr>
                <w:rFonts w:cs="Arial"/>
                <w:sz w:val="18"/>
                <w:szCs w:val="18"/>
              </w:rPr>
              <w:t>(record on Day 1 only)</w:t>
            </w:r>
          </w:p>
        </w:tc>
        <w:tc>
          <w:tcPr>
            <w:tcW w:w="495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2E9A2" w14:textId="0AD53867" w:rsidR="00973F08" w:rsidRPr="007D2759" w:rsidRDefault="00973F08" w:rsidP="00973F08">
            <w:pPr>
              <w:pStyle w:val="TableHeader"/>
              <w:tabs>
                <w:tab w:val="left" w:pos="3251"/>
              </w:tabs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D86CB0" w14:textId="23B3AA7A" w:rsidR="00973F08" w:rsidRPr="007D2759" w:rsidRDefault="00973F08" w:rsidP="00AA40D4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CE8270" w14:textId="2DB7E4D2" w:rsidR="00973F08" w:rsidRPr="007D2759" w:rsidRDefault="00973F08" w:rsidP="00973F08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2</w:t>
            </w:r>
          </w:p>
        </w:tc>
      </w:tr>
    </w:tbl>
    <w:p w14:paraId="11AD213E" w14:textId="77777777" w:rsidR="00C61895" w:rsidRDefault="00C61895"/>
    <w:p w14:paraId="0682E6C1" w14:textId="77777777" w:rsidR="00C61895" w:rsidRDefault="00C61895">
      <w:pPr>
        <w:spacing w:line="240" w:lineRule="auto"/>
      </w:pPr>
      <w:r>
        <w:br w:type="page"/>
      </w:r>
    </w:p>
    <w:p w14:paraId="64152E74" w14:textId="77777777" w:rsidR="00A54057" w:rsidRDefault="00A54057"/>
    <w:p w14:paraId="4791D1FA" w14:textId="77777777" w:rsidR="00A54057" w:rsidRDefault="00A54057" w:rsidP="00A54057">
      <w:pPr>
        <w:tabs>
          <w:tab w:val="left" w:pos="1190"/>
        </w:tabs>
      </w:pPr>
      <w:r>
        <w:tab/>
      </w:r>
    </w:p>
    <w:tbl>
      <w:tblPr>
        <w:tblW w:w="10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3"/>
        <w:gridCol w:w="2381"/>
        <w:gridCol w:w="1851"/>
        <w:gridCol w:w="1710"/>
        <w:gridCol w:w="1710"/>
        <w:gridCol w:w="1170"/>
        <w:gridCol w:w="1170"/>
      </w:tblGrid>
      <w:tr w:rsidR="00A54057" w:rsidRPr="007D2759" w14:paraId="2B8688C0" w14:textId="77777777" w:rsidTr="00976879">
        <w:trPr>
          <w:trHeight w:val="345"/>
          <w:jc w:val="center"/>
        </w:trPr>
        <w:tc>
          <w:tcPr>
            <w:tcW w:w="713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403147A0" w14:textId="77777777" w:rsidR="00A54057" w:rsidRPr="007D2759" w:rsidRDefault="00A54057" w:rsidP="00976879">
            <w:pPr>
              <w:pStyle w:val="Heading2"/>
              <w:numPr>
                <w:ilvl w:val="0"/>
                <w:numId w:val="0"/>
              </w:numPr>
              <w:ind w:left="630" w:hanging="630"/>
            </w:pPr>
            <w:r w:rsidRPr="007D2759">
              <w:t>Step</w:t>
            </w:r>
          </w:p>
        </w:tc>
        <w:tc>
          <w:tcPr>
            <w:tcW w:w="7652" w:type="dxa"/>
            <w:gridSpan w:val="4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3D959CDE" w14:textId="77777777" w:rsidR="00A54057" w:rsidRPr="007D2759" w:rsidRDefault="00A54057" w:rsidP="00976879">
            <w:pPr>
              <w:pStyle w:val="Footer"/>
              <w:tabs>
                <w:tab w:val="left" w:pos="468"/>
                <w:tab w:val="left" w:pos="980"/>
                <w:tab w:val="left" w:pos="1721"/>
                <w:tab w:val="left" w:pos="3026"/>
                <w:tab w:val="right" w:pos="10620"/>
              </w:tabs>
              <w:spacing w:before="60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FAFBF06" w14:textId="77777777" w:rsidR="00A54057" w:rsidRPr="007D2759" w:rsidRDefault="00A54057" w:rsidP="00976879">
            <w:pPr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Performed</w:t>
            </w:r>
            <w:r w:rsidRPr="007D2759">
              <w:rPr>
                <w:rFonts w:cs="Arial"/>
              </w:rPr>
              <w:br/>
              <w:t>by/Date</w:t>
            </w:r>
          </w:p>
        </w:tc>
        <w:tc>
          <w:tcPr>
            <w:tcW w:w="1170" w:type="dxa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4022DF" w14:textId="77777777" w:rsidR="00A54057" w:rsidRPr="007D2759" w:rsidRDefault="00A54057" w:rsidP="00976879">
            <w:pPr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Witnessed by/ Date</w:t>
            </w:r>
          </w:p>
        </w:tc>
      </w:tr>
      <w:tr w:rsidR="00976B86" w:rsidRPr="007D2759" w14:paraId="69FA036C" w14:textId="77777777" w:rsidTr="00976879">
        <w:trPr>
          <w:trHeight w:val="600"/>
          <w:jc w:val="center"/>
        </w:trPr>
        <w:tc>
          <w:tcPr>
            <w:tcW w:w="713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338E904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  <w:spacing w:before="120"/>
            </w:pPr>
          </w:p>
        </w:tc>
        <w:tc>
          <w:tcPr>
            <w:tcW w:w="7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0324C" w14:textId="6AD1808F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Obtain and document the holder ID for the depth filter Pods and the pressure sensors to be used</w:t>
            </w:r>
            <w:r>
              <w:rPr>
                <w:rFonts w:cs="Arial"/>
              </w:rPr>
              <w:t xml:space="preserve"> (Day 1</w:t>
            </w:r>
            <w:r w:rsidR="00E91623">
              <w:rPr>
                <w:rFonts w:cs="Arial"/>
              </w:rPr>
              <w:t>)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A63A0B" w14:textId="7D81B927" w:rsidR="00976B86" w:rsidRPr="007D2759" w:rsidRDefault="005338B5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1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0D86D2" w14:textId="6FC8D7BF" w:rsidR="00976B86" w:rsidRPr="007D2759" w:rsidRDefault="005338B5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1</w:t>
            </w:r>
          </w:p>
        </w:tc>
      </w:tr>
      <w:tr w:rsidR="00976B86" w:rsidRPr="007D2759" w14:paraId="2A10C223" w14:textId="77777777" w:rsidTr="00976879">
        <w:trPr>
          <w:trHeight w:val="251"/>
          <w:jc w:val="center"/>
        </w:trPr>
        <w:tc>
          <w:tcPr>
            <w:tcW w:w="713" w:type="dxa"/>
            <w:vMerge/>
            <w:shd w:val="clear" w:color="auto" w:fill="auto"/>
          </w:tcPr>
          <w:p w14:paraId="37623DF8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F036F9" w14:textId="34F0F4E0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Pod Holder ID</w:t>
            </w:r>
            <w:r>
              <w:rPr>
                <w:rFonts w:cs="Arial"/>
              </w:rPr>
              <w:t xml:space="preserve"> Day 1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9CD2A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C0B4E1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E7CF83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09887606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5FF481C5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23403A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Pod Pressure Sensors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63CCDB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Part No.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B6DAF4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Batch No.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AA3F8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Exp. Date</w:t>
            </w: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715F6D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695AA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6E533ECE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532480CC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DE9ED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Inlet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3FE71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50A9F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539DF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E9FE20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C6CA7F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63B844C1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0A9D486B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FF3C8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Outlet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8215C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4C13B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5C31B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1AD85E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EB8E21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70019A04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2F3285DE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4662C0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>
              <w:rPr>
                <w:rFonts w:cs="Arial"/>
              </w:rPr>
              <w:t>Pendotech ID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73611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F20D9B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00CE93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770664D7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087E89A3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72E131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>
              <w:rPr>
                <w:rFonts w:cs="Arial"/>
              </w:rPr>
              <w:t>Pendotech Calibration Due Date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610BB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2CC090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E3F3A2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44435C43" w14:textId="77777777" w:rsidTr="00976879">
        <w:trPr>
          <w:trHeight w:val="579"/>
          <w:jc w:val="center"/>
        </w:trPr>
        <w:tc>
          <w:tcPr>
            <w:tcW w:w="713" w:type="dxa"/>
            <w:vMerge/>
            <w:shd w:val="clear" w:color="auto" w:fill="auto"/>
          </w:tcPr>
          <w:p w14:paraId="4B579646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7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CD32B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right"/>
              <w:rPr>
                <w:rFonts w:cs="Arial"/>
              </w:rPr>
            </w:pPr>
            <w:r w:rsidRPr="007D2759">
              <w:rPr>
                <w:rFonts w:cs="Arial"/>
              </w:rPr>
              <w:t>SAP Consumption Performed by/Date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D5D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</w:rPr>
            </w:pPr>
          </w:p>
        </w:tc>
      </w:tr>
      <w:tr w:rsidR="00976B86" w:rsidRPr="007D2759" w14:paraId="4B127FDA" w14:textId="77777777" w:rsidTr="00171998">
        <w:trPr>
          <w:trHeight w:val="600"/>
          <w:jc w:val="center"/>
        </w:trPr>
        <w:tc>
          <w:tcPr>
            <w:tcW w:w="713" w:type="dxa"/>
            <w:vMerge/>
            <w:shd w:val="clear" w:color="auto" w:fill="auto"/>
          </w:tcPr>
          <w:p w14:paraId="40487FD1" w14:textId="77777777" w:rsidR="00976B86" w:rsidRPr="007D2759" w:rsidRDefault="00976B86" w:rsidP="00AA40D4">
            <w:pPr>
              <w:pStyle w:val="Heading2"/>
              <w:numPr>
                <w:ilvl w:val="0"/>
                <w:numId w:val="0"/>
              </w:numPr>
              <w:spacing w:before="120"/>
            </w:pPr>
          </w:p>
        </w:tc>
        <w:tc>
          <w:tcPr>
            <w:tcW w:w="7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C53F0" w14:textId="6FB2C192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Obtain and document the holder ID for the depth filter Pods and the pressure sensors to be used.</w:t>
            </w:r>
            <w:r w:rsidR="005338B5">
              <w:rPr>
                <w:rFonts w:cs="Arial"/>
              </w:rPr>
              <w:t xml:space="preserve"> (Day 2)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0CF4F4" w14:textId="57B65F10" w:rsidR="00976B86" w:rsidRPr="007D2759" w:rsidRDefault="005338B5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2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1E1B85" w14:textId="7D44A615" w:rsidR="00976B86" w:rsidRPr="007D2759" w:rsidRDefault="005338B5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2</w:t>
            </w:r>
          </w:p>
        </w:tc>
      </w:tr>
      <w:tr w:rsidR="00976B86" w:rsidRPr="007D2759" w14:paraId="7D06DB1D" w14:textId="77777777" w:rsidTr="00976879">
        <w:trPr>
          <w:trHeight w:val="251"/>
          <w:jc w:val="center"/>
        </w:trPr>
        <w:tc>
          <w:tcPr>
            <w:tcW w:w="713" w:type="dxa"/>
            <w:vMerge/>
            <w:shd w:val="clear" w:color="auto" w:fill="auto"/>
          </w:tcPr>
          <w:p w14:paraId="1FBFB36D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531F49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Pod Holder ID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40052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ED2A9A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87FD21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65BEE489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0B10D8C1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82946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Pod Pressure Sensors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42F01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Part No.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C2BA0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Batch No.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22997A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Exp. Date</w:t>
            </w: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66BD00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6DA77C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66E9C455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67524737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2F4F3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Inlet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C04A9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BC74D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98AD9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C0714F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C7D2AC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48BD0F20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311DE565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F61879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 w:rsidRPr="007D2759">
              <w:rPr>
                <w:rFonts w:cs="Arial"/>
              </w:rPr>
              <w:t>Outlet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5D06C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97961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25647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14CC0A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E48B33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3E7674EC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17FA122C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7E9C3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>
              <w:rPr>
                <w:rFonts w:cs="Arial"/>
              </w:rPr>
              <w:t>Pendotech ID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FDE7E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375CF7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F65DBA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7150F8D8" w14:textId="77777777" w:rsidTr="00976879">
        <w:trPr>
          <w:trHeight w:val="540"/>
          <w:jc w:val="center"/>
        </w:trPr>
        <w:tc>
          <w:tcPr>
            <w:tcW w:w="713" w:type="dxa"/>
            <w:vMerge/>
            <w:shd w:val="clear" w:color="auto" w:fill="auto"/>
          </w:tcPr>
          <w:p w14:paraId="61705F18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FD01FF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60" w:after="0" w:line="264" w:lineRule="auto"/>
              <w:rPr>
                <w:rFonts w:cs="Arial"/>
              </w:rPr>
            </w:pPr>
            <w:r>
              <w:rPr>
                <w:rFonts w:cs="Arial"/>
              </w:rPr>
              <w:t>Pendotech Calibration Due Date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6B27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center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1596FF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4EC10E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976B86" w:rsidRPr="007D2759" w14:paraId="50146077" w14:textId="77777777" w:rsidTr="00976879">
        <w:trPr>
          <w:trHeight w:val="579"/>
          <w:jc w:val="center"/>
        </w:trPr>
        <w:tc>
          <w:tcPr>
            <w:tcW w:w="713" w:type="dxa"/>
            <w:vMerge/>
            <w:shd w:val="clear" w:color="auto" w:fill="auto"/>
          </w:tcPr>
          <w:p w14:paraId="4A67709A" w14:textId="77777777" w:rsidR="00976B86" w:rsidRPr="007D2759" w:rsidRDefault="00976B86" w:rsidP="00BF75BA">
            <w:pPr>
              <w:pStyle w:val="Heading2"/>
              <w:numPr>
                <w:ilvl w:val="1"/>
                <w:numId w:val="73"/>
              </w:numPr>
            </w:pPr>
          </w:p>
        </w:tc>
        <w:tc>
          <w:tcPr>
            <w:tcW w:w="7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57A0C7" w14:textId="77777777" w:rsidR="00976B86" w:rsidRPr="007D2759" w:rsidRDefault="00976B86" w:rsidP="00976879">
            <w:pPr>
              <w:pStyle w:val="TableHeader"/>
              <w:tabs>
                <w:tab w:val="left" w:pos="3251"/>
              </w:tabs>
              <w:spacing w:before="120" w:after="120" w:line="264" w:lineRule="auto"/>
              <w:jc w:val="right"/>
              <w:rPr>
                <w:rFonts w:cs="Arial"/>
              </w:rPr>
            </w:pPr>
            <w:r w:rsidRPr="007D2759">
              <w:rPr>
                <w:rFonts w:cs="Arial"/>
              </w:rPr>
              <w:t>SAP Consumption Performed by/Date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FF485" w14:textId="77777777" w:rsidR="00976B86" w:rsidRPr="007D2759" w:rsidRDefault="00976B86" w:rsidP="00976879">
            <w:pPr>
              <w:pStyle w:val="TableHeader"/>
              <w:spacing w:before="0"/>
              <w:jc w:val="center"/>
              <w:rPr>
                <w:rFonts w:cs="Arial"/>
              </w:rPr>
            </w:pPr>
          </w:p>
        </w:tc>
      </w:tr>
    </w:tbl>
    <w:p w14:paraId="7E6F7A5B" w14:textId="12E07269" w:rsidR="00A54057" w:rsidRDefault="00A54057" w:rsidP="00AA40D4">
      <w:pPr>
        <w:tabs>
          <w:tab w:val="left" w:pos="1190"/>
        </w:tabs>
      </w:pPr>
    </w:p>
    <w:p w14:paraId="370C708A" w14:textId="0471C31E" w:rsidR="00C82C31" w:rsidRDefault="00C82C31">
      <w:r w:rsidRPr="00A54057">
        <w:br w:type="page"/>
      </w:r>
    </w:p>
    <w:p w14:paraId="43B0C116" w14:textId="77777777" w:rsidR="005B39D7" w:rsidRDefault="005B39D7" w:rsidP="005B4F4B">
      <w:pPr>
        <w:pStyle w:val="TableHeader"/>
        <w:spacing w:before="120"/>
        <w:jc w:val="both"/>
        <w:rPr>
          <w:rFonts w:cs="Arial"/>
          <w:b/>
          <w:bCs/>
        </w:rPr>
        <w:sectPr w:rsidR="005B39D7" w:rsidSect="00C4723B"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5"/>
        <w:gridCol w:w="10889"/>
        <w:gridCol w:w="1350"/>
        <w:gridCol w:w="1349"/>
      </w:tblGrid>
      <w:tr w:rsidR="00050DBA" w:rsidRPr="007D2759" w14:paraId="0B828672" w14:textId="77777777" w:rsidTr="00050DBA">
        <w:trPr>
          <w:trHeight w:val="8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78F87" w14:textId="77777777" w:rsidR="00050DBA" w:rsidRPr="007D2759" w:rsidRDefault="00050DBA" w:rsidP="00976879">
            <w:pPr>
              <w:pStyle w:val="TableHeader"/>
              <w:spacing w:before="120"/>
              <w:jc w:val="both"/>
              <w:rPr>
                <w:rFonts w:cs="Arial"/>
              </w:rPr>
            </w:pPr>
            <w:r w:rsidRPr="007D2759">
              <w:rPr>
                <w:rFonts w:cs="Arial"/>
              </w:rPr>
              <w:lastRenderedPageBreak/>
              <w:t>Step</w:t>
            </w:r>
          </w:p>
        </w:tc>
        <w:tc>
          <w:tcPr>
            <w:tcW w:w="10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A033C" w14:textId="77777777" w:rsidR="00050DBA" w:rsidRPr="007D2759" w:rsidRDefault="00050DBA" w:rsidP="00976879">
            <w:pPr>
              <w:pStyle w:val="TableHeader"/>
              <w:spacing w:before="120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Description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02CA" w14:textId="77777777" w:rsidR="00050DBA" w:rsidRPr="007D2759" w:rsidRDefault="00050DBA" w:rsidP="00976879">
            <w:pPr>
              <w:pStyle w:val="TableHeader"/>
              <w:spacing w:before="120"/>
              <w:jc w:val="center"/>
              <w:rPr>
                <w:rFonts w:cs="Arial"/>
                <w:kern w:val="0"/>
              </w:rPr>
            </w:pPr>
            <w:r w:rsidRPr="007D2759">
              <w:rPr>
                <w:rFonts w:cs="Arial"/>
              </w:rPr>
              <w:t>Performed</w:t>
            </w:r>
            <w:r w:rsidRPr="007D2759">
              <w:rPr>
                <w:rFonts w:cs="Arial"/>
              </w:rPr>
              <w:br/>
              <w:t>by/Date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6F21A" w14:textId="77777777" w:rsidR="00050DBA" w:rsidRPr="007D2759" w:rsidRDefault="00050DBA" w:rsidP="00976879">
            <w:pPr>
              <w:pStyle w:val="TableHeader"/>
              <w:tabs>
                <w:tab w:val="left" w:pos="2351"/>
              </w:tabs>
              <w:spacing w:before="120"/>
              <w:jc w:val="center"/>
              <w:rPr>
                <w:rFonts w:cs="Arial"/>
              </w:rPr>
            </w:pPr>
            <w:r w:rsidRPr="007D2759">
              <w:rPr>
                <w:rFonts w:cs="Arial"/>
              </w:rPr>
              <w:t>Witnessed by/ Date</w:t>
            </w:r>
          </w:p>
        </w:tc>
      </w:tr>
      <w:tr w:rsidR="00450174" w:rsidRPr="007D2759" w14:paraId="18E7866A" w14:textId="77777777" w:rsidTr="00A5407E">
        <w:trPr>
          <w:trHeight w:val="3650"/>
          <w:jc w:val="center"/>
        </w:trPr>
        <w:tc>
          <w:tcPr>
            <w:tcW w:w="805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96C8354" w14:textId="77777777" w:rsidR="00450174" w:rsidRPr="007D2759" w:rsidRDefault="00450174" w:rsidP="00BF75BA">
            <w:pPr>
              <w:pStyle w:val="Heading2"/>
              <w:numPr>
                <w:ilvl w:val="1"/>
                <w:numId w:val="73"/>
              </w:numPr>
              <w:spacing w:before="120"/>
            </w:pPr>
          </w:p>
        </w:tc>
        <w:tc>
          <w:tcPr>
            <w:tcW w:w="1088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2F70508" w14:textId="77777777" w:rsidR="00450174" w:rsidRPr="007D2759" w:rsidRDefault="00450174" w:rsidP="00976879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rPr>
                <w:rFonts w:cs="Arial"/>
                <w:kern w:val="0"/>
              </w:rPr>
            </w:pPr>
            <w:r w:rsidRPr="007D2759">
              <w:rPr>
                <w:rFonts w:cs="Arial"/>
                <w:kern w:val="0"/>
              </w:rPr>
              <w:t xml:space="preserve">Install the depth filtration units per </w:t>
            </w:r>
            <w:r w:rsidRPr="007D2759">
              <w:rPr>
                <w:rFonts w:cs="Arial"/>
                <w:b/>
                <w:kern w:val="0"/>
              </w:rPr>
              <w:t>SOP-0107204:</w:t>
            </w:r>
          </w:p>
          <w:p w14:paraId="1988E3BE" w14:textId="77777777" w:rsidR="00450174" w:rsidRPr="007D2759" w:rsidRDefault="00450174" w:rsidP="00976879">
            <w:pPr>
              <w:pStyle w:val="TableHeader"/>
              <w:tabs>
                <w:tab w:val="clear" w:pos="720"/>
                <w:tab w:val="left" w:pos="1271"/>
              </w:tabs>
              <w:spacing w:before="60" w:line="264" w:lineRule="auto"/>
              <w:rPr>
                <w:rFonts w:cs="Arial"/>
              </w:rPr>
            </w:pPr>
            <w:r w:rsidRPr="007D2759">
              <w:rPr>
                <w:rFonts w:cs="Arial"/>
                <w:kern w:val="0"/>
              </w:rPr>
              <w:t>Per the diagram in this step:</w:t>
            </w:r>
          </w:p>
          <w:p w14:paraId="3395AFB7" w14:textId="77777777" w:rsidR="00450174" w:rsidRPr="007D2759" w:rsidRDefault="00450174" w:rsidP="00BF75BA">
            <w:pPr>
              <w:numPr>
                <w:ilvl w:val="0"/>
                <w:numId w:val="78"/>
              </w:numPr>
              <w:ind w:hanging="254"/>
              <w:rPr>
                <w:rFonts w:cs="Arial"/>
              </w:rPr>
            </w:pPr>
            <w:r w:rsidRPr="007D2759">
              <w:rPr>
                <w:rFonts w:cs="Arial"/>
              </w:rPr>
              <w:t>Install the depth filter units into the column position of the chromatography skid</w:t>
            </w:r>
          </w:p>
          <w:p w14:paraId="1082C218" w14:textId="77777777" w:rsidR="00450174" w:rsidRPr="007D2759" w:rsidRDefault="00450174" w:rsidP="00BF75BA">
            <w:pPr>
              <w:numPr>
                <w:ilvl w:val="0"/>
                <w:numId w:val="84"/>
              </w:numPr>
              <w:tabs>
                <w:tab w:val="clear" w:pos="360"/>
              </w:tabs>
              <w:spacing w:before="120"/>
              <w:ind w:left="829" w:hanging="450"/>
              <w:rPr>
                <w:rFonts w:cs="Arial"/>
              </w:rPr>
            </w:pPr>
            <w:r w:rsidRPr="007D2759">
              <w:rPr>
                <w:rFonts w:cs="Arial"/>
              </w:rPr>
              <w:t xml:space="preserve">Skid Column Top </w:t>
            </w:r>
            <w:r w:rsidRPr="007D2759">
              <w:rPr>
                <w:rFonts w:ascii="Calibri" w:hAnsi="Calibri" w:cs="Calibri"/>
              </w:rPr>
              <w:t>→</w:t>
            </w:r>
            <w:r w:rsidRPr="007D2759">
              <w:rPr>
                <w:rFonts w:cs="Arial"/>
              </w:rPr>
              <w:t xml:space="preserve"> POD Inlet T</w:t>
            </w:r>
          </w:p>
          <w:p w14:paraId="035CD88E" w14:textId="77777777" w:rsidR="00450174" w:rsidRPr="007D2759" w:rsidRDefault="00450174" w:rsidP="00BF75BA">
            <w:pPr>
              <w:numPr>
                <w:ilvl w:val="0"/>
                <w:numId w:val="84"/>
              </w:numPr>
              <w:tabs>
                <w:tab w:val="clear" w:pos="360"/>
              </w:tabs>
              <w:spacing w:before="120"/>
              <w:ind w:left="829" w:hanging="450"/>
              <w:rPr>
                <w:rFonts w:cs="Arial"/>
              </w:rPr>
            </w:pPr>
            <w:r w:rsidRPr="007D2759">
              <w:rPr>
                <w:rFonts w:cs="Arial"/>
              </w:rPr>
              <w:t xml:space="preserve">POD Inlet T </w:t>
            </w:r>
            <w:r w:rsidRPr="007D2759">
              <w:rPr>
                <w:rFonts w:ascii="Calibri" w:hAnsi="Calibri" w:cs="Calibri"/>
              </w:rPr>
              <w:t>→</w:t>
            </w:r>
            <w:r w:rsidRPr="007D2759">
              <w:rPr>
                <w:rFonts w:cs="Arial"/>
              </w:rPr>
              <w:t>POD Holder Inlet Pressure Sensor T</w:t>
            </w:r>
          </w:p>
          <w:p w14:paraId="1BEC7E27" w14:textId="77777777" w:rsidR="00450174" w:rsidRPr="007D2759" w:rsidRDefault="00450174" w:rsidP="00BF75BA">
            <w:pPr>
              <w:numPr>
                <w:ilvl w:val="0"/>
                <w:numId w:val="84"/>
              </w:numPr>
              <w:tabs>
                <w:tab w:val="clear" w:pos="360"/>
              </w:tabs>
              <w:spacing w:before="120"/>
              <w:ind w:left="829" w:hanging="450"/>
              <w:rPr>
                <w:rFonts w:cs="Arial"/>
              </w:rPr>
            </w:pPr>
            <w:r w:rsidRPr="007D2759">
              <w:rPr>
                <w:rFonts w:cs="Arial"/>
              </w:rPr>
              <w:t xml:space="preserve">POD Holder Outlet Pressure Sensor T </w:t>
            </w:r>
            <w:r w:rsidRPr="007D2759">
              <w:rPr>
                <w:rFonts w:ascii="Calibri" w:hAnsi="Calibri" w:cs="Calibri"/>
              </w:rPr>
              <w:t>→</w:t>
            </w:r>
            <w:r w:rsidRPr="007D2759">
              <w:rPr>
                <w:rFonts w:cs="Arial"/>
              </w:rPr>
              <w:t xml:space="preserve"> POD Outlet T </w:t>
            </w:r>
          </w:p>
          <w:p w14:paraId="5AB06B58" w14:textId="77777777" w:rsidR="00450174" w:rsidRPr="007D2759" w:rsidRDefault="00450174" w:rsidP="00BF75BA">
            <w:pPr>
              <w:numPr>
                <w:ilvl w:val="0"/>
                <w:numId w:val="84"/>
              </w:numPr>
              <w:tabs>
                <w:tab w:val="clear" w:pos="360"/>
              </w:tabs>
              <w:spacing w:before="120"/>
              <w:ind w:left="829" w:hanging="450"/>
              <w:rPr>
                <w:rFonts w:cs="Arial"/>
              </w:rPr>
            </w:pPr>
            <w:r w:rsidRPr="007D2759">
              <w:rPr>
                <w:rFonts w:cs="Arial"/>
              </w:rPr>
              <w:t xml:space="preserve">POD Outlet T </w:t>
            </w:r>
            <w:r w:rsidRPr="007D2759">
              <w:rPr>
                <w:rFonts w:ascii="Calibri" w:hAnsi="Calibri" w:cs="Calibri"/>
              </w:rPr>
              <w:t>→</w:t>
            </w:r>
            <w:r w:rsidRPr="007D2759">
              <w:rPr>
                <w:rFonts w:cs="Arial"/>
              </w:rPr>
              <w:t xml:space="preserve"> Skid Column Bottom</w:t>
            </w:r>
          </w:p>
          <w:p w14:paraId="3D12EC41" w14:textId="77777777" w:rsidR="00450174" w:rsidRPr="007D2759" w:rsidRDefault="00450174" w:rsidP="00BF75BA">
            <w:pPr>
              <w:numPr>
                <w:ilvl w:val="0"/>
                <w:numId w:val="84"/>
              </w:numPr>
              <w:tabs>
                <w:tab w:val="clear" w:pos="360"/>
              </w:tabs>
              <w:spacing w:before="120"/>
              <w:ind w:left="829" w:hanging="450"/>
              <w:rPr>
                <w:rFonts w:cs="Arial"/>
              </w:rPr>
            </w:pPr>
            <w:r w:rsidRPr="007D2759">
              <w:rPr>
                <w:rFonts w:cs="Arial"/>
              </w:rPr>
              <w:t>Create a bypass line by connecting tubing between the two Ts.</w:t>
            </w:r>
          </w:p>
          <w:p w14:paraId="19FE58ED" w14:textId="77777777" w:rsidR="00450174" w:rsidRPr="007D2759" w:rsidRDefault="00450174" w:rsidP="00BF75BA">
            <w:pPr>
              <w:pStyle w:val="TableHeader"/>
              <w:numPr>
                <w:ilvl w:val="0"/>
                <w:numId w:val="78"/>
              </w:numPr>
              <w:tabs>
                <w:tab w:val="clear" w:pos="720"/>
                <w:tab w:val="left" w:pos="1271"/>
              </w:tabs>
              <w:spacing w:before="60" w:after="240" w:line="264" w:lineRule="auto"/>
              <w:ind w:hanging="254"/>
              <w:rPr>
                <w:rFonts w:cs="Arial"/>
              </w:rPr>
            </w:pPr>
            <w:r w:rsidRPr="007D2759">
              <w:rPr>
                <w:rFonts w:cs="Arial"/>
                <w:kern w:val="0"/>
              </w:rPr>
              <w:t>Using pinch clamps, adjust both T’’s to set flow through the POD(s).</w:t>
            </w:r>
          </w:p>
          <w:p w14:paraId="4DA6315F" w14:textId="77777777" w:rsidR="00450174" w:rsidRPr="007D2759" w:rsidRDefault="00450174" w:rsidP="00976879">
            <w:pPr>
              <w:pStyle w:val="TableHeader"/>
              <w:tabs>
                <w:tab w:val="clear" w:pos="720"/>
                <w:tab w:val="left" w:pos="1271"/>
              </w:tabs>
              <w:spacing w:before="60" w:line="264" w:lineRule="auto"/>
              <w:rPr>
                <w:rFonts w:cs="Arial"/>
                <w:b/>
                <w:sz w:val="18"/>
                <w:szCs w:val="18"/>
              </w:rPr>
            </w:pPr>
            <w:r w:rsidRPr="007D2759">
              <w:rPr>
                <w:rFonts w:cs="Arial"/>
              </w:rPr>
              <w:object w:dxaOrig="8776" w:dyaOrig="3436" w14:anchorId="398C0D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0pt;height:209.55pt" o:ole="">
                  <v:imagedata r:id="rId15" o:title=""/>
                </v:shape>
                <o:OLEObject Type="Embed" ProgID="Visio.Drawing.15" ShapeID="_x0000_i1025" DrawAspect="Content" ObjectID="_1790610029" r:id="rId16"/>
              </w:objec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BC0E8F8" w14:textId="78EBAEC9" w:rsidR="00450174" w:rsidRPr="007D2759" w:rsidRDefault="00450174" w:rsidP="00976879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1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2B65BAB" w14:textId="245C1EF2" w:rsidR="00450174" w:rsidRPr="007D2759" w:rsidRDefault="00450174" w:rsidP="00976879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1</w:t>
            </w:r>
          </w:p>
        </w:tc>
      </w:tr>
      <w:tr w:rsidR="00450174" w:rsidRPr="007D2759" w14:paraId="4BC820EC" w14:textId="77777777" w:rsidTr="00A5407E">
        <w:trPr>
          <w:trHeight w:val="4750"/>
          <w:jc w:val="center"/>
        </w:trPr>
        <w:tc>
          <w:tcPr>
            <w:tcW w:w="80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5800F95" w14:textId="77777777" w:rsidR="00450174" w:rsidRPr="007D2759" w:rsidRDefault="00450174" w:rsidP="00BF75BA">
            <w:pPr>
              <w:pStyle w:val="Heading2"/>
              <w:numPr>
                <w:ilvl w:val="1"/>
                <w:numId w:val="73"/>
              </w:numPr>
              <w:spacing w:before="120"/>
            </w:pPr>
          </w:p>
        </w:tc>
        <w:tc>
          <w:tcPr>
            <w:tcW w:w="10889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CE28996" w14:textId="77777777" w:rsidR="00450174" w:rsidRPr="007D2759" w:rsidRDefault="00450174" w:rsidP="00976879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60" w:line="264" w:lineRule="auto"/>
              <w:rPr>
                <w:rFonts w:cs="Arial"/>
                <w:kern w:val="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9C5441D" w14:textId="3A6D170D" w:rsidR="00450174" w:rsidRPr="007D2759" w:rsidRDefault="00450174" w:rsidP="00976879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2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FD2F9DB" w14:textId="250F7F71" w:rsidR="00450174" w:rsidRPr="007D2759" w:rsidRDefault="00450174" w:rsidP="00976879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2</w:t>
            </w:r>
          </w:p>
        </w:tc>
      </w:tr>
    </w:tbl>
    <w:p w14:paraId="6EEC4C92" w14:textId="77777777" w:rsidR="005B39D7" w:rsidRDefault="005B39D7" w:rsidP="00C82C31">
      <w:pPr>
        <w:pStyle w:val="BodyText2"/>
        <w:tabs>
          <w:tab w:val="left" w:pos="630"/>
        </w:tabs>
        <w:spacing w:line="240" w:lineRule="auto"/>
        <w:jc w:val="both"/>
        <w:rPr>
          <w:rFonts w:cs="Arial"/>
          <w:b w:val="0"/>
          <w:sz w:val="22"/>
        </w:rPr>
        <w:sectPr w:rsidR="005B39D7" w:rsidSect="00AA40D4">
          <w:pgSz w:w="15840" w:h="12240" w:orient="landscape" w:code="1"/>
          <w:pgMar w:top="720" w:right="720" w:bottom="720" w:left="720" w:header="0" w:footer="0" w:gutter="0"/>
          <w:cols w:space="720"/>
          <w:docGrid w:linePitch="272"/>
        </w:sectPr>
      </w:pPr>
    </w:p>
    <w:p w14:paraId="480B3CDF" w14:textId="7081A1B4" w:rsidR="00C82C31" w:rsidRPr="00D9730B" w:rsidRDefault="00C82C31" w:rsidP="00BF75BA">
      <w:pPr>
        <w:pStyle w:val="Heading1"/>
        <w:numPr>
          <w:ilvl w:val="0"/>
          <w:numId w:val="74"/>
        </w:numPr>
        <w:tabs>
          <w:tab w:val="clear" w:pos="4230"/>
          <w:tab w:val="num" w:pos="432"/>
        </w:tabs>
        <w:spacing w:before="0" w:after="0"/>
        <w:ind w:left="432" w:hanging="432"/>
        <w:rPr>
          <w:bCs/>
          <w:szCs w:val="22"/>
        </w:rPr>
      </w:pPr>
      <w:r w:rsidRPr="00D9730B">
        <w:rPr>
          <w:bCs/>
          <w:szCs w:val="22"/>
        </w:rPr>
        <w:lastRenderedPageBreak/>
        <w:t>Depth Filter Pre-Flush</w:t>
      </w:r>
    </w:p>
    <w:tbl>
      <w:tblPr>
        <w:tblW w:w="113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3"/>
        <w:gridCol w:w="1256"/>
        <w:gridCol w:w="2488"/>
        <w:gridCol w:w="42"/>
        <w:gridCol w:w="3500"/>
        <w:gridCol w:w="1803"/>
        <w:gridCol w:w="1440"/>
      </w:tblGrid>
      <w:tr w:rsidR="00C82C31" w:rsidRPr="00D9730B" w14:paraId="6694029B" w14:textId="77777777" w:rsidTr="00F81701">
        <w:trPr>
          <w:trHeight w:val="78"/>
          <w:jc w:val="center"/>
        </w:trPr>
        <w:tc>
          <w:tcPr>
            <w:tcW w:w="8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2B00D0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Step</w:t>
            </w:r>
          </w:p>
        </w:tc>
        <w:tc>
          <w:tcPr>
            <w:tcW w:w="37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CB288A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3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DF356F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  <w:kern w:val="0"/>
              </w:rPr>
            </w:pPr>
            <w:r w:rsidRPr="00D9730B">
              <w:rPr>
                <w:rFonts w:cs="Arial"/>
                <w:b/>
                <w:bCs/>
              </w:rPr>
              <w:t>Results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011D48B" w14:textId="77777777" w:rsidR="00C82C31" w:rsidRPr="00D9730B" w:rsidRDefault="00C82C31" w:rsidP="005B4F4B">
            <w:pPr>
              <w:pStyle w:val="TableHeader"/>
              <w:tabs>
                <w:tab w:val="left" w:pos="2351"/>
              </w:tabs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Performed</w:t>
            </w:r>
            <w:r w:rsidRPr="00D9730B">
              <w:rPr>
                <w:rFonts w:cs="Arial"/>
                <w:b/>
                <w:bCs/>
              </w:rPr>
              <w:br/>
              <w:t>by/Date</w:t>
            </w:r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139DA8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Witnessed</w:t>
            </w:r>
            <w:r w:rsidRPr="00D9730B">
              <w:rPr>
                <w:rFonts w:cs="Arial"/>
                <w:b/>
                <w:bCs/>
              </w:rPr>
              <w:br/>
              <w:t>by/Date</w:t>
            </w:r>
          </w:p>
        </w:tc>
      </w:tr>
      <w:tr w:rsidR="009F582B" w:rsidRPr="00D9730B" w14:paraId="0BD90575" w14:textId="77777777" w:rsidTr="00DA5B92">
        <w:trPr>
          <w:trHeight w:val="852"/>
          <w:jc w:val="center"/>
        </w:trPr>
        <w:tc>
          <w:tcPr>
            <w:tcW w:w="8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734E693" w14:textId="77777777" w:rsidR="00C82C31" w:rsidRPr="00D9730B" w:rsidRDefault="00C82C31" w:rsidP="00BF75BA">
            <w:pPr>
              <w:pStyle w:val="Heading2"/>
              <w:numPr>
                <w:ilvl w:val="1"/>
                <w:numId w:val="80"/>
              </w:numPr>
              <w:tabs>
                <w:tab w:val="clear" w:pos="630"/>
                <w:tab w:val="clear" w:pos="1440"/>
                <w:tab w:val="left" w:pos="720"/>
              </w:tabs>
              <w:spacing w:before="120"/>
              <w:ind w:left="180" w:hanging="90"/>
              <w:jc w:val="both"/>
            </w:pPr>
          </w:p>
        </w:tc>
        <w:tc>
          <w:tcPr>
            <w:tcW w:w="7286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37E6F52" w14:textId="77777777" w:rsidR="00C82C31" w:rsidRPr="00D9730B" w:rsidRDefault="00C82C31" w:rsidP="005B4F4B">
            <w:pPr>
              <w:spacing w:before="120"/>
              <w:rPr>
                <w:rFonts w:cs="Arial"/>
              </w:rPr>
            </w:pPr>
            <w:r w:rsidRPr="00D9730B">
              <w:rPr>
                <w:rFonts w:cs="Arial"/>
              </w:rPr>
              <w:t>Make the connections:</w:t>
            </w:r>
          </w:p>
          <w:p w14:paraId="44814F11" w14:textId="77777777" w:rsidR="00C82C31" w:rsidRPr="00D9730B" w:rsidRDefault="00C82C31" w:rsidP="00BF75BA">
            <w:pPr>
              <w:numPr>
                <w:ilvl w:val="0"/>
                <w:numId w:val="82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 xml:space="preserve">Inlet 2: </w:t>
            </w:r>
            <w:r w:rsidRPr="00D9730B">
              <w:rPr>
                <w:rFonts w:cs="Arial"/>
                <w:szCs w:val="18"/>
              </w:rPr>
              <w:t>50 mM Tris, pH 7.4</w:t>
            </w:r>
            <w:r w:rsidRPr="00D9730B">
              <w:rPr>
                <w:rFonts w:cs="Arial"/>
              </w:rPr>
              <w:t xml:space="preserve"> (</w:t>
            </w:r>
            <w:r w:rsidRPr="0026204F">
              <w:rPr>
                <w:rFonts w:cs="Arial"/>
                <w:b/>
              </w:rPr>
              <w:t>8004949</w:t>
            </w:r>
            <w:r w:rsidRPr="00D9730B">
              <w:rPr>
                <w:rFonts w:cs="Arial"/>
              </w:rPr>
              <w:t>)</w:t>
            </w:r>
          </w:p>
          <w:p w14:paraId="2FC31472" w14:textId="77777777" w:rsidR="00C82C31" w:rsidRPr="00D9730B" w:rsidRDefault="00C82C31" w:rsidP="00BF75BA">
            <w:pPr>
              <w:numPr>
                <w:ilvl w:val="0"/>
                <w:numId w:val="82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Inlet 1: WFI</w:t>
            </w:r>
          </w:p>
          <w:p w14:paraId="69F42803" w14:textId="77777777" w:rsidR="00C82C31" w:rsidRPr="00D9730B" w:rsidRDefault="00C82C31" w:rsidP="00BF75BA">
            <w:pPr>
              <w:numPr>
                <w:ilvl w:val="0"/>
                <w:numId w:val="82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Outlet 1: Waste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56AFE9AF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FF"/>
          </w:tcPr>
          <w:p w14:paraId="35A4BC4F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9F582B" w:rsidRPr="00D9730B" w14:paraId="060832A2" w14:textId="77777777" w:rsidTr="00DA5B92">
        <w:trPr>
          <w:trHeight w:val="853"/>
          <w:jc w:val="center"/>
        </w:trPr>
        <w:tc>
          <w:tcPr>
            <w:tcW w:w="8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FB31C6B" w14:textId="77777777" w:rsidR="00C82C31" w:rsidRPr="00D9730B" w:rsidRDefault="00C82C31" w:rsidP="00BF75BA">
            <w:pPr>
              <w:pStyle w:val="Heading2"/>
              <w:numPr>
                <w:ilvl w:val="1"/>
                <w:numId w:val="80"/>
              </w:numPr>
              <w:tabs>
                <w:tab w:val="clear" w:pos="630"/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7286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55F037" w14:textId="77777777" w:rsidR="00C82C31" w:rsidRPr="00D9730B" w:rsidRDefault="00C82C31" w:rsidP="005B4F4B">
            <w:pPr>
              <w:spacing w:before="120"/>
              <w:rPr>
                <w:rFonts w:cs="Arial"/>
              </w:rPr>
            </w:pP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3CED426D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A1E45" w14:textId="77777777" w:rsidR="00C82C31" w:rsidRPr="00D9730B" w:rsidRDefault="00C82C31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DA5B92" w:rsidRPr="00D9730B" w14:paraId="25E65873" w14:textId="77777777" w:rsidTr="00904DA1">
        <w:trPr>
          <w:trHeight w:val="1964"/>
          <w:jc w:val="center"/>
        </w:trPr>
        <w:tc>
          <w:tcPr>
            <w:tcW w:w="8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38B242E" w14:textId="77777777" w:rsidR="00DA5B92" w:rsidRPr="00D9730B" w:rsidRDefault="00DA5B92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270" w:hanging="180"/>
              <w:jc w:val="both"/>
            </w:pPr>
          </w:p>
        </w:tc>
        <w:tc>
          <w:tcPr>
            <w:tcW w:w="728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1238F5" w14:textId="4CA46332" w:rsidR="00923508" w:rsidRDefault="00DA5B92" w:rsidP="005B4F4B">
            <w:pPr>
              <w:spacing w:before="120"/>
              <w:rPr>
                <w:rFonts w:cs="Arial"/>
              </w:rPr>
            </w:pPr>
            <w:r w:rsidRPr="00D9730B">
              <w:rPr>
                <w:rFonts w:cs="Arial"/>
                <w:b/>
              </w:rPr>
              <w:t>Depth Filter WFI Flush</w:t>
            </w:r>
            <w:r w:rsidRPr="00D9730B">
              <w:rPr>
                <w:rFonts w:cs="Arial"/>
              </w:rPr>
              <w:t xml:space="preserve"> </w:t>
            </w:r>
          </w:p>
          <w:p w14:paraId="2B45A549" w14:textId="65858FD1" w:rsidR="00923508" w:rsidRDefault="00DA5B92" w:rsidP="00BF75BA">
            <w:pPr>
              <w:pStyle w:val="ListParagraph"/>
              <w:numPr>
                <w:ilvl w:val="0"/>
                <w:numId w:val="85"/>
              </w:numPr>
              <w:spacing w:before="120"/>
              <w:rPr>
                <w:rFonts w:cs="Arial"/>
              </w:rPr>
            </w:pPr>
            <w:r w:rsidRPr="00923508">
              <w:rPr>
                <w:rFonts w:cs="Arial"/>
              </w:rPr>
              <w:t xml:space="preserve">Flush the filter pods per </w:t>
            </w:r>
            <w:r w:rsidRPr="00F97A42">
              <w:rPr>
                <w:rFonts w:cs="Arial"/>
                <w:b/>
                <w:bCs/>
              </w:rPr>
              <w:t>SOP-0080429</w:t>
            </w:r>
            <w:r w:rsidR="00BE21D6" w:rsidRPr="00923508">
              <w:rPr>
                <w:rFonts w:cs="Arial"/>
              </w:rPr>
              <w:t xml:space="preserve">. </w:t>
            </w:r>
          </w:p>
          <w:p w14:paraId="7A238B20" w14:textId="0B0ACB3D" w:rsidR="00923508" w:rsidRDefault="00DA5B92" w:rsidP="00BF75BA">
            <w:pPr>
              <w:pStyle w:val="ListParagraph"/>
              <w:numPr>
                <w:ilvl w:val="0"/>
                <w:numId w:val="85"/>
              </w:numPr>
              <w:spacing w:before="120"/>
              <w:rPr>
                <w:rFonts w:cs="Arial"/>
              </w:rPr>
            </w:pPr>
            <w:r w:rsidRPr="00923508">
              <w:rPr>
                <w:rFonts w:cs="Arial"/>
              </w:rPr>
              <w:t>Ensure the filter vent valves are bled</w:t>
            </w:r>
            <w:r w:rsidR="00BE21D6" w:rsidRPr="00923508">
              <w:rPr>
                <w:rFonts w:cs="Arial"/>
              </w:rPr>
              <w:t xml:space="preserve">. </w:t>
            </w:r>
          </w:p>
          <w:p w14:paraId="6C6C42D9" w14:textId="6BE7642F" w:rsidR="00923508" w:rsidRDefault="00DA5B92" w:rsidP="00BF75BA">
            <w:pPr>
              <w:pStyle w:val="ListParagraph"/>
              <w:numPr>
                <w:ilvl w:val="0"/>
                <w:numId w:val="85"/>
              </w:numPr>
              <w:spacing w:before="120"/>
              <w:rPr>
                <w:rFonts w:cs="Arial"/>
              </w:rPr>
            </w:pPr>
            <w:r w:rsidRPr="00923508">
              <w:rPr>
                <w:rFonts w:cs="Arial"/>
              </w:rPr>
              <w:t xml:space="preserve">Flush the filters with at least the amount calculated in </w:t>
            </w:r>
            <w:r w:rsidRPr="00923508">
              <w:rPr>
                <w:rFonts w:cs="Arial"/>
                <w:b/>
              </w:rPr>
              <w:t xml:space="preserve">Step </w:t>
            </w:r>
            <w:r w:rsidRPr="00923508">
              <w:rPr>
                <w:rFonts w:cs="Arial"/>
                <w:b/>
              </w:rPr>
              <w:fldChar w:fldCharType="begin"/>
            </w:r>
            <w:r w:rsidRPr="00923508">
              <w:rPr>
                <w:rFonts w:cs="Arial"/>
                <w:b/>
              </w:rPr>
              <w:instrText xml:space="preserve"> REF _Ref22720217 \r \h </w:instrText>
            </w:r>
            <w:r w:rsidRPr="00923508">
              <w:rPr>
                <w:rFonts w:cs="Arial"/>
                <w:b/>
              </w:rPr>
            </w:r>
            <w:r w:rsidRPr="00923508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11.7</w:t>
            </w:r>
            <w:r w:rsidRPr="00923508">
              <w:rPr>
                <w:rFonts w:cs="Arial"/>
                <w:b/>
              </w:rPr>
              <w:fldChar w:fldCharType="end"/>
            </w:r>
            <w:r w:rsidRPr="00923508">
              <w:rPr>
                <w:rFonts w:cs="Arial"/>
              </w:rPr>
              <w:t>.</w:t>
            </w:r>
          </w:p>
          <w:p w14:paraId="0BF7BC73" w14:textId="409D44FC" w:rsidR="00DA5B92" w:rsidRPr="00923508" w:rsidRDefault="00DA5B92" w:rsidP="00BF75BA">
            <w:pPr>
              <w:pStyle w:val="ListParagraph"/>
              <w:numPr>
                <w:ilvl w:val="0"/>
                <w:numId w:val="85"/>
              </w:numPr>
              <w:spacing w:before="120"/>
              <w:rPr>
                <w:rFonts w:cs="Arial"/>
              </w:rPr>
            </w:pPr>
            <w:r w:rsidRPr="00923508">
              <w:rPr>
                <w:rFonts w:cs="Arial"/>
              </w:rPr>
              <w:t xml:space="preserve">Perform Manual Operation on the AKTA Skid using the parameters listed below per </w:t>
            </w:r>
            <w:r w:rsidRPr="00F97A42">
              <w:rPr>
                <w:rFonts w:cs="Arial"/>
                <w:b/>
                <w:bCs/>
              </w:rPr>
              <w:t>SOP-0107212</w:t>
            </w:r>
            <w:r w:rsidRPr="00923508">
              <w:rPr>
                <w:rFonts w:cs="Arial"/>
              </w:rPr>
              <w:t>.</w:t>
            </w:r>
          </w:p>
          <w:p w14:paraId="46B375E1" w14:textId="77777777" w:rsidR="00523B37" w:rsidRPr="00D9730B" w:rsidRDefault="00523B37" w:rsidP="00523B37">
            <w:pPr>
              <w:spacing w:before="120"/>
              <w:rPr>
                <w:rFonts w:cs="Arial"/>
              </w:rPr>
            </w:pPr>
            <w:r w:rsidRPr="00523B37">
              <w:rPr>
                <w:rFonts w:cs="Arial"/>
              </w:rPr>
              <w:t>Initiate Manual Run and label file name “Batch ID: PartNumber BatchNumber DepthFilterFlush Date”</w:t>
            </w:r>
          </w:p>
          <w:p w14:paraId="76E9F0D5" w14:textId="77777777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Inlet: 1</w:t>
            </w:r>
          </w:p>
          <w:p w14:paraId="07C9148B" w14:textId="77777777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Airtrap: Inline</w:t>
            </w:r>
          </w:p>
          <w:p w14:paraId="4825C108" w14:textId="77777777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Column: Inline</w:t>
            </w:r>
          </w:p>
          <w:p w14:paraId="6B6B3402" w14:textId="77777777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Outlet: 1</w:t>
            </w:r>
          </w:p>
          <w:p w14:paraId="0AB72458" w14:textId="77777777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Alarm_Press_PT111: High Alarm: 3.4 bar</w:t>
            </w:r>
          </w:p>
          <w:p w14:paraId="2EFA01F0" w14:textId="77777777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 xml:space="preserve">Alarm_Delta_PT111_PT112: High Alarm </w:t>
            </w:r>
            <w:r>
              <w:rPr>
                <w:rFonts w:cs="Arial"/>
              </w:rPr>
              <w:t>1.3</w:t>
            </w:r>
            <w:r w:rsidRPr="00D9730B">
              <w:rPr>
                <w:rFonts w:cs="Arial"/>
              </w:rPr>
              <w:t xml:space="preserve"> bar</w:t>
            </w:r>
          </w:p>
          <w:p w14:paraId="48290FFB" w14:textId="77777777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Flow: 25%*</w:t>
            </w:r>
          </w:p>
          <w:p w14:paraId="6A56E812" w14:textId="14383BE8" w:rsidR="00DA5B92" w:rsidRPr="00D9730B" w:rsidRDefault="00DA5B92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 xml:space="preserve">After filter is bled, target flowrate per </w:t>
            </w:r>
            <w:r w:rsidRPr="00D9730B">
              <w:rPr>
                <w:rFonts w:cs="Arial"/>
                <w:b/>
              </w:rPr>
              <w:t xml:space="preserve">Step </w:t>
            </w:r>
            <w:r>
              <w:rPr>
                <w:rFonts w:cs="Arial"/>
                <w:b/>
              </w:rPr>
              <w:fldChar w:fldCharType="begin"/>
            </w:r>
            <w:r>
              <w:rPr>
                <w:rFonts w:cs="Arial"/>
                <w:b/>
              </w:rPr>
              <w:instrText xml:space="preserve"> REF _Ref22720176 \r \h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11.5</w:t>
            </w:r>
            <w:r>
              <w:rPr>
                <w:rFonts w:cs="Arial"/>
                <w:b/>
              </w:rPr>
              <w:fldChar w:fldCharType="end"/>
            </w:r>
            <w:r w:rsidRPr="00D9730B">
              <w:rPr>
                <w:rFonts w:cs="Arial"/>
              </w:rPr>
              <w:t>*</w:t>
            </w:r>
          </w:p>
        </w:tc>
        <w:tc>
          <w:tcPr>
            <w:tcW w:w="1803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FFFFFF"/>
          </w:tcPr>
          <w:p w14:paraId="2311FD37" w14:textId="049183FD" w:rsidR="00DA5B92" w:rsidRPr="00923508" w:rsidRDefault="00DA5B92" w:rsidP="00923508">
            <w:pPr>
              <w:jc w:val="center"/>
              <w:rPr>
                <w:rFonts w:cs="Arial"/>
                <w:sz w:val="16"/>
                <w:szCs w:val="16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440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FFFFFF"/>
          </w:tcPr>
          <w:p w14:paraId="042BF86E" w14:textId="3EF3B560" w:rsidR="00DA5B92" w:rsidRPr="00D9730B" w:rsidRDefault="00DA5B92" w:rsidP="00923508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DA5B92" w:rsidRPr="00D9730B" w14:paraId="3CC5EF23" w14:textId="77777777" w:rsidTr="00904DA1">
        <w:trPr>
          <w:trHeight w:val="210"/>
          <w:jc w:val="center"/>
        </w:trPr>
        <w:tc>
          <w:tcPr>
            <w:tcW w:w="8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0DBE801" w14:textId="77777777" w:rsidR="00DA5B92" w:rsidRPr="00D9730B" w:rsidRDefault="00DA5B92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125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F6038FE" w14:textId="77777777" w:rsidR="00DA5B92" w:rsidRPr="00D9730B" w:rsidDel="00557C79" w:rsidRDefault="00DA5B92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Day 1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09773ED2" w14:textId="77777777" w:rsidR="00DA5B92" w:rsidRPr="00D9730B" w:rsidRDefault="00DA5B92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Batch ID</w:t>
            </w:r>
          </w:p>
        </w:tc>
        <w:tc>
          <w:tcPr>
            <w:tcW w:w="354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EB1A9E6" w14:textId="77777777" w:rsidR="00DA5B92" w:rsidRPr="00D9730B" w:rsidRDefault="00DA5B92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</w:p>
        </w:tc>
        <w:tc>
          <w:tcPr>
            <w:tcW w:w="1803" w:type="dxa"/>
            <w:vMerge/>
            <w:tcBorders>
              <w:left w:val="single" w:sz="6" w:space="0" w:color="auto"/>
            </w:tcBorders>
            <w:shd w:val="clear" w:color="auto" w:fill="FFFFFF"/>
          </w:tcPr>
          <w:p w14:paraId="40CFAB74" w14:textId="26C3B206" w:rsidR="00DA5B92" w:rsidRPr="00F81701" w:rsidRDefault="00DA5B92" w:rsidP="00F8170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right w:val="single" w:sz="6" w:space="0" w:color="auto"/>
            </w:tcBorders>
            <w:shd w:val="clear" w:color="auto" w:fill="FFFFFF"/>
          </w:tcPr>
          <w:p w14:paraId="79F1653E" w14:textId="550B408E" w:rsidR="00DA5B92" w:rsidRPr="00F81701" w:rsidRDefault="00DA5B92" w:rsidP="00F81701">
            <w:pPr>
              <w:jc w:val="center"/>
              <w:rPr>
                <w:sz w:val="18"/>
                <w:szCs w:val="18"/>
              </w:rPr>
            </w:pPr>
          </w:p>
        </w:tc>
      </w:tr>
      <w:tr w:rsidR="00DA5B92" w:rsidRPr="00D9730B" w14:paraId="4EA77EBC" w14:textId="77777777" w:rsidTr="00904DA1">
        <w:trPr>
          <w:trHeight w:val="183"/>
          <w:jc w:val="center"/>
        </w:trPr>
        <w:tc>
          <w:tcPr>
            <w:tcW w:w="8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073F60C" w14:textId="77777777" w:rsidR="00DA5B92" w:rsidRPr="00D9730B" w:rsidRDefault="00DA5B92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125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BB2E627" w14:textId="77777777" w:rsidR="00DA5B92" w:rsidRPr="00D9730B" w:rsidDel="00557C79" w:rsidRDefault="00DA5B92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</w:p>
        </w:tc>
        <w:tc>
          <w:tcPr>
            <w:tcW w:w="24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29343E10" w14:textId="6F90D49A" w:rsidR="00DA5B92" w:rsidRPr="00D9730B" w:rsidRDefault="00DA5B92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POD WFI Flush Volume (≥</w:t>
            </w:r>
            <w:r w:rsidRPr="00D9730B">
              <w:rPr>
                <w:sz w:val="18"/>
              </w:rPr>
              <w:t xml:space="preserve">Step 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REF _Ref22720217 \r \h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 w:rsidR="00BE21D6">
              <w:rPr>
                <w:sz w:val="18"/>
              </w:rPr>
              <w:t>11.7</w:t>
            </w:r>
            <w:r>
              <w:rPr>
                <w:sz w:val="18"/>
              </w:rPr>
              <w:fldChar w:fldCharType="end"/>
            </w:r>
            <w:r w:rsidRPr="00D9730B">
              <w:rPr>
                <w:sz w:val="18"/>
              </w:rPr>
              <w:t>)</w:t>
            </w:r>
          </w:p>
        </w:tc>
        <w:tc>
          <w:tcPr>
            <w:tcW w:w="354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3DA1C3" w14:textId="77777777" w:rsidR="00DA5B92" w:rsidRPr="00D9730B" w:rsidRDefault="00DA5B92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  <w:r w:rsidRPr="00D9730B">
              <w:rPr>
                <w:b w:val="0"/>
                <w:sz w:val="20"/>
              </w:rPr>
              <w:t>L</w:t>
            </w:r>
          </w:p>
        </w:tc>
        <w:tc>
          <w:tcPr>
            <w:tcW w:w="1803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5B738749" w14:textId="77777777" w:rsidR="00DA5B92" w:rsidRPr="00D9730B" w:rsidRDefault="00DA5B92" w:rsidP="005B4F4B">
            <w:pPr>
              <w:pStyle w:val="Footer"/>
              <w:jc w:val="both"/>
              <w:rPr>
                <w:rFonts w:cs="Arial"/>
                <w:b/>
              </w:rPr>
            </w:pPr>
          </w:p>
        </w:tc>
        <w:tc>
          <w:tcPr>
            <w:tcW w:w="1440" w:type="dxa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9E65D" w14:textId="77777777" w:rsidR="00DA5B92" w:rsidRPr="00D9730B" w:rsidRDefault="00DA5B92" w:rsidP="005B4F4B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9F582B" w:rsidRPr="00D9730B" w14:paraId="5C55B182" w14:textId="77777777" w:rsidTr="00DA5B92">
        <w:trPr>
          <w:trHeight w:val="210"/>
          <w:jc w:val="center"/>
        </w:trPr>
        <w:tc>
          <w:tcPr>
            <w:tcW w:w="8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AB5E35E" w14:textId="77777777" w:rsidR="00C82C31" w:rsidRPr="00D9730B" w:rsidRDefault="00C82C31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125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EE0444B" w14:textId="77777777" w:rsidR="00C82C31" w:rsidRPr="004E2D7F" w:rsidRDefault="00C82C31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4E2D7F">
              <w:rPr>
                <w:b w:val="0"/>
                <w:sz w:val="18"/>
              </w:rPr>
              <w:t>Day 2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7CA8E575" w14:textId="77777777" w:rsidR="00C82C31" w:rsidRPr="00D9730B" w:rsidRDefault="00C82C31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Batch ID</w:t>
            </w:r>
          </w:p>
        </w:tc>
        <w:tc>
          <w:tcPr>
            <w:tcW w:w="354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77AF37" w14:textId="77777777" w:rsidR="00C82C31" w:rsidRPr="00D9730B" w:rsidRDefault="00C82C31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</w:p>
        </w:tc>
        <w:tc>
          <w:tcPr>
            <w:tcW w:w="1803" w:type="dxa"/>
            <w:vMerge w:val="restart"/>
            <w:tcBorders>
              <w:left w:val="single" w:sz="6" w:space="0" w:color="auto"/>
            </w:tcBorders>
            <w:shd w:val="clear" w:color="auto" w:fill="FFFFFF"/>
          </w:tcPr>
          <w:p w14:paraId="6889B89B" w14:textId="77777777" w:rsidR="00C82C31" w:rsidRPr="00D9730B" w:rsidRDefault="00C82C31" w:rsidP="005B4F4B">
            <w:pPr>
              <w:pStyle w:val="Footer"/>
              <w:jc w:val="center"/>
              <w:rPr>
                <w:rFonts w:cs="Arial"/>
                <w:b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440" w:type="dxa"/>
            <w:vMerge w:val="restart"/>
            <w:tcBorders>
              <w:right w:val="single" w:sz="6" w:space="0" w:color="auto"/>
            </w:tcBorders>
            <w:shd w:val="clear" w:color="auto" w:fill="FFFFFF"/>
          </w:tcPr>
          <w:p w14:paraId="067BF43E" w14:textId="77777777" w:rsidR="00C82C31" w:rsidRPr="00D9730B" w:rsidRDefault="00C82C31" w:rsidP="005B4F4B">
            <w:pPr>
              <w:pStyle w:val="TableHeader"/>
              <w:spacing w:before="0"/>
              <w:jc w:val="center"/>
              <w:rPr>
                <w:rFonts w:cs="Arial"/>
                <w:b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9F582B" w:rsidRPr="00D9730B" w14:paraId="0BA14A7E" w14:textId="77777777" w:rsidTr="00DA5B92">
        <w:trPr>
          <w:trHeight w:val="210"/>
          <w:jc w:val="center"/>
        </w:trPr>
        <w:tc>
          <w:tcPr>
            <w:tcW w:w="8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E87B0E6" w14:textId="77777777" w:rsidR="00C82C31" w:rsidRPr="00D9730B" w:rsidRDefault="00C82C31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125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169A5E3E" w14:textId="77777777" w:rsidR="00C82C31" w:rsidRPr="00D9730B" w:rsidRDefault="00C82C31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</w:p>
        </w:tc>
        <w:tc>
          <w:tcPr>
            <w:tcW w:w="24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3B1E3F93" w14:textId="038B59B1" w:rsidR="00C82C31" w:rsidRPr="00D9730B" w:rsidRDefault="00C82C31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POD WFI Flush Volume (≥</w:t>
            </w:r>
            <w:r w:rsidRPr="00D9730B">
              <w:rPr>
                <w:sz w:val="18"/>
              </w:rPr>
              <w:t xml:space="preserve">Step </w:t>
            </w:r>
            <w:r w:rsidR="005F1779">
              <w:rPr>
                <w:sz w:val="18"/>
              </w:rPr>
              <w:fldChar w:fldCharType="begin"/>
            </w:r>
            <w:r w:rsidR="005F1779">
              <w:rPr>
                <w:sz w:val="18"/>
              </w:rPr>
              <w:instrText xml:space="preserve"> REF _Ref22720217 \r \h </w:instrText>
            </w:r>
            <w:r w:rsidR="005F1779">
              <w:rPr>
                <w:sz w:val="18"/>
              </w:rPr>
            </w:r>
            <w:r w:rsidR="005F1779">
              <w:rPr>
                <w:sz w:val="18"/>
              </w:rPr>
              <w:fldChar w:fldCharType="separate"/>
            </w:r>
            <w:r w:rsidR="00BE21D6">
              <w:rPr>
                <w:sz w:val="18"/>
              </w:rPr>
              <w:t>11.7</w:t>
            </w:r>
            <w:r w:rsidR="005F1779">
              <w:rPr>
                <w:sz w:val="18"/>
              </w:rPr>
              <w:fldChar w:fldCharType="end"/>
            </w:r>
            <w:r w:rsidRPr="00D9730B">
              <w:rPr>
                <w:sz w:val="18"/>
              </w:rPr>
              <w:t>)</w:t>
            </w:r>
          </w:p>
        </w:tc>
        <w:tc>
          <w:tcPr>
            <w:tcW w:w="354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79B615" w14:textId="77777777" w:rsidR="00C82C31" w:rsidRPr="00D9730B" w:rsidRDefault="00C82C31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  <w:r w:rsidRPr="00D9730B">
              <w:rPr>
                <w:b w:val="0"/>
                <w:sz w:val="20"/>
              </w:rPr>
              <w:t>L</w:t>
            </w:r>
          </w:p>
        </w:tc>
        <w:tc>
          <w:tcPr>
            <w:tcW w:w="1803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624B08A3" w14:textId="77777777" w:rsidR="00C82C31" w:rsidRPr="00D9730B" w:rsidRDefault="00C82C31" w:rsidP="005B4F4B">
            <w:pPr>
              <w:pStyle w:val="Footer"/>
              <w:jc w:val="both"/>
              <w:rPr>
                <w:rFonts w:cs="Arial"/>
                <w:b/>
              </w:rPr>
            </w:pPr>
          </w:p>
        </w:tc>
        <w:tc>
          <w:tcPr>
            <w:tcW w:w="1440" w:type="dxa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73A37" w14:textId="77777777" w:rsidR="00C82C31" w:rsidRPr="00D9730B" w:rsidRDefault="00C82C31" w:rsidP="005B4F4B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</w:tbl>
    <w:p w14:paraId="45B376A6" w14:textId="77777777" w:rsidR="00C82C31" w:rsidRPr="00D9730B" w:rsidRDefault="00C82C31" w:rsidP="00C82C31">
      <w:pPr>
        <w:spacing w:line="240" w:lineRule="auto"/>
        <w:rPr>
          <w:rFonts w:cs="Arial"/>
          <w:b/>
          <w:sz w:val="18"/>
        </w:rPr>
      </w:pPr>
      <w:r w:rsidRPr="00D9730B">
        <w:rPr>
          <w:rFonts w:cs="Arial"/>
          <w:b/>
          <w:sz w:val="18"/>
          <w:szCs w:val="22"/>
        </w:rPr>
        <w:t xml:space="preserve">*NOTE: </w:t>
      </w:r>
      <w:r w:rsidRPr="00D9730B">
        <w:rPr>
          <w:rFonts w:cs="Arial"/>
          <w:b/>
          <w:sz w:val="18"/>
        </w:rPr>
        <w:t>Adjust the flow as needed to run as close to the target flow rate without exceeding the pressure alarms.</w:t>
      </w:r>
    </w:p>
    <w:p w14:paraId="10DBA4F6" w14:textId="093E7800" w:rsidR="00C82C31" w:rsidRPr="00D9730B" w:rsidRDefault="00C82C31" w:rsidP="00C82C31">
      <w:pPr>
        <w:spacing w:line="240" w:lineRule="auto"/>
        <w:rPr>
          <w:rFonts w:cs="Arial"/>
          <w:b/>
          <w:sz w:val="18"/>
        </w:rPr>
      </w:pPr>
      <w:r w:rsidRPr="00D9730B">
        <w:rPr>
          <w:rFonts w:cs="Arial"/>
          <w:b/>
          <w:sz w:val="18"/>
        </w:rPr>
        <w:br w:type="page"/>
      </w:r>
      <w:r w:rsidR="00BB435E" w:rsidRPr="00F81701">
        <w:rPr>
          <w:rFonts w:cs="Arial"/>
          <w:b/>
          <w:sz w:val="22"/>
          <w:szCs w:val="24"/>
        </w:rPr>
        <w:lastRenderedPageBreak/>
        <w:t>12</w:t>
      </w:r>
      <w:r w:rsidR="00BB435E" w:rsidRPr="00F81701">
        <w:rPr>
          <w:rFonts w:cs="Arial"/>
          <w:b/>
          <w:sz w:val="22"/>
          <w:szCs w:val="24"/>
        </w:rPr>
        <w:tab/>
        <w:t>Depth Filter Flush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6"/>
        <w:gridCol w:w="820"/>
        <w:gridCol w:w="2489"/>
        <w:gridCol w:w="556"/>
        <w:gridCol w:w="3497"/>
        <w:gridCol w:w="1348"/>
        <w:gridCol w:w="1348"/>
      </w:tblGrid>
      <w:tr w:rsidR="00C82C31" w:rsidRPr="00D9730B" w14:paraId="7AF84E45" w14:textId="77777777" w:rsidTr="00561394">
        <w:trPr>
          <w:trHeight w:val="78"/>
          <w:jc w:val="center"/>
        </w:trPr>
        <w:tc>
          <w:tcPr>
            <w:tcW w:w="72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541EFF" w14:textId="77777777" w:rsidR="00C82C31" w:rsidRPr="00D9730B" w:rsidRDefault="00C82C31" w:rsidP="00F81701">
            <w:pPr>
              <w:pStyle w:val="TableHeader"/>
              <w:spacing w:before="120"/>
              <w:ind w:left="-84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Step</w:t>
            </w:r>
          </w:p>
        </w:tc>
        <w:tc>
          <w:tcPr>
            <w:tcW w:w="38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360E3B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3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CCAF00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  <w:kern w:val="0"/>
              </w:rPr>
            </w:pPr>
            <w:r w:rsidRPr="00D9730B">
              <w:rPr>
                <w:rFonts w:cs="Arial"/>
                <w:b/>
                <w:bCs/>
              </w:rPr>
              <w:t>Results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A624401" w14:textId="77777777" w:rsidR="00C82C31" w:rsidRPr="00D9730B" w:rsidRDefault="00C82C31" w:rsidP="005B4F4B">
            <w:pPr>
              <w:pStyle w:val="TableHeader"/>
              <w:tabs>
                <w:tab w:val="left" w:pos="2351"/>
              </w:tabs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Performed</w:t>
            </w:r>
            <w:r w:rsidRPr="00D9730B">
              <w:rPr>
                <w:rFonts w:cs="Arial"/>
                <w:b/>
                <w:bCs/>
              </w:rPr>
              <w:br/>
              <w:t>by/Date</w:t>
            </w:r>
          </w:p>
        </w:tc>
        <w:tc>
          <w:tcPr>
            <w:tcW w:w="1348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D7AC42" w14:textId="77777777" w:rsidR="00C82C31" w:rsidRPr="00D9730B" w:rsidRDefault="00C82C31" w:rsidP="005B4F4B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D9730B">
              <w:rPr>
                <w:rFonts w:cs="Arial"/>
                <w:b/>
                <w:bCs/>
              </w:rPr>
              <w:t>Witnessed</w:t>
            </w:r>
            <w:r w:rsidRPr="00D9730B">
              <w:rPr>
                <w:rFonts w:cs="Arial"/>
                <w:b/>
                <w:bCs/>
              </w:rPr>
              <w:br/>
              <w:t>by/Date</w:t>
            </w:r>
          </w:p>
        </w:tc>
      </w:tr>
      <w:tr w:rsidR="00662DAE" w:rsidRPr="00D9730B" w14:paraId="1AC01353" w14:textId="77777777" w:rsidTr="00561394">
        <w:trPr>
          <w:trHeight w:val="1964"/>
          <w:jc w:val="center"/>
        </w:trPr>
        <w:tc>
          <w:tcPr>
            <w:tcW w:w="726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6D45D55" w14:textId="77777777" w:rsidR="00662DAE" w:rsidRDefault="00662DAE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  <w:p w14:paraId="22DF954B" w14:textId="4F0F2ED5" w:rsidR="00662DAE" w:rsidRPr="00F81701" w:rsidRDefault="00662DAE" w:rsidP="00F81701">
            <w:pPr>
              <w:pStyle w:val="Heading2"/>
              <w:numPr>
                <w:ilvl w:val="0"/>
                <w:numId w:val="0"/>
              </w:numPr>
              <w:tabs>
                <w:tab w:val="clear" w:pos="4860"/>
              </w:tabs>
              <w:rPr>
                <w:b/>
                <w:bCs/>
              </w:rPr>
            </w:pPr>
            <w:r w:rsidRPr="00F81701">
              <w:rPr>
                <w:b/>
                <w:bCs/>
              </w:rPr>
              <w:t>12.3</w:t>
            </w:r>
          </w:p>
        </w:tc>
        <w:tc>
          <w:tcPr>
            <w:tcW w:w="73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6F7793" w14:textId="77777777" w:rsidR="00662DAE" w:rsidRDefault="00662DAE" w:rsidP="005B4F4B">
            <w:pPr>
              <w:spacing w:before="120"/>
              <w:rPr>
                <w:rFonts w:cs="Arial"/>
              </w:rPr>
            </w:pPr>
            <w:r w:rsidRPr="00D9730B">
              <w:rPr>
                <w:rFonts w:cs="Arial"/>
                <w:b/>
              </w:rPr>
              <w:t>Depth Filter Equil Flush</w:t>
            </w:r>
            <w:r w:rsidRPr="00D9730B">
              <w:rPr>
                <w:rFonts w:cs="Arial"/>
              </w:rPr>
              <w:t xml:space="preserve"> </w:t>
            </w:r>
          </w:p>
          <w:p w14:paraId="5AA34F7E" w14:textId="77777777" w:rsidR="00662DAE" w:rsidRDefault="00662DAE" w:rsidP="00BF75BA">
            <w:pPr>
              <w:pStyle w:val="ListParagraph"/>
              <w:numPr>
                <w:ilvl w:val="0"/>
                <w:numId w:val="86"/>
              </w:numPr>
              <w:spacing w:before="120"/>
              <w:rPr>
                <w:rFonts w:cs="Arial"/>
              </w:rPr>
            </w:pPr>
            <w:r w:rsidRPr="00E54399">
              <w:rPr>
                <w:rFonts w:cs="Arial"/>
              </w:rPr>
              <w:t xml:space="preserve">Flush the filter pods per </w:t>
            </w:r>
            <w:r w:rsidRPr="00F97A42">
              <w:rPr>
                <w:rFonts w:cs="Arial"/>
                <w:b/>
                <w:bCs/>
              </w:rPr>
              <w:t>SOP-0080429</w:t>
            </w:r>
            <w:r w:rsidRPr="00E54399">
              <w:rPr>
                <w:rFonts w:cs="Arial"/>
              </w:rPr>
              <w:t>.</w:t>
            </w:r>
          </w:p>
          <w:p w14:paraId="4F085B2F" w14:textId="77777777" w:rsidR="00662DAE" w:rsidRDefault="00662DAE" w:rsidP="00BF75BA">
            <w:pPr>
              <w:pStyle w:val="ListParagraph"/>
              <w:numPr>
                <w:ilvl w:val="0"/>
                <w:numId w:val="86"/>
              </w:numPr>
              <w:spacing w:before="120"/>
              <w:rPr>
                <w:rFonts w:cs="Arial"/>
              </w:rPr>
            </w:pPr>
            <w:r w:rsidRPr="00E54399">
              <w:rPr>
                <w:rFonts w:cs="Arial"/>
              </w:rPr>
              <w:t>Ensure the filter vent valves are bled.</w:t>
            </w:r>
          </w:p>
          <w:p w14:paraId="1CE82AD3" w14:textId="597FEB2A" w:rsidR="00662DAE" w:rsidRDefault="00662DAE" w:rsidP="00BF75BA">
            <w:pPr>
              <w:pStyle w:val="ListParagraph"/>
              <w:numPr>
                <w:ilvl w:val="0"/>
                <w:numId w:val="86"/>
              </w:numPr>
              <w:spacing w:before="120"/>
              <w:rPr>
                <w:rFonts w:cs="Arial"/>
              </w:rPr>
            </w:pPr>
            <w:r w:rsidRPr="00E54399">
              <w:rPr>
                <w:rFonts w:cs="Arial"/>
              </w:rPr>
              <w:t xml:space="preserve">Flush the filters with at least the amount calculated in </w:t>
            </w:r>
            <w:r w:rsidRPr="00E54399">
              <w:rPr>
                <w:rFonts w:cs="Arial"/>
                <w:b/>
              </w:rPr>
              <w:t xml:space="preserve">Step </w:t>
            </w:r>
            <w:r w:rsidRPr="00E54399">
              <w:rPr>
                <w:rFonts w:cs="Arial"/>
                <w:b/>
              </w:rPr>
              <w:fldChar w:fldCharType="begin"/>
            </w:r>
            <w:r w:rsidRPr="00E54399">
              <w:rPr>
                <w:rFonts w:cs="Arial"/>
                <w:b/>
              </w:rPr>
              <w:instrText xml:space="preserve"> REF _Ref22042561 \r \h </w:instrText>
            </w:r>
            <w:r w:rsidRPr="00E54399">
              <w:rPr>
                <w:rFonts w:cs="Arial"/>
                <w:b/>
              </w:rPr>
            </w:r>
            <w:r w:rsidRPr="00E54399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11.8</w:t>
            </w:r>
            <w:r w:rsidRPr="00E54399">
              <w:rPr>
                <w:rFonts w:cs="Arial"/>
                <w:b/>
              </w:rPr>
              <w:fldChar w:fldCharType="end"/>
            </w:r>
            <w:r w:rsidRPr="00E54399">
              <w:rPr>
                <w:rFonts w:cs="Arial"/>
              </w:rPr>
              <w:t xml:space="preserve">. </w:t>
            </w:r>
          </w:p>
          <w:p w14:paraId="766F2B32" w14:textId="01E72E4E" w:rsidR="00662DAE" w:rsidRPr="00E54399" w:rsidRDefault="00662DAE" w:rsidP="00BF75BA">
            <w:pPr>
              <w:pStyle w:val="ListParagraph"/>
              <w:numPr>
                <w:ilvl w:val="0"/>
                <w:numId w:val="86"/>
              </w:numPr>
              <w:spacing w:before="120"/>
              <w:rPr>
                <w:rFonts w:cs="Arial"/>
              </w:rPr>
            </w:pPr>
            <w:r w:rsidRPr="00E54399">
              <w:rPr>
                <w:rFonts w:cs="Arial"/>
              </w:rPr>
              <w:t xml:space="preserve">Perform Manual Operation on the AKTA Skid using the parameters listed below per </w:t>
            </w:r>
            <w:r w:rsidRPr="00F97A42">
              <w:rPr>
                <w:rFonts w:cs="Arial"/>
                <w:b/>
                <w:bCs/>
              </w:rPr>
              <w:t>SOP-0107212</w:t>
            </w:r>
            <w:r w:rsidRPr="00E54399">
              <w:rPr>
                <w:rFonts w:cs="Arial"/>
              </w:rPr>
              <w:t>.</w:t>
            </w:r>
          </w:p>
          <w:p w14:paraId="21D90BE9" w14:textId="7342C9ED" w:rsidR="00662DAE" w:rsidRPr="00D9730B" w:rsidRDefault="00662DAE" w:rsidP="005B4F4B">
            <w:pPr>
              <w:spacing w:before="120"/>
              <w:rPr>
                <w:rFonts w:cs="Arial"/>
              </w:rPr>
            </w:pPr>
            <w:r w:rsidRPr="00523B37">
              <w:rPr>
                <w:rFonts w:cs="Arial"/>
              </w:rPr>
              <w:t xml:space="preserve">Initiate Manual Run and label file name “Batch ID: PartNumber BatchNumber </w:t>
            </w:r>
            <w:proofErr w:type="spellStart"/>
            <w:r w:rsidRPr="00523B37">
              <w:rPr>
                <w:rFonts w:cs="Arial"/>
              </w:rPr>
              <w:t>DepthFilter</w:t>
            </w:r>
            <w:r w:rsidR="0091745E">
              <w:rPr>
                <w:rFonts w:cs="Arial"/>
              </w:rPr>
              <w:t>Equil</w:t>
            </w:r>
            <w:proofErr w:type="spellEnd"/>
            <w:r w:rsidRPr="00523B37">
              <w:rPr>
                <w:rFonts w:cs="Arial"/>
              </w:rPr>
              <w:t xml:space="preserve"> Date</w:t>
            </w:r>
            <w:r>
              <w:rPr>
                <w:rFonts w:cs="Arial"/>
              </w:rPr>
              <w:t>”</w:t>
            </w:r>
          </w:p>
          <w:p w14:paraId="1EAAAF1B" w14:textId="77777777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Inlet: 2</w:t>
            </w:r>
          </w:p>
          <w:p w14:paraId="150C60E6" w14:textId="77777777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Airtrap: Inline</w:t>
            </w:r>
          </w:p>
          <w:p w14:paraId="16EE12FA" w14:textId="77777777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Column: Inline</w:t>
            </w:r>
          </w:p>
          <w:p w14:paraId="465AB5DF" w14:textId="77777777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Outlet: 1</w:t>
            </w:r>
          </w:p>
          <w:p w14:paraId="20FFF691" w14:textId="77777777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Alarm_Press_PT111: High Alarm: 3.4 bar</w:t>
            </w:r>
          </w:p>
          <w:p w14:paraId="16A2E841" w14:textId="77777777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 xml:space="preserve">Alarm_Delta_PT111_PT112: High Alarm </w:t>
            </w:r>
            <w:r>
              <w:rPr>
                <w:rFonts w:cs="Arial"/>
              </w:rPr>
              <w:t>1.3</w:t>
            </w:r>
            <w:r w:rsidRPr="00D9730B">
              <w:rPr>
                <w:rFonts w:cs="Arial"/>
              </w:rPr>
              <w:t xml:space="preserve"> bar</w:t>
            </w:r>
          </w:p>
          <w:p w14:paraId="02B4B559" w14:textId="77777777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>Flow: 25%*</w:t>
            </w:r>
          </w:p>
          <w:p w14:paraId="699DBF7E" w14:textId="5506D285" w:rsidR="00662DAE" w:rsidRPr="00D9730B" w:rsidRDefault="00662DAE" w:rsidP="00BF75BA">
            <w:pPr>
              <w:numPr>
                <w:ilvl w:val="0"/>
                <w:numId w:val="83"/>
              </w:numPr>
              <w:spacing w:before="60"/>
              <w:ind w:left="996"/>
              <w:rPr>
                <w:rFonts w:cs="Arial"/>
              </w:rPr>
            </w:pPr>
            <w:r w:rsidRPr="00D9730B">
              <w:rPr>
                <w:rFonts w:cs="Arial"/>
              </w:rPr>
              <w:t xml:space="preserve">After filter is bled, target flowrate per </w:t>
            </w:r>
            <w:r w:rsidRPr="00D9730B">
              <w:rPr>
                <w:rFonts w:cs="Arial"/>
                <w:b/>
              </w:rPr>
              <w:t xml:space="preserve">Step </w:t>
            </w:r>
            <w:r>
              <w:rPr>
                <w:rFonts w:cs="Arial"/>
                <w:b/>
              </w:rPr>
              <w:fldChar w:fldCharType="begin"/>
            </w:r>
            <w:r>
              <w:rPr>
                <w:rFonts w:cs="Arial"/>
                <w:b/>
              </w:rPr>
              <w:instrText xml:space="preserve"> REF _Ref22720176 \r \h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11.5</w:t>
            </w:r>
            <w:r>
              <w:rPr>
                <w:rFonts w:cs="Arial"/>
                <w:b/>
              </w:rPr>
              <w:fldChar w:fldCharType="end"/>
            </w:r>
            <w:r w:rsidRPr="00D9730B">
              <w:rPr>
                <w:rFonts w:cs="Arial"/>
              </w:rPr>
              <w:t>*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FFFFFF" w:themeFill="background1"/>
          </w:tcPr>
          <w:p w14:paraId="63C82C66" w14:textId="77777777" w:rsidR="00662DAE" w:rsidRPr="00D9730B" w:rsidRDefault="00662DAE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5C3DEB" w14:textId="77777777" w:rsidR="00662DAE" w:rsidRPr="00D9730B" w:rsidRDefault="00662DAE" w:rsidP="005B4F4B">
            <w:pPr>
              <w:jc w:val="center"/>
              <w:rPr>
                <w:rFonts w:cs="Arial"/>
              </w:rPr>
            </w:pPr>
            <w:r w:rsidRPr="00D9730B">
              <w:rPr>
                <w:rFonts w:cs="Arial"/>
                <w:sz w:val="16"/>
                <w:szCs w:val="16"/>
              </w:rPr>
              <w:t>Day 1</w:t>
            </w:r>
          </w:p>
        </w:tc>
      </w:tr>
      <w:tr w:rsidR="00662DAE" w:rsidRPr="00D9730B" w14:paraId="71E40ABE" w14:textId="77777777" w:rsidTr="52A96A50">
        <w:trPr>
          <w:trHeight w:val="210"/>
          <w:jc w:val="center"/>
        </w:trPr>
        <w:tc>
          <w:tcPr>
            <w:tcW w:w="726" w:type="dxa"/>
            <w:vMerge/>
          </w:tcPr>
          <w:p w14:paraId="55B21E68" w14:textId="77777777" w:rsidR="00662DAE" w:rsidRPr="00D9730B" w:rsidRDefault="00662DAE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82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457205" w14:textId="77777777" w:rsidR="00662DAE" w:rsidRPr="00D9730B" w:rsidDel="00557C79" w:rsidRDefault="00662DAE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Day 1</w:t>
            </w:r>
          </w:p>
        </w:tc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C33F56B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Batch ID</w:t>
            </w:r>
          </w:p>
        </w:tc>
        <w:tc>
          <w:tcPr>
            <w:tcW w:w="405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505AEE46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</w:p>
        </w:tc>
        <w:tc>
          <w:tcPr>
            <w:tcW w:w="1348" w:type="dxa"/>
            <w:vMerge/>
          </w:tcPr>
          <w:p w14:paraId="4B73DC8E" w14:textId="77777777" w:rsidR="00662DAE" w:rsidRPr="00D9730B" w:rsidRDefault="00662DAE" w:rsidP="005B4F4B">
            <w:pPr>
              <w:pStyle w:val="Footer"/>
              <w:jc w:val="both"/>
              <w:rPr>
                <w:rFonts w:cs="Arial"/>
                <w:b/>
              </w:rPr>
            </w:pPr>
          </w:p>
        </w:tc>
        <w:tc>
          <w:tcPr>
            <w:tcW w:w="1348" w:type="dxa"/>
            <w:vMerge/>
          </w:tcPr>
          <w:p w14:paraId="36E1075B" w14:textId="77777777" w:rsidR="00662DAE" w:rsidRPr="00D9730B" w:rsidRDefault="00662DAE" w:rsidP="005B4F4B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662DAE" w:rsidRPr="00D9730B" w14:paraId="6BAEE23D" w14:textId="77777777" w:rsidTr="52A96A50">
        <w:trPr>
          <w:trHeight w:val="183"/>
          <w:jc w:val="center"/>
        </w:trPr>
        <w:tc>
          <w:tcPr>
            <w:tcW w:w="726" w:type="dxa"/>
            <w:vMerge/>
          </w:tcPr>
          <w:p w14:paraId="547D0F50" w14:textId="77777777" w:rsidR="00662DAE" w:rsidRPr="00D9730B" w:rsidRDefault="00662DAE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820" w:type="dxa"/>
            <w:vMerge/>
            <w:vAlign w:val="center"/>
          </w:tcPr>
          <w:p w14:paraId="5CC1464E" w14:textId="77777777" w:rsidR="00662DAE" w:rsidRPr="00D9730B" w:rsidDel="00557C79" w:rsidRDefault="00662DAE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</w:p>
        </w:tc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DB2FACB" w14:textId="4C2784AE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POD Equil Flush Volume (≥</w:t>
            </w:r>
            <w:r w:rsidRPr="00D9730B">
              <w:rPr>
                <w:sz w:val="18"/>
              </w:rPr>
              <w:t xml:space="preserve">Step 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REF _Ref22042561 \r \h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 w:rsidR="00BE21D6">
              <w:rPr>
                <w:sz w:val="18"/>
              </w:rPr>
              <w:t>11.8</w:t>
            </w:r>
            <w:r>
              <w:rPr>
                <w:sz w:val="18"/>
              </w:rPr>
              <w:fldChar w:fldCharType="end"/>
            </w:r>
            <w:r w:rsidRPr="00D9730B">
              <w:rPr>
                <w:sz w:val="18"/>
              </w:rPr>
              <w:t>)</w:t>
            </w:r>
          </w:p>
        </w:tc>
        <w:tc>
          <w:tcPr>
            <w:tcW w:w="405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4C437E" w14:textId="10BC8AFA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  <w:r w:rsidRPr="00D9730B">
              <w:rPr>
                <w:b w:val="0"/>
                <w:sz w:val="20"/>
              </w:rPr>
              <w:t>L</w:t>
            </w:r>
          </w:p>
        </w:tc>
        <w:tc>
          <w:tcPr>
            <w:tcW w:w="1348" w:type="dxa"/>
            <w:vMerge/>
          </w:tcPr>
          <w:p w14:paraId="46C61B74" w14:textId="77777777" w:rsidR="00662DAE" w:rsidRPr="00D9730B" w:rsidRDefault="00662DAE" w:rsidP="005B4F4B">
            <w:pPr>
              <w:pStyle w:val="Footer"/>
              <w:jc w:val="both"/>
              <w:rPr>
                <w:rFonts w:cs="Arial"/>
                <w:b/>
              </w:rPr>
            </w:pPr>
          </w:p>
        </w:tc>
        <w:tc>
          <w:tcPr>
            <w:tcW w:w="1348" w:type="dxa"/>
            <w:vMerge/>
          </w:tcPr>
          <w:p w14:paraId="39181373" w14:textId="77777777" w:rsidR="00662DAE" w:rsidRPr="00D9730B" w:rsidRDefault="00662DAE" w:rsidP="005B4F4B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662DAE" w:rsidRPr="00D9730B" w14:paraId="494A6FD2" w14:textId="77777777" w:rsidTr="52A96A50">
        <w:trPr>
          <w:trHeight w:val="183"/>
          <w:jc w:val="center"/>
        </w:trPr>
        <w:tc>
          <w:tcPr>
            <w:tcW w:w="726" w:type="dxa"/>
            <w:vMerge/>
          </w:tcPr>
          <w:p w14:paraId="11C8F797" w14:textId="77777777" w:rsidR="00662DAE" w:rsidRPr="00D9730B" w:rsidRDefault="00662DAE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820" w:type="dxa"/>
            <w:vMerge/>
            <w:vAlign w:val="center"/>
          </w:tcPr>
          <w:p w14:paraId="65CF0E6E" w14:textId="77777777" w:rsidR="00662DAE" w:rsidRPr="00D9730B" w:rsidDel="00557C79" w:rsidRDefault="00662DAE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</w:p>
        </w:tc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369831A" w14:textId="1FA16E1C" w:rsidR="00662DAE" w:rsidRPr="00D9730B" w:rsidRDefault="004C395A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SAP Consumption Performed (Day 1)</w:t>
            </w:r>
          </w:p>
        </w:tc>
        <w:tc>
          <w:tcPr>
            <w:tcW w:w="405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760ED" w14:textId="5E6C2EAB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</w:p>
        </w:tc>
        <w:tc>
          <w:tcPr>
            <w:tcW w:w="1348" w:type="dxa"/>
            <w:vMerge/>
          </w:tcPr>
          <w:p w14:paraId="0EAE2DD5" w14:textId="77777777" w:rsidR="00662DAE" w:rsidRPr="00D9730B" w:rsidRDefault="00662DAE" w:rsidP="005B4F4B">
            <w:pPr>
              <w:pStyle w:val="Footer"/>
              <w:jc w:val="both"/>
              <w:rPr>
                <w:rFonts w:cs="Arial"/>
                <w:b/>
              </w:rPr>
            </w:pPr>
          </w:p>
        </w:tc>
        <w:tc>
          <w:tcPr>
            <w:tcW w:w="1348" w:type="dxa"/>
            <w:vMerge/>
          </w:tcPr>
          <w:p w14:paraId="4B20EDAA" w14:textId="77777777" w:rsidR="00662DAE" w:rsidRPr="00D9730B" w:rsidRDefault="00662DAE" w:rsidP="005B4F4B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662DAE" w:rsidRPr="00D9730B" w14:paraId="65EF65AE" w14:textId="77777777" w:rsidTr="52A96A50">
        <w:trPr>
          <w:trHeight w:val="210"/>
          <w:jc w:val="center"/>
        </w:trPr>
        <w:tc>
          <w:tcPr>
            <w:tcW w:w="726" w:type="dxa"/>
            <w:vMerge/>
          </w:tcPr>
          <w:p w14:paraId="2F2A3898" w14:textId="77777777" w:rsidR="00662DAE" w:rsidRPr="00D9730B" w:rsidRDefault="00662DAE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82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C9F192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Day 2</w:t>
            </w:r>
          </w:p>
        </w:tc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B45130E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Batch ID</w:t>
            </w:r>
          </w:p>
        </w:tc>
        <w:tc>
          <w:tcPr>
            <w:tcW w:w="405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F8CF96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</w:p>
        </w:tc>
        <w:tc>
          <w:tcPr>
            <w:tcW w:w="1348" w:type="dxa"/>
            <w:vMerge w:val="restart"/>
            <w:tcBorders>
              <w:left w:val="single" w:sz="6" w:space="0" w:color="auto"/>
            </w:tcBorders>
            <w:shd w:val="clear" w:color="auto" w:fill="FFFFFF" w:themeFill="background1"/>
          </w:tcPr>
          <w:p w14:paraId="5B40939E" w14:textId="77777777" w:rsidR="00662DAE" w:rsidRPr="00D9730B" w:rsidRDefault="00662DAE" w:rsidP="005B4F4B">
            <w:pPr>
              <w:pStyle w:val="Footer"/>
              <w:jc w:val="center"/>
              <w:rPr>
                <w:rFonts w:cs="Arial"/>
                <w:b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  <w:tc>
          <w:tcPr>
            <w:tcW w:w="1348" w:type="dxa"/>
            <w:vMerge w:val="restart"/>
            <w:tcBorders>
              <w:right w:val="single" w:sz="6" w:space="0" w:color="auto"/>
            </w:tcBorders>
            <w:shd w:val="clear" w:color="auto" w:fill="FFFFFF" w:themeFill="background1"/>
          </w:tcPr>
          <w:p w14:paraId="576C0457" w14:textId="77777777" w:rsidR="00662DAE" w:rsidRPr="00D9730B" w:rsidRDefault="00662DAE" w:rsidP="005B4F4B">
            <w:pPr>
              <w:pStyle w:val="TableHeader"/>
              <w:spacing w:before="0"/>
              <w:jc w:val="center"/>
              <w:rPr>
                <w:rFonts w:cs="Arial"/>
                <w:b/>
              </w:rPr>
            </w:pPr>
            <w:r w:rsidRPr="00D9730B">
              <w:rPr>
                <w:rFonts w:cs="Arial"/>
                <w:sz w:val="16"/>
                <w:szCs w:val="16"/>
              </w:rPr>
              <w:t>Day 2</w:t>
            </w:r>
          </w:p>
        </w:tc>
      </w:tr>
      <w:tr w:rsidR="00662DAE" w:rsidRPr="00D9730B" w14:paraId="4330DF26" w14:textId="77777777" w:rsidTr="52A96A50">
        <w:trPr>
          <w:trHeight w:val="210"/>
          <w:jc w:val="center"/>
        </w:trPr>
        <w:tc>
          <w:tcPr>
            <w:tcW w:w="726" w:type="dxa"/>
            <w:vMerge/>
          </w:tcPr>
          <w:p w14:paraId="2C1CA984" w14:textId="77777777" w:rsidR="00662DAE" w:rsidRPr="00D9730B" w:rsidRDefault="00662DAE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820" w:type="dxa"/>
            <w:vMerge/>
          </w:tcPr>
          <w:p w14:paraId="629FF69B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</w:p>
        </w:tc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DC4875B" w14:textId="31128CF6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  <w:r w:rsidRPr="00D9730B">
              <w:rPr>
                <w:b w:val="0"/>
                <w:sz w:val="18"/>
              </w:rPr>
              <w:t>POD Equil Flush Volume (≥</w:t>
            </w:r>
            <w:r w:rsidRPr="00D9730B">
              <w:rPr>
                <w:sz w:val="18"/>
              </w:rPr>
              <w:t xml:space="preserve">Step 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REF _Ref22042561 \r \h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 w:rsidR="00BE21D6">
              <w:rPr>
                <w:sz w:val="18"/>
              </w:rPr>
              <w:t>11.8</w:t>
            </w:r>
            <w:r>
              <w:rPr>
                <w:sz w:val="18"/>
              </w:rPr>
              <w:fldChar w:fldCharType="end"/>
            </w:r>
            <w:r w:rsidRPr="00D9730B">
              <w:rPr>
                <w:sz w:val="18"/>
              </w:rPr>
              <w:t>)</w:t>
            </w:r>
          </w:p>
        </w:tc>
        <w:tc>
          <w:tcPr>
            <w:tcW w:w="40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8968E0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  <w:r w:rsidRPr="00D9730B">
              <w:rPr>
                <w:b w:val="0"/>
                <w:sz w:val="20"/>
              </w:rPr>
              <w:t>L</w:t>
            </w:r>
          </w:p>
        </w:tc>
        <w:tc>
          <w:tcPr>
            <w:tcW w:w="1348" w:type="dxa"/>
            <w:vMerge/>
          </w:tcPr>
          <w:p w14:paraId="1D8949C5" w14:textId="77777777" w:rsidR="00662DAE" w:rsidRPr="00D9730B" w:rsidRDefault="00662DAE" w:rsidP="005B4F4B">
            <w:pPr>
              <w:pStyle w:val="Footer"/>
              <w:jc w:val="both"/>
              <w:rPr>
                <w:rFonts w:cs="Arial"/>
                <w:b/>
              </w:rPr>
            </w:pPr>
          </w:p>
        </w:tc>
        <w:tc>
          <w:tcPr>
            <w:tcW w:w="1348" w:type="dxa"/>
            <w:vMerge/>
          </w:tcPr>
          <w:p w14:paraId="36DFCFBA" w14:textId="77777777" w:rsidR="00662DAE" w:rsidRPr="00D9730B" w:rsidRDefault="00662DAE" w:rsidP="005B4F4B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662DAE" w:rsidRPr="00D9730B" w14:paraId="185A4B1A" w14:textId="77777777" w:rsidTr="52A96A50">
        <w:trPr>
          <w:trHeight w:val="210"/>
          <w:jc w:val="center"/>
        </w:trPr>
        <w:tc>
          <w:tcPr>
            <w:tcW w:w="726" w:type="dxa"/>
            <w:vMerge/>
          </w:tcPr>
          <w:p w14:paraId="0554BEE2" w14:textId="77777777" w:rsidR="00662DAE" w:rsidRPr="00D9730B" w:rsidRDefault="00662DAE" w:rsidP="00BF75BA">
            <w:pPr>
              <w:pStyle w:val="Heading2"/>
              <w:numPr>
                <w:ilvl w:val="1"/>
                <w:numId w:val="79"/>
              </w:numPr>
              <w:tabs>
                <w:tab w:val="clear" w:pos="1440"/>
                <w:tab w:val="left" w:pos="720"/>
              </w:tabs>
              <w:spacing w:before="120"/>
              <w:ind w:left="1440" w:hanging="360"/>
              <w:jc w:val="both"/>
            </w:pPr>
          </w:p>
        </w:tc>
        <w:tc>
          <w:tcPr>
            <w:tcW w:w="820" w:type="dxa"/>
            <w:vMerge/>
          </w:tcPr>
          <w:p w14:paraId="1F2B85E6" w14:textId="77777777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</w:p>
        </w:tc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3BC78F5" w14:textId="7D6F5B2B" w:rsidR="00662DAE" w:rsidRPr="00D9730B" w:rsidRDefault="004C395A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SAP Consumption Performed (Day 2</w:t>
            </w:r>
            <w:r w:rsidR="00662DAE">
              <w:rPr>
                <w:b w:val="0"/>
                <w:sz w:val="18"/>
              </w:rPr>
              <w:t>)</w:t>
            </w:r>
          </w:p>
        </w:tc>
        <w:tc>
          <w:tcPr>
            <w:tcW w:w="405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7935E1" w14:textId="77474623" w:rsidR="00662DAE" w:rsidRPr="00D9730B" w:rsidRDefault="00662DAE" w:rsidP="00743650">
            <w:pPr>
              <w:pStyle w:val="Heading1"/>
              <w:numPr>
                <w:ilvl w:val="0"/>
                <w:numId w:val="0"/>
              </w:numPr>
              <w:spacing w:before="60" w:after="60" w:line="264" w:lineRule="auto"/>
              <w:jc w:val="right"/>
              <w:rPr>
                <w:b w:val="0"/>
                <w:sz w:val="20"/>
              </w:rPr>
            </w:pPr>
          </w:p>
        </w:tc>
        <w:tc>
          <w:tcPr>
            <w:tcW w:w="1348" w:type="dxa"/>
            <w:vMerge/>
          </w:tcPr>
          <w:p w14:paraId="5514E1A3" w14:textId="77777777" w:rsidR="00662DAE" w:rsidRPr="00D9730B" w:rsidRDefault="00662DAE" w:rsidP="005B4F4B">
            <w:pPr>
              <w:pStyle w:val="Footer"/>
              <w:jc w:val="both"/>
              <w:rPr>
                <w:rFonts w:cs="Arial"/>
                <w:b/>
              </w:rPr>
            </w:pPr>
          </w:p>
        </w:tc>
        <w:tc>
          <w:tcPr>
            <w:tcW w:w="1348" w:type="dxa"/>
            <w:vMerge/>
          </w:tcPr>
          <w:p w14:paraId="1D210F72" w14:textId="77777777" w:rsidR="00662DAE" w:rsidRPr="00D9730B" w:rsidRDefault="00662DAE" w:rsidP="005B4F4B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</w:tbl>
    <w:p w14:paraId="44ED80B5" w14:textId="77777777" w:rsidR="00C82C31" w:rsidRPr="00D9730B" w:rsidRDefault="00C82C31" w:rsidP="00C82C31">
      <w:pPr>
        <w:spacing w:line="240" w:lineRule="auto"/>
        <w:rPr>
          <w:rFonts w:cs="Arial"/>
          <w:b/>
          <w:sz w:val="18"/>
        </w:rPr>
      </w:pPr>
      <w:r w:rsidRPr="00D9730B">
        <w:rPr>
          <w:rFonts w:cs="Arial"/>
          <w:b/>
          <w:sz w:val="18"/>
          <w:szCs w:val="22"/>
        </w:rPr>
        <w:t xml:space="preserve">*NOTE: </w:t>
      </w:r>
      <w:r w:rsidRPr="00D9730B">
        <w:rPr>
          <w:rFonts w:cs="Arial"/>
          <w:b/>
          <w:sz w:val="18"/>
        </w:rPr>
        <w:t>Adjust the flow as needed to run as close to the target flow rate without exceeding the pressure alarms.</w:t>
      </w:r>
    </w:p>
    <w:p w14:paraId="5ACDB204" w14:textId="415440A7" w:rsidR="00CC72AD" w:rsidRDefault="00C82C31" w:rsidP="00C82C31">
      <w:pPr>
        <w:spacing w:line="240" w:lineRule="auto"/>
        <w:rPr>
          <w:rFonts w:cs="Arial"/>
        </w:rPr>
        <w:sectPr w:rsidR="00CC72AD" w:rsidSect="00D37088">
          <w:pgSz w:w="12240" w:h="15840" w:code="1"/>
          <w:pgMar w:top="720" w:right="720" w:bottom="720" w:left="720" w:header="0" w:footer="0" w:gutter="0"/>
          <w:cols w:space="720"/>
          <w:docGrid w:linePitch="272"/>
        </w:sectPr>
      </w:pPr>
      <w:r w:rsidRPr="00D9730B">
        <w:rPr>
          <w:rFonts w:cs="Arial"/>
        </w:rPr>
        <w:br w:type="page"/>
      </w:r>
    </w:p>
    <w:p w14:paraId="06215994" w14:textId="00FBBA63" w:rsidR="00694616" w:rsidRPr="00AC752B" w:rsidRDefault="00B01F8E" w:rsidP="007C5FCE">
      <w:pPr>
        <w:pStyle w:val="Heading1"/>
        <w:tabs>
          <w:tab w:val="clear" w:pos="4860"/>
        </w:tabs>
        <w:spacing w:before="0" w:after="0"/>
        <w:ind w:left="720"/>
        <w:jc w:val="both"/>
      </w:pPr>
      <w:bookmarkStart w:id="58" w:name="_Ref261271081"/>
      <w:bookmarkStart w:id="59" w:name="_Ref494976688"/>
      <w:bookmarkEnd w:id="23"/>
      <w:bookmarkEnd w:id="41"/>
      <w:bookmarkEnd w:id="43"/>
      <w:r w:rsidRPr="00AC752B">
        <w:lastRenderedPageBreak/>
        <w:t>Skid</w:t>
      </w:r>
      <w:r w:rsidR="00694616" w:rsidRPr="00AC752B">
        <w:t xml:space="preserve"> </w:t>
      </w:r>
      <w:bookmarkEnd w:id="58"/>
      <w:r w:rsidR="00861112" w:rsidRPr="00AC752B">
        <w:t>Connection</w:t>
      </w:r>
      <w:bookmarkEnd w:id="59"/>
      <w:r w:rsidR="0078683C">
        <w:t>s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67"/>
        <w:gridCol w:w="2505"/>
        <w:gridCol w:w="3657"/>
        <w:gridCol w:w="3657"/>
        <w:gridCol w:w="1799"/>
        <w:gridCol w:w="1799"/>
      </w:tblGrid>
      <w:tr w:rsidR="000C1509" w:rsidRPr="00AC752B" w14:paraId="473BEAF1" w14:textId="77777777" w:rsidTr="00847E00">
        <w:trPr>
          <w:trHeight w:val="576"/>
          <w:jc w:val="center"/>
        </w:trPr>
        <w:tc>
          <w:tcPr>
            <w:tcW w:w="875" w:type="dxa"/>
            <w:shd w:val="clear" w:color="auto" w:fill="auto"/>
            <w:vAlign w:val="center"/>
          </w:tcPr>
          <w:p w14:paraId="7C0FFA9A" w14:textId="0C375D42" w:rsidR="000C1509" w:rsidRPr="00AC752B" w:rsidRDefault="000C1509" w:rsidP="000C1509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0"/>
              <w:jc w:val="center"/>
            </w:pPr>
            <w:r>
              <w:rPr>
                <w:rFonts w:cs="Times New Roman"/>
              </w:rPr>
              <w:br w:type="page"/>
            </w:r>
            <w:r w:rsidRPr="00302A76">
              <w:t>Step</w:t>
            </w:r>
          </w:p>
        </w:tc>
        <w:tc>
          <w:tcPr>
            <w:tcW w:w="8885" w:type="dxa"/>
            <w:gridSpan w:val="3"/>
            <w:shd w:val="clear" w:color="auto" w:fill="auto"/>
            <w:vAlign w:val="center"/>
          </w:tcPr>
          <w:p w14:paraId="0C0DEE8B" w14:textId="6B732DA1" w:rsidR="000C1509" w:rsidRPr="00302A76" w:rsidRDefault="000C1509" w:rsidP="000C1509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line="264" w:lineRule="auto"/>
              <w:jc w:val="center"/>
              <w:rPr>
                <w:rFonts w:ascii="Arial" w:hAnsi="Arial" w:cs="Arial"/>
                <w:sz w:val="20"/>
              </w:rPr>
            </w:pPr>
            <w:r w:rsidRPr="00302A76">
              <w:t>Description</w:t>
            </w:r>
          </w:p>
        </w:tc>
        <w:tc>
          <w:tcPr>
            <w:tcW w:w="1628" w:type="dxa"/>
            <w:shd w:val="clear" w:color="auto" w:fill="FFFFFF" w:themeFill="background1"/>
            <w:vAlign w:val="center"/>
          </w:tcPr>
          <w:p w14:paraId="0D850312" w14:textId="3CAA76FE" w:rsidR="000C1509" w:rsidRPr="00D90047" w:rsidRDefault="000C1509" w:rsidP="000C1509">
            <w:pPr>
              <w:jc w:val="center"/>
              <w:rPr>
                <w:sz w:val="14"/>
                <w:szCs w:val="14"/>
              </w:rPr>
            </w:pPr>
            <w:r w:rsidRPr="00302A76">
              <w:t>Performed</w:t>
            </w:r>
            <w:r w:rsidRPr="00302A76">
              <w:br/>
              <w:t>by/Date</w:t>
            </w:r>
          </w:p>
        </w:tc>
        <w:tc>
          <w:tcPr>
            <w:tcW w:w="1628" w:type="dxa"/>
            <w:shd w:val="clear" w:color="auto" w:fill="FFFFFF" w:themeFill="background1"/>
            <w:vAlign w:val="center"/>
          </w:tcPr>
          <w:p w14:paraId="42D38256" w14:textId="72A3D1B3" w:rsidR="000C1509" w:rsidRPr="00D90047" w:rsidRDefault="000C1509" w:rsidP="000C1509">
            <w:pPr>
              <w:jc w:val="center"/>
              <w:rPr>
                <w:sz w:val="14"/>
                <w:szCs w:val="14"/>
              </w:rPr>
            </w:pPr>
            <w:r w:rsidRPr="00302A76">
              <w:t>Witnessed by/ Date</w:t>
            </w:r>
          </w:p>
        </w:tc>
      </w:tr>
      <w:tr w:rsidR="000D3FFE" w:rsidRPr="00AC752B" w14:paraId="4A596FDE" w14:textId="77777777" w:rsidTr="00B8117B">
        <w:trPr>
          <w:trHeight w:val="576"/>
          <w:jc w:val="center"/>
        </w:trPr>
        <w:tc>
          <w:tcPr>
            <w:tcW w:w="875" w:type="dxa"/>
            <w:vMerge w:val="restart"/>
            <w:shd w:val="clear" w:color="auto" w:fill="auto"/>
          </w:tcPr>
          <w:p w14:paraId="55450A00" w14:textId="77777777" w:rsidR="000D3FFE" w:rsidRPr="00AC752B" w:rsidRDefault="000D3FFE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8885" w:type="dxa"/>
            <w:gridSpan w:val="3"/>
            <w:shd w:val="clear" w:color="auto" w:fill="auto"/>
          </w:tcPr>
          <w:p w14:paraId="549D8DF9" w14:textId="67B4FFEC" w:rsidR="000D3FFE" w:rsidRDefault="000D3FFE" w:rsidP="00BF75BA">
            <w:pPr>
              <w:pStyle w:val="Footer"/>
              <w:numPr>
                <w:ilvl w:val="0"/>
                <w:numId w:val="53"/>
              </w:numPr>
              <w:tabs>
                <w:tab w:val="right" w:pos="10620"/>
              </w:tabs>
              <w:spacing w:line="264" w:lineRule="auto"/>
              <w:ind w:left="360"/>
              <w:rPr>
                <w:rFonts w:cs="Arial"/>
              </w:rPr>
            </w:pPr>
            <w:r w:rsidRPr="006175B2">
              <w:t xml:space="preserve">Verify that the chromatography skid pH probe has been user standardized per </w:t>
            </w:r>
            <w:r w:rsidRPr="00F97A42">
              <w:rPr>
                <w:b/>
              </w:rPr>
              <w:t>SOP-0107212</w:t>
            </w:r>
            <w:r w:rsidR="00BE21D6" w:rsidRPr="00457620">
              <w:rPr>
                <w:bCs/>
              </w:rPr>
              <w:t>.</w:t>
            </w:r>
            <w:r w:rsidR="00BE21D6">
              <w:t xml:space="preserve"> </w:t>
            </w:r>
            <w:r w:rsidRPr="006175B2">
              <w:t>Record pH probe information below.</w:t>
            </w:r>
          </w:p>
        </w:tc>
        <w:tc>
          <w:tcPr>
            <w:tcW w:w="1628" w:type="dxa"/>
            <w:vMerge w:val="restart"/>
            <w:shd w:val="clear" w:color="auto" w:fill="FFFFFF" w:themeFill="background1"/>
          </w:tcPr>
          <w:p w14:paraId="3B5C597B" w14:textId="5D4B6FA0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1</w:t>
            </w:r>
          </w:p>
        </w:tc>
        <w:tc>
          <w:tcPr>
            <w:tcW w:w="1628" w:type="dxa"/>
            <w:vMerge w:val="restart"/>
            <w:shd w:val="clear" w:color="auto" w:fill="FFFFFF" w:themeFill="background1"/>
          </w:tcPr>
          <w:p w14:paraId="60E19D39" w14:textId="0E213B32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1</w:t>
            </w:r>
          </w:p>
        </w:tc>
      </w:tr>
      <w:tr w:rsidR="000D3FFE" w:rsidRPr="00AC752B" w14:paraId="767894A4" w14:textId="77777777" w:rsidTr="00847E00">
        <w:trPr>
          <w:trHeight w:val="576"/>
          <w:jc w:val="center"/>
        </w:trPr>
        <w:tc>
          <w:tcPr>
            <w:tcW w:w="875" w:type="dxa"/>
            <w:vMerge/>
            <w:shd w:val="clear" w:color="auto" w:fill="auto"/>
          </w:tcPr>
          <w:p w14:paraId="242349B7" w14:textId="77777777" w:rsidR="000D3FFE" w:rsidRPr="00AC752B" w:rsidRDefault="000D3FFE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2267" w:type="dxa"/>
            <w:shd w:val="clear" w:color="auto" w:fill="D9D9D9" w:themeFill="background1" w:themeFillShade="D9"/>
          </w:tcPr>
          <w:p w14:paraId="0A11C73F" w14:textId="77777777" w:rsidR="000D3FFE" w:rsidRPr="00457620" w:rsidRDefault="000D3FFE" w:rsidP="00C24895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</w:p>
        </w:tc>
        <w:tc>
          <w:tcPr>
            <w:tcW w:w="3309" w:type="dxa"/>
            <w:shd w:val="clear" w:color="auto" w:fill="D9D9D9" w:themeFill="background1" w:themeFillShade="D9"/>
            <w:vAlign w:val="center"/>
          </w:tcPr>
          <w:p w14:paraId="5510845D" w14:textId="441F55D2" w:rsidR="000D3FFE" w:rsidRPr="00457620" w:rsidRDefault="000D3FFE" w:rsidP="002E50D6">
            <w:pPr>
              <w:pStyle w:val="Footer"/>
              <w:tabs>
                <w:tab w:val="right" w:pos="10620"/>
              </w:tabs>
              <w:spacing w:line="264" w:lineRule="auto"/>
              <w:jc w:val="center"/>
              <w:rPr>
                <w:rFonts w:cs="Arial"/>
              </w:rPr>
            </w:pPr>
            <w:r w:rsidRPr="00457620">
              <w:rPr>
                <w:rFonts w:cs="Arial"/>
              </w:rPr>
              <w:t>Day 1</w:t>
            </w:r>
          </w:p>
        </w:tc>
        <w:tc>
          <w:tcPr>
            <w:tcW w:w="3309" w:type="dxa"/>
            <w:shd w:val="clear" w:color="auto" w:fill="D9D9D9" w:themeFill="background1" w:themeFillShade="D9"/>
            <w:vAlign w:val="center"/>
          </w:tcPr>
          <w:p w14:paraId="78CFBFB4" w14:textId="61BC5145" w:rsidR="000D3FFE" w:rsidRPr="00457620" w:rsidRDefault="000D3FFE" w:rsidP="002E50D6">
            <w:pPr>
              <w:pStyle w:val="Footer"/>
              <w:tabs>
                <w:tab w:val="right" w:pos="10620"/>
              </w:tabs>
              <w:spacing w:line="264" w:lineRule="auto"/>
              <w:jc w:val="center"/>
              <w:rPr>
                <w:rFonts w:cs="Arial"/>
              </w:rPr>
            </w:pPr>
            <w:r w:rsidRPr="00457620">
              <w:rPr>
                <w:rFonts w:cs="Arial"/>
              </w:rPr>
              <w:t>Day 2, If Applicable</w:t>
            </w:r>
          </w:p>
        </w:tc>
        <w:tc>
          <w:tcPr>
            <w:tcW w:w="1628" w:type="dxa"/>
            <w:vMerge/>
            <w:shd w:val="clear" w:color="auto" w:fill="FFFFFF" w:themeFill="background1"/>
          </w:tcPr>
          <w:p w14:paraId="54FA4E81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628" w:type="dxa"/>
            <w:vMerge/>
            <w:shd w:val="clear" w:color="auto" w:fill="FFFFFF" w:themeFill="background1"/>
          </w:tcPr>
          <w:p w14:paraId="21A29D48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0D3FFE" w:rsidRPr="00AC752B" w14:paraId="02631645" w14:textId="77777777" w:rsidTr="00B8117B">
        <w:trPr>
          <w:trHeight w:val="576"/>
          <w:jc w:val="center"/>
        </w:trPr>
        <w:tc>
          <w:tcPr>
            <w:tcW w:w="875" w:type="dxa"/>
            <w:vMerge/>
            <w:shd w:val="clear" w:color="auto" w:fill="auto"/>
          </w:tcPr>
          <w:p w14:paraId="736F93F6" w14:textId="77777777" w:rsidR="000D3FFE" w:rsidRPr="00AC752B" w:rsidRDefault="000D3FFE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60093139" w14:textId="73A1D0B3" w:rsidR="000D3FFE" w:rsidRPr="00457620" w:rsidRDefault="000D3FFE" w:rsidP="00847E00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  <w:r w:rsidRPr="00457620">
              <w:rPr>
                <w:rFonts w:cs="Arial"/>
              </w:rPr>
              <w:t>Part Number</w:t>
            </w:r>
          </w:p>
        </w:tc>
        <w:tc>
          <w:tcPr>
            <w:tcW w:w="3309" w:type="dxa"/>
            <w:shd w:val="clear" w:color="auto" w:fill="D9D9D9" w:themeFill="background1" w:themeFillShade="D9"/>
            <w:vAlign w:val="center"/>
          </w:tcPr>
          <w:p w14:paraId="65FF56C7" w14:textId="59FF74FF" w:rsidR="000D3FFE" w:rsidRPr="00457620" w:rsidRDefault="000D3FFE" w:rsidP="00B8117B">
            <w:pPr>
              <w:pStyle w:val="Footer"/>
              <w:tabs>
                <w:tab w:val="right" w:pos="10620"/>
              </w:tabs>
              <w:spacing w:line="264" w:lineRule="auto"/>
              <w:jc w:val="center"/>
              <w:rPr>
                <w:rFonts w:cs="Arial"/>
                <w:b/>
                <w:bCs/>
              </w:rPr>
            </w:pPr>
            <w:r w:rsidRPr="00457620">
              <w:rPr>
                <w:rFonts w:cs="Arial"/>
                <w:b/>
                <w:bCs/>
              </w:rPr>
              <w:t>6003953</w:t>
            </w:r>
          </w:p>
        </w:tc>
        <w:tc>
          <w:tcPr>
            <w:tcW w:w="3309" w:type="dxa"/>
            <w:shd w:val="clear" w:color="auto" w:fill="D9D9D9" w:themeFill="background1" w:themeFillShade="D9"/>
            <w:vAlign w:val="center"/>
          </w:tcPr>
          <w:p w14:paraId="1A8C3A28" w14:textId="38383932" w:rsidR="000D3FFE" w:rsidRPr="00457620" w:rsidRDefault="000D3FFE" w:rsidP="00B8117B">
            <w:pPr>
              <w:pStyle w:val="Footer"/>
              <w:tabs>
                <w:tab w:val="right" w:pos="10620"/>
              </w:tabs>
              <w:spacing w:line="264" w:lineRule="auto"/>
              <w:jc w:val="center"/>
              <w:rPr>
                <w:rFonts w:cs="Arial"/>
                <w:b/>
                <w:bCs/>
              </w:rPr>
            </w:pPr>
            <w:r w:rsidRPr="00457620">
              <w:rPr>
                <w:rFonts w:cs="Arial"/>
                <w:b/>
                <w:bCs/>
              </w:rPr>
              <w:t>6003953</w:t>
            </w:r>
          </w:p>
        </w:tc>
        <w:tc>
          <w:tcPr>
            <w:tcW w:w="1628" w:type="dxa"/>
            <w:vMerge/>
            <w:shd w:val="clear" w:color="auto" w:fill="FFFFFF" w:themeFill="background1"/>
          </w:tcPr>
          <w:p w14:paraId="109FD8B1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628" w:type="dxa"/>
            <w:vMerge/>
            <w:shd w:val="clear" w:color="auto" w:fill="FFFFFF" w:themeFill="background1"/>
          </w:tcPr>
          <w:p w14:paraId="5F48AEB4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0D3FFE" w:rsidRPr="00AC752B" w14:paraId="02DF4AC9" w14:textId="77777777" w:rsidTr="00847E00">
        <w:trPr>
          <w:trHeight w:val="576"/>
          <w:jc w:val="center"/>
        </w:trPr>
        <w:tc>
          <w:tcPr>
            <w:tcW w:w="875" w:type="dxa"/>
            <w:vMerge/>
            <w:shd w:val="clear" w:color="auto" w:fill="auto"/>
          </w:tcPr>
          <w:p w14:paraId="2E5A179B" w14:textId="77777777" w:rsidR="000D3FFE" w:rsidRPr="00AC752B" w:rsidRDefault="000D3FFE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043D1D16" w14:textId="00701824" w:rsidR="000D3FFE" w:rsidRPr="00457620" w:rsidRDefault="000D3FFE" w:rsidP="00847E00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  <w:r w:rsidRPr="00457620">
              <w:rPr>
                <w:rFonts w:cs="Arial"/>
              </w:rPr>
              <w:t>Batch Number</w:t>
            </w:r>
          </w:p>
        </w:tc>
        <w:tc>
          <w:tcPr>
            <w:tcW w:w="3309" w:type="dxa"/>
            <w:shd w:val="clear" w:color="auto" w:fill="auto"/>
          </w:tcPr>
          <w:p w14:paraId="74C7E594" w14:textId="77777777" w:rsidR="000D3FFE" w:rsidRPr="00457620" w:rsidRDefault="000D3FFE" w:rsidP="00C24895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</w:p>
        </w:tc>
        <w:tc>
          <w:tcPr>
            <w:tcW w:w="3309" w:type="dxa"/>
            <w:shd w:val="clear" w:color="auto" w:fill="auto"/>
          </w:tcPr>
          <w:p w14:paraId="5148542D" w14:textId="6835D8B7" w:rsidR="000D3FFE" w:rsidRPr="00457620" w:rsidRDefault="000D3FFE" w:rsidP="00C24895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</w:p>
        </w:tc>
        <w:tc>
          <w:tcPr>
            <w:tcW w:w="1628" w:type="dxa"/>
            <w:vMerge w:val="restart"/>
            <w:shd w:val="clear" w:color="auto" w:fill="FFFFFF" w:themeFill="background1"/>
          </w:tcPr>
          <w:p w14:paraId="5ED21C09" w14:textId="5E917C8E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2</w:t>
            </w:r>
          </w:p>
        </w:tc>
        <w:tc>
          <w:tcPr>
            <w:tcW w:w="1628" w:type="dxa"/>
            <w:vMerge w:val="restart"/>
            <w:shd w:val="clear" w:color="auto" w:fill="FFFFFF" w:themeFill="background1"/>
          </w:tcPr>
          <w:p w14:paraId="3D8A6F5E" w14:textId="28319DA8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Day 2</w:t>
            </w:r>
          </w:p>
        </w:tc>
      </w:tr>
      <w:tr w:rsidR="000D3FFE" w:rsidRPr="00AC752B" w14:paraId="4F5B89D8" w14:textId="77777777" w:rsidTr="00847E00">
        <w:trPr>
          <w:trHeight w:val="576"/>
          <w:jc w:val="center"/>
        </w:trPr>
        <w:tc>
          <w:tcPr>
            <w:tcW w:w="875" w:type="dxa"/>
            <w:vMerge/>
            <w:shd w:val="clear" w:color="auto" w:fill="auto"/>
          </w:tcPr>
          <w:p w14:paraId="182EE8E0" w14:textId="77777777" w:rsidR="000D3FFE" w:rsidRPr="00AC752B" w:rsidRDefault="000D3FFE" w:rsidP="002E50D6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0"/>
              <w:ind w:left="630" w:hanging="630"/>
              <w:jc w:val="both"/>
            </w:pP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5AA8940B" w14:textId="7D7A9C9E" w:rsidR="000D3FFE" w:rsidRPr="00457620" w:rsidRDefault="000D3FFE" w:rsidP="00847E00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  <w:r w:rsidRPr="00457620">
              <w:rPr>
                <w:rFonts w:cs="Arial"/>
              </w:rPr>
              <w:t>Expiration Date</w:t>
            </w:r>
          </w:p>
        </w:tc>
        <w:tc>
          <w:tcPr>
            <w:tcW w:w="3309" w:type="dxa"/>
            <w:shd w:val="clear" w:color="auto" w:fill="auto"/>
          </w:tcPr>
          <w:p w14:paraId="10444C75" w14:textId="77777777" w:rsidR="000D3FFE" w:rsidRPr="00457620" w:rsidRDefault="000D3FFE" w:rsidP="00C24895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</w:p>
        </w:tc>
        <w:tc>
          <w:tcPr>
            <w:tcW w:w="3309" w:type="dxa"/>
            <w:shd w:val="clear" w:color="auto" w:fill="auto"/>
          </w:tcPr>
          <w:p w14:paraId="2735CB8B" w14:textId="77777777" w:rsidR="000D3FFE" w:rsidRPr="00457620" w:rsidRDefault="000D3FFE" w:rsidP="00C24895">
            <w:pPr>
              <w:pStyle w:val="Footer"/>
              <w:tabs>
                <w:tab w:val="right" w:pos="10620"/>
              </w:tabs>
              <w:spacing w:line="264" w:lineRule="auto"/>
              <w:rPr>
                <w:rFonts w:cs="Arial"/>
              </w:rPr>
            </w:pPr>
          </w:p>
        </w:tc>
        <w:tc>
          <w:tcPr>
            <w:tcW w:w="1628" w:type="dxa"/>
            <w:vMerge/>
            <w:shd w:val="clear" w:color="auto" w:fill="FFFFFF" w:themeFill="background1"/>
          </w:tcPr>
          <w:p w14:paraId="55CE5F53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628" w:type="dxa"/>
            <w:vMerge/>
            <w:shd w:val="clear" w:color="auto" w:fill="FFFFFF" w:themeFill="background1"/>
          </w:tcPr>
          <w:p w14:paraId="692BC619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0D3FFE" w:rsidRPr="00AC752B" w14:paraId="547A7676" w14:textId="77777777" w:rsidTr="00AA487E">
        <w:trPr>
          <w:trHeight w:val="576"/>
          <w:jc w:val="center"/>
        </w:trPr>
        <w:tc>
          <w:tcPr>
            <w:tcW w:w="875" w:type="dxa"/>
            <w:vMerge/>
            <w:shd w:val="clear" w:color="auto" w:fill="auto"/>
          </w:tcPr>
          <w:p w14:paraId="6A97EB67" w14:textId="77777777" w:rsidR="000D3FFE" w:rsidRPr="00AC752B" w:rsidRDefault="000D3FFE" w:rsidP="002E50D6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0"/>
              <w:ind w:left="630" w:hanging="630"/>
              <w:jc w:val="both"/>
            </w:pPr>
          </w:p>
        </w:tc>
        <w:tc>
          <w:tcPr>
            <w:tcW w:w="8885" w:type="dxa"/>
            <w:gridSpan w:val="3"/>
            <w:shd w:val="clear" w:color="auto" w:fill="D9D9D9" w:themeFill="background1" w:themeFillShade="D9"/>
            <w:vAlign w:val="center"/>
          </w:tcPr>
          <w:p w14:paraId="30C1B657" w14:textId="596E81A8" w:rsidR="000D3FFE" w:rsidRPr="00457620" w:rsidRDefault="000D3FFE" w:rsidP="00457620">
            <w:pPr>
              <w:pStyle w:val="Footer"/>
              <w:tabs>
                <w:tab w:val="right" w:pos="10620"/>
              </w:tabs>
              <w:spacing w:line="264" w:lineRule="auto"/>
              <w:jc w:val="right"/>
              <w:rPr>
                <w:rFonts w:cs="Arial"/>
              </w:rPr>
            </w:pPr>
            <w:r w:rsidRPr="00457620">
              <w:rPr>
                <w:rFonts w:cs="Arial"/>
              </w:rPr>
              <w:t>SAP Consumption – Day 1 Performed By/Date</w:t>
            </w:r>
          </w:p>
        </w:tc>
        <w:tc>
          <w:tcPr>
            <w:tcW w:w="3256" w:type="dxa"/>
            <w:gridSpan w:val="2"/>
            <w:shd w:val="clear" w:color="auto" w:fill="FFFFFF" w:themeFill="background1"/>
          </w:tcPr>
          <w:p w14:paraId="612E9E44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0D3FFE" w:rsidRPr="00AC752B" w14:paraId="25F15773" w14:textId="77777777" w:rsidTr="00AA487E">
        <w:trPr>
          <w:trHeight w:val="576"/>
          <w:jc w:val="center"/>
        </w:trPr>
        <w:tc>
          <w:tcPr>
            <w:tcW w:w="875" w:type="dxa"/>
            <w:vMerge/>
            <w:shd w:val="clear" w:color="auto" w:fill="auto"/>
          </w:tcPr>
          <w:p w14:paraId="2E5DC546" w14:textId="77777777" w:rsidR="000D3FFE" w:rsidRPr="00AC752B" w:rsidRDefault="000D3FFE" w:rsidP="002E50D6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0"/>
              <w:ind w:left="630" w:hanging="630"/>
              <w:jc w:val="both"/>
            </w:pPr>
          </w:p>
        </w:tc>
        <w:tc>
          <w:tcPr>
            <w:tcW w:w="8885" w:type="dxa"/>
            <w:gridSpan w:val="3"/>
            <w:shd w:val="clear" w:color="auto" w:fill="D9D9D9" w:themeFill="background1" w:themeFillShade="D9"/>
            <w:vAlign w:val="center"/>
          </w:tcPr>
          <w:p w14:paraId="5E65D83C" w14:textId="6874AD21" w:rsidR="000D3FFE" w:rsidRPr="00457620" w:rsidRDefault="000D3FFE" w:rsidP="00457620">
            <w:pPr>
              <w:pStyle w:val="Footer"/>
              <w:tabs>
                <w:tab w:val="right" w:pos="10620"/>
              </w:tabs>
              <w:spacing w:line="264" w:lineRule="auto"/>
              <w:jc w:val="right"/>
              <w:rPr>
                <w:rFonts w:cs="Arial"/>
              </w:rPr>
            </w:pPr>
            <w:r w:rsidRPr="00457620">
              <w:rPr>
                <w:rFonts w:cs="Arial"/>
              </w:rPr>
              <w:t>SAP Consumption – Day 2 Performed By/Date</w:t>
            </w:r>
          </w:p>
        </w:tc>
        <w:tc>
          <w:tcPr>
            <w:tcW w:w="3256" w:type="dxa"/>
            <w:gridSpan w:val="2"/>
            <w:shd w:val="clear" w:color="auto" w:fill="FFFFFF" w:themeFill="background1"/>
          </w:tcPr>
          <w:p w14:paraId="04254C6B" w14:textId="77777777" w:rsidR="000D3FFE" w:rsidRPr="00BA75B4" w:rsidRDefault="000D3FFE" w:rsidP="002B5A1C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2B5A1C" w:rsidRPr="00AC752B" w14:paraId="1ECD9AAE" w14:textId="77777777" w:rsidTr="00644B23">
        <w:trPr>
          <w:trHeight w:val="576"/>
          <w:jc w:val="center"/>
        </w:trPr>
        <w:tc>
          <w:tcPr>
            <w:tcW w:w="875" w:type="dxa"/>
            <w:vMerge w:val="restart"/>
            <w:shd w:val="clear" w:color="auto" w:fill="auto"/>
          </w:tcPr>
          <w:p w14:paraId="14861D28" w14:textId="77777777" w:rsidR="002B5A1C" w:rsidRPr="00AC752B" w:rsidRDefault="002B5A1C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8885" w:type="dxa"/>
            <w:gridSpan w:val="3"/>
            <w:vMerge w:val="restart"/>
            <w:shd w:val="clear" w:color="auto" w:fill="auto"/>
          </w:tcPr>
          <w:p w14:paraId="4C394413" w14:textId="09D2EB24" w:rsidR="002B5A1C" w:rsidRDefault="002B5A1C" w:rsidP="00BF75BA">
            <w:pPr>
              <w:pStyle w:val="Footer"/>
              <w:numPr>
                <w:ilvl w:val="0"/>
                <w:numId w:val="53"/>
              </w:numPr>
              <w:tabs>
                <w:tab w:val="right" w:pos="10620"/>
              </w:tabs>
              <w:spacing w:line="264" w:lineRule="auto"/>
              <w:ind w:left="360"/>
              <w:rPr>
                <w:rFonts w:cs="Arial"/>
              </w:rPr>
            </w:pPr>
            <w:r>
              <w:rPr>
                <w:rFonts w:cs="Arial"/>
              </w:rPr>
              <w:t xml:space="preserve">Day 1 – Continue to </w:t>
            </w:r>
            <w:r w:rsidRPr="00D30BDF">
              <w:rPr>
                <w:rFonts w:cs="Arial"/>
                <w:b/>
                <w:bCs/>
              </w:rPr>
              <w:t>Ste</w:t>
            </w:r>
            <w:r w:rsidR="003D5DB0">
              <w:rPr>
                <w:rFonts w:cs="Arial"/>
                <w:b/>
                <w:bCs/>
              </w:rPr>
              <w:t xml:space="preserve">p </w:t>
            </w:r>
            <w:r w:rsidR="003D5DB0">
              <w:rPr>
                <w:rFonts w:cs="Arial"/>
                <w:b/>
                <w:bCs/>
              </w:rPr>
              <w:fldChar w:fldCharType="begin"/>
            </w:r>
            <w:r w:rsidR="003D5DB0">
              <w:rPr>
                <w:rFonts w:cs="Arial"/>
                <w:b/>
                <w:bCs/>
              </w:rPr>
              <w:instrText xml:space="preserve"> REF _Ref103259232 \r \h </w:instrText>
            </w:r>
            <w:r w:rsidR="003D5DB0">
              <w:rPr>
                <w:rFonts w:cs="Arial"/>
                <w:b/>
                <w:bCs/>
              </w:rPr>
            </w:r>
            <w:r w:rsidR="003D5DB0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13.3</w:t>
            </w:r>
            <w:r w:rsidR="003D5DB0">
              <w:rPr>
                <w:rFonts w:cs="Arial"/>
                <w:b/>
                <w:bCs/>
              </w:rPr>
              <w:fldChar w:fldCharType="end"/>
            </w:r>
            <w:r w:rsidR="00DE001A">
              <w:rPr>
                <w:rFonts w:cs="Arial"/>
                <w:b/>
                <w:bCs/>
              </w:rPr>
              <w:t>.</w:t>
            </w:r>
          </w:p>
          <w:p w14:paraId="78193815" w14:textId="40CCECAC" w:rsidR="002B5A1C" w:rsidRPr="00302A76" w:rsidRDefault="002B5A1C" w:rsidP="00BF75BA">
            <w:pPr>
              <w:pStyle w:val="Footer"/>
              <w:numPr>
                <w:ilvl w:val="0"/>
                <w:numId w:val="53"/>
              </w:numPr>
              <w:tabs>
                <w:tab w:val="right" w:pos="10620"/>
              </w:tabs>
              <w:spacing w:before="120" w:line="240" w:lineRule="auto"/>
              <w:ind w:left="360"/>
              <w:rPr>
                <w:rFonts w:cs="Arial"/>
              </w:rPr>
            </w:pPr>
            <w:r>
              <w:rPr>
                <w:rFonts w:cs="Arial"/>
              </w:rPr>
              <w:t xml:space="preserve">Day 2 – If applicable, connect new tubing to the outlet of the </w:t>
            </w:r>
            <w:r w:rsidR="00827D87">
              <w:rPr>
                <w:rFonts w:cs="Arial"/>
              </w:rPr>
              <w:t xml:space="preserve">Load </w:t>
            </w:r>
            <w:r>
              <w:rPr>
                <w:rFonts w:cs="Arial"/>
              </w:rPr>
              <w:t xml:space="preserve">Vessel and proceed to </w:t>
            </w:r>
            <w:r w:rsidRPr="00D30BDF">
              <w:rPr>
                <w:rFonts w:cs="Arial"/>
                <w:b/>
                <w:bCs/>
              </w:rPr>
              <w:t>Ste</w:t>
            </w:r>
            <w:r w:rsidR="003D5DB0">
              <w:rPr>
                <w:rFonts w:cs="Arial"/>
                <w:b/>
                <w:bCs/>
              </w:rPr>
              <w:t xml:space="preserve">p </w:t>
            </w:r>
            <w:r w:rsidR="009006E2">
              <w:rPr>
                <w:rFonts w:cs="Arial"/>
                <w:b/>
                <w:bCs/>
              </w:rPr>
              <w:fldChar w:fldCharType="begin"/>
            </w:r>
            <w:r w:rsidR="009006E2">
              <w:rPr>
                <w:rFonts w:cs="Arial"/>
                <w:b/>
                <w:bCs/>
              </w:rPr>
              <w:instrText xml:space="preserve"> REF _Ref117759776 \r \h </w:instrText>
            </w:r>
            <w:r w:rsidR="009006E2">
              <w:rPr>
                <w:rFonts w:cs="Arial"/>
                <w:b/>
                <w:bCs/>
              </w:rPr>
            </w:r>
            <w:r w:rsidR="009006E2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13.5</w:t>
            </w:r>
            <w:r w:rsidR="009006E2">
              <w:rPr>
                <w:rFonts w:cs="Arial"/>
                <w:b/>
                <w:bCs/>
              </w:rPr>
              <w:fldChar w:fldCharType="end"/>
            </w:r>
            <w:r w:rsidR="00DE001A">
              <w:rPr>
                <w:rFonts w:cs="Arial"/>
                <w:b/>
                <w:bCs/>
              </w:rPr>
              <w:t>.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A897270" w14:textId="212E304B" w:rsidR="002B5A1C" w:rsidRPr="00D90047" w:rsidRDefault="002B5A1C" w:rsidP="002B5A1C">
            <w:pPr>
              <w:jc w:val="center"/>
              <w:rPr>
                <w:sz w:val="14"/>
                <w:szCs w:val="14"/>
              </w:rPr>
            </w:pPr>
            <w:r w:rsidRPr="00BA75B4">
              <w:rPr>
                <w:rFonts w:cs="Arial"/>
                <w:sz w:val="14"/>
                <w:szCs w:val="14"/>
              </w:rPr>
              <w:t>Day 1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5F839C9" w14:textId="03FF60F3" w:rsidR="002B5A1C" w:rsidRPr="00D90047" w:rsidRDefault="002B5A1C" w:rsidP="002B5A1C">
            <w:pPr>
              <w:jc w:val="center"/>
              <w:rPr>
                <w:sz w:val="14"/>
                <w:szCs w:val="14"/>
              </w:rPr>
            </w:pPr>
            <w:r w:rsidRPr="00BA75B4">
              <w:rPr>
                <w:rFonts w:cs="Arial"/>
                <w:sz w:val="14"/>
                <w:szCs w:val="14"/>
              </w:rPr>
              <w:t>Day 1</w:t>
            </w:r>
          </w:p>
        </w:tc>
      </w:tr>
      <w:tr w:rsidR="002B5A1C" w:rsidRPr="00AC752B" w14:paraId="5C0F36C3" w14:textId="77777777" w:rsidTr="00644B23">
        <w:trPr>
          <w:trHeight w:val="576"/>
          <w:jc w:val="center"/>
        </w:trPr>
        <w:tc>
          <w:tcPr>
            <w:tcW w:w="875" w:type="dxa"/>
            <w:vMerge/>
          </w:tcPr>
          <w:p w14:paraId="0EB891B5" w14:textId="77777777" w:rsidR="002B5A1C" w:rsidRPr="00AC752B" w:rsidRDefault="002B5A1C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8885" w:type="dxa"/>
            <w:gridSpan w:val="3"/>
            <w:vMerge/>
            <w:vAlign w:val="center"/>
          </w:tcPr>
          <w:p w14:paraId="59BA7B0F" w14:textId="77777777" w:rsidR="002B5A1C" w:rsidRPr="00302A76" w:rsidRDefault="002B5A1C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628" w:type="dxa"/>
            <w:shd w:val="clear" w:color="auto" w:fill="FFFFFF" w:themeFill="background1"/>
          </w:tcPr>
          <w:p w14:paraId="620FD207" w14:textId="77370A7D" w:rsidR="002B5A1C" w:rsidRPr="00D90047" w:rsidRDefault="002B5A1C" w:rsidP="002B5A1C">
            <w:pPr>
              <w:jc w:val="center"/>
              <w:rPr>
                <w:sz w:val="14"/>
                <w:szCs w:val="14"/>
              </w:rPr>
            </w:pPr>
            <w:r w:rsidRPr="00BA75B4">
              <w:rPr>
                <w:rFonts w:cs="Arial"/>
                <w:sz w:val="14"/>
                <w:szCs w:val="14"/>
              </w:rPr>
              <w:t>Day 2</w:t>
            </w:r>
          </w:p>
        </w:tc>
        <w:tc>
          <w:tcPr>
            <w:tcW w:w="1628" w:type="dxa"/>
            <w:shd w:val="clear" w:color="auto" w:fill="FFFFFF" w:themeFill="background1"/>
          </w:tcPr>
          <w:p w14:paraId="13F93FBF" w14:textId="159A50CD" w:rsidR="002B5A1C" w:rsidRPr="00D90047" w:rsidRDefault="002B5A1C" w:rsidP="002B5A1C">
            <w:pPr>
              <w:jc w:val="center"/>
              <w:rPr>
                <w:sz w:val="14"/>
                <w:szCs w:val="14"/>
              </w:rPr>
            </w:pPr>
            <w:r w:rsidRPr="00BA75B4">
              <w:rPr>
                <w:rFonts w:cs="Arial"/>
                <w:sz w:val="14"/>
                <w:szCs w:val="14"/>
              </w:rPr>
              <w:t>Day 2</w:t>
            </w:r>
          </w:p>
        </w:tc>
      </w:tr>
    </w:tbl>
    <w:p w14:paraId="614D76DA" w14:textId="15BF23A4" w:rsidR="00847E00" w:rsidRDefault="00847E00"/>
    <w:p w14:paraId="6036148C" w14:textId="5273A2B6" w:rsidR="00847E00" w:rsidRDefault="00847E00" w:rsidP="00B57B7C">
      <w:pPr>
        <w:spacing w:line="240" w:lineRule="auto"/>
      </w:pPr>
      <w:r>
        <w:br w:type="page"/>
      </w:r>
      <w:r w:rsidR="005A4D86" w:rsidRPr="005A4D86">
        <w:rPr>
          <w:b/>
          <w:bCs/>
          <w:sz w:val="22"/>
          <w:szCs w:val="22"/>
        </w:rPr>
        <w:lastRenderedPageBreak/>
        <w:t>1</w:t>
      </w:r>
      <w:r w:rsidR="00644FB9">
        <w:rPr>
          <w:b/>
          <w:bCs/>
          <w:sz w:val="22"/>
          <w:szCs w:val="22"/>
        </w:rPr>
        <w:t>3</w:t>
      </w:r>
      <w:r w:rsidR="005A4D86" w:rsidRPr="005A4D86">
        <w:rPr>
          <w:b/>
          <w:bCs/>
          <w:sz w:val="22"/>
          <w:szCs w:val="22"/>
        </w:rPr>
        <w:tab/>
        <w:t>Skid Connections (continued)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67"/>
        <w:gridCol w:w="1649"/>
        <w:gridCol w:w="1784"/>
        <w:gridCol w:w="4311"/>
        <w:gridCol w:w="2075"/>
        <w:gridCol w:w="1799"/>
        <w:gridCol w:w="1799"/>
      </w:tblGrid>
      <w:tr w:rsidR="00847E00" w:rsidRPr="00AC752B" w14:paraId="2709F806" w14:textId="77777777" w:rsidTr="008928E3">
        <w:trPr>
          <w:trHeight w:val="720"/>
          <w:jc w:val="center"/>
        </w:trPr>
        <w:tc>
          <w:tcPr>
            <w:tcW w:w="967" w:type="dxa"/>
            <w:shd w:val="clear" w:color="auto" w:fill="auto"/>
            <w:vAlign w:val="center"/>
          </w:tcPr>
          <w:p w14:paraId="3A627847" w14:textId="57A713CA" w:rsidR="00847E00" w:rsidRPr="00507BD0" w:rsidRDefault="00847E00" w:rsidP="00847E00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0"/>
              <w:jc w:val="center"/>
            </w:pPr>
            <w:r w:rsidRPr="00507BD0">
              <w:br w:type="page"/>
              <w:t>Step</w:t>
            </w:r>
          </w:p>
        </w:tc>
        <w:tc>
          <w:tcPr>
            <w:tcW w:w="9819" w:type="dxa"/>
            <w:gridSpan w:val="4"/>
            <w:shd w:val="clear" w:color="auto" w:fill="auto"/>
            <w:vAlign w:val="center"/>
          </w:tcPr>
          <w:p w14:paraId="6EAD0FDC" w14:textId="3FAF05FF" w:rsidR="00847E00" w:rsidRPr="00507BD0" w:rsidRDefault="00847E00" w:rsidP="00847E00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jc w:val="center"/>
              <w:rPr>
                <w:rFonts w:ascii="Arial" w:hAnsi="Arial" w:cs="Arial"/>
                <w:sz w:val="20"/>
              </w:rPr>
            </w:pPr>
            <w:r w:rsidRPr="00507BD0">
              <w:rPr>
                <w:rFonts w:ascii="Arial" w:hAnsi="Arial" w:cs="Arial"/>
              </w:rPr>
              <w:t>Description</w:t>
            </w: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0046637C" w14:textId="3885EAC5" w:rsidR="00847E00" w:rsidRPr="00507BD0" w:rsidRDefault="00847E00" w:rsidP="00847E00">
            <w:pPr>
              <w:jc w:val="center"/>
              <w:rPr>
                <w:rFonts w:cs="Arial"/>
                <w:sz w:val="14"/>
                <w:szCs w:val="14"/>
              </w:rPr>
            </w:pPr>
            <w:r w:rsidRPr="00507BD0">
              <w:rPr>
                <w:rFonts w:cs="Arial"/>
              </w:rPr>
              <w:t>Performed</w:t>
            </w:r>
            <w:r w:rsidRPr="00507BD0">
              <w:rPr>
                <w:rFonts w:cs="Arial"/>
              </w:rPr>
              <w:br/>
              <w:t>by/Date</w:t>
            </w: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27634991" w14:textId="048C46F6" w:rsidR="00847E00" w:rsidRPr="00507BD0" w:rsidRDefault="00847E00" w:rsidP="00847E00">
            <w:pPr>
              <w:jc w:val="center"/>
              <w:rPr>
                <w:rFonts w:cs="Arial"/>
                <w:sz w:val="14"/>
                <w:szCs w:val="14"/>
              </w:rPr>
            </w:pPr>
            <w:r w:rsidRPr="00507BD0">
              <w:rPr>
                <w:rFonts w:cs="Arial"/>
              </w:rPr>
              <w:t>Witnessed by/ Date</w:t>
            </w:r>
          </w:p>
        </w:tc>
      </w:tr>
      <w:tr w:rsidR="009329C3" w:rsidRPr="00AC752B" w14:paraId="044D87EE" w14:textId="77777777" w:rsidTr="008928E3">
        <w:trPr>
          <w:trHeight w:val="120"/>
          <w:jc w:val="center"/>
        </w:trPr>
        <w:tc>
          <w:tcPr>
            <w:tcW w:w="967" w:type="dxa"/>
            <w:vMerge w:val="restart"/>
            <w:shd w:val="clear" w:color="auto" w:fill="auto"/>
          </w:tcPr>
          <w:p w14:paraId="04487CDA" w14:textId="2CB62C49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  <w:bookmarkStart w:id="60" w:name="_Ref103259232"/>
          </w:p>
        </w:tc>
        <w:bookmarkEnd w:id="60"/>
        <w:tc>
          <w:tcPr>
            <w:tcW w:w="9819" w:type="dxa"/>
            <w:gridSpan w:val="4"/>
            <w:shd w:val="clear" w:color="auto" w:fill="auto"/>
          </w:tcPr>
          <w:p w14:paraId="7E94195E" w14:textId="3FC5FAE1" w:rsidR="009329C3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/>
              <w:rPr>
                <w:rFonts w:ascii="Arial" w:hAnsi="Arial" w:cs="Arial"/>
                <w:sz w:val="20"/>
              </w:rPr>
            </w:pPr>
            <w:r w:rsidRPr="00302A76">
              <w:rPr>
                <w:rFonts w:ascii="Arial" w:hAnsi="Arial" w:cs="Arial"/>
                <w:sz w:val="20"/>
              </w:rPr>
              <w:t xml:space="preserve">Connect the buffers to the inlets of the chromatography skid per </w:t>
            </w:r>
            <w:r w:rsidRPr="00130216">
              <w:rPr>
                <w:rFonts w:ascii="Arial" w:hAnsi="Arial" w:cs="Arial"/>
                <w:b/>
                <w:sz w:val="20"/>
              </w:rPr>
              <w:t>SOP-0107212</w:t>
            </w:r>
            <w:r w:rsidRPr="00457620">
              <w:rPr>
                <w:rFonts w:ascii="Arial" w:hAnsi="Arial" w:cs="Arial"/>
                <w:bCs/>
                <w:sz w:val="20"/>
              </w:rPr>
              <w:t>.</w:t>
            </w:r>
          </w:p>
          <w:p w14:paraId="28675BE9" w14:textId="3B21D5E9" w:rsidR="009329C3" w:rsidRDefault="009329C3" w:rsidP="00BF75BA">
            <w:pPr>
              <w:pStyle w:val="Footer"/>
              <w:numPr>
                <w:ilvl w:val="0"/>
                <w:numId w:val="53"/>
              </w:numPr>
              <w:tabs>
                <w:tab w:val="right" w:pos="10620"/>
              </w:tabs>
              <w:spacing w:before="120" w:line="264" w:lineRule="auto"/>
              <w:ind w:left="360"/>
              <w:rPr>
                <w:rFonts w:cs="Arial"/>
              </w:rPr>
            </w:pPr>
            <w:r>
              <w:rPr>
                <w:rFonts w:cs="Arial"/>
              </w:rPr>
              <w:t>Inlet 6 will require a Y connection:</w:t>
            </w:r>
          </w:p>
          <w:p w14:paraId="6BEA6D4B" w14:textId="48B4763C" w:rsidR="009329C3" w:rsidRPr="00AA0CFC" w:rsidRDefault="009329C3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Refer to </w:t>
            </w:r>
            <w:r w:rsidRPr="007028F4">
              <w:rPr>
                <w:rFonts w:cs="Arial"/>
                <w:b/>
                <w:bCs/>
              </w:rPr>
              <w:t xml:space="preserve">Step </w:t>
            </w:r>
            <w:r w:rsidR="00686D21">
              <w:rPr>
                <w:rFonts w:cs="Arial"/>
                <w:b/>
                <w:bCs/>
              </w:rPr>
              <w:fldChar w:fldCharType="begin"/>
            </w:r>
            <w:r w:rsidR="00686D21">
              <w:rPr>
                <w:rFonts w:cs="Arial"/>
                <w:b/>
                <w:bCs/>
              </w:rPr>
              <w:instrText xml:space="preserve"> REF _Ref117759955 \r \h </w:instrText>
            </w:r>
            <w:r w:rsidR="00686D21">
              <w:rPr>
                <w:rFonts w:cs="Arial"/>
                <w:b/>
                <w:bCs/>
              </w:rPr>
            </w:r>
            <w:r w:rsidR="00686D21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13.4</w:t>
            </w:r>
            <w:r w:rsidR="00686D21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 w:rsidRPr="007028F4">
              <w:rPr>
                <w:rFonts w:cs="Arial"/>
              </w:rPr>
              <w:t>for instruction</w:t>
            </w:r>
            <w:r>
              <w:rPr>
                <w:rFonts w:cs="Arial"/>
              </w:rPr>
              <w:t xml:space="preserve"> to connect to Inlet 6.</w:t>
            </w:r>
          </w:p>
        </w:tc>
        <w:tc>
          <w:tcPr>
            <w:tcW w:w="1799" w:type="dxa"/>
            <w:vMerge w:val="restart"/>
            <w:shd w:val="clear" w:color="auto" w:fill="FFFFFF" w:themeFill="background1"/>
          </w:tcPr>
          <w:p w14:paraId="2E4C68C9" w14:textId="77777777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  <w:r w:rsidRPr="00D90047"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ay</w:t>
            </w:r>
            <w:r w:rsidRPr="00D90047">
              <w:rPr>
                <w:sz w:val="14"/>
                <w:szCs w:val="14"/>
              </w:rPr>
              <w:t xml:space="preserve"> 1</w:t>
            </w:r>
          </w:p>
          <w:p w14:paraId="104A3B76" w14:textId="11DFA377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99" w:type="dxa"/>
            <w:vMerge w:val="restart"/>
            <w:shd w:val="clear" w:color="auto" w:fill="FFFFFF" w:themeFill="background1"/>
          </w:tcPr>
          <w:p w14:paraId="36E812E6" w14:textId="77777777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  <w:r w:rsidRPr="00D90047"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ay</w:t>
            </w:r>
            <w:r w:rsidRPr="00D90047">
              <w:rPr>
                <w:sz w:val="14"/>
                <w:szCs w:val="14"/>
              </w:rPr>
              <w:t xml:space="preserve"> 1</w:t>
            </w:r>
          </w:p>
          <w:p w14:paraId="2797C42C" w14:textId="65F562E4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</w:tr>
      <w:tr w:rsidR="009329C3" w:rsidRPr="00AC752B" w14:paraId="1E79D552" w14:textId="77777777" w:rsidTr="008928E3">
        <w:trPr>
          <w:trHeight w:val="288"/>
          <w:jc w:val="center"/>
        </w:trPr>
        <w:tc>
          <w:tcPr>
            <w:tcW w:w="967" w:type="dxa"/>
            <w:vMerge/>
          </w:tcPr>
          <w:p w14:paraId="2FC15358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9819" w:type="dxa"/>
            <w:gridSpan w:val="4"/>
            <w:shd w:val="clear" w:color="auto" w:fill="D9D9D9" w:themeFill="background1" w:themeFillShade="D9"/>
            <w:vAlign w:val="center"/>
          </w:tcPr>
          <w:p w14:paraId="277C37FF" w14:textId="314776BB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Day 1</w:t>
            </w:r>
          </w:p>
        </w:tc>
        <w:tc>
          <w:tcPr>
            <w:tcW w:w="1799" w:type="dxa"/>
            <w:vMerge/>
          </w:tcPr>
          <w:p w14:paraId="637D07CE" w14:textId="77777777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99" w:type="dxa"/>
            <w:vMerge/>
          </w:tcPr>
          <w:p w14:paraId="4EA15655" w14:textId="77777777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</w:tr>
      <w:tr w:rsidR="009329C3" w:rsidRPr="00AC752B" w14:paraId="3589F5F4" w14:textId="77777777" w:rsidTr="008928E3">
        <w:trPr>
          <w:trHeight w:val="432"/>
          <w:jc w:val="center"/>
        </w:trPr>
        <w:tc>
          <w:tcPr>
            <w:tcW w:w="967" w:type="dxa"/>
            <w:vMerge/>
          </w:tcPr>
          <w:p w14:paraId="2D6474ED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01E67C2C" w14:textId="088C148C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Inlet No.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02364FD2" w14:textId="41560871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Buffer P/N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78A0E8BB" w14:textId="77777777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Buffer Name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500D3CAC" w14:textId="77777777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Processing Step</w:t>
            </w:r>
          </w:p>
        </w:tc>
        <w:tc>
          <w:tcPr>
            <w:tcW w:w="1799" w:type="dxa"/>
            <w:vMerge/>
          </w:tcPr>
          <w:p w14:paraId="26DD76AA" w14:textId="73D43043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99" w:type="dxa"/>
            <w:vMerge/>
          </w:tcPr>
          <w:p w14:paraId="191E2BFB" w14:textId="44EC438B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</w:tr>
      <w:tr w:rsidR="009329C3" w:rsidRPr="00AC752B" w14:paraId="3C79A3A9" w14:textId="77777777" w:rsidTr="00F81701">
        <w:trPr>
          <w:trHeight w:val="660"/>
          <w:jc w:val="center"/>
        </w:trPr>
        <w:tc>
          <w:tcPr>
            <w:tcW w:w="967" w:type="dxa"/>
            <w:vMerge/>
          </w:tcPr>
          <w:p w14:paraId="08AD6D35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49" w:type="dxa"/>
            <w:vMerge w:val="restart"/>
            <w:shd w:val="clear" w:color="auto" w:fill="D9D9D9" w:themeFill="background1" w:themeFillShade="D9"/>
            <w:vAlign w:val="center"/>
          </w:tcPr>
          <w:p w14:paraId="00433C63" w14:textId="6B98C9E1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6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2E7042EF" w14:textId="0A18FA1E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8008813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23C4A1AB" w14:textId="60E0B4F6" w:rsidR="009329C3" w:rsidRPr="00265960" w:rsidRDefault="009329C3" w:rsidP="002B5A1C">
            <w:pPr>
              <w:pStyle w:val="NormalWeb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12.5 mM sodium hydroxide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497AF2FD" w14:textId="658BD542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Strip</w:t>
            </w:r>
            <w:r>
              <w:rPr>
                <w:rFonts w:ascii="Arial" w:hAnsi="Arial" w:cs="Arial"/>
                <w:bCs/>
                <w:szCs w:val="18"/>
              </w:rPr>
              <w:t xml:space="preserve"> </w:t>
            </w:r>
            <w:r w:rsidRPr="00265960">
              <w:rPr>
                <w:rFonts w:ascii="Arial" w:hAnsi="Arial" w:cs="Arial"/>
                <w:bCs/>
                <w:szCs w:val="18"/>
              </w:rPr>
              <w:t>2</w:t>
            </w:r>
          </w:p>
        </w:tc>
        <w:tc>
          <w:tcPr>
            <w:tcW w:w="1799" w:type="dxa"/>
            <w:vMerge/>
          </w:tcPr>
          <w:p w14:paraId="0CC8B3E6" w14:textId="1D71B782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99" w:type="dxa"/>
            <w:vMerge/>
          </w:tcPr>
          <w:p w14:paraId="0AAA25D2" w14:textId="6BCF9461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</w:tr>
      <w:tr w:rsidR="009329C3" w:rsidRPr="00AC752B" w14:paraId="2FA65591" w14:textId="77777777" w:rsidTr="00F81701">
        <w:trPr>
          <w:trHeight w:val="705"/>
          <w:jc w:val="center"/>
        </w:trPr>
        <w:tc>
          <w:tcPr>
            <w:tcW w:w="967" w:type="dxa"/>
            <w:vMerge/>
          </w:tcPr>
          <w:p w14:paraId="55FFCB5F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49" w:type="dxa"/>
            <w:vMerge/>
            <w:vAlign w:val="center"/>
          </w:tcPr>
          <w:p w14:paraId="5129D14E" w14:textId="77777777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4C4F765A" w14:textId="278B26E6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t>8006409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1F7C2C72" w14:textId="1D96916F" w:rsidR="009329C3" w:rsidRPr="00265960" w:rsidRDefault="009329C3" w:rsidP="002B5A1C">
            <w:pPr>
              <w:pStyle w:val="NormalWeb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120 mM phosphoric acid, 167 mM acetic acid, 2.2% (v/v) benzyl alcohol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79C1CB68" w14:textId="63FB1587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Strip 3</w:t>
            </w:r>
          </w:p>
        </w:tc>
        <w:tc>
          <w:tcPr>
            <w:tcW w:w="1799" w:type="dxa"/>
            <w:vMerge/>
          </w:tcPr>
          <w:p w14:paraId="1AA54540" w14:textId="16642094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99" w:type="dxa"/>
            <w:vMerge/>
          </w:tcPr>
          <w:p w14:paraId="515E7474" w14:textId="75B559D5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</w:tr>
      <w:tr w:rsidR="009329C3" w:rsidRPr="00AC752B" w14:paraId="7A9867DB" w14:textId="77777777" w:rsidTr="00F81701">
        <w:trPr>
          <w:trHeight w:val="525"/>
          <w:jc w:val="center"/>
        </w:trPr>
        <w:tc>
          <w:tcPr>
            <w:tcW w:w="967" w:type="dxa"/>
            <w:vMerge/>
          </w:tcPr>
          <w:p w14:paraId="76B23EC3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2F1EC14B" w14:textId="2D031DBE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5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49EA16DD" w14:textId="6484A137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lang w:val="de-DE"/>
              </w:rPr>
              <w:t>8008812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347BF41A" w14:textId="64D35D75" w:rsidR="009329C3" w:rsidRPr="00265960" w:rsidRDefault="009329C3">
            <w:pPr>
              <w:pStyle w:val="NormalWeb"/>
              <w:rPr>
                <w:rFonts w:ascii="Arial" w:hAnsi="Arial" w:cs="Arial"/>
                <w:bCs/>
                <w:sz w:val="18"/>
                <w:szCs w:val="18"/>
              </w:rPr>
            </w:pPr>
            <w:r w:rsidRPr="00265960">
              <w:rPr>
                <w:rFonts w:ascii="Arial" w:hAnsi="Arial" w:cs="Arial"/>
                <w:bCs/>
                <w:sz w:val="18"/>
                <w:szCs w:val="18"/>
              </w:rPr>
              <w:t>10</w:t>
            </w: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265960">
              <w:rPr>
                <w:rFonts w:ascii="Arial" w:hAnsi="Arial" w:cs="Arial"/>
                <w:bCs/>
                <w:sz w:val="18"/>
                <w:szCs w:val="18"/>
              </w:rPr>
              <w:t xml:space="preserve"> mM acetic acid</w:t>
            </w:r>
            <w:r>
              <w:rPr>
                <w:rFonts w:ascii="Arial" w:hAnsi="Arial" w:cs="Arial"/>
                <w:bCs/>
                <w:sz w:val="18"/>
                <w:szCs w:val="18"/>
              </w:rPr>
              <w:t>, 2 M urea, pH 3.1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12505ECB" w14:textId="01B5FD90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Strip</w:t>
            </w:r>
            <w:r>
              <w:rPr>
                <w:rFonts w:ascii="Arial" w:hAnsi="Arial" w:cs="Arial"/>
                <w:bCs/>
                <w:szCs w:val="18"/>
              </w:rPr>
              <w:t xml:space="preserve"> 1</w:t>
            </w:r>
          </w:p>
        </w:tc>
        <w:tc>
          <w:tcPr>
            <w:tcW w:w="1799" w:type="dxa"/>
            <w:vMerge/>
          </w:tcPr>
          <w:p w14:paraId="305140F4" w14:textId="32A2F02E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99" w:type="dxa"/>
            <w:vMerge/>
          </w:tcPr>
          <w:p w14:paraId="383594C0" w14:textId="44C9FC99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</w:tr>
      <w:tr w:rsidR="009329C3" w:rsidRPr="00AC752B" w14:paraId="105530F7" w14:textId="77777777" w:rsidTr="008928E3">
        <w:trPr>
          <w:trHeight w:val="432"/>
          <w:jc w:val="center"/>
        </w:trPr>
        <w:tc>
          <w:tcPr>
            <w:tcW w:w="967" w:type="dxa"/>
            <w:vMerge/>
          </w:tcPr>
          <w:p w14:paraId="218850FB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059764B6" w14:textId="0CC42A0E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4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1BFF3E16" w14:textId="6CD749FD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t>8010534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29FD8CAA" w14:textId="0AC5367A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25 mM Sodium Acetate, pH 3.5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7F0A11D9" w14:textId="297259DB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Elution</w:t>
            </w:r>
          </w:p>
        </w:tc>
        <w:tc>
          <w:tcPr>
            <w:tcW w:w="1799" w:type="dxa"/>
            <w:vMerge/>
          </w:tcPr>
          <w:p w14:paraId="405BA599" w14:textId="0BFD3333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99" w:type="dxa"/>
            <w:vMerge/>
          </w:tcPr>
          <w:p w14:paraId="16ECAA7D" w14:textId="3DBA683A" w:rsidR="009329C3" w:rsidRPr="00D90047" w:rsidRDefault="009329C3" w:rsidP="002B5A1C">
            <w:pPr>
              <w:jc w:val="center"/>
              <w:rPr>
                <w:sz w:val="14"/>
                <w:szCs w:val="14"/>
              </w:rPr>
            </w:pPr>
          </w:p>
        </w:tc>
      </w:tr>
      <w:tr w:rsidR="009329C3" w:rsidRPr="00AC752B" w14:paraId="771BF123" w14:textId="77777777" w:rsidTr="008928E3">
        <w:trPr>
          <w:trHeight w:val="432"/>
          <w:jc w:val="center"/>
        </w:trPr>
        <w:tc>
          <w:tcPr>
            <w:tcW w:w="967" w:type="dxa"/>
            <w:vMerge/>
          </w:tcPr>
          <w:p w14:paraId="2F9AC7FE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5FF729F2" w14:textId="77777777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3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28111E7A" w14:textId="709C65ED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8004950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33CB07F0" w14:textId="3AFF3826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 xml:space="preserve">50 mM Tris, 0.5 M Sodium Chloride, pH 7.4 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0EFC3EF5" w14:textId="13078446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Wash</w:t>
            </w:r>
          </w:p>
        </w:tc>
        <w:tc>
          <w:tcPr>
            <w:tcW w:w="1799" w:type="dxa"/>
            <w:vMerge/>
          </w:tcPr>
          <w:p w14:paraId="7E07FC64" w14:textId="77777777" w:rsidR="009329C3" w:rsidRPr="00AC752B" w:rsidRDefault="009329C3" w:rsidP="002B5A1C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799" w:type="dxa"/>
            <w:vMerge/>
          </w:tcPr>
          <w:p w14:paraId="136A7BCC" w14:textId="77777777" w:rsidR="009329C3" w:rsidRPr="00AC752B" w:rsidRDefault="009329C3" w:rsidP="002B5A1C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9329C3" w:rsidRPr="00AC752B" w14:paraId="3E75BBEF" w14:textId="77777777" w:rsidTr="008928E3">
        <w:trPr>
          <w:trHeight w:val="432"/>
          <w:jc w:val="center"/>
        </w:trPr>
        <w:tc>
          <w:tcPr>
            <w:tcW w:w="967" w:type="dxa"/>
            <w:vMerge/>
          </w:tcPr>
          <w:p w14:paraId="05FEB61E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179D4DAE" w14:textId="39DA23F2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2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08B9C935" w14:textId="6BBEDFC0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8004949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5A68A42F" w14:textId="664EA7F7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50 mM Tris, pH 7.4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7B6F862C" w14:textId="092E7222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Equilibration 1, 2, 3</w:t>
            </w:r>
            <w:r>
              <w:rPr>
                <w:rFonts w:ascii="Arial" w:hAnsi="Arial" w:cs="Arial"/>
                <w:bCs/>
                <w:szCs w:val="18"/>
              </w:rPr>
              <w:t>, 4, 5</w:t>
            </w:r>
          </w:p>
        </w:tc>
        <w:tc>
          <w:tcPr>
            <w:tcW w:w="1799" w:type="dxa"/>
            <w:vMerge/>
          </w:tcPr>
          <w:p w14:paraId="007B43CB" w14:textId="77777777" w:rsidR="009329C3" w:rsidRPr="00AC752B" w:rsidRDefault="009329C3" w:rsidP="002B5A1C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799" w:type="dxa"/>
            <w:vMerge/>
          </w:tcPr>
          <w:p w14:paraId="13E47553" w14:textId="77777777" w:rsidR="009329C3" w:rsidRPr="00AC752B" w:rsidRDefault="009329C3" w:rsidP="002B5A1C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9329C3" w:rsidRPr="00AC752B" w14:paraId="5ABE83DF" w14:textId="77777777" w:rsidTr="008928E3">
        <w:trPr>
          <w:trHeight w:val="432"/>
          <w:jc w:val="center"/>
        </w:trPr>
        <w:tc>
          <w:tcPr>
            <w:tcW w:w="967" w:type="dxa"/>
            <w:vMerge/>
          </w:tcPr>
          <w:p w14:paraId="322C7F56" w14:textId="77777777" w:rsidR="009329C3" w:rsidRPr="00AC752B" w:rsidRDefault="009329C3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701DE4B9" w14:textId="1E47462F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1</w:t>
            </w:r>
            <w:r>
              <w:rPr>
                <w:rFonts w:ascii="Arial" w:hAnsi="Arial" w:cs="Arial"/>
                <w:bCs/>
                <w:szCs w:val="18"/>
              </w:rPr>
              <w:t>*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45DC8F48" w14:textId="4AC7AE7A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8010441</w:t>
            </w:r>
          </w:p>
        </w:tc>
        <w:tc>
          <w:tcPr>
            <w:tcW w:w="4311" w:type="dxa"/>
            <w:shd w:val="clear" w:color="auto" w:fill="D9D9D9" w:themeFill="background1" w:themeFillShade="D9"/>
            <w:vAlign w:val="center"/>
          </w:tcPr>
          <w:p w14:paraId="3971A395" w14:textId="68E7336C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Conditioned Medium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579D7095" w14:textId="79FA32A9" w:rsidR="009329C3" w:rsidRPr="00265960" w:rsidRDefault="009329C3" w:rsidP="002B5A1C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Load</w:t>
            </w:r>
          </w:p>
        </w:tc>
        <w:tc>
          <w:tcPr>
            <w:tcW w:w="1799" w:type="dxa"/>
            <w:vMerge/>
          </w:tcPr>
          <w:p w14:paraId="4DF4DBB8" w14:textId="77777777" w:rsidR="009329C3" w:rsidRPr="00AC752B" w:rsidRDefault="009329C3" w:rsidP="002B5A1C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799" w:type="dxa"/>
            <w:vMerge/>
          </w:tcPr>
          <w:p w14:paraId="459E08A5" w14:textId="77777777" w:rsidR="009329C3" w:rsidRPr="00AC752B" w:rsidRDefault="009329C3" w:rsidP="002B5A1C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9329C3" w:rsidRPr="00AC752B" w14:paraId="73B55180" w14:textId="77777777" w:rsidTr="009329C3">
        <w:trPr>
          <w:trHeight w:val="432"/>
          <w:jc w:val="center"/>
        </w:trPr>
        <w:tc>
          <w:tcPr>
            <w:tcW w:w="967" w:type="dxa"/>
            <w:vMerge/>
          </w:tcPr>
          <w:p w14:paraId="78453229" w14:textId="77777777" w:rsidR="009329C3" w:rsidRPr="00AC752B" w:rsidRDefault="009329C3" w:rsidP="00B57B7C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630" w:hanging="630"/>
              <w:jc w:val="both"/>
            </w:pPr>
          </w:p>
        </w:tc>
        <w:tc>
          <w:tcPr>
            <w:tcW w:w="9819" w:type="dxa"/>
            <w:gridSpan w:val="4"/>
            <w:shd w:val="clear" w:color="auto" w:fill="FFFFFF" w:themeFill="background1"/>
            <w:vAlign w:val="center"/>
          </w:tcPr>
          <w:p w14:paraId="060F74ED" w14:textId="202A6974" w:rsidR="009329C3" w:rsidRPr="00265960" w:rsidRDefault="009329C3" w:rsidP="00B57B7C">
            <w:pPr>
              <w:rPr>
                <w:rFonts w:cs="Arial"/>
                <w:bCs/>
                <w:szCs w:val="18"/>
              </w:rPr>
            </w:pPr>
            <w:r>
              <w:t>* If process will occur over 1 Day and CM Product Bags 1 and 2 will both be processed, connect both bags to Inlet 1 using a Y connector.</w:t>
            </w:r>
          </w:p>
        </w:tc>
        <w:tc>
          <w:tcPr>
            <w:tcW w:w="1799" w:type="dxa"/>
            <w:vMerge/>
          </w:tcPr>
          <w:p w14:paraId="1A056DEF" w14:textId="77777777" w:rsidR="009329C3" w:rsidRPr="00AC752B" w:rsidRDefault="009329C3" w:rsidP="002B5A1C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799" w:type="dxa"/>
            <w:vMerge/>
          </w:tcPr>
          <w:p w14:paraId="5D572863" w14:textId="77777777" w:rsidR="009329C3" w:rsidRPr="00AC752B" w:rsidRDefault="009329C3" w:rsidP="002B5A1C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797352" w:rsidRPr="00AC752B" w14:paraId="3061E72A" w14:textId="77777777" w:rsidTr="00797352">
        <w:trPr>
          <w:trHeight w:val="432"/>
          <w:jc w:val="center"/>
        </w:trPr>
        <w:tc>
          <w:tcPr>
            <w:tcW w:w="967" w:type="dxa"/>
          </w:tcPr>
          <w:p w14:paraId="66C23744" w14:textId="77777777" w:rsidR="00797352" w:rsidRPr="00AC752B" w:rsidRDefault="00797352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  <w:bookmarkStart w:id="61" w:name="_Ref117759955"/>
          </w:p>
        </w:tc>
        <w:bookmarkEnd w:id="61"/>
        <w:tc>
          <w:tcPr>
            <w:tcW w:w="9819" w:type="dxa"/>
            <w:gridSpan w:val="4"/>
            <w:shd w:val="clear" w:color="auto" w:fill="auto"/>
            <w:vAlign w:val="center"/>
          </w:tcPr>
          <w:p w14:paraId="438C310D" w14:textId="77777777" w:rsidR="00797352" w:rsidRDefault="00797352" w:rsidP="00797352">
            <w:pPr>
              <w:pStyle w:val="Footer"/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</w:rPr>
            </w:pPr>
            <w:r w:rsidRPr="00CE2230">
              <w:rPr>
                <w:rFonts w:cs="Arial"/>
              </w:rPr>
              <w:t>For Inlet 6, perform the following:</w:t>
            </w:r>
          </w:p>
          <w:p w14:paraId="7442973C" w14:textId="69A0A060" w:rsidR="00797352" w:rsidRDefault="00797352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>Obtain a Y and connect to Inlet 6.</w:t>
            </w:r>
          </w:p>
          <w:p w14:paraId="39B0DEFF" w14:textId="73E7D749" w:rsidR="00797352" w:rsidRDefault="00797352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Connect </w:t>
            </w:r>
            <w:r w:rsidR="00076471" w:rsidRPr="00E06772">
              <w:rPr>
                <w:rFonts w:cs="Arial"/>
                <w:b/>
                <w:bCs/>
              </w:rPr>
              <w:t xml:space="preserve">PN </w:t>
            </w:r>
            <w:r w:rsidR="003F7E17" w:rsidRPr="00E06772">
              <w:rPr>
                <w:rFonts w:cs="Arial"/>
                <w:b/>
                <w:bCs/>
              </w:rPr>
              <w:t>8006409:</w:t>
            </w:r>
            <w:r w:rsidR="000261A8">
              <w:rPr>
                <w:rFonts w:cs="Arial"/>
                <w:b/>
                <w:bCs/>
              </w:rPr>
              <w:t xml:space="preserve"> </w:t>
            </w:r>
            <w:r w:rsidRPr="00E06772">
              <w:rPr>
                <w:rFonts w:cs="Arial"/>
                <w:b/>
                <w:bCs/>
              </w:rPr>
              <w:t>120 mM phosphoric acid, 167 mM acetic acid, 2.2% (v/v) benzyl alcohol</w:t>
            </w:r>
            <w:r>
              <w:rPr>
                <w:rFonts w:cs="Arial"/>
              </w:rPr>
              <w:t xml:space="preserve"> to one of the Y legs and </w:t>
            </w:r>
            <w:r w:rsidR="00E06772" w:rsidRPr="00227147">
              <w:rPr>
                <w:rFonts w:cs="Arial"/>
                <w:b/>
                <w:bCs/>
              </w:rPr>
              <w:t>PN 800</w:t>
            </w:r>
            <w:r w:rsidR="00227147" w:rsidRPr="00227147">
              <w:rPr>
                <w:rFonts w:cs="Arial"/>
                <w:b/>
                <w:bCs/>
              </w:rPr>
              <w:t>8813:</w:t>
            </w:r>
            <w:r w:rsidR="00227147">
              <w:rPr>
                <w:rFonts w:cs="Arial"/>
                <w:b/>
                <w:bCs/>
              </w:rPr>
              <w:t xml:space="preserve"> </w:t>
            </w:r>
            <w:r w:rsidRPr="00227147">
              <w:rPr>
                <w:rFonts w:cs="Arial"/>
                <w:b/>
                <w:bCs/>
              </w:rPr>
              <w:t>12.5 mM sodium hydroxide</w:t>
            </w:r>
            <w:r>
              <w:rPr>
                <w:rFonts w:cs="Arial"/>
              </w:rPr>
              <w:t xml:space="preserve"> to the other leg</w:t>
            </w:r>
            <w:r w:rsidR="00BE21D6">
              <w:rPr>
                <w:rFonts w:cs="Arial"/>
              </w:rPr>
              <w:t xml:space="preserve">. </w:t>
            </w:r>
          </w:p>
          <w:p w14:paraId="26B2FAF2" w14:textId="72E85CE8" w:rsidR="00797352" w:rsidRDefault="00797352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Ensure the clamp on the </w:t>
            </w:r>
            <w:r w:rsidR="00227147" w:rsidRPr="00227147">
              <w:rPr>
                <w:rFonts w:cs="Arial"/>
                <w:b/>
                <w:bCs/>
              </w:rPr>
              <w:t>PN 8008813:</w:t>
            </w:r>
            <w:r w:rsidR="00227147">
              <w:rPr>
                <w:rFonts w:cs="Arial"/>
                <w:b/>
                <w:bCs/>
              </w:rPr>
              <w:t xml:space="preserve"> </w:t>
            </w:r>
            <w:r w:rsidR="00227147" w:rsidRPr="00227147">
              <w:rPr>
                <w:rFonts w:cs="Arial"/>
                <w:b/>
                <w:bCs/>
              </w:rPr>
              <w:t>12.5 mM sodium hydroxide</w:t>
            </w:r>
            <w:r w:rsidR="00227147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is </w:t>
            </w:r>
            <w:r w:rsidR="00F96364">
              <w:rPr>
                <w:rFonts w:cs="Arial"/>
              </w:rPr>
              <w:t>Open</w:t>
            </w:r>
            <w:r w:rsidR="00BE21D6">
              <w:rPr>
                <w:rFonts w:cs="Arial"/>
              </w:rPr>
              <w:t xml:space="preserve">. </w:t>
            </w:r>
          </w:p>
          <w:p w14:paraId="4D91C489" w14:textId="7E89F700" w:rsidR="00797352" w:rsidRPr="00797352" w:rsidRDefault="00797352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 w:rsidRPr="00797352">
              <w:rPr>
                <w:rFonts w:cs="Arial"/>
              </w:rPr>
              <w:t xml:space="preserve">Ensure the clamp on the </w:t>
            </w:r>
            <w:r w:rsidR="00227147" w:rsidRPr="00E06772">
              <w:rPr>
                <w:rFonts w:cs="Arial"/>
                <w:b/>
                <w:bCs/>
              </w:rPr>
              <w:t>PN 8006409:</w:t>
            </w:r>
            <w:r w:rsidR="000261A8">
              <w:rPr>
                <w:rFonts w:cs="Arial"/>
                <w:b/>
                <w:bCs/>
              </w:rPr>
              <w:t xml:space="preserve"> </w:t>
            </w:r>
            <w:r w:rsidR="00227147" w:rsidRPr="00E06772">
              <w:rPr>
                <w:rFonts w:cs="Arial"/>
                <w:b/>
                <w:bCs/>
              </w:rPr>
              <w:t>120 mM phosphoric acid, 167 mM acetic acid, 2.2% (v/v) benzyl alcohol</w:t>
            </w:r>
            <w:r w:rsidRPr="00797352">
              <w:rPr>
                <w:rFonts w:cs="Arial"/>
              </w:rPr>
              <w:t xml:space="preserve"> is </w:t>
            </w:r>
            <w:r w:rsidR="00F96364">
              <w:rPr>
                <w:rFonts w:cs="Arial"/>
              </w:rPr>
              <w:t>Closed.</w:t>
            </w:r>
          </w:p>
        </w:tc>
        <w:tc>
          <w:tcPr>
            <w:tcW w:w="1799" w:type="dxa"/>
          </w:tcPr>
          <w:p w14:paraId="6C2D8A24" w14:textId="77777777" w:rsidR="00797352" w:rsidRPr="00AC752B" w:rsidRDefault="00797352" w:rsidP="002B5A1C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799" w:type="dxa"/>
          </w:tcPr>
          <w:p w14:paraId="2A198722" w14:textId="77777777" w:rsidR="00797352" w:rsidRPr="00AC752B" w:rsidRDefault="00797352" w:rsidP="002B5A1C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797352" w:rsidRPr="00AC752B" w14:paraId="6C83DB85" w14:textId="77777777" w:rsidTr="00071459">
        <w:trPr>
          <w:trHeight w:val="678"/>
          <w:jc w:val="center"/>
        </w:trPr>
        <w:tc>
          <w:tcPr>
            <w:tcW w:w="967" w:type="dxa"/>
          </w:tcPr>
          <w:p w14:paraId="3C95318B" w14:textId="77777777" w:rsidR="00797352" w:rsidRPr="00AC752B" w:rsidRDefault="00797352" w:rsidP="002B5A1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  <w:bookmarkStart w:id="62" w:name="_Ref117759776"/>
          </w:p>
        </w:tc>
        <w:bookmarkEnd w:id="62"/>
        <w:tc>
          <w:tcPr>
            <w:tcW w:w="9819" w:type="dxa"/>
            <w:gridSpan w:val="4"/>
            <w:shd w:val="clear" w:color="auto" w:fill="auto"/>
            <w:vAlign w:val="center"/>
          </w:tcPr>
          <w:p w14:paraId="429A6C46" w14:textId="5B7BF3EA" w:rsidR="00797352" w:rsidRPr="00CE2230" w:rsidRDefault="00797352" w:rsidP="00797352">
            <w:pPr>
              <w:pStyle w:val="Footer"/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Proceed to </w:t>
            </w:r>
            <w:r w:rsidRPr="00F24096">
              <w:rPr>
                <w:rFonts w:cs="Arial"/>
                <w:b/>
                <w:bCs/>
              </w:rPr>
              <w:t>Step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_Ref103259276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13.8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>.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39389DE9" w14:textId="4F4176C7" w:rsidR="00797352" w:rsidRPr="00071459" w:rsidRDefault="00071459" w:rsidP="00071459">
            <w:pPr>
              <w:jc w:val="center"/>
            </w:pPr>
            <w:r>
              <w:t>Day 1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C0EBD60" w14:textId="1798A330" w:rsidR="00797352" w:rsidRPr="00071459" w:rsidRDefault="00071459" w:rsidP="00071459">
            <w:pPr>
              <w:jc w:val="center"/>
            </w:pPr>
            <w:r>
              <w:t>Day 1</w:t>
            </w:r>
          </w:p>
        </w:tc>
      </w:tr>
    </w:tbl>
    <w:p w14:paraId="7C6ACB98" w14:textId="1D02A7CD" w:rsidR="003F331C" w:rsidRDefault="003F331C">
      <w:pPr>
        <w:spacing w:line="240" w:lineRule="auto"/>
      </w:pPr>
      <w:r>
        <w:br w:type="page"/>
      </w:r>
    </w:p>
    <w:p w14:paraId="6BFB8F52" w14:textId="796944F4" w:rsidR="000C1509" w:rsidRDefault="000C1509" w:rsidP="00F4347F">
      <w:pPr>
        <w:sectPr w:rsidR="000C1509" w:rsidSect="009B51E5">
          <w:pgSz w:w="15840" w:h="12240" w:orient="landscape" w:code="1"/>
          <w:pgMar w:top="720" w:right="720" w:bottom="720" w:left="720" w:header="0" w:footer="0" w:gutter="0"/>
          <w:cols w:space="720"/>
          <w:docGrid w:linePitch="272"/>
        </w:sectPr>
      </w:pPr>
    </w:p>
    <w:p w14:paraId="132F558C" w14:textId="34F3644D" w:rsidR="005A4D86" w:rsidRDefault="005A4D86">
      <w:r w:rsidRPr="005A4D86">
        <w:rPr>
          <w:b/>
          <w:bCs/>
          <w:sz w:val="22"/>
          <w:szCs w:val="22"/>
        </w:rPr>
        <w:lastRenderedPageBreak/>
        <w:t>1</w:t>
      </w:r>
      <w:r w:rsidR="00644FB9">
        <w:rPr>
          <w:b/>
          <w:bCs/>
          <w:sz w:val="22"/>
          <w:szCs w:val="22"/>
        </w:rPr>
        <w:t>3</w:t>
      </w:r>
      <w:r w:rsidRPr="005A4D86">
        <w:rPr>
          <w:b/>
          <w:bCs/>
          <w:sz w:val="22"/>
          <w:szCs w:val="22"/>
        </w:rPr>
        <w:tab/>
        <w:t>Skid Connections (continued)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86"/>
        <w:gridCol w:w="1692"/>
        <w:gridCol w:w="1814"/>
        <w:gridCol w:w="4230"/>
        <w:gridCol w:w="2042"/>
        <w:gridCol w:w="1810"/>
        <w:gridCol w:w="1810"/>
      </w:tblGrid>
      <w:tr w:rsidR="00265960" w:rsidRPr="00AC752B" w14:paraId="1D24B057" w14:textId="77777777" w:rsidTr="005A4D86">
        <w:trPr>
          <w:trHeight w:val="120"/>
          <w:jc w:val="center"/>
        </w:trPr>
        <w:tc>
          <w:tcPr>
            <w:tcW w:w="986" w:type="dxa"/>
            <w:shd w:val="clear" w:color="auto" w:fill="auto"/>
            <w:vAlign w:val="center"/>
          </w:tcPr>
          <w:p w14:paraId="7A8D47CB" w14:textId="77777777" w:rsidR="00265960" w:rsidRPr="00AC752B" w:rsidRDefault="00265960" w:rsidP="002E55BA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0"/>
              <w:jc w:val="center"/>
            </w:pPr>
            <w:r w:rsidRPr="00302A76">
              <w:t>Step</w:t>
            </w:r>
          </w:p>
        </w:tc>
        <w:tc>
          <w:tcPr>
            <w:tcW w:w="9778" w:type="dxa"/>
            <w:gridSpan w:val="4"/>
            <w:shd w:val="clear" w:color="auto" w:fill="auto"/>
            <w:vAlign w:val="center"/>
          </w:tcPr>
          <w:p w14:paraId="19082199" w14:textId="77777777" w:rsidR="00265960" w:rsidRPr="00302A76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line="264" w:lineRule="auto"/>
              <w:jc w:val="center"/>
              <w:rPr>
                <w:rFonts w:ascii="Arial" w:hAnsi="Arial" w:cs="Arial"/>
                <w:sz w:val="20"/>
              </w:rPr>
            </w:pPr>
            <w:r w:rsidRPr="00302A76">
              <w:t>Description</w:t>
            </w:r>
          </w:p>
        </w:tc>
        <w:tc>
          <w:tcPr>
            <w:tcW w:w="1810" w:type="dxa"/>
            <w:shd w:val="clear" w:color="auto" w:fill="FFFFFF" w:themeFill="background1"/>
            <w:vAlign w:val="center"/>
          </w:tcPr>
          <w:p w14:paraId="67FD9EF4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  <w:r w:rsidRPr="00302A76">
              <w:t>Performed</w:t>
            </w:r>
            <w:r w:rsidRPr="00302A76">
              <w:br/>
              <w:t>by/Date</w:t>
            </w:r>
          </w:p>
        </w:tc>
        <w:tc>
          <w:tcPr>
            <w:tcW w:w="1810" w:type="dxa"/>
            <w:shd w:val="clear" w:color="auto" w:fill="FFFFFF" w:themeFill="background1"/>
            <w:vAlign w:val="center"/>
          </w:tcPr>
          <w:p w14:paraId="07C7F593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  <w:r w:rsidRPr="00302A76">
              <w:t>Witnessed by/ Date</w:t>
            </w:r>
          </w:p>
        </w:tc>
      </w:tr>
      <w:tr w:rsidR="00265960" w:rsidRPr="00AC752B" w14:paraId="65FFFFB4" w14:textId="77777777" w:rsidTr="005A4D86">
        <w:trPr>
          <w:trHeight w:val="120"/>
          <w:jc w:val="center"/>
        </w:trPr>
        <w:tc>
          <w:tcPr>
            <w:tcW w:w="986" w:type="dxa"/>
            <w:vMerge w:val="restart"/>
            <w:shd w:val="clear" w:color="auto" w:fill="auto"/>
          </w:tcPr>
          <w:p w14:paraId="238DCC54" w14:textId="2278C020" w:rsidR="00265960" w:rsidRPr="00D30BDF" w:rsidRDefault="00265960" w:rsidP="00C576A9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  <w:rPr>
                <w:b/>
                <w:bCs/>
              </w:rPr>
            </w:pPr>
            <w:bookmarkStart w:id="63" w:name="_Ref103259253"/>
          </w:p>
        </w:tc>
        <w:bookmarkEnd w:id="63"/>
        <w:tc>
          <w:tcPr>
            <w:tcW w:w="9778" w:type="dxa"/>
            <w:gridSpan w:val="4"/>
            <w:shd w:val="clear" w:color="auto" w:fill="auto"/>
          </w:tcPr>
          <w:p w14:paraId="0581D76A" w14:textId="2889B00A" w:rsid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rPr>
                <w:rFonts w:ascii="Arial" w:hAnsi="Arial" w:cs="Arial"/>
                <w:sz w:val="20"/>
              </w:rPr>
            </w:pPr>
            <w:r w:rsidRPr="00302A76">
              <w:rPr>
                <w:rFonts w:ascii="Arial" w:hAnsi="Arial" w:cs="Arial"/>
                <w:sz w:val="20"/>
              </w:rPr>
              <w:t xml:space="preserve">Connect the buffers to the inlets of the chromatography skid per </w:t>
            </w:r>
            <w:r w:rsidR="00200A6D">
              <w:rPr>
                <w:rFonts w:ascii="Arial" w:hAnsi="Arial" w:cs="Arial"/>
                <w:b/>
                <w:sz w:val="20"/>
              </w:rPr>
              <w:t>SOP-0107212</w:t>
            </w:r>
            <w:r w:rsidRPr="00302A76">
              <w:rPr>
                <w:rFonts w:ascii="Arial" w:hAnsi="Arial" w:cs="Arial"/>
                <w:sz w:val="20"/>
              </w:rPr>
              <w:t>.</w:t>
            </w:r>
          </w:p>
          <w:p w14:paraId="1826DB8F" w14:textId="6D604981" w:rsidR="007028F4" w:rsidRDefault="0026175C" w:rsidP="00BF75BA">
            <w:pPr>
              <w:pStyle w:val="Footer"/>
              <w:numPr>
                <w:ilvl w:val="0"/>
                <w:numId w:val="53"/>
              </w:numPr>
              <w:tabs>
                <w:tab w:val="right" w:pos="10620"/>
              </w:tabs>
              <w:spacing w:before="120" w:line="264" w:lineRule="auto"/>
              <w:ind w:left="360"/>
              <w:rPr>
                <w:rFonts w:cs="Arial"/>
              </w:rPr>
            </w:pPr>
            <w:r>
              <w:rPr>
                <w:rFonts w:cs="Arial"/>
              </w:rPr>
              <w:t>Inlet 6</w:t>
            </w:r>
            <w:r w:rsidR="007028F4">
              <w:rPr>
                <w:rFonts w:cs="Arial"/>
              </w:rPr>
              <w:t xml:space="preserve"> will require a Y connection:</w:t>
            </w:r>
          </w:p>
          <w:p w14:paraId="11E47A60" w14:textId="6FCC92CF" w:rsidR="00361127" w:rsidRPr="00302A76" w:rsidRDefault="007028F4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Refer to </w:t>
            </w:r>
            <w:r w:rsidRPr="007028F4">
              <w:rPr>
                <w:rFonts w:cs="Arial"/>
                <w:b/>
                <w:bCs/>
              </w:rPr>
              <w:t xml:space="preserve">Step </w:t>
            </w:r>
            <w:r w:rsidR="00AE6488">
              <w:rPr>
                <w:rFonts w:cs="Arial"/>
                <w:b/>
                <w:bCs/>
              </w:rPr>
              <w:fldChar w:fldCharType="begin"/>
            </w:r>
            <w:r w:rsidR="00AE6488">
              <w:rPr>
                <w:rFonts w:cs="Arial"/>
                <w:b/>
                <w:bCs/>
              </w:rPr>
              <w:instrText xml:space="preserve"> REF _Ref100154390 \r \h </w:instrText>
            </w:r>
            <w:r w:rsidR="00AE6488">
              <w:rPr>
                <w:rFonts w:cs="Arial"/>
                <w:b/>
                <w:bCs/>
              </w:rPr>
            </w:r>
            <w:r w:rsidR="00AE6488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13.7</w:t>
            </w:r>
            <w:r w:rsidR="00AE6488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 w:rsidRPr="007028F4">
              <w:rPr>
                <w:rFonts w:cs="Arial"/>
              </w:rPr>
              <w:t>for instruction</w:t>
            </w:r>
            <w:r>
              <w:rPr>
                <w:rFonts w:cs="Arial"/>
              </w:rPr>
              <w:t xml:space="preserve"> to connect to Inlet 6.</w:t>
            </w:r>
          </w:p>
        </w:tc>
        <w:tc>
          <w:tcPr>
            <w:tcW w:w="1810" w:type="dxa"/>
            <w:vMerge w:val="restart"/>
            <w:shd w:val="clear" w:color="auto" w:fill="FFFFFF" w:themeFill="background1"/>
          </w:tcPr>
          <w:p w14:paraId="05376FC6" w14:textId="448E2913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  <w:r w:rsidRPr="00D90047"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ay</w:t>
            </w:r>
            <w:r w:rsidRPr="00D90047">
              <w:rPr>
                <w:sz w:val="14"/>
                <w:szCs w:val="14"/>
              </w:rPr>
              <w:t xml:space="preserve"> </w:t>
            </w:r>
            <w:r w:rsidR="0082276F">
              <w:rPr>
                <w:sz w:val="14"/>
                <w:szCs w:val="14"/>
              </w:rPr>
              <w:t>2</w:t>
            </w:r>
          </w:p>
          <w:p w14:paraId="3AC7A991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0" w:type="dxa"/>
            <w:vMerge w:val="restart"/>
            <w:shd w:val="clear" w:color="auto" w:fill="FFFFFF" w:themeFill="background1"/>
          </w:tcPr>
          <w:p w14:paraId="18C0E0B7" w14:textId="220CB2A1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  <w:r w:rsidRPr="00D90047"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ay</w:t>
            </w:r>
            <w:r w:rsidRPr="00D90047">
              <w:rPr>
                <w:sz w:val="14"/>
                <w:szCs w:val="14"/>
              </w:rPr>
              <w:t xml:space="preserve"> </w:t>
            </w:r>
            <w:r w:rsidR="0082276F">
              <w:rPr>
                <w:sz w:val="14"/>
                <w:szCs w:val="14"/>
              </w:rPr>
              <w:t>2</w:t>
            </w:r>
          </w:p>
          <w:p w14:paraId="3A79996F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</w:tr>
      <w:tr w:rsidR="00265960" w:rsidRPr="00AC752B" w14:paraId="477FCBD6" w14:textId="77777777" w:rsidTr="005A4D86">
        <w:trPr>
          <w:trHeight w:val="288"/>
          <w:jc w:val="center"/>
        </w:trPr>
        <w:tc>
          <w:tcPr>
            <w:tcW w:w="986" w:type="dxa"/>
            <w:vMerge/>
          </w:tcPr>
          <w:p w14:paraId="29018810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9778" w:type="dxa"/>
            <w:gridSpan w:val="4"/>
            <w:shd w:val="clear" w:color="auto" w:fill="D9D9D9" w:themeFill="background1" w:themeFillShade="D9"/>
            <w:vAlign w:val="center"/>
          </w:tcPr>
          <w:p w14:paraId="3ACDA854" w14:textId="5C794E08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 xml:space="preserve">Day </w:t>
            </w:r>
            <w:r w:rsidR="0082276F">
              <w:rPr>
                <w:rFonts w:ascii="Arial" w:hAnsi="Arial" w:cs="Arial"/>
                <w:b/>
                <w:szCs w:val="18"/>
              </w:rPr>
              <w:t>2</w:t>
            </w:r>
          </w:p>
        </w:tc>
        <w:tc>
          <w:tcPr>
            <w:tcW w:w="1810" w:type="dxa"/>
            <w:vMerge/>
          </w:tcPr>
          <w:p w14:paraId="7EBF622C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0" w:type="dxa"/>
            <w:vMerge/>
          </w:tcPr>
          <w:p w14:paraId="0F263304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</w:tr>
      <w:tr w:rsidR="00265960" w:rsidRPr="00AC752B" w14:paraId="78CCEAEF" w14:textId="77777777" w:rsidTr="00F81701">
        <w:trPr>
          <w:trHeight w:val="432"/>
          <w:jc w:val="center"/>
        </w:trPr>
        <w:tc>
          <w:tcPr>
            <w:tcW w:w="986" w:type="dxa"/>
            <w:vMerge/>
          </w:tcPr>
          <w:p w14:paraId="0CBBB11A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1785FC8D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Inlet No.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A36795A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Buffer P/N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66DA3A26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Buffer Name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5CF5B672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265960">
              <w:rPr>
                <w:rFonts w:ascii="Arial" w:hAnsi="Arial" w:cs="Arial"/>
                <w:b/>
                <w:szCs w:val="18"/>
              </w:rPr>
              <w:t>Processing Step</w:t>
            </w:r>
          </w:p>
        </w:tc>
        <w:tc>
          <w:tcPr>
            <w:tcW w:w="1810" w:type="dxa"/>
            <w:vMerge/>
          </w:tcPr>
          <w:p w14:paraId="596509CE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0" w:type="dxa"/>
            <w:vMerge/>
          </w:tcPr>
          <w:p w14:paraId="14360E3D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</w:tr>
      <w:tr w:rsidR="00265960" w:rsidRPr="00AC752B" w14:paraId="1D0351FE" w14:textId="77777777" w:rsidTr="00F81701">
        <w:trPr>
          <w:trHeight w:val="432"/>
          <w:jc w:val="center"/>
        </w:trPr>
        <w:tc>
          <w:tcPr>
            <w:tcW w:w="986" w:type="dxa"/>
            <w:vMerge/>
          </w:tcPr>
          <w:p w14:paraId="685DDC8A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92" w:type="dxa"/>
            <w:vMerge w:val="restart"/>
            <w:shd w:val="clear" w:color="auto" w:fill="D9D9D9" w:themeFill="background1" w:themeFillShade="D9"/>
            <w:vAlign w:val="center"/>
          </w:tcPr>
          <w:p w14:paraId="73E294F0" w14:textId="2D91CD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6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5678B039" w14:textId="61FFB12F" w:rsidR="00265960" w:rsidRPr="00265960" w:rsidRDefault="00DC3CCD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8008813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6F0D706B" w14:textId="293D3A88" w:rsidR="00265960" w:rsidRPr="00265960" w:rsidRDefault="008559AB" w:rsidP="002E55BA">
            <w:pPr>
              <w:pStyle w:val="NormalWeb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12.5 mM sodium hydroxide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719EA06B" w14:textId="34B381EB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Strip</w:t>
            </w:r>
            <w:r w:rsidR="0082276F">
              <w:rPr>
                <w:rFonts w:ascii="Arial" w:hAnsi="Arial" w:cs="Arial"/>
                <w:bCs/>
                <w:szCs w:val="18"/>
              </w:rPr>
              <w:t xml:space="preserve"> </w:t>
            </w:r>
            <w:r w:rsidRPr="00265960">
              <w:rPr>
                <w:rFonts w:ascii="Arial" w:hAnsi="Arial" w:cs="Arial"/>
                <w:bCs/>
                <w:szCs w:val="18"/>
              </w:rPr>
              <w:t>2</w:t>
            </w:r>
          </w:p>
        </w:tc>
        <w:tc>
          <w:tcPr>
            <w:tcW w:w="1810" w:type="dxa"/>
            <w:vMerge/>
          </w:tcPr>
          <w:p w14:paraId="6D7D2A45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0" w:type="dxa"/>
            <w:vMerge/>
          </w:tcPr>
          <w:p w14:paraId="75CB8D94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</w:tr>
      <w:tr w:rsidR="00265960" w:rsidRPr="00AC752B" w14:paraId="05BC1BEE" w14:textId="77777777" w:rsidTr="00F81701">
        <w:trPr>
          <w:trHeight w:val="432"/>
          <w:jc w:val="center"/>
        </w:trPr>
        <w:tc>
          <w:tcPr>
            <w:tcW w:w="986" w:type="dxa"/>
            <w:vMerge/>
          </w:tcPr>
          <w:p w14:paraId="236D2E0E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92" w:type="dxa"/>
            <w:vMerge/>
            <w:shd w:val="clear" w:color="auto" w:fill="D9D9D9" w:themeFill="background1" w:themeFillShade="D9"/>
            <w:vAlign w:val="center"/>
          </w:tcPr>
          <w:p w14:paraId="2E8C8C14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60E6AF8F" w14:textId="2CFB40CF" w:rsidR="00265960" w:rsidRPr="00265960" w:rsidRDefault="00DC3CCD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t>8006409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0CE9E80E" w14:textId="48BE1CBE" w:rsidR="00265960" w:rsidRPr="00265960" w:rsidRDefault="00554FA8" w:rsidP="002E55BA">
            <w:pPr>
              <w:pStyle w:val="NormalWeb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120 mM phosphoric acid, 167 mM acetic acid, 2.2% benzyl alcohol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0478122B" w14:textId="06DFF42D" w:rsidR="00265960" w:rsidRPr="00265960" w:rsidRDefault="002E2888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Strip 3</w:t>
            </w:r>
          </w:p>
        </w:tc>
        <w:tc>
          <w:tcPr>
            <w:tcW w:w="1810" w:type="dxa"/>
            <w:vMerge/>
          </w:tcPr>
          <w:p w14:paraId="0D5DAE20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0" w:type="dxa"/>
            <w:vMerge/>
          </w:tcPr>
          <w:p w14:paraId="5DEDC56F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</w:tr>
      <w:tr w:rsidR="002F5EA3" w:rsidRPr="00AC752B" w14:paraId="1D815203" w14:textId="77777777" w:rsidTr="00F81701">
        <w:trPr>
          <w:trHeight w:val="435"/>
          <w:jc w:val="center"/>
        </w:trPr>
        <w:tc>
          <w:tcPr>
            <w:tcW w:w="986" w:type="dxa"/>
            <w:vMerge/>
          </w:tcPr>
          <w:p w14:paraId="1C881C74" w14:textId="77777777" w:rsidR="002F5EA3" w:rsidRPr="00AC752B" w:rsidRDefault="002F5EA3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2CB86150" w14:textId="3065D1F6" w:rsidR="002F5EA3" w:rsidRPr="00265960" w:rsidRDefault="002F5EA3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5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12D63EA4" w14:textId="70ED7E9A" w:rsidR="002F5EA3" w:rsidRPr="00265960" w:rsidDel="002F5EA3" w:rsidRDefault="002F5EA3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lang w:val="de-DE"/>
              </w:rPr>
              <w:t>8008812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6CA1228A" w14:textId="30FDB0C0" w:rsidR="002F5EA3" w:rsidRPr="00BB6934" w:rsidRDefault="002F5EA3" w:rsidP="00BB6934">
            <w:pPr>
              <w:pStyle w:val="NormalWeb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103 mM acetic acid, 2 M urea, pH 3.1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195C7975" w14:textId="7B88FE5C" w:rsidR="002F5EA3" w:rsidRPr="00265960" w:rsidRDefault="002F5EA3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Strip</w:t>
            </w:r>
            <w:r>
              <w:rPr>
                <w:rFonts w:ascii="Arial" w:hAnsi="Arial" w:cs="Arial"/>
                <w:bCs/>
                <w:szCs w:val="18"/>
              </w:rPr>
              <w:t xml:space="preserve"> 1</w:t>
            </w:r>
          </w:p>
        </w:tc>
        <w:tc>
          <w:tcPr>
            <w:tcW w:w="1810" w:type="dxa"/>
            <w:vMerge/>
          </w:tcPr>
          <w:p w14:paraId="0BAC4FC7" w14:textId="77777777" w:rsidR="002F5EA3" w:rsidRPr="00D90047" w:rsidRDefault="002F5EA3" w:rsidP="002E5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0" w:type="dxa"/>
            <w:vMerge/>
          </w:tcPr>
          <w:p w14:paraId="6C7D49B3" w14:textId="77777777" w:rsidR="002F5EA3" w:rsidRPr="00D90047" w:rsidRDefault="002F5EA3" w:rsidP="002E55BA">
            <w:pPr>
              <w:jc w:val="center"/>
              <w:rPr>
                <w:sz w:val="14"/>
                <w:szCs w:val="14"/>
              </w:rPr>
            </w:pPr>
          </w:p>
        </w:tc>
      </w:tr>
      <w:tr w:rsidR="009F582B" w:rsidRPr="00AC752B" w14:paraId="06ABC6C7" w14:textId="77777777" w:rsidTr="002F5EA3">
        <w:trPr>
          <w:trHeight w:val="432"/>
          <w:jc w:val="center"/>
        </w:trPr>
        <w:tc>
          <w:tcPr>
            <w:tcW w:w="986" w:type="dxa"/>
            <w:vMerge/>
          </w:tcPr>
          <w:p w14:paraId="5C2F2606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17D2A087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4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665278C" w14:textId="468B3211" w:rsidR="00265960" w:rsidRPr="00265960" w:rsidRDefault="006B1192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t>8010534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71AAEACA" w14:textId="37647822" w:rsidR="00265960" w:rsidRPr="00265960" w:rsidRDefault="005A4D86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25 mM Sodium Acetate, pH 3.5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44FE4BC8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Elution</w:t>
            </w:r>
          </w:p>
        </w:tc>
        <w:tc>
          <w:tcPr>
            <w:tcW w:w="1810" w:type="dxa"/>
            <w:vMerge/>
            <w:shd w:val="clear" w:color="auto" w:fill="FFFFFF" w:themeFill="background1"/>
          </w:tcPr>
          <w:p w14:paraId="6AAE0FFF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0" w:type="dxa"/>
            <w:vMerge/>
            <w:shd w:val="clear" w:color="auto" w:fill="FFFFFF" w:themeFill="background1"/>
          </w:tcPr>
          <w:p w14:paraId="32A88965" w14:textId="77777777" w:rsidR="00265960" w:rsidRPr="00D90047" w:rsidRDefault="00265960" w:rsidP="002E55BA">
            <w:pPr>
              <w:jc w:val="center"/>
              <w:rPr>
                <w:sz w:val="14"/>
                <w:szCs w:val="14"/>
              </w:rPr>
            </w:pPr>
          </w:p>
        </w:tc>
      </w:tr>
      <w:tr w:rsidR="00265960" w:rsidRPr="00AC752B" w14:paraId="78556114" w14:textId="77777777" w:rsidTr="00F81701">
        <w:trPr>
          <w:trHeight w:val="432"/>
          <w:jc w:val="center"/>
        </w:trPr>
        <w:tc>
          <w:tcPr>
            <w:tcW w:w="986" w:type="dxa"/>
            <w:vMerge/>
          </w:tcPr>
          <w:p w14:paraId="06F58707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1449DD01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3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70B03173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8004950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3265EA8F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 xml:space="preserve">50 mM Tris, 0.5 M Sodium Chloride, pH 7.4 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0AE44B71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Wash</w:t>
            </w:r>
          </w:p>
        </w:tc>
        <w:tc>
          <w:tcPr>
            <w:tcW w:w="1810" w:type="dxa"/>
            <w:vMerge/>
          </w:tcPr>
          <w:p w14:paraId="732ED935" w14:textId="77777777" w:rsidR="00265960" w:rsidRPr="00AC752B" w:rsidRDefault="00265960" w:rsidP="002E55BA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810" w:type="dxa"/>
            <w:vMerge/>
          </w:tcPr>
          <w:p w14:paraId="674FB811" w14:textId="77777777" w:rsidR="00265960" w:rsidRPr="00AC752B" w:rsidRDefault="00265960" w:rsidP="002E55BA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265960" w:rsidRPr="00AC752B" w14:paraId="5BC2018A" w14:textId="77777777" w:rsidTr="00F81701">
        <w:trPr>
          <w:trHeight w:val="432"/>
          <w:jc w:val="center"/>
        </w:trPr>
        <w:tc>
          <w:tcPr>
            <w:tcW w:w="986" w:type="dxa"/>
            <w:vMerge/>
          </w:tcPr>
          <w:p w14:paraId="7E7A3499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3140C6FF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2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1D1EF064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8004949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46F8F84E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50 mM Tris, pH 7.4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585AA938" w14:textId="050DED3F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Equilibration 1, 2, 3</w:t>
            </w:r>
            <w:r w:rsidR="0039712B">
              <w:rPr>
                <w:rFonts w:ascii="Arial" w:hAnsi="Arial" w:cs="Arial"/>
                <w:bCs/>
                <w:szCs w:val="18"/>
              </w:rPr>
              <w:t>, 4, 5</w:t>
            </w:r>
          </w:p>
        </w:tc>
        <w:tc>
          <w:tcPr>
            <w:tcW w:w="1810" w:type="dxa"/>
            <w:vMerge/>
          </w:tcPr>
          <w:p w14:paraId="291A9DDD" w14:textId="77777777" w:rsidR="00265960" w:rsidRPr="00AC752B" w:rsidRDefault="00265960" w:rsidP="002E55BA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810" w:type="dxa"/>
            <w:vMerge/>
          </w:tcPr>
          <w:p w14:paraId="7D26FCED" w14:textId="77777777" w:rsidR="00265960" w:rsidRPr="00AC752B" w:rsidRDefault="00265960" w:rsidP="002E55BA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265960" w:rsidRPr="00AC752B" w14:paraId="3BE0580B" w14:textId="77777777" w:rsidTr="00F81701">
        <w:trPr>
          <w:trHeight w:val="432"/>
          <w:jc w:val="center"/>
        </w:trPr>
        <w:tc>
          <w:tcPr>
            <w:tcW w:w="986" w:type="dxa"/>
            <w:vMerge/>
          </w:tcPr>
          <w:p w14:paraId="3CC1E546" w14:textId="77777777" w:rsidR="00265960" w:rsidRPr="00AC752B" w:rsidRDefault="00265960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jc w:val="both"/>
            </w:pP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7585759C" w14:textId="4D841364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1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1BFDD0F1" w14:textId="2461865F" w:rsidR="00265960" w:rsidRPr="00265960" w:rsidRDefault="00745CDA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8010441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73457D59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Conditioned Medium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14:paraId="4BE6AA54" w14:textId="77777777" w:rsidR="00265960" w:rsidRPr="00265960" w:rsidRDefault="00265960" w:rsidP="002E55B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265960">
              <w:rPr>
                <w:rFonts w:ascii="Arial" w:hAnsi="Arial" w:cs="Arial"/>
                <w:bCs/>
                <w:szCs w:val="18"/>
              </w:rPr>
              <w:t>Load</w:t>
            </w:r>
          </w:p>
        </w:tc>
        <w:tc>
          <w:tcPr>
            <w:tcW w:w="1810" w:type="dxa"/>
            <w:vMerge/>
          </w:tcPr>
          <w:p w14:paraId="6B21410A" w14:textId="77777777" w:rsidR="00265960" w:rsidRPr="00AC752B" w:rsidRDefault="00265960" w:rsidP="002E55BA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810" w:type="dxa"/>
            <w:vMerge/>
          </w:tcPr>
          <w:p w14:paraId="75C90561" w14:textId="77777777" w:rsidR="00265960" w:rsidRPr="00AC752B" w:rsidRDefault="00265960" w:rsidP="002E55BA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AE6488" w:rsidRPr="00AC752B" w14:paraId="1E867BFE" w14:textId="77777777" w:rsidTr="00F81701">
        <w:trPr>
          <w:trHeight w:val="432"/>
          <w:jc w:val="center"/>
        </w:trPr>
        <w:tc>
          <w:tcPr>
            <w:tcW w:w="986" w:type="dxa"/>
          </w:tcPr>
          <w:p w14:paraId="5F259B65" w14:textId="77777777" w:rsidR="00AE6488" w:rsidRPr="00AC752B" w:rsidRDefault="00AE6488" w:rsidP="00AE6488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0"/>
              <w:jc w:val="both"/>
            </w:pPr>
            <w:bookmarkStart w:id="64" w:name="_Ref100154390"/>
          </w:p>
        </w:tc>
        <w:bookmarkEnd w:id="64"/>
        <w:tc>
          <w:tcPr>
            <w:tcW w:w="9778" w:type="dxa"/>
            <w:gridSpan w:val="4"/>
            <w:shd w:val="clear" w:color="auto" w:fill="auto"/>
            <w:vAlign w:val="center"/>
          </w:tcPr>
          <w:p w14:paraId="35EF2F61" w14:textId="77777777" w:rsidR="00AE6488" w:rsidRDefault="00AE6488" w:rsidP="00BF75BA">
            <w:pPr>
              <w:pStyle w:val="Footer"/>
              <w:numPr>
                <w:ilvl w:val="0"/>
                <w:numId w:val="43"/>
              </w:numPr>
              <w:tabs>
                <w:tab w:val="left" w:pos="371"/>
                <w:tab w:val="right" w:pos="10620"/>
              </w:tabs>
              <w:spacing w:before="80" w:after="80" w:line="240" w:lineRule="auto"/>
              <w:ind w:left="374" w:hanging="374"/>
              <w:rPr>
                <w:rFonts w:cs="Arial"/>
              </w:rPr>
            </w:pPr>
            <w:r w:rsidRPr="00CE2230">
              <w:rPr>
                <w:rFonts w:cs="Arial"/>
              </w:rPr>
              <w:t>For Inlet 6, perform the following:</w:t>
            </w:r>
          </w:p>
          <w:p w14:paraId="33F96811" w14:textId="769848B6" w:rsidR="00AE6488" w:rsidRDefault="00AE6488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>Obtain a Y and connect to Inlet 6</w:t>
            </w:r>
            <w:r w:rsidR="00BE21D6">
              <w:rPr>
                <w:rFonts w:cs="Arial"/>
              </w:rPr>
              <w:t xml:space="preserve">. </w:t>
            </w:r>
          </w:p>
          <w:p w14:paraId="021A2720" w14:textId="33BD89A5" w:rsidR="00AE6488" w:rsidRDefault="00AE6488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Connect </w:t>
            </w:r>
            <w:r w:rsidR="00227147" w:rsidRPr="00E06772">
              <w:rPr>
                <w:rFonts w:cs="Arial"/>
                <w:b/>
                <w:bCs/>
              </w:rPr>
              <w:t>PN 8006409:</w:t>
            </w:r>
            <w:r w:rsidR="000261A8">
              <w:rPr>
                <w:rFonts w:cs="Arial"/>
                <w:b/>
                <w:bCs/>
              </w:rPr>
              <w:t xml:space="preserve"> </w:t>
            </w:r>
            <w:r w:rsidR="00227147" w:rsidRPr="00E06772">
              <w:rPr>
                <w:rFonts w:cs="Arial"/>
                <w:b/>
                <w:bCs/>
              </w:rPr>
              <w:t>120 mM phosphoric acid, 167 mM acetic acid, 2.2% (v/v) benzyl alcohol</w:t>
            </w:r>
            <w:r w:rsidR="00227147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to one of the Y legs and </w:t>
            </w:r>
            <w:r w:rsidR="00227147" w:rsidRPr="00227147">
              <w:rPr>
                <w:rFonts w:cs="Arial"/>
                <w:b/>
                <w:bCs/>
              </w:rPr>
              <w:t>PN 8008813:</w:t>
            </w:r>
            <w:r w:rsidR="00227147">
              <w:rPr>
                <w:rFonts w:cs="Arial"/>
                <w:b/>
                <w:bCs/>
              </w:rPr>
              <w:t xml:space="preserve"> </w:t>
            </w:r>
            <w:r w:rsidR="00227147" w:rsidRPr="00227147">
              <w:rPr>
                <w:rFonts w:cs="Arial"/>
                <w:b/>
                <w:bCs/>
              </w:rPr>
              <w:t>12.5 mM sodium hydroxide</w:t>
            </w:r>
            <w:r w:rsidR="00227147">
              <w:rPr>
                <w:rFonts w:cs="Arial"/>
              </w:rPr>
              <w:t xml:space="preserve"> </w:t>
            </w:r>
            <w:r>
              <w:rPr>
                <w:rFonts w:cs="Arial"/>
              </w:rPr>
              <w:t>to the other</w:t>
            </w:r>
            <w:r w:rsidR="00BE21D6">
              <w:rPr>
                <w:rFonts w:cs="Arial"/>
              </w:rPr>
              <w:t xml:space="preserve">. </w:t>
            </w:r>
          </w:p>
          <w:p w14:paraId="405BAD06" w14:textId="5C1E0BA4" w:rsidR="00AE6488" w:rsidRDefault="00AE6488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Ensure the clamp on the </w:t>
            </w:r>
            <w:r w:rsidR="00227147" w:rsidRPr="00227147">
              <w:rPr>
                <w:rFonts w:cs="Arial"/>
                <w:b/>
                <w:bCs/>
              </w:rPr>
              <w:t>PN 8008813:</w:t>
            </w:r>
            <w:r w:rsidR="00227147">
              <w:rPr>
                <w:rFonts w:cs="Arial"/>
                <w:b/>
                <w:bCs/>
              </w:rPr>
              <w:t xml:space="preserve"> </w:t>
            </w:r>
            <w:r w:rsidR="00227147" w:rsidRPr="00227147">
              <w:rPr>
                <w:rFonts w:cs="Arial"/>
                <w:b/>
                <w:bCs/>
              </w:rPr>
              <w:t>12.5 mM sodium hydroxide</w:t>
            </w:r>
            <w:r w:rsidR="00227147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is </w:t>
            </w:r>
            <w:r w:rsidR="00734715">
              <w:rPr>
                <w:rFonts w:cs="Arial"/>
              </w:rPr>
              <w:t>Open</w:t>
            </w:r>
            <w:r w:rsidR="00BE21D6">
              <w:rPr>
                <w:rFonts w:cs="Arial"/>
              </w:rPr>
              <w:t xml:space="preserve">. </w:t>
            </w:r>
          </w:p>
          <w:p w14:paraId="0DBB6ECF" w14:textId="3A2CF1ED" w:rsidR="00AE6488" w:rsidRPr="00AE6488" w:rsidRDefault="00AE6488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Ensure the clamp on the </w:t>
            </w:r>
            <w:r w:rsidR="00227147" w:rsidRPr="00E06772">
              <w:rPr>
                <w:rFonts w:cs="Arial"/>
                <w:b/>
                <w:bCs/>
              </w:rPr>
              <w:t>PN 8006409:</w:t>
            </w:r>
            <w:r w:rsidR="000261A8">
              <w:rPr>
                <w:rFonts w:cs="Arial"/>
                <w:b/>
                <w:bCs/>
              </w:rPr>
              <w:t xml:space="preserve"> </w:t>
            </w:r>
            <w:r w:rsidR="00227147" w:rsidRPr="00E06772">
              <w:rPr>
                <w:rFonts w:cs="Arial"/>
                <w:b/>
                <w:bCs/>
              </w:rPr>
              <w:t>120 mM phosphoric acid, 167 mM acetic acid, 2.2% (v/v) benzyl alcohol</w:t>
            </w:r>
            <w:r>
              <w:rPr>
                <w:rFonts w:cs="Arial"/>
              </w:rPr>
              <w:t xml:space="preserve"> is </w:t>
            </w:r>
            <w:r w:rsidR="00734715">
              <w:rPr>
                <w:rFonts w:cs="Arial"/>
              </w:rPr>
              <w:t>Closed.</w:t>
            </w:r>
          </w:p>
        </w:tc>
        <w:tc>
          <w:tcPr>
            <w:tcW w:w="1810" w:type="dxa"/>
          </w:tcPr>
          <w:p w14:paraId="47B9E243" w14:textId="77777777" w:rsidR="00AE6488" w:rsidRPr="00D90047" w:rsidRDefault="00AE6488" w:rsidP="00AE6488">
            <w:pPr>
              <w:jc w:val="center"/>
              <w:rPr>
                <w:sz w:val="14"/>
                <w:szCs w:val="14"/>
              </w:rPr>
            </w:pPr>
            <w:r w:rsidRPr="00D90047"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ay</w:t>
            </w:r>
            <w:r w:rsidRPr="00D90047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2</w:t>
            </w:r>
          </w:p>
          <w:p w14:paraId="6A96B138" w14:textId="77777777" w:rsidR="00AE6488" w:rsidRPr="00AC752B" w:rsidRDefault="00AE6488" w:rsidP="00AE6488">
            <w:pPr>
              <w:pStyle w:val="BRTable"/>
              <w:jc w:val="both"/>
              <w:rPr>
                <w:rFonts w:cs="Arial"/>
              </w:rPr>
            </w:pPr>
          </w:p>
        </w:tc>
        <w:tc>
          <w:tcPr>
            <w:tcW w:w="1810" w:type="dxa"/>
          </w:tcPr>
          <w:p w14:paraId="4129FDE1" w14:textId="77777777" w:rsidR="00AE6488" w:rsidRPr="00D90047" w:rsidRDefault="00AE6488" w:rsidP="00AE6488">
            <w:pPr>
              <w:jc w:val="center"/>
              <w:rPr>
                <w:sz w:val="14"/>
                <w:szCs w:val="14"/>
              </w:rPr>
            </w:pPr>
            <w:r w:rsidRPr="00D90047"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ay</w:t>
            </w:r>
            <w:r w:rsidRPr="00D90047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2</w:t>
            </w:r>
          </w:p>
          <w:p w14:paraId="3219B020" w14:textId="77777777" w:rsidR="00AE6488" w:rsidRPr="00AC752B" w:rsidRDefault="00AE6488" w:rsidP="00AE6488">
            <w:pPr>
              <w:pStyle w:val="TableHeader"/>
              <w:jc w:val="both"/>
              <w:rPr>
                <w:rFonts w:cs="Arial"/>
              </w:rPr>
            </w:pPr>
          </w:p>
        </w:tc>
      </w:tr>
    </w:tbl>
    <w:p w14:paraId="177CF244" w14:textId="146E7141" w:rsidR="00E126BA" w:rsidRDefault="00E126BA">
      <w:pPr>
        <w:spacing w:line="240" w:lineRule="auto"/>
      </w:pPr>
    </w:p>
    <w:p w14:paraId="2F2E5C1B" w14:textId="185950FA" w:rsidR="00265960" w:rsidRDefault="00265960">
      <w:pPr>
        <w:sectPr w:rsidR="00265960" w:rsidSect="009B51E5">
          <w:type w:val="nextColumn"/>
          <w:pgSz w:w="15840" w:h="12240" w:orient="landscape" w:code="1"/>
          <w:pgMar w:top="720" w:right="720" w:bottom="720" w:left="720" w:header="0" w:footer="0" w:gutter="0"/>
          <w:cols w:space="720"/>
          <w:docGrid w:linePitch="272"/>
        </w:sectPr>
      </w:pPr>
    </w:p>
    <w:p w14:paraId="7E1A5702" w14:textId="1FB3CFE0" w:rsidR="005A4D86" w:rsidRDefault="005A4D86">
      <w:r w:rsidRPr="005A4D86">
        <w:rPr>
          <w:b/>
          <w:bCs/>
          <w:sz w:val="22"/>
          <w:szCs w:val="22"/>
        </w:rPr>
        <w:lastRenderedPageBreak/>
        <w:t>1</w:t>
      </w:r>
      <w:r w:rsidR="00644FB9">
        <w:rPr>
          <w:b/>
          <w:bCs/>
          <w:sz w:val="22"/>
          <w:szCs w:val="22"/>
        </w:rPr>
        <w:t>3</w:t>
      </w:r>
      <w:r w:rsidRPr="005A4D86">
        <w:rPr>
          <w:b/>
          <w:bCs/>
          <w:sz w:val="22"/>
          <w:szCs w:val="22"/>
        </w:rPr>
        <w:tab/>
        <w:t>Skid Connections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63"/>
        <w:gridCol w:w="2455"/>
        <w:gridCol w:w="2455"/>
        <w:gridCol w:w="2455"/>
        <w:gridCol w:w="2458"/>
        <w:gridCol w:w="1802"/>
        <w:gridCol w:w="1802"/>
      </w:tblGrid>
      <w:tr w:rsidR="00302A76" w:rsidRPr="00AC752B" w14:paraId="45ECCC93" w14:textId="77777777" w:rsidTr="005A4D86">
        <w:trPr>
          <w:jc w:val="center"/>
        </w:trPr>
        <w:tc>
          <w:tcPr>
            <w:tcW w:w="33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B84D3A0" w14:textId="77777777" w:rsidR="00302A76" w:rsidRPr="00302A76" w:rsidRDefault="00302A76" w:rsidP="00302A76">
            <w:pPr>
              <w:jc w:val="center"/>
            </w:pPr>
            <w:r w:rsidRPr="00302A76">
              <w:t>Step</w:t>
            </w:r>
          </w:p>
        </w:tc>
        <w:tc>
          <w:tcPr>
            <w:tcW w:w="341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2187F67" w14:textId="020167E8" w:rsidR="00302A76" w:rsidRPr="00302A76" w:rsidRDefault="00302A76" w:rsidP="00302A76">
            <w:pPr>
              <w:jc w:val="center"/>
            </w:pPr>
            <w:r w:rsidRPr="00302A76">
              <w:t>Description</w:t>
            </w:r>
          </w:p>
        </w:tc>
        <w:tc>
          <w:tcPr>
            <w:tcW w:w="62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0DC5926" w14:textId="77777777" w:rsidR="00302A76" w:rsidRPr="00302A76" w:rsidRDefault="00302A76" w:rsidP="00302A76">
            <w:pPr>
              <w:jc w:val="center"/>
            </w:pPr>
            <w:r w:rsidRPr="00302A76">
              <w:t>Performed</w:t>
            </w:r>
            <w:r w:rsidRPr="00302A76">
              <w:br/>
              <w:t>by/Date</w:t>
            </w:r>
          </w:p>
        </w:tc>
        <w:tc>
          <w:tcPr>
            <w:tcW w:w="62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054F2A1" w14:textId="77777777" w:rsidR="00302A76" w:rsidRPr="00302A76" w:rsidRDefault="00302A76" w:rsidP="00302A76">
            <w:pPr>
              <w:jc w:val="center"/>
            </w:pPr>
            <w:r w:rsidRPr="00302A76">
              <w:t>Witnessed by/ Date</w:t>
            </w:r>
          </w:p>
        </w:tc>
      </w:tr>
      <w:tr w:rsidR="0074537D" w:rsidRPr="00AC752B" w14:paraId="4829B725" w14:textId="77777777" w:rsidTr="00C45BF5">
        <w:trPr>
          <w:trHeight w:val="5592"/>
          <w:jc w:val="center"/>
        </w:trPr>
        <w:tc>
          <w:tcPr>
            <w:tcW w:w="335" w:type="pct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BFCBE93" w14:textId="77777777" w:rsidR="0074537D" w:rsidRPr="00AC752B" w:rsidRDefault="0074537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65" w:name="_Ref103259276"/>
          </w:p>
        </w:tc>
        <w:bookmarkEnd w:id="65"/>
        <w:tc>
          <w:tcPr>
            <w:tcW w:w="341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AFDC6D8" w14:textId="77777777" w:rsidR="0061346B" w:rsidRPr="0061346B" w:rsidRDefault="0061346B" w:rsidP="0061346B">
            <w:pPr>
              <w:pStyle w:val="Footer"/>
              <w:tabs>
                <w:tab w:val="left" w:pos="980"/>
              </w:tabs>
              <w:spacing w:before="100" w:beforeAutospacing="1"/>
              <w:rPr>
                <w:rFonts w:cs="Arial"/>
                <w:b/>
                <w:bCs/>
              </w:rPr>
            </w:pPr>
            <w:r w:rsidRPr="0061346B">
              <w:rPr>
                <w:rFonts w:cs="Arial"/>
                <w:b/>
                <w:bCs/>
              </w:rPr>
              <w:t>Column Guard Filter</w:t>
            </w:r>
          </w:p>
          <w:p w14:paraId="0EA98425" w14:textId="6549DE24" w:rsidR="0061346B" w:rsidRPr="001A76A0" w:rsidRDefault="0061346B" w:rsidP="00BF75BA">
            <w:pPr>
              <w:pStyle w:val="Footer"/>
              <w:numPr>
                <w:ilvl w:val="0"/>
                <w:numId w:val="87"/>
              </w:numPr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Obtain a column guard filter, refer to </w:t>
            </w:r>
            <w:r>
              <w:rPr>
                <w:rFonts w:cs="Arial"/>
                <w:b/>
                <w:bCs/>
              </w:rPr>
              <w:t xml:space="preserve">Section </w:t>
            </w:r>
            <w:r>
              <w:rPr>
                <w:rFonts w:cs="Arial"/>
                <w:b/>
                <w:bCs/>
                <w:highlight w:val="yellow"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_Ref258330418 \r \h </w:instrText>
            </w:r>
            <w:r>
              <w:rPr>
                <w:rFonts w:cs="Arial"/>
                <w:b/>
                <w:bCs/>
                <w:highlight w:val="yellow"/>
              </w:rPr>
              <w:instrText xml:space="preserve"> \* MERGEFORMAT </w:instrText>
            </w:r>
            <w:r>
              <w:rPr>
                <w:rFonts w:cs="Arial"/>
                <w:b/>
                <w:bCs/>
                <w:highlight w:val="yellow"/>
              </w:rPr>
            </w:r>
            <w:r>
              <w:rPr>
                <w:rFonts w:cs="Arial"/>
                <w:b/>
                <w:bCs/>
                <w:highlight w:val="yellow"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4</w:t>
            </w:r>
            <w:r>
              <w:rPr>
                <w:rFonts w:cs="Arial"/>
                <w:b/>
                <w:bCs/>
                <w:highlight w:val="yellow"/>
              </w:rPr>
              <w:fldChar w:fldCharType="end"/>
            </w:r>
            <w:r>
              <w:rPr>
                <w:rFonts w:cs="Arial"/>
                <w:b/>
                <w:bCs/>
              </w:rPr>
              <w:t>.</w:t>
            </w:r>
          </w:p>
          <w:p w14:paraId="183F352B" w14:textId="77777777" w:rsidR="0061346B" w:rsidRDefault="0061346B" w:rsidP="00BF75BA">
            <w:pPr>
              <w:pStyle w:val="Footer"/>
              <w:numPr>
                <w:ilvl w:val="0"/>
                <w:numId w:val="87"/>
              </w:numPr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</w:rPr>
            </w:pPr>
            <w:r>
              <w:rPr>
                <w:rFonts w:cs="Arial"/>
              </w:rPr>
              <w:t>Install the inlet of the column guard filter to the POD outlet T.</w:t>
            </w:r>
          </w:p>
          <w:p w14:paraId="4BE76F2A" w14:textId="77777777" w:rsidR="0061346B" w:rsidRDefault="0061346B" w:rsidP="00BF75BA">
            <w:pPr>
              <w:pStyle w:val="Footer"/>
              <w:numPr>
                <w:ilvl w:val="0"/>
                <w:numId w:val="87"/>
              </w:numPr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Install the outlet of the column guard filter to the inlet of the column tubing. </w:t>
            </w:r>
          </w:p>
          <w:p w14:paraId="08A06F1C" w14:textId="02DF0913" w:rsidR="0061346B" w:rsidRDefault="0061346B" w:rsidP="00BF75BA">
            <w:pPr>
              <w:pStyle w:val="Footer"/>
              <w:numPr>
                <w:ilvl w:val="0"/>
                <w:numId w:val="87"/>
              </w:numPr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Install the column outlet to the skid per </w:t>
            </w:r>
            <w:r w:rsidR="00125143" w:rsidRPr="00130216">
              <w:rPr>
                <w:rFonts w:cs="Arial"/>
                <w:b/>
                <w:bCs/>
              </w:rPr>
              <w:t>SOP-0107212</w:t>
            </w:r>
            <w:r>
              <w:rPr>
                <w:rFonts w:cs="Arial"/>
              </w:rPr>
              <w:t>.</w:t>
            </w:r>
          </w:p>
          <w:p w14:paraId="0DD33847" w14:textId="77777777" w:rsidR="0061346B" w:rsidRDefault="0061346B" w:rsidP="00BF75BA">
            <w:pPr>
              <w:pStyle w:val="Footer"/>
              <w:numPr>
                <w:ilvl w:val="0"/>
                <w:numId w:val="87"/>
              </w:numPr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</w:rPr>
            </w:pPr>
            <w:r>
              <w:rPr>
                <w:rFonts w:cs="Arial"/>
              </w:rPr>
              <w:t>Using pinch clamps, adjust both T’s to bypass the POD(s)</w:t>
            </w:r>
          </w:p>
          <w:p w14:paraId="0578913B" w14:textId="2EC35FBC" w:rsidR="00F4347F" w:rsidRPr="00F4347F" w:rsidRDefault="00F4347F" w:rsidP="00F4347F">
            <w:pPr>
              <w:pStyle w:val="Footer"/>
              <w:tabs>
                <w:tab w:val="left" w:pos="371"/>
                <w:tab w:val="right" w:pos="10620"/>
              </w:tabs>
              <w:spacing w:before="80" w:after="8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NOTE: The column guard filter does not need to be autoclaved prior to use. </w:t>
            </w:r>
          </w:p>
          <w:p w14:paraId="352BD298" w14:textId="654D3804" w:rsidR="00F4347F" w:rsidRDefault="009614DD" w:rsidP="00F4347F">
            <w:pPr>
              <w:pStyle w:val="BodyNoIndent"/>
              <w:spacing w:before="0" w:after="100" w:afterAutospacing="1"/>
              <w:ind w:left="0" w:firstLine="0"/>
              <w:jc w:val="center"/>
              <w:rPr>
                <w:rFonts w:cs="Arial"/>
                <w:bCs/>
                <w:sz w:val="18"/>
                <w:szCs w:val="18"/>
              </w:rPr>
            </w:pPr>
            <w:r w:rsidRPr="007D2759">
              <w:rPr>
                <w:rFonts w:cs="Arial"/>
                <w:bCs/>
                <w:sz w:val="18"/>
                <w:szCs w:val="18"/>
              </w:rPr>
              <w:object w:dxaOrig="10155" w:dyaOrig="3796" w14:anchorId="6288CAC2">
                <v:shape id="_x0000_i1026" type="#_x0000_t75" style="width:414.25pt;height:138.65pt" o:ole="">
                  <v:imagedata r:id="rId17" o:title=""/>
                </v:shape>
                <o:OLEObject Type="Embed" ProgID="Visio.Drawing.15" ShapeID="_x0000_i1026" DrawAspect="Content" ObjectID="_1790610030" r:id="rId18"/>
              </w:object>
            </w:r>
          </w:p>
          <w:p w14:paraId="56313CB5" w14:textId="799A729C" w:rsidR="009A2B23" w:rsidRPr="00F4347F" w:rsidRDefault="00CE166D" w:rsidP="00F4347F">
            <w:pPr>
              <w:pStyle w:val="BodyNoIndent"/>
              <w:spacing w:before="0" w:after="100" w:afterAutospacing="1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697EF6">
              <w:rPr>
                <w:rFonts w:cs="Arial"/>
                <w:b/>
                <w:sz w:val="18"/>
                <w:szCs w:val="18"/>
              </w:rPr>
              <w:t>NOTE: A 30” SHC filter (4100987) is preferred for use as the column guard filter.</w:t>
            </w:r>
          </w:p>
        </w:tc>
        <w:tc>
          <w:tcPr>
            <w:tcW w:w="626" w:type="pct"/>
            <w:vMerge w:val="restart"/>
            <w:tcBorders>
              <w:top w:val="single" w:sz="6" w:space="0" w:color="auto"/>
            </w:tcBorders>
            <w:shd w:val="clear" w:color="auto" w:fill="FFFFFF" w:themeFill="background1"/>
          </w:tcPr>
          <w:p w14:paraId="39F2D09C" w14:textId="35FB897E" w:rsidR="0074537D" w:rsidRPr="00AC752B" w:rsidRDefault="0074537D" w:rsidP="00E126BA">
            <w:pPr>
              <w:pStyle w:val="BodyNoIndent"/>
              <w:spacing w:before="0"/>
              <w:ind w:left="0" w:firstLine="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</w:t>
            </w:r>
            <w:r w:rsidR="00F3688C">
              <w:rPr>
                <w:rFonts w:ascii="Arial Bold" w:hAnsi="Arial Bold" w:cs="Arial"/>
                <w:b/>
                <w:sz w:val="12"/>
              </w:rPr>
              <w:t>ay</w:t>
            </w:r>
            <w:r w:rsidRPr="00AC752B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</w:tc>
        <w:tc>
          <w:tcPr>
            <w:tcW w:w="626" w:type="pct"/>
            <w:vMerge w:val="restart"/>
            <w:tcBorders>
              <w:top w:val="single" w:sz="6" w:space="0" w:color="auto"/>
            </w:tcBorders>
            <w:shd w:val="clear" w:color="auto" w:fill="FFFFFF" w:themeFill="background1"/>
          </w:tcPr>
          <w:p w14:paraId="3339B6E1" w14:textId="570EBB04" w:rsidR="0074537D" w:rsidRPr="00AC752B" w:rsidRDefault="0074537D" w:rsidP="00E126BA">
            <w:pPr>
              <w:pStyle w:val="TableHeader"/>
              <w:spacing w:before="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</w:t>
            </w:r>
            <w:r w:rsidR="00F3688C">
              <w:rPr>
                <w:rFonts w:ascii="Arial Bold" w:hAnsi="Arial Bold" w:cs="Arial"/>
                <w:b/>
                <w:sz w:val="12"/>
              </w:rPr>
              <w:t>ay</w:t>
            </w:r>
            <w:r w:rsidRPr="00AC752B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</w:tc>
      </w:tr>
      <w:tr w:rsidR="0074537D" w:rsidRPr="00AC752B" w14:paraId="2F74F5C6" w14:textId="77777777" w:rsidTr="005A4D86">
        <w:trPr>
          <w:trHeight w:val="360"/>
          <w:jc w:val="center"/>
        </w:trPr>
        <w:tc>
          <w:tcPr>
            <w:tcW w:w="335" w:type="pct"/>
            <w:vMerge/>
          </w:tcPr>
          <w:p w14:paraId="71EB96BF" w14:textId="77777777" w:rsidR="0074537D" w:rsidRPr="00AC752B" w:rsidRDefault="0074537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03078F" w14:textId="0E966409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jc w:val="center"/>
              <w:rPr>
                <w:rFonts w:cs="Arial"/>
              </w:rPr>
            </w:pPr>
            <w:r w:rsidRPr="00AE5EE2">
              <w:rPr>
                <w:rFonts w:cs="Arial"/>
              </w:rPr>
              <w:t>Day 1</w:t>
            </w:r>
          </w:p>
        </w:tc>
        <w:tc>
          <w:tcPr>
            <w:tcW w:w="626" w:type="pct"/>
            <w:vMerge/>
            <w:vAlign w:val="center"/>
          </w:tcPr>
          <w:p w14:paraId="6D45E19F" w14:textId="77777777" w:rsidR="0074537D" w:rsidRPr="00AC752B" w:rsidRDefault="0074537D" w:rsidP="0074537D">
            <w:pPr>
              <w:pStyle w:val="BodyNoIndent"/>
              <w:spacing w:before="0"/>
              <w:ind w:left="0" w:firstLine="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vMerge/>
            <w:vAlign w:val="center"/>
          </w:tcPr>
          <w:p w14:paraId="2CED8786" w14:textId="77777777" w:rsidR="0074537D" w:rsidRPr="00AC752B" w:rsidRDefault="0074537D" w:rsidP="0074537D">
            <w:pPr>
              <w:pStyle w:val="TableHeader"/>
              <w:spacing w:before="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74537D" w:rsidRPr="00AC752B" w14:paraId="35357C9C" w14:textId="77777777" w:rsidTr="005A4D86">
        <w:trPr>
          <w:trHeight w:val="576"/>
          <w:jc w:val="center"/>
        </w:trPr>
        <w:tc>
          <w:tcPr>
            <w:tcW w:w="335" w:type="pct"/>
            <w:vMerge/>
          </w:tcPr>
          <w:p w14:paraId="6D518FCF" w14:textId="77777777" w:rsidR="0074537D" w:rsidRPr="00AC752B" w:rsidRDefault="0074537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853" w:type="pc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7DB2D1" w14:textId="1FCB9057" w:rsidR="0074537D" w:rsidRPr="00AE5EE2" w:rsidRDefault="149D9F03" w:rsidP="47483C9C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jc w:val="center"/>
              <w:rPr>
                <w:rFonts w:cs="Arial"/>
              </w:rPr>
            </w:pPr>
            <w:r w:rsidRPr="00AE5EE2">
              <w:rPr>
                <w:rFonts w:cs="Arial"/>
                <w:sz w:val="18"/>
                <w:szCs w:val="18"/>
              </w:rPr>
              <w:t>Part Number</w:t>
            </w:r>
          </w:p>
        </w:tc>
        <w:tc>
          <w:tcPr>
            <w:tcW w:w="853" w:type="pc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41E1AD" w14:textId="3B030174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jc w:val="center"/>
              <w:rPr>
                <w:rFonts w:cs="Arial"/>
              </w:rPr>
            </w:pPr>
            <w:r w:rsidRPr="00AE5EE2">
              <w:rPr>
                <w:rFonts w:cs="Arial"/>
                <w:sz w:val="18"/>
                <w:szCs w:val="18"/>
              </w:rPr>
              <w:t>Batch Number</w:t>
            </w:r>
          </w:p>
        </w:tc>
        <w:tc>
          <w:tcPr>
            <w:tcW w:w="853" w:type="pc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7B9D51" w14:textId="358AA6D0" w:rsidR="0074537D" w:rsidRPr="00AE5EE2" w:rsidRDefault="149D9F03" w:rsidP="47483C9C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jc w:val="center"/>
              <w:rPr>
                <w:rFonts w:cs="Arial"/>
              </w:rPr>
            </w:pPr>
            <w:r w:rsidRPr="00AE5EE2">
              <w:rPr>
                <w:rFonts w:cs="Arial"/>
                <w:sz w:val="18"/>
                <w:szCs w:val="18"/>
              </w:rPr>
              <w:t>Exp. Date</w:t>
            </w:r>
          </w:p>
        </w:tc>
        <w:tc>
          <w:tcPr>
            <w:tcW w:w="854" w:type="pc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06EE82" w14:textId="61A86A49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jc w:val="center"/>
              <w:rPr>
                <w:rFonts w:cs="Arial"/>
              </w:rPr>
            </w:pPr>
            <w:r w:rsidRPr="00AE5EE2">
              <w:rPr>
                <w:rFonts w:cs="Arial"/>
                <w:sz w:val="18"/>
                <w:szCs w:val="18"/>
              </w:rPr>
              <w:t>Serial No.</w:t>
            </w:r>
          </w:p>
        </w:tc>
        <w:tc>
          <w:tcPr>
            <w:tcW w:w="626" w:type="pct"/>
            <w:vMerge/>
          </w:tcPr>
          <w:p w14:paraId="3DF8EA3C" w14:textId="77777777" w:rsidR="0074537D" w:rsidRPr="00AC752B" w:rsidRDefault="0074537D" w:rsidP="0074537D">
            <w:pPr>
              <w:pStyle w:val="BodyNoIndent"/>
              <w:spacing w:before="0"/>
              <w:ind w:left="0" w:firstLine="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vMerge/>
          </w:tcPr>
          <w:p w14:paraId="113EE720" w14:textId="77777777" w:rsidR="0074537D" w:rsidRPr="00AC752B" w:rsidRDefault="0074537D" w:rsidP="0074537D">
            <w:pPr>
              <w:pStyle w:val="TableHeader"/>
              <w:spacing w:before="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74537D" w:rsidRPr="00AC752B" w14:paraId="0610B01C" w14:textId="77777777" w:rsidTr="00AA40D4">
        <w:trPr>
          <w:trHeight w:val="462"/>
          <w:jc w:val="center"/>
        </w:trPr>
        <w:tc>
          <w:tcPr>
            <w:tcW w:w="335" w:type="pct"/>
            <w:vMerge/>
          </w:tcPr>
          <w:p w14:paraId="79199038" w14:textId="77777777" w:rsidR="0074537D" w:rsidRPr="00AC752B" w:rsidRDefault="0074537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85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DA1E24B" w14:textId="77777777" w:rsidR="0074537D" w:rsidRPr="00504F98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rPr>
                <w:rFonts w:cs="Arial"/>
                <w:b/>
              </w:rPr>
            </w:pPr>
          </w:p>
        </w:tc>
        <w:tc>
          <w:tcPr>
            <w:tcW w:w="85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67325EB" w14:textId="77777777" w:rsidR="0074537D" w:rsidRPr="00504F98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rPr>
                <w:rFonts w:cs="Arial"/>
                <w:b/>
              </w:rPr>
            </w:pPr>
          </w:p>
        </w:tc>
        <w:tc>
          <w:tcPr>
            <w:tcW w:w="85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A829DEE" w14:textId="77777777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rPr>
                <w:rFonts w:cs="Arial"/>
              </w:rPr>
            </w:pPr>
          </w:p>
        </w:tc>
        <w:tc>
          <w:tcPr>
            <w:tcW w:w="85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4BEB3B8" w14:textId="2C5395AD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/>
              <w:rPr>
                <w:rFonts w:cs="Arial"/>
              </w:rPr>
            </w:pPr>
          </w:p>
        </w:tc>
        <w:tc>
          <w:tcPr>
            <w:tcW w:w="626" w:type="pct"/>
            <w:vMerge/>
          </w:tcPr>
          <w:p w14:paraId="030191F5" w14:textId="77777777" w:rsidR="0074537D" w:rsidRPr="00AC752B" w:rsidRDefault="0074537D" w:rsidP="0074537D">
            <w:pPr>
              <w:pStyle w:val="BodyNoIndent"/>
              <w:spacing w:before="0"/>
              <w:ind w:left="0" w:firstLine="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vMerge/>
          </w:tcPr>
          <w:p w14:paraId="6E491DFF" w14:textId="77777777" w:rsidR="0074537D" w:rsidRPr="00AC752B" w:rsidRDefault="0074537D" w:rsidP="0074537D">
            <w:pPr>
              <w:pStyle w:val="TableHeader"/>
              <w:spacing w:before="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74537D" w:rsidRPr="00AC752B" w14:paraId="5720C160" w14:textId="77777777" w:rsidTr="00AA40D4">
        <w:trPr>
          <w:trHeight w:val="237"/>
          <w:jc w:val="center"/>
        </w:trPr>
        <w:tc>
          <w:tcPr>
            <w:tcW w:w="335" w:type="pct"/>
            <w:vMerge/>
          </w:tcPr>
          <w:p w14:paraId="7AA701E8" w14:textId="77777777" w:rsidR="0074537D" w:rsidRPr="00AC752B" w:rsidRDefault="0074537D" w:rsidP="00E126BA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jc w:val="both"/>
            </w:pPr>
          </w:p>
        </w:tc>
        <w:tc>
          <w:tcPr>
            <w:tcW w:w="341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4AEC66" w14:textId="13E02B24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sz w:val="18"/>
                <w:szCs w:val="18"/>
              </w:rPr>
            </w:pPr>
            <w:r w:rsidRPr="00AE5EE2">
              <w:rPr>
                <w:rFonts w:cs="Arial"/>
              </w:rPr>
              <w:t>SAP Consumption Performed by/ Date</w:t>
            </w:r>
          </w:p>
        </w:tc>
        <w:tc>
          <w:tcPr>
            <w:tcW w:w="1252" w:type="pct"/>
            <w:gridSpan w:val="2"/>
          </w:tcPr>
          <w:p w14:paraId="36E3AAEB" w14:textId="77777777" w:rsidR="0074537D" w:rsidRPr="00AC752B" w:rsidRDefault="0074537D" w:rsidP="00E126BA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74537D" w:rsidRPr="00AC752B" w14:paraId="4DAF9C80" w14:textId="77777777" w:rsidTr="005A4D86">
        <w:trPr>
          <w:trHeight w:val="432"/>
          <w:jc w:val="center"/>
        </w:trPr>
        <w:tc>
          <w:tcPr>
            <w:tcW w:w="335" w:type="pct"/>
            <w:vMerge/>
          </w:tcPr>
          <w:p w14:paraId="2425CCE1" w14:textId="77777777" w:rsidR="0074537D" w:rsidRPr="00AC752B" w:rsidRDefault="0074537D" w:rsidP="00E126BA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jc w:val="both"/>
            </w:pPr>
          </w:p>
        </w:tc>
        <w:tc>
          <w:tcPr>
            <w:tcW w:w="341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319081" w14:textId="276EA933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</w:rPr>
            </w:pPr>
            <w:r w:rsidRPr="00AE5EE2">
              <w:rPr>
                <w:rFonts w:cs="Arial"/>
              </w:rPr>
              <w:t>Day 2</w:t>
            </w:r>
            <w:r w:rsidR="00867677" w:rsidRPr="00AE5EE2">
              <w:rPr>
                <w:rFonts w:cs="Arial"/>
              </w:rPr>
              <w:t xml:space="preserve"> (If Applicable)</w:t>
            </w:r>
          </w:p>
        </w:tc>
        <w:tc>
          <w:tcPr>
            <w:tcW w:w="626" w:type="pct"/>
            <w:vMerge w:val="restart"/>
          </w:tcPr>
          <w:p w14:paraId="3B7B94BC" w14:textId="16FEC345" w:rsidR="0074537D" w:rsidRPr="0074537D" w:rsidRDefault="0074537D" w:rsidP="0074537D">
            <w:pPr>
              <w:pStyle w:val="BodyNoIndent"/>
              <w:spacing w:before="0"/>
              <w:ind w:left="0" w:firstLine="0"/>
              <w:jc w:val="center"/>
              <w:rPr>
                <w:rFonts w:ascii="Arial Bold" w:hAnsi="Arial Bold" w:cs="Arial"/>
                <w:b/>
                <w:sz w:val="12"/>
              </w:rPr>
            </w:pPr>
            <w:r w:rsidRPr="0074537D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6" w:type="pct"/>
            <w:vMerge w:val="restart"/>
          </w:tcPr>
          <w:p w14:paraId="5D818A9D" w14:textId="70E108CF" w:rsidR="0074537D" w:rsidRPr="0074537D" w:rsidRDefault="0074537D" w:rsidP="0074537D">
            <w:pPr>
              <w:pStyle w:val="BodyNoIndent"/>
              <w:spacing w:before="0"/>
              <w:ind w:left="0" w:firstLine="0"/>
              <w:jc w:val="center"/>
              <w:rPr>
                <w:rFonts w:ascii="Arial Bold" w:hAnsi="Arial Bold" w:cs="Arial"/>
                <w:b/>
                <w:sz w:val="12"/>
              </w:rPr>
            </w:pPr>
            <w:r w:rsidRPr="0074537D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74537D" w:rsidRPr="00AC752B" w14:paraId="79AA0D7B" w14:textId="77777777" w:rsidTr="005A4D86">
        <w:trPr>
          <w:trHeight w:val="576"/>
          <w:jc w:val="center"/>
        </w:trPr>
        <w:tc>
          <w:tcPr>
            <w:tcW w:w="335" w:type="pct"/>
            <w:vMerge/>
          </w:tcPr>
          <w:p w14:paraId="5125FFC5" w14:textId="77777777" w:rsidR="0074537D" w:rsidRPr="00AC752B" w:rsidRDefault="0074537D" w:rsidP="00E126BA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jc w:val="both"/>
            </w:pPr>
          </w:p>
        </w:tc>
        <w:tc>
          <w:tcPr>
            <w:tcW w:w="853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E2205D" w14:textId="33F403AF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AE5EE2">
              <w:rPr>
                <w:rFonts w:cs="Arial"/>
                <w:sz w:val="18"/>
                <w:szCs w:val="18"/>
              </w:rPr>
              <w:t>Part Number</w:t>
            </w:r>
          </w:p>
        </w:tc>
        <w:tc>
          <w:tcPr>
            <w:tcW w:w="853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7007A68" w14:textId="1C79C7E9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AE5EE2">
              <w:rPr>
                <w:rFonts w:cs="Arial"/>
                <w:sz w:val="18"/>
                <w:szCs w:val="18"/>
              </w:rPr>
              <w:t>Batch Number</w:t>
            </w:r>
          </w:p>
        </w:tc>
        <w:tc>
          <w:tcPr>
            <w:tcW w:w="853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64D3D3" w14:textId="039D08BB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AE5EE2">
              <w:rPr>
                <w:rFonts w:cs="Arial"/>
                <w:sz w:val="18"/>
                <w:szCs w:val="18"/>
              </w:rPr>
              <w:t>Exp. Date</w:t>
            </w:r>
          </w:p>
        </w:tc>
        <w:tc>
          <w:tcPr>
            <w:tcW w:w="854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D20062" w14:textId="38417661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AE5EE2">
              <w:rPr>
                <w:rFonts w:cs="Arial"/>
                <w:sz w:val="18"/>
                <w:szCs w:val="18"/>
              </w:rPr>
              <w:t>Serial No.</w:t>
            </w:r>
          </w:p>
        </w:tc>
        <w:tc>
          <w:tcPr>
            <w:tcW w:w="626" w:type="pct"/>
            <w:vMerge/>
          </w:tcPr>
          <w:p w14:paraId="4788AC00" w14:textId="77777777" w:rsidR="0074537D" w:rsidRPr="00AC752B" w:rsidRDefault="0074537D" w:rsidP="00E126BA">
            <w:pPr>
              <w:pStyle w:val="TableHeader"/>
              <w:jc w:val="both"/>
              <w:rPr>
                <w:rFonts w:cs="Arial"/>
                <w:b/>
              </w:rPr>
            </w:pPr>
          </w:p>
        </w:tc>
        <w:tc>
          <w:tcPr>
            <w:tcW w:w="626" w:type="pct"/>
            <w:vMerge/>
          </w:tcPr>
          <w:p w14:paraId="486584F2" w14:textId="5D34A41C" w:rsidR="0074537D" w:rsidRPr="00AC752B" w:rsidRDefault="0074537D" w:rsidP="00E126BA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74537D" w:rsidRPr="00AC752B" w14:paraId="61F13FC8" w14:textId="77777777" w:rsidTr="005A4D86">
        <w:trPr>
          <w:trHeight w:val="576"/>
          <w:jc w:val="center"/>
        </w:trPr>
        <w:tc>
          <w:tcPr>
            <w:tcW w:w="335" w:type="pct"/>
            <w:vMerge/>
          </w:tcPr>
          <w:p w14:paraId="753214C8" w14:textId="77777777" w:rsidR="0074537D" w:rsidRPr="00AC752B" w:rsidRDefault="0074537D" w:rsidP="00E126BA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jc w:val="both"/>
            </w:pPr>
          </w:p>
        </w:tc>
        <w:tc>
          <w:tcPr>
            <w:tcW w:w="85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FC911E6" w14:textId="77777777" w:rsidR="0074537D" w:rsidRPr="00451A05" w:rsidRDefault="0074537D" w:rsidP="00E126BA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</w:p>
        </w:tc>
        <w:tc>
          <w:tcPr>
            <w:tcW w:w="85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FC06884" w14:textId="77777777" w:rsidR="0074537D" w:rsidRPr="00451A05" w:rsidRDefault="0074537D" w:rsidP="00E126BA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</w:p>
        </w:tc>
        <w:tc>
          <w:tcPr>
            <w:tcW w:w="85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3766021" w14:textId="77777777" w:rsidR="0074537D" w:rsidRPr="00AE5EE2" w:rsidRDefault="0074537D" w:rsidP="00E126BA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</w:p>
        </w:tc>
        <w:tc>
          <w:tcPr>
            <w:tcW w:w="8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D542D93" w14:textId="6D667CA7" w:rsidR="0074537D" w:rsidRPr="00AE5EE2" w:rsidRDefault="0074537D" w:rsidP="00E126BA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</w:p>
        </w:tc>
        <w:tc>
          <w:tcPr>
            <w:tcW w:w="626" w:type="pct"/>
            <w:vMerge/>
          </w:tcPr>
          <w:p w14:paraId="7C156E47" w14:textId="77777777" w:rsidR="0074537D" w:rsidRPr="00AC752B" w:rsidRDefault="0074537D" w:rsidP="00E126BA">
            <w:pPr>
              <w:pStyle w:val="TableHeader"/>
              <w:jc w:val="both"/>
              <w:rPr>
                <w:rFonts w:cs="Arial"/>
                <w:b/>
              </w:rPr>
            </w:pPr>
          </w:p>
        </w:tc>
        <w:tc>
          <w:tcPr>
            <w:tcW w:w="626" w:type="pct"/>
            <w:vMerge/>
          </w:tcPr>
          <w:p w14:paraId="4165300D" w14:textId="385A5256" w:rsidR="0074537D" w:rsidRPr="00AC752B" w:rsidRDefault="0074537D" w:rsidP="00E126BA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  <w:tr w:rsidR="0074537D" w:rsidRPr="00AC752B" w14:paraId="43C9BF02" w14:textId="77777777" w:rsidTr="005A4D86">
        <w:trPr>
          <w:trHeight w:val="219"/>
          <w:jc w:val="center"/>
        </w:trPr>
        <w:tc>
          <w:tcPr>
            <w:tcW w:w="335" w:type="pct"/>
            <w:vMerge/>
          </w:tcPr>
          <w:p w14:paraId="0F0CC404" w14:textId="77777777" w:rsidR="0074537D" w:rsidRPr="00AC752B" w:rsidRDefault="0074537D" w:rsidP="00E126BA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jc w:val="both"/>
            </w:pPr>
          </w:p>
        </w:tc>
        <w:tc>
          <w:tcPr>
            <w:tcW w:w="3413" w:type="pct"/>
            <w:gridSpan w:val="4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6486B3" w14:textId="5303B155" w:rsidR="0074537D" w:rsidRPr="00AE5EE2" w:rsidRDefault="0074537D" w:rsidP="0074537D">
            <w:pPr>
              <w:pStyle w:val="Footer"/>
              <w:tabs>
                <w:tab w:val="left" w:pos="98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</w:rPr>
            </w:pPr>
            <w:r w:rsidRPr="00AE5EE2">
              <w:rPr>
                <w:rFonts w:cs="Arial"/>
              </w:rPr>
              <w:t>SAP Consumption Performed by/ Date</w:t>
            </w:r>
          </w:p>
        </w:tc>
        <w:tc>
          <w:tcPr>
            <w:tcW w:w="1252" w:type="pct"/>
            <w:gridSpan w:val="2"/>
          </w:tcPr>
          <w:p w14:paraId="3E906043" w14:textId="0F1EE90C" w:rsidR="0074537D" w:rsidRPr="00AC752B" w:rsidRDefault="0074537D" w:rsidP="00E126BA">
            <w:pPr>
              <w:pStyle w:val="TableHeader"/>
              <w:jc w:val="both"/>
              <w:rPr>
                <w:rFonts w:cs="Arial"/>
                <w:b/>
              </w:rPr>
            </w:pPr>
          </w:p>
        </w:tc>
      </w:tr>
    </w:tbl>
    <w:p w14:paraId="4C635AA1" w14:textId="77777777" w:rsidR="009614DD" w:rsidRDefault="009614DD" w:rsidP="00D54D41">
      <w:pPr>
        <w:pStyle w:val="Heading1"/>
        <w:tabs>
          <w:tab w:val="clear" w:pos="4860"/>
          <w:tab w:val="num" w:pos="4410"/>
        </w:tabs>
        <w:spacing w:before="0"/>
        <w:ind w:left="720"/>
        <w:jc w:val="both"/>
        <w:sectPr w:rsidR="009614DD" w:rsidSect="00C45BF5">
          <w:pgSz w:w="15840" w:h="12240" w:orient="landscape" w:code="1"/>
          <w:pgMar w:top="720" w:right="720" w:bottom="720" w:left="720" w:header="0" w:footer="0" w:gutter="0"/>
          <w:cols w:space="720"/>
          <w:docGrid w:linePitch="272"/>
        </w:sectPr>
      </w:pPr>
      <w:bookmarkStart w:id="66" w:name="_Ref261271056"/>
    </w:p>
    <w:p w14:paraId="2E7616B9" w14:textId="0BEA47CE" w:rsidR="0007487E" w:rsidRPr="00AC752B" w:rsidRDefault="00B23008" w:rsidP="00D54D41">
      <w:pPr>
        <w:pStyle w:val="Heading1"/>
        <w:tabs>
          <w:tab w:val="clear" w:pos="4860"/>
          <w:tab w:val="num" w:pos="4410"/>
        </w:tabs>
        <w:spacing w:before="0"/>
        <w:ind w:left="720"/>
        <w:jc w:val="both"/>
      </w:pPr>
      <w:bookmarkStart w:id="67" w:name="_Ref491849364"/>
      <w:bookmarkEnd w:id="66"/>
      <w:r>
        <w:rPr>
          <w:szCs w:val="22"/>
        </w:rPr>
        <w:lastRenderedPageBreak/>
        <w:t xml:space="preserve">CaptureSelect CH1-XL </w:t>
      </w:r>
      <w:r w:rsidR="00287AA7" w:rsidRPr="00AC752B">
        <w:rPr>
          <w:szCs w:val="22"/>
        </w:rPr>
        <w:t>Chromatography</w:t>
      </w:r>
      <w:bookmarkEnd w:id="6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7"/>
        <w:gridCol w:w="7339"/>
        <w:gridCol w:w="1362"/>
        <w:gridCol w:w="1362"/>
      </w:tblGrid>
      <w:tr w:rsidR="00302A76" w:rsidRPr="00AC752B" w14:paraId="6CC9F875" w14:textId="77777777" w:rsidTr="00644FB9">
        <w:trPr>
          <w:trHeight w:val="720"/>
          <w:jc w:val="center"/>
        </w:trPr>
        <w:tc>
          <w:tcPr>
            <w:tcW w:w="337" w:type="pct"/>
            <w:vAlign w:val="center"/>
          </w:tcPr>
          <w:p w14:paraId="035286B6" w14:textId="77777777" w:rsidR="00302A76" w:rsidRPr="00302A76" w:rsidRDefault="00302A76" w:rsidP="00302A76">
            <w:pPr>
              <w:jc w:val="center"/>
            </w:pPr>
            <w:r w:rsidRPr="00302A76">
              <w:t>Step</w:t>
            </w:r>
          </w:p>
        </w:tc>
        <w:tc>
          <w:tcPr>
            <w:tcW w:w="3401" w:type="pct"/>
            <w:vAlign w:val="center"/>
          </w:tcPr>
          <w:p w14:paraId="68BD3662" w14:textId="53153435" w:rsidR="00302A76" w:rsidRPr="00302A76" w:rsidRDefault="00302A76" w:rsidP="00302A76">
            <w:pPr>
              <w:jc w:val="center"/>
            </w:pPr>
            <w:r w:rsidRPr="00302A76">
              <w:t>Description</w:t>
            </w:r>
          </w:p>
        </w:tc>
        <w:tc>
          <w:tcPr>
            <w:tcW w:w="631" w:type="pct"/>
            <w:vAlign w:val="center"/>
          </w:tcPr>
          <w:p w14:paraId="3DDC4BDB" w14:textId="1A0B9785" w:rsidR="00302A76" w:rsidRPr="00302A76" w:rsidRDefault="00302A76" w:rsidP="00302A76">
            <w:pPr>
              <w:jc w:val="center"/>
            </w:pPr>
            <w:r w:rsidRPr="00302A76">
              <w:t>Performed</w:t>
            </w:r>
            <w:r w:rsidRPr="00302A76">
              <w:br/>
              <w:t>by/Date</w:t>
            </w:r>
          </w:p>
        </w:tc>
        <w:tc>
          <w:tcPr>
            <w:tcW w:w="631" w:type="pct"/>
            <w:vAlign w:val="center"/>
          </w:tcPr>
          <w:p w14:paraId="4756ECDF" w14:textId="49C08542" w:rsidR="00302A76" w:rsidRPr="00302A76" w:rsidRDefault="00302A76" w:rsidP="00302A76">
            <w:pPr>
              <w:jc w:val="center"/>
            </w:pPr>
            <w:r w:rsidRPr="00302A76">
              <w:t>Witnessed</w:t>
            </w:r>
            <w:r w:rsidRPr="00302A76">
              <w:br/>
              <w:t>by/Date</w:t>
            </w:r>
          </w:p>
        </w:tc>
      </w:tr>
      <w:tr w:rsidR="00345324" w:rsidRPr="00AC752B" w14:paraId="58818301" w14:textId="77777777" w:rsidTr="00F42AC2">
        <w:trPr>
          <w:trHeight w:val="1642"/>
          <w:jc w:val="center"/>
        </w:trPr>
        <w:tc>
          <w:tcPr>
            <w:tcW w:w="337" w:type="pct"/>
          </w:tcPr>
          <w:p w14:paraId="0E89342C" w14:textId="77777777" w:rsidR="00345324" w:rsidRPr="00AC752B" w:rsidRDefault="0034532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68" w:name="_Ref99920163"/>
          </w:p>
        </w:tc>
        <w:bookmarkEnd w:id="68"/>
        <w:tc>
          <w:tcPr>
            <w:tcW w:w="3401" w:type="pct"/>
          </w:tcPr>
          <w:p w14:paraId="08590A7B" w14:textId="72A1A148" w:rsidR="00345324" w:rsidRPr="00345324" w:rsidRDefault="00345324" w:rsidP="00BF75BA">
            <w:pPr>
              <w:pStyle w:val="ListParagraph"/>
              <w:numPr>
                <w:ilvl w:val="0"/>
                <w:numId w:val="44"/>
              </w:numPr>
              <w:spacing w:before="120"/>
              <w:ind w:left="374"/>
            </w:pPr>
            <w:r w:rsidRPr="00345324">
              <w:t>Verify</w:t>
            </w:r>
            <w:r>
              <w:t xml:space="preserve"> from </w:t>
            </w:r>
            <w:r>
              <w:rPr>
                <w:b/>
                <w:bCs/>
              </w:rPr>
              <w:t>AZD8630</w:t>
            </w:r>
            <w:r>
              <w:t xml:space="preserve"> Pod Harvest MPR (</w:t>
            </w:r>
            <w:r>
              <w:rPr>
                <w:rFonts w:cs="Arial"/>
                <w:b/>
                <w:bCs/>
                <w:color w:val="303030"/>
                <w:shd w:val="clear" w:color="auto" w:fill="FFFFFF"/>
              </w:rPr>
              <w:t>MABR-0023642</w:t>
            </w:r>
            <w:r>
              <w:t>)</w:t>
            </w:r>
            <w:r w:rsidRPr="00345324">
              <w:t xml:space="preserve"> that the CM product was held for at least 12 hours at </w:t>
            </w:r>
            <w:r w:rsidRPr="00345324">
              <w:rPr>
                <w:rFonts w:cs="Arial"/>
              </w:rPr>
              <w:t xml:space="preserve">2-8 </w:t>
            </w:r>
            <w:r w:rsidRPr="00345324">
              <w:rPr>
                <w:rFonts w:cs="Arial"/>
                <w:shd w:val="clear" w:color="auto" w:fill="FFFFFF"/>
              </w:rPr>
              <w:t xml:space="preserve">°C prior to being placed at room temperature. </w:t>
            </w:r>
          </w:p>
          <w:p w14:paraId="7072D5AB" w14:textId="77777777" w:rsidR="00345324" w:rsidRPr="00345324" w:rsidRDefault="00345324" w:rsidP="00BF75BA">
            <w:pPr>
              <w:pStyle w:val="ListParagraph"/>
              <w:numPr>
                <w:ilvl w:val="0"/>
                <w:numId w:val="44"/>
              </w:numPr>
              <w:spacing w:before="120"/>
              <w:ind w:left="374"/>
            </w:pPr>
            <w:r>
              <w:t xml:space="preserve">Note: Contact supervisor if CM product was not held for at least 12 hours </w:t>
            </w:r>
            <w:r w:rsidRPr="00345324">
              <w:t xml:space="preserve">at </w:t>
            </w:r>
            <w:r w:rsidRPr="00345324">
              <w:rPr>
                <w:rFonts w:cs="Arial"/>
              </w:rPr>
              <w:t xml:space="preserve">2-8 </w:t>
            </w:r>
            <w:r w:rsidRPr="00345324">
              <w:rPr>
                <w:rFonts w:cs="Arial"/>
                <w:shd w:val="clear" w:color="auto" w:fill="FFFFFF"/>
              </w:rPr>
              <w:t xml:space="preserve">°C prior to being placed at room temperature. </w:t>
            </w:r>
          </w:p>
          <w:p w14:paraId="40A3275E" w14:textId="007BE2C2" w:rsidR="00345324" w:rsidRPr="00302A76" w:rsidRDefault="00345324" w:rsidP="00345324">
            <w:pPr>
              <w:spacing w:before="120"/>
              <w:ind w:left="14"/>
            </w:pPr>
          </w:p>
        </w:tc>
        <w:tc>
          <w:tcPr>
            <w:tcW w:w="631" w:type="pct"/>
          </w:tcPr>
          <w:p w14:paraId="4E2A2181" w14:textId="66A3115F" w:rsidR="00345324" w:rsidRPr="00AC752B" w:rsidRDefault="00345324" w:rsidP="00504F9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cs="Arial"/>
                <w:sz w:val="12"/>
              </w:rPr>
              <w:t>Day 1, First Cycle</w:t>
            </w:r>
          </w:p>
        </w:tc>
        <w:tc>
          <w:tcPr>
            <w:tcW w:w="631" w:type="pct"/>
            <w:shd w:val="clear" w:color="auto" w:fill="auto"/>
          </w:tcPr>
          <w:p w14:paraId="41544255" w14:textId="18DE4B72" w:rsidR="00345324" w:rsidRPr="00AC752B" w:rsidRDefault="00345324" w:rsidP="00504F9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cs="Arial"/>
                <w:sz w:val="12"/>
              </w:rPr>
              <w:t>Day 1, First Cycle</w:t>
            </w:r>
          </w:p>
        </w:tc>
      </w:tr>
      <w:tr w:rsidR="00DC3FB8" w:rsidRPr="00AC752B" w14:paraId="54D9EC29" w14:textId="77777777" w:rsidTr="00644FB9">
        <w:trPr>
          <w:trHeight w:val="930"/>
          <w:jc w:val="center"/>
        </w:trPr>
        <w:tc>
          <w:tcPr>
            <w:tcW w:w="337" w:type="pct"/>
            <w:vMerge w:val="restart"/>
          </w:tcPr>
          <w:p w14:paraId="17E32216" w14:textId="77777777" w:rsidR="00DC3FB8" w:rsidRPr="00AC752B" w:rsidRDefault="00DC3FB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 w:val="restart"/>
          </w:tcPr>
          <w:p w14:paraId="262E1871" w14:textId="3E97474E" w:rsidR="00DC3FB8" w:rsidRDefault="00DC3FB8" w:rsidP="00BF75BA">
            <w:pPr>
              <w:pStyle w:val="BRTable"/>
              <w:numPr>
                <w:ilvl w:val="0"/>
                <w:numId w:val="19"/>
              </w:numPr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E34350">
              <w:rPr>
                <w:rFonts w:ascii="Arial" w:hAnsi="Arial" w:cs="Arial"/>
                <w:sz w:val="20"/>
              </w:rPr>
              <w:t xml:space="preserve">Connect the </w:t>
            </w:r>
            <w:r w:rsidR="00E2296C">
              <w:rPr>
                <w:sz w:val="20"/>
              </w:rPr>
              <w:t>CaptureSelect CH1-XL</w:t>
            </w:r>
            <w:r w:rsidRPr="00E3435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column obtained from </w:t>
            </w:r>
            <w:r w:rsidRPr="006934F3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</w:rPr>
              <w:instrText xml:space="preserve"> REF _Ref257205511 \r \h </w:instrText>
            </w:r>
            <w:r>
              <w:rPr>
                <w:rFonts w:ascii="Arial" w:hAnsi="Arial" w:cs="Arial"/>
                <w:b/>
                <w:bCs/>
                <w:sz w:val="20"/>
              </w:rPr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8.1</w:t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24745D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24745D">
              <w:rPr>
                <w:rFonts w:ascii="Arial" w:hAnsi="Arial" w:cs="Arial"/>
                <w:sz w:val="20"/>
              </w:rPr>
              <w:t>to</w:t>
            </w:r>
            <w:r w:rsidRPr="00E34350">
              <w:rPr>
                <w:rFonts w:ascii="Arial" w:hAnsi="Arial" w:cs="Arial"/>
                <w:sz w:val="20"/>
              </w:rPr>
              <w:t xml:space="preserve"> the skid according </w:t>
            </w:r>
            <w:r w:rsidRPr="00AE5EE2">
              <w:rPr>
                <w:rFonts w:ascii="Arial" w:hAnsi="Arial" w:cs="Arial"/>
                <w:sz w:val="20"/>
              </w:rPr>
              <w:t xml:space="preserve">to </w:t>
            </w:r>
            <w:r w:rsidR="00200A6D" w:rsidRPr="00130216">
              <w:rPr>
                <w:rFonts w:ascii="Arial" w:hAnsi="Arial" w:cs="Arial"/>
                <w:b/>
                <w:bCs/>
                <w:sz w:val="20"/>
              </w:rPr>
              <w:t>SOP-0107212</w:t>
            </w:r>
            <w:r w:rsidRPr="00AE5EE2">
              <w:rPr>
                <w:rFonts w:ascii="Arial" w:hAnsi="Arial" w:cs="Arial"/>
                <w:sz w:val="20"/>
              </w:rPr>
              <w:t>.</w:t>
            </w:r>
          </w:p>
          <w:p w14:paraId="516C6E88" w14:textId="4EF44EFD" w:rsidR="00DC3FB8" w:rsidRDefault="003404B1" w:rsidP="00BF75BA">
            <w:pPr>
              <w:pStyle w:val="BRTable"/>
              <w:numPr>
                <w:ilvl w:val="0"/>
                <w:numId w:val="19"/>
              </w:numPr>
              <w:spacing w:before="120" w:after="120" w:line="264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Ensure</w:t>
            </w:r>
            <w:r w:rsidR="00DC3FB8">
              <w:rPr>
                <w:rFonts w:ascii="Arial" w:hAnsi="Arial" w:cs="Arial"/>
                <w:sz w:val="20"/>
              </w:rPr>
              <w:t xml:space="preserve"> the CM Product</w:t>
            </w:r>
            <w:r>
              <w:rPr>
                <w:rFonts w:ascii="Arial" w:hAnsi="Arial" w:cs="Arial"/>
                <w:sz w:val="20"/>
              </w:rPr>
              <w:t xml:space="preserve"> is connected</w:t>
            </w:r>
            <w:r w:rsidR="00DC3FB8">
              <w:rPr>
                <w:rFonts w:ascii="Arial" w:hAnsi="Arial" w:cs="Arial"/>
                <w:sz w:val="20"/>
              </w:rPr>
              <w:t xml:space="preserve"> to </w:t>
            </w:r>
            <w:r w:rsidR="00DC3FB8" w:rsidRPr="001E67FE">
              <w:rPr>
                <w:rFonts w:ascii="Arial" w:hAnsi="Arial" w:cs="Arial"/>
                <w:b/>
                <w:sz w:val="20"/>
              </w:rPr>
              <w:t>Inlet 1</w:t>
            </w:r>
            <w:r w:rsidR="00DC3FB8">
              <w:rPr>
                <w:rFonts w:ascii="Arial" w:hAnsi="Arial" w:cs="Arial"/>
                <w:sz w:val="20"/>
              </w:rPr>
              <w:t>.</w:t>
            </w:r>
          </w:p>
          <w:p w14:paraId="7F9F6BBF" w14:textId="236844C5" w:rsidR="00DC3FB8" w:rsidRPr="00302A76" w:rsidRDefault="00DC3FB8" w:rsidP="00BF75BA">
            <w:pPr>
              <w:pStyle w:val="ListParagraph"/>
              <w:numPr>
                <w:ilvl w:val="0"/>
                <w:numId w:val="44"/>
              </w:numPr>
              <w:spacing w:before="100" w:beforeAutospacing="1" w:after="100" w:afterAutospacing="1"/>
              <w:ind w:left="374"/>
            </w:pPr>
            <w:r>
              <w:rPr>
                <w:rFonts w:cs="Arial"/>
              </w:rPr>
              <w:t>Ensure the outlet from the CM Product Vessel is open.</w:t>
            </w:r>
          </w:p>
        </w:tc>
        <w:tc>
          <w:tcPr>
            <w:tcW w:w="631" w:type="pct"/>
          </w:tcPr>
          <w:p w14:paraId="0F1F4261" w14:textId="5F632EF6" w:rsidR="00DC3FB8" w:rsidRPr="00AC752B" w:rsidRDefault="00DC3FB8" w:rsidP="00DC3FB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First Cycle, Day 1</w:t>
            </w:r>
          </w:p>
        </w:tc>
        <w:tc>
          <w:tcPr>
            <w:tcW w:w="631" w:type="pct"/>
          </w:tcPr>
          <w:p w14:paraId="62A45190" w14:textId="50F78FD3" w:rsidR="00DC3FB8" w:rsidRPr="00AC752B" w:rsidRDefault="00DC3FB8" w:rsidP="00DC3FB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First Cycle, Day 1</w:t>
            </w:r>
          </w:p>
        </w:tc>
      </w:tr>
      <w:tr w:rsidR="00DC3FB8" w:rsidRPr="00AC752B" w14:paraId="6339435B" w14:textId="77777777" w:rsidTr="00644FB9">
        <w:trPr>
          <w:trHeight w:val="1002"/>
          <w:jc w:val="center"/>
        </w:trPr>
        <w:tc>
          <w:tcPr>
            <w:tcW w:w="337" w:type="pct"/>
            <w:vMerge/>
          </w:tcPr>
          <w:p w14:paraId="39C8AB9E" w14:textId="77777777" w:rsidR="00DC3FB8" w:rsidRPr="00AC752B" w:rsidRDefault="00DC3FB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626C9E4B" w14:textId="77777777" w:rsidR="00DC3FB8" w:rsidRPr="00E34350" w:rsidRDefault="00DC3FB8" w:rsidP="00BF75BA">
            <w:pPr>
              <w:pStyle w:val="BRTable"/>
              <w:numPr>
                <w:ilvl w:val="0"/>
                <w:numId w:val="19"/>
              </w:numPr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31" w:type="pct"/>
          </w:tcPr>
          <w:p w14:paraId="598430B3" w14:textId="1E1A7AA7" w:rsidR="00DC3FB8" w:rsidRPr="00AC752B" w:rsidRDefault="00DC3FB8" w:rsidP="00DC3FB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First Cycle, Day 2</w:t>
            </w:r>
          </w:p>
        </w:tc>
        <w:tc>
          <w:tcPr>
            <w:tcW w:w="631" w:type="pct"/>
          </w:tcPr>
          <w:p w14:paraId="7C01918A" w14:textId="47866A5F" w:rsidR="00DC3FB8" w:rsidRPr="00AC752B" w:rsidRDefault="00DC3FB8" w:rsidP="00DC3FB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First Cycle, Day 2</w:t>
            </w:r>
          </w:p>
        </w:tc>
      </w:tr>
      <w:tr w:rsidR="00644FB9" w:rsidRPr="00AC752B" w14:paraId="5A1613B8" w14:textId="77777777" w:rsidTr="00644FB9">
        <w:trPr>
          <w:trHeight w:val="524"/>
          <w:jc w:val="center"/>
        </w:trPr>
        <w:tc>
          <w:tcPr>
            <w:tcW w:w="337" w:type="pct"/>
            <w:vMerge w:val="restart"/>
          </w:tcPr>
          <w:p w14:paraId="1B4D8B5B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69" w:name="_Ref261272577"/>
          </w:p>
        </w:tc>
        <w:bookmarkEnd w:id="69"/>
        <w:tc>
          <w:tcPr>
            <w:tcW w:w="3401" w:type="pct"/>
            <w:vMerge w:val="restart"/>
          </w:tcPr>
          <w:p w14:paraId="1C566DE4" w14:textId="7B67B154" w:rsidR="00644FB9" w:rsidRPr="00AC752B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Ensure the Guard filter vent valve is open</w:t>
            </w:r>
            <w:r>
              <w:rPr>
                <w:rFonts w:cs="Arial"/>
              </w:rPr>
              <w:t>.</w:t>
            </w:r>
          </w:p>
          <w:p w14:paraId="411A38E4" w14:textId="77777777" w:rsidR="00644FB9" w:rsidRPr="00AC752B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Ensure that the column inlet is closed.</w:t>
            </w:r>
          </w:p>
          <w:p w14:paraId="26055121" w14:textId="77777777" w:rsidR="00644FB9" w:rsidRPr="00AC752B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Ensure that the bleed valve to the column is open.</w:t>
            </w:r>
          </w:p>
          <w:p w14:paraId="49ADDAF9" w14:textId="2D9B037C" w:rsidR="00644FB9" w:rsidRPr="00EF58B6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  <w:r w:rsidRPr="00AC752B">
              <w:rPr>
                <w:rFonts w:cs="Arial"/>
              </w:rPr>
              <w:t>Ensure that the column outlet is open.</w:t>
            </w:r>
          </w:p>
        </w:tc>
        <w:tc>
          <w:tcPr>
            <w:tcW w:w="631" w:type="pct"/>
          </w:tcPr>
          <w:p w14:paraId="2DB663B7" w14:textId="3B29121B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31" w:type="pct"/>
            <w:shd w:val="clear" w:color="auto" w:fill="auto"/>
          </w:tcPr>
          <w:p w14:paraId="491C347A" w14:textId="47AEE2BB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644FB9" w:rsidRPr="00AC752B" w14:paraId="38194500" w14:textId="77777777" w:rsidTr="005B4F4B">
        <w:trPr>
          <w:trHeight w:val="522"/>
          <w:jc w:val="center"/>
        </w:trPr>
        <w:tc>
          <w:tcPr>
            <w:tcW w:w="337" w:type="pct"/>
            <w:vMerge/>
          </w:tcPr>
          <w:p w14:paraId="3C3F7D8D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6AC0542D" w14:textId="77777777" w:rsidR="00644FB9" w:rsidRPr="00AC752B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</w:p>
        </w:tc>
        <w:tc>
          <w:tcPr>
            <w:tcW w:w="631" w:type="pct"/>
          </w:tcPr>
          <w:p w14:paraId="6F6A26E6" w14:textId="00544578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31" w:type="pct"/>
            <w:shd w:val="clear" w:color="auto" w:fill="auto"/>
          </w:tcPr>
          <w:p w14:paraId="56633C9D" w14:textId="2FE2E8CD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644FB9" w:rsidRPr="00AC752B" w14:paraId="3A7F2841" w14:textId="77777777" w:rsidTr="005B4F4B">
        <w:trPr>
          <w:trHeight w:val="522"/>
          <w:jc w:val="center"/>
        </w:trPr>
        <w:tc>
          <w:tcPr>
            <w:tcW w:w="337" w:type="pct"/>
            <w:vMerge/>
          </w:tcPr>
          <w:p w14:paraId="3C78F568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076B598C" w14:textId="77777777" w:rsidR="00644FB9" w:rsidRPr="00AC752B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</w:p>
        </w:tc>
        <w:tc>
          <w:tcPr>
            <w:tcW w:w="631" w:type="pct"/>
          </w:tcPr>
          <w:p w14:paraId="3C56FD44" w14:textId="14172BC0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31" w:type="pct"/>
            <w:shd w:val="clear" w:color="auto" w:fill="auto"/>
          </w:tcPr>
          <w:p w14:paraId="703EF663" w14:textId="33DF0366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644FB9" w:rsidRPr="00AC752B" w14:paraId="5828268F" w14:textId="77777777" w:rsidTr="005B4F4B">
        <w:trPr>
          <w:trHeight w:val="522"/>
          <w:jc w:val="center"/>
        </w:trPr>
        <w:tc>
          <w:tcPr>
            <w:tcW w:w="337" w:type="pct"/>
            <w:vMerge/>
          </w:tcPr>
          <w:p w14:paraId="3B381BDB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72917D04" w14:textId="77777777" w:rsidR="00644FB9" w:rsidRPr="00AC752B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</w:p>
        </w:tc>
        <w:tc>
          <w:tcPr>
            <w:tcW w:w="631" w:type="pct"/>
          </w:tcPr>
          <w:p w14:paraId="52760833" w14:textId="11EF576C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31" w:type="pct"/>
            <w:shd w:val="clear" w:color="auto" w:fill="auto"/>
          </w:tcPr>
          <w:p w14:paraId="15256F36" w14:textId="25F9970A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644FB9" w:rsidRPr="00AC752B" w14:paraId="720CF9A6" w14:textId="77777777" w:rsidTr="005B4F4B">
        <w:trPr>
          <w:trHeight w:val="522"/>
          <w:jc w:val="center"/>
        </w:trPr>
        <w:tc>
          <w:tcPr>
            <w:tcW w:w="337" w:type="pct"/>
            <w:vMerge/>
          </w:tcPr>
          <w:p w14:paraId="175C21C8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4488A35D" w14:textId="77777777" w:rsidR="00644FB9" w:rsidRPr="00AC752B" w:rsidRDefault="00644FB9" w:rsidP="00BF75BA">
            <w:pPr>
              <w:pStyle w:val="TableHeader"/>
              <w:numPr>
                <w:ilvl w:val="0"/>
                <w:numId w:val="19"/>
              </w:numPr>
              <w:tabs>
                <w:tab w:val="clear" w:pos="720"/>
                <w:tab w:val="clear" w:pos="1800"/>
                <w:tab w:val="left" w:pos="1091"/>
              </w:tabs>
              <w:spacing w:before="120" w:after="240" w:line="264" w:lineRule="auto"/>
              <w:rPr>
                <w:rFonts w:cs="Arial"/>
              </w:rPr>
            </w:pPr>
          </w:p>
        </w:tc>
        <w:tc>
          <w:tcPr>
            <w:tcW w:w="631" w:type="pct"/>
          </w:tcPr>
          <w:p w14:paraId="48EFF8FB" w14:textId="565F0320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5</w:t>
            </w:r>
          </w:p>
        </w:tc>
        <w:tc>
          <w:tcPr>
            <w:tcW w:w="631" w:type="pct"/>
            <w:shd w:val="clear" w:color="auto" w:fill="auto"/>
          </w:tcPr>
          <w:p w14:paraId="392F98FD" w14:textId="2EA89577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5</w:t>
            </w:r>
          </w:p>
        </w:tc>
      </w:tr>
      <w:tr w:rsidR="00644FB9" w:rsidRPr="00AC752B" w14:paraId="75C96C64" w14:textId="77777777" w:rsidTr="005B4F4B">
        <w:trPr>
          <w:trHeight w:val="529"/>
          <w:jc w:val="center"/>
        </w:trPr>
        <w:tc>
          <w:tcPr>
            <w:tcW w:w="337" w:type="pct"/>
            <w:vMerge w:val="restart"/>
            <w:tcBorders>
              <w:top w:val="single" w:sz="6" w:space="0" w:color="auto"/>
            </w:tcBorders>
          </w:tcPr>
          <w:p w14:paraId="450384E3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70" w:name="_Ref61968518"/>
          </w:p>
        </w:tc>
        <w:bookmarkEnd w:id="70"/>
        <w:tc>
          <w:tcPr>
            <w:tcW w:w="3401" w:type="pct"/>
            <w:vMerge w:val="restart"/>
            <w:tcBorders>
              <w:top w:val="single" w:sz="6" w:space="0" w:color="auto"/>
            </w:tcBorders>
          </w:tcPr>
          <w:p w14:paraId="330DD441" w14:textId="1B3D08B0" w:rsidR="00644FB9" w:rsidRPr="00AC752B" w:rsidRDefault="00644FB9" w:rsidP="00BF75BA">
            <w:pPr>
              <w:numPr>
                <w:ilvl w:val="0"/>
                <w:numId w:val="20"/>
              </w:numPr>
              <w:spacing w:before="100" w:beforeAutospacing="1" w:after="100" w:afterAutospacing="1"/>
              <w:jc w:val="both"/>
            </w:pPr>
            <w:r>
              <w:rPr>
                <w:rFonts w:cs="Arial"/>
                <w:szCs w:val="16"/>
              </w:rPr>
              <w:t xml:space="preserve">Ensure that the Filtered CaptureSelect CH1-XL Product Collection Vessel is set up and connected to </w:t>
            </w:r>
            <w:r w:rsidRPr="001E67FE">
              <w:rPr>
                <w:rFonts w:cs="Arial"/>
                <w:b/>
                <w:szCs w:val="16"/>
              </w:rPr>
              <w:t>Outlet 4</w:t>
            </w:r>
            <w:r>
              <w:rPr>
                <w:rFonts w:cs="Arial"/>
                <w:szCs w:val="16"/>
              </w:rPr>
              <w:t xml:space="preserve"> on the AKTA.</w:t>
            </w:r>
          </w:p>
        </w:tc>
        <w:tc>
          <w:tcPr>
            <w:tcW w:w="631" w:type="pct"/>
            <w:tcBorders>
              <w:top w:val="single" w:sz="6" w:space="0" w:color="auto"/>
              <w:bottom w:val="single" w:sz="6" w:space="0" w:color="auto"/>
            </w:tcBorders>
          </w:tcPr>
          <w:p w14:paraId="349488A5" w14:textId="7CA21AE1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31" w:type="pct"/>
            <w:tcBorders>
              <w:top w:val="single" w:sz="6" w:space="0" w:color="auto"/>
            </w:tcBorders>
            <w:shd w:val="clear" w:color="auto" w:fill="auto"/>
          </w:tcPr>
          <w:p w14:paraId="414B0346" w14:textId="44122078" w:rsidR="00644FB9" w:rsidRPr="00AC752B" w:rsidRDefault="00644FB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644FB9" w:rsidRPr="00AC752B" w14:paraId="74423EDA" w14:textId="77777777" w:rsidTr="005B4F4B">
        <w:trPr>
          <w:trHeight w:val="525"/>
          <w:jc w:val="center"/>
        </w:trPr>
        <w:tc>
          <w:tcPr>
            <w:tcW w:w="337" w:type="pct"/>
            <w:vMerge/>
          </w:tcPr>
          <w:p w14:paraId="7910455E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004217EB" w14:textId="77777777" w:rsidR="00644FB9" w:rsidRDefault="00644FB9" w:rsidP="00BF75BA">
            <w:pPr>
              <w:numPr>
                <w:ilvl w:val="0"/>
                <w:numId w:val="20"/>
              </w:numPr>
              <w:spacing w:before="100" w:beforeAutospacing="1" w:after="100" w:afterAutospacing="1"/>
              <w:jc w:val="both"/>
              <w:rPr>
                <w:rFonts w:cs="Arial"/>
                <w:szCs w:val="16"/>
              </w:rPr>
            </w:pPr>
          </w:p>
        </w:tc>
        <w:tc>
          <w:tcPr>
            <w:tcW w:w="631" w:type="pct"/>
            <w:tcBorders>
              <w:top w:val="single" w:sz="6" w:space="0" w:color="auto"/>
              <w:bottom w:val="single" w:sz="6" w:space="0" w:color="auto"/>
            </w:tcBorders>
          </w:tcPr>
          <w:p w14:paraId="029C5416" w14:textId="6BE7C2EF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631" w:type="pct"/>
            <w:shd w:val="clear" w:color="auto" w:fill="auto"/>
          </w:tcPr>
          <w:p w14:paraId="42528EEF" w14:textId="55C25740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644FB9" w:rsidRPr="00AC752B" w14:paraId="3F05556D" w14:textId="77777777" w:rsidTr="005B4F4B">
        <w:trPr>
          <w:trHeight w:val="525"/>
          <w:jc w:val="center"/>
        </w:trPr>
        <w:tc>
          <w:tcPr>
            <w:tcW w:w="337" w:type="pct"/>
            <w:vMerge/>
          </w:tcPr>
          <w:p w14:paraId="2C721B85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30968D91" w14:textId="77777777" w:rsidR="00644FB9" w:rsidRDefault="00644FB9" w:rsidP="00BF75BA">
            <w:pPr>
              <w:numPr>
                <w:ilvl w:val="0"/>
                <w:numId w:val="20"/>
              </w:numPr>
              <w:spacing w:before="100" w:beforeAutospacing="1" w:after="100" w:afterAutospacing="1"/>
              <w:jc w:val="both"/>
              <w:rPr>
                <w:rFonts w:cs="Arial"/>
                <w:szCs w:val="16"/>
              </w:rPr>
            </w:pPr>
          </w:p>
        </w:tc>
        <w:tc>
          <w:tcPr>
            <w:tcW w:w="631" w:type="pct"/>
            <w:tcBorders>
              <w:top w:val="single" w:sz="6" w:space="0" w:color="auto"/>
              <w:bottom w:val="single" w:sz="6" w:space="0" w:color="auto"/>
            </w:tcBorders>
          </w:tcPr>
          <w:p w14:paraId="1AC1BBC2" w14:textId="4AED29B4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  <w:tc>
          <w:tcPr>
            <w:tcW w:w="631" w:type="pct"/>
            <w:shd w:val="clear" w:color="auto" w:fill="auto"/>
          </w:tcPr>
          <w:p w14:paraId="154CD147" w14:textId="77976583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</w:tr>
      <w:tr w:rsidR="00644FB9" w:rsidRPr="00AC752B" w14:paraId="42BEAE75" w14:textId="77777777" w:rsidTr="005B4F4B">
        <w:trPr>
          <w:trHeight w:val="525"/>
          <w:jc w:val="center"/>
        </w:trPr>
        <w:tc>
          <w:tcPr>
            <w:tcW w:w="337" w:type="pct"/>
            <w:vMerge/>
          </w:tcPr>
          <w:p w14:paraId="4AAB1F1F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21D5D103" w14:textId="77777777" w:rsidR="00644FB9" w:rsidRDefault="00644FB9" w:rsidP="00BF75BA">
            <w:pPr>
              <w:numPr>
                <w:ilvl w:val="0"/>
                <w:numId w:val="20"/>
              </w:numPr>
              <w:spacing w:before="100" w:beforeAutospacing="1" w:after="100" w:afterAutospacing="1"/>
              <w:jc w:val="both"/>
              <w:rPr>
                <w:rFonts w:cs="Arial"/>
                <w:szCs w:val="16"/>
              </w:rPr>
            </w:pPr>
          </w:p>
        </w:tc>
        <w:tc>
          <w:tcPr>
            <w:tcW w:w="631" w:type="pct"/>
            <w:tcBorders>
              <w:top w:val="single" w:sz="6" w:space="0" w:color="auto"/>
              <w:bottom w:val="single" w:sz="6" w:space="0" w:color="auto"/>
            </w:tcBorders>
          </w:tcPr>
          <w:p w14:paraId="22C03762" w14:textId="5D24F097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31" w:type="pct"/>
            <w:shd w:val="clear" w:color="auto" w:fill="auto"/>
          </w:tcPr>
          <w:p w14:paraId="43197588" w14:textId="6D2EAAFE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644FB9" w:rsidRPr="00AC752B" w14:paraId="34BE069B" w14:textId="77777777" w:rsidTr="005B4F4B">
        <w:trPr>
          <w:trHeight w:val="525"/>
          <w:jc w:val="center"/>
        </w:trPr>
        <w:tc>
          <w:tcPr>
            <w:tcW w:w="337" w:type="pct"/>
            <w:vMerge/>
          </w:tcPr>
          <w:p w14:paraId="0D981590" w14:textId="77777777" w:rsidR="00644FB9" w:rsidRPr="00AC752B" w:rsidRDefault="00644FB9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1" w:type="pct"/>
            <w:vMerge/>
          </w:tcPr>
          <w:p w14:paraId="1E800018" w14:textId="77777777" w:rsidR="00644FB9" w:rsidRDefault="00644FB9" w:rsidP="00BF75BA">
            <w:pPr>
              <w:numPr>
                <w:ilvl w:val="0"/>
                <w:numId w:val="20"/>
              </w:numPr>
              <w:spacing w:before="100" w:beforeAutospacing="1" w:after="100" w:afterAutospacing="1"/>
              <w:jc w:val="both"/>
              <w:rPr>
                <w:rFonts w:cs="Arial"/>
                <w:szCs w:val="16"/>
              </w:rPr>
            </w:pPr>
          </w:p>
        </w:tc>
        <w:tc>
          <w:tcPr>
            <w:tcW w:w="631" w:type="pct"/>
            <w:tcBorders>
              <w:top w:val="single" w:sz="6" w:space="0" w:color="auto"/>
            </w:tcBorders>
          </w:tcPr>
          <w:p w14:paraId="2F9056D6" w14:textId="671F8129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31" w:type="pct"/>
            <w:shd w:val="clear" w:color="auto" w:fill="auto"/>
          </w:tcPr>
          <w:p w14:paraId="4F601979" w14:textId="3E5A4ED6" w:rsidR="00644FB9" w:rsidRPr="00AC752B" w:rsidRDefault="00644FB9" w:rsidP="000D286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0183AA7B" w14:textId="65AA3970" w:rsidR="00B37605" w:rsidRDefault="00B37605"/>
    <w:p w14:paraId="4E81D3E1" w14:textId="06748732" w:rsidR="00B37605" w:rsidRPr="00B23008" w:rsidRDefault="00B37605" w:rsidP="00CA2EAA">
      <w:pPr>
        <w:spacing w:line="240" w:lineRule="auto"/>
        <w:rPr>
          <w:b/>
          <w:bCs/>
          <w:sz w:val="22"/>
          <w:szCs w:val="22"/>
        </w:rPr>
      </w:pPr>
      <w:r>
        <w:br w:type="page"/>
      </w:r>
      <w:r w:rsidR="00B23008" w:rsidRPr="00B23008">
        <w:rPr>
          <w:b/>
          <w:bCs/>
          <w:sz w:val="22"/>
          <w:szCs w:val="22"/>
        </w:rPr>
        <w:lastRenderedPageBreak/>
        <w:t>1</w:t>
      </w:r>
      <w:r w:rsidR="00644FB9">
        <w:rPr>
          <w:b/>
          <w:bCs/>
          <w:sz w:val="22"/>
          <w:szCs w:val="22"/>
        </w:rPr>
        <w:t>4</w:t>
      </w:r>
      <w:r w:rsidR="00B23008" w:rsidRPr="00B23008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4"/>
        <w:gridCol w:w="801"/>
        <w:gridCol w:w="1344"/>
        <w:gridCol w:w="725"/>
        <w:gridCol w:w="272"/>
        <w:gridCol w:w="1890"/>
        <w:gridCol w:w="360"/>
        <w:gridCol w:w="1955"/>
        <w:gridCol w:w="1362"/>
        <w:gridCol w:w="1357"/>
      </w:tblGrid>
      <w:tr w:rsidR="00B37605" w:rsidRPr="00AC752B" w14:paraId="2710C846" w14:textId="77777777" w:rsidTr="00286517">
        <w:trPr>
          <w:trHeight w:val="874"/>
          <w:jc w:val="center"/>
        </w:trPr>
        <w:tc>
          <w:tcPr>
            <w:tcW w:w="335" w:type="pct"/>
            <w:vAlign w:val="center"/>
          </w:tcPr>
          <w:p w14:paraId="1649B2D8" w14:textId="6CD178B3" w:rsidR="00B37605" w:rsidRPr="00AC752B" w:rsidRDefault="00B37605" w:rsidP="00B37605">
            <w:pPr>
              <w:pStyle w:val="Heading2"/>
              <w:numPr>
                <w:ilvl w:val="0"/>
                <w:numId w:val="0"/>
              </w:numPr>
              <w:spacing w:before="0"/>
              <w:jc w:val="center"/>
            </w:pPr>
            <w:r w:rsidRPr="00302A76">
              <w:t>Step</w:t>
            </w:r>
          </w:p>
        </w:tc>
        <w:tc>
          <w:tcPr>
            <w:tcW w:w="3405" w:type="pct"/>
            <w:gridSpan w:val="7"/>
            <w:vAlign w:val="center"/>
          </w:tcPr>
          <w:p w14:paraId="245ECEAE" w14:textId="3B1065C3" w:rsidR="00B37605" w:rsidRPr="00E34350" w:rsidRDefault="00B37605" w:rsidP="00B37605">
            <w:pPr>
              <w:pStyle w:val="TableHeader"/>
              <w:tabs>
                <w:tab w:val="clear" w:pos="720"/>
                <w:tab w:val="left" w:pos="3251"/>
              </w:tabs>
              <w:spacing w:before="0" w:after="0" w:line="264" w:lineRule="auto"/>
              <w:jc w:val="center"/>
              <w:rPr>
                <w:rFonts w:cs="Arial"/>
              </w:rPr>
            </w:pPr>
            <w:r w:rsidRPr="00302A76">
              <w:t>Description</w:t>
            </w:r>
          </w:p>
        </w:tc>
        <w:tc>
          <w:tcPr>
            <w:tcW w:w="631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642BAFC1" w14:textId="7F1CB1B1" w:rsidR="00B37605" w:rsidRPr="00AC752B" w:rsidRDefault="00B37605" w:rsidP="00B37605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302A76">
              <w:t>Performed</w:t>
            </w:r>
            <w:r w:rsidRPr="00302A76">
              <w:br/>
              <w:t>by/Date</w:t>
            </w:r>
          </w:p>
        </w:tc>
        <w:tc>
          <w:tcPr>
            <w:tcW w:w="62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026CB1" w14:textId="0AD9DAED" w:rsidR="00B37605" w:rsidRPr="00AC752B" w:rsidRDefault="00B37605" w:rsidP="00B37605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302A76">
              <w:t>Witnessed</w:t>
            </w:r>
            <w:r w:rsidRPr="00302A76">
              <w:br/>
              <w:t>by/Date</w:t>
            </w:r>
          </w:p>
        </w:tc>
      </w:tr>
      <w:tr w:rsidR="006D03C1" w:rsidRPr="00AC752B" w14:paraId="723E0F98" w14:textId="77777777" w:rsidTr="00B50B3F">
        <w:trPr>
          <w:trHeight w:val="394"/>
          <w:jc w:val="center"/>
        </w:trPr>
        <w:tc>
          <w:tcPr>
            <w:tcW w:w="335" w:type="pct"/>
            <w:vMerge w:val="restart"/>
          </w:tcPr>
          <w:p w14:paraId="24C48731" w14:textId="77777777" w:rsidR="006D03C1" w:rsidRPr="00302A76" w:rsidRDefault="006D03C1" w:rsidP="00B50B3F">
            <w:pPr>
              <w:pStyle w:val="Heading2"/>
            </w:pPr>
          </w:p>
        </w:tc>
        <w:tc>
          <w:tcPr>
            <w:tcW w:w="3405" w:type="pct"/>
            <w:gridSpan w:val="7"/>
            <w:vAlign w:val="center"/>
          </w:tcPr>
          <w:p w14:paraId="228326C3" w14:textId="0D97093E" w:rsidR="006D03C1" w:rsidRPr="0019773C" w:rsidRDefault="006D03C1" w:rsidP="0019773C">
            <w:r>
              <w:t xml:space="preserve">Calculate the POD chase volume. </w:t>
            </w:r>
          </w:p>
        </w:tc>
        <w:tc>
          <w:tcPr>
            <w:tcW w:w="631" w:type="pct"/>
            <w:vMerge w:val="restart"/>
            <w:tcBorders>
              <w:top w:val="single" w:sz="4" w:space="0" w:color="auto"/>
            </w:tcBorders>
          </w:tcPr>
          <w:p w14:paraId="02E6E67C" w14:textId="51951ABE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1</w:t>
            </w:r>
          </w:p>
        </w:tc>
        <w:tc>
          <w:tcPr>
            <w:tcW w:w="629" w:type="pct"/>
            <w:vMerge w:val="restart"/>
            <w:tcBorders>
              <w:top w:val="single" w:sz="4" w:space="0" w:color="auto"/>
            </w:tcBorders>
          </w:tcPr>
          <w:p w14:paraId="7CAF7590" w14:textId="1595B093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1</w:t>
            </w:r>
          </w:p>
        </w:tc>
      </w:tr>
      <w:tr w:rsidR="006D03C1" w:rsidRPr="00AC752B" w14:paraId="7B10B233" w14:textId="77777777" w:rsidTr="0038709D">
        <w:trPr>
          <w:trHeight w:val="777"/>
          <w:jc w:val="center"/>
        </w:trPr>
        <w:tc>
          <w:tcPr>
            <w:tcW w:w="335" w:type="pct"/>
            <w:vMerge/>
            <w:vAlign w:val="center"/>
          </w:tcPr>
          <w:p w14:paraId="6EA96F87" w14:textId="77777777" w:rsidR="006D03C1" w:rsidRPr="00302A76" w:rsidRDefault="006D03C1" w:rsidP="0019773C">
            <w:pPr>
              <w:pStyle w:val="Heading2"/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14:paraId="7953B841" w14:textId="00493049" w:rsidR="006D03C1" w:rsidRDefault="006D03C1" w:rsidP="00391EB7">
            <w:pPr>
              <w:jc w:val="center"/>
            </w:pPr>
            <w:r>
              <w:t>Day</w:t>
            </w:r>
          </w:p>
        </w:tc>
        <w:tc>
          <w:tcPr>
            <w:tcW w:w="959" w:type="pct"/>
            <w:gridSpan w:val="2"/>
            <w:shd w:val="clear" w:color="auto" w:fill="D9D9D9" w:themeFill="background1" w:themeFillShade="D9"/>
            <w:vAlign w:val="center"/>
          </w:tcPr>
          <w:p w14:paraId="1BD07BF8" w14:textId="65100C7E" w:rsidR="006D03C1" w:rsidRDefault="006D03C1" w:rsidP="00391EB7">
            <w:pPr>
              <w:jc w:val="center"/>
            </w:pPr>
            <w:r>
              <w:t>Number of C0HC Filters (</w:t>
            </w:r>
            <w:r w:rsidRPr="00391EB7">
              <w:rPr>
                <w:b/>
                <w:bCs/>
              </w:rPr>
              <w:t xml:space="preserve">Step </w:t>
            </w:r>
            <w:r w:rsidR="002F79ED">
              <w:rPr>
                <w:b/>
                <w:bCs/>
              </w:rPr>
              <w:fldChar w:fldCharType="begin"/>
            </w:r>
            <w:r w:rsidR="002F79ED">
              <w:rPr>
                <w:b/>
                <w:bCs/>
              </w:rPr>
              <w:instrText xml:space="preserve"> REF _Ref494966085 \r \h </w:instrText>
            </w:r>
            <w:r w:rsidR="002F79ED">
              <w:rPr>
                <w:b/>
                <w:bCs/>
              </w:rPr>
            </w:r>
            <w:r w:rsidR="002F79ED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11.3</w:t>
            </w:r>
            <w:r w:rsidR="002F79ED">
              <w:rPr>
                <w:b/>
                <w:bCs/>
              </w:rPr>
              <w:fldChar w:fldCharType="end"/>
            </w:r>
            <w:r>
              <w:t>)</w:t>
            </w:r>
          </w:p>
        </w:tc>
        <w:tc>
          <w:tcPr>
            <w:tcW w:w="126" w:type="pct"/>
            <w:vMerge w:val="restart"/>
            <w:shd w:val="clear" w:color="auto" w:fill="D9D9D9" w:themeFill="background1" w:themeFillShade="D9"/>
            <w:vAlign w:val="center"/>
          </w:tcPr>
          <w:p w14:paraId="2830915E" w14:textId="317723A0" w:rsidR="006D03C1" w:rsidRDefault="006D03C1" w:rsidP="00391EB7">
            <w:pPr>
              <w:jc w:val="center"/>
            </w:pPr>
            <w:r>
              <w:t>x</w:t>
            </w:r>
          </w:p>
        </w:tc>
        <w:tc>
          <w:tcPr>
            <w:tcW w:w="876" w:type="pct"/>
            <w:shd w:val="clear" w:color="auto" w:fill="D9D9D9" w:themeFill="background1" w:themeFillShade="D9"/>
            <w:vAlign w:val="center"/>
          </w:tcPr>
          <w:p w14:paraId="6A45866F" w14:textId="3741D8D5" w:rsidR="006D03C1" w:rsidRDefault="006D03C1" w:rsidP="00391EB7">
            <w:pPr>
              <w:jc w:val="center"/>
            </w:pPr>
            <w:r>
              <w:t>POD Hold Up Volume</w:t>
            </w:r>
          </w:p>
        </w:tc>
        <w:tc>
          <w:tcPr>
            <w:tcW w:w="167" w:type="pct"/>
            <w:vMerge w:val="restart"/>
            <w:shd w:val="clear" w:color="auto" w:fill="D9D9D9" w:themeFill="background1" w:themeFillShade="D9"/>
            <w:vAlign w:val="center"/>
          </w:tcPr>
          <w:p w14:paraId="08432E83" w14:textId="2C9051FD" w:rsidR="006D03C1" w:rsidRDefault="006D03C1" w:rsidP="00391EB7">
            <w:pPr>
              <w:jc w:val="center"/>
            </w:pPr>
            <w:r>
              <w:t>=</w:t>
            </w:r>
          </w:p>
        </w:tc>
        <w:tc>
          <w:tcPr>
            <w:tcW w:w="906" w:type="pct"/>
            <w:shd w:val="clear" w:color="auto" w:fill="D9D9D9" w:themeFill="background1" w:themeFillShade="D9"/>
            <w:vAlign w:val="center"/>
          </w:tcPr>
          <w:p w14:paraId="75289104" w14:textId="294E8845" w:rsidR="006D03C1" w:rsidRDefault="006D03C1" w:rsidP="00391EB7">
            <w:pPr>
              <w:jc w:val="center"/>
            </w:pPr>
            <w:r>
              <w:t>POD Chase Volume</w:t>
            </w:r>
          </w:p>
        </w:tc>
        <w:tc>
          <w:tcPr>
            <w:tcW w:w="631" w:type="pct"/>
            <w:vMerge/>
          </w:tcPr>
          <w:p w14:paraId="0CF40E77" w14:textId="77777777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</w:p>
        </w:tc>
        <w:tc>
          <w:tcPr>
            <w:tcW w:w="629" w:type="pct"/>
            <w:vMerge/>
          </w:tcPr>
          <w:p w14:paraId="0FDF0D5F" w14:textId="0BC7D99D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6D03C1" w:rsidRPr="00AC752B" w14:paraId="4C3C3CF1" w14:textId="77777777" w:rsidTr="00BE6A05">
        <w:trPr>
          <w:trHeight w:val="561"/>
          <w:jc w:val="center"/>
        </w:trPr>
        <w:tc>
          <w:tcPr>
            <w:tcW w:w="335" w:type="pct"/>
            <w:vMerge/>
            <w:vAlign w:val="center"/>
          </w:tcPr>
          <w:p w14:paraId="27776141" w14:textId="77777777" w:rsidR="006D03C1" w:rsidRPr="00302A76" w:rsidRDefault="006D03C1" w:rsidP="0019773C">
            <w:pPr>
              <w:pStyle w:val="Heading2"/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14:paraId="65DD947E" w14:textId="0495551F" w:rsidR="006D03C1" w:rsidRDefault="006D03C1" w:rsidP="0019773C">
            <w:r>
              <w:t>1</w:t>
            </w:r>
          </w:p>
        </w:tc>
        <w:tc>
          <w:tcPr>
            <w:tcW w:w="959" w:type="pct"/>
            <w:gridSpan w:val="2"/>
            <w:vAlign w:val="center"/>
          </w:tcPr>
          <w:p w14:paraId="00969618" w14:textId="77777777" w:rsidR="006D03C1" w:rsidRDefault="006D03C1" w:rsidP="0019773C"/>
        </w:tc>
        <w:tc>
          <w:tcPr>
            <w:tcW w:w="126" w:type="pct"/>
            <w:vMerge/>
            <w:shd w:val="clear" w:color="auto" w:fill="D9D9D9" w:themeFill="background1" w:themeFillShade="D9"/>
            <w:vAlign w:val="center"/>
          </w:tcPr>
          <w:p w14:paraId="2C08D4E9" w14:textId="44675F6D" w:rsidR="006D03C1" w:rsidRDefault="006D03C1" w:rsidP="0019773C"/>
        </w:tc>
        <w:tc>
          <w:tcPr>
            <w:tcW w:w="876" w:type="pct"/>
            <w:vMerge w:val="restart"/>
            <w:shd w:val="clear" w:color="auto" w:fill="D9D9D9" w:themeFill="background1" w:themeFillShade="D9"/>
            <w:vAlign w:val="center"/>
          </w:tcPr>
          <w:p w14:paraId="69DCBF57" w14:textId="29528C1F" w:rsidR="006D03C1" w:rsidRDefault="006D03C1" w:rsidP="00AE4E2D">
            <w:pPr>
              <w:jc w:val="center"/>
            </w:pPr>
            <w:r>
              <w:t>10.6 L</w:t>
            </w:r>
          </w:p>
        </w:tc>
        <w:tc>
          <w:tcPr>
            <w:tcW w:w="167" w:type="pct"/>
            <w:vMerge/>
            <w:shd w:val="clear" w:color="auto" w:fill="D9D9D9" w:themeFill="background1" w:themeFillShade="D9"/>
            <w:vAlign w:val="center"/>
          </w:tcPr>
          <w:p w14:paraId="54A569FF" w14:textId="547D68F6" w:rsidR="006D03C1" w:rsidRDefault="006D03C1" w:rsidP="0019773C"/>
        </w:tc>
        <w:tc>
          <w:tcPr>
            <w:tcW w:w="906" w:type="pct"/>
            <w:vAlign w:val="center"/>
          </w:tcPr>
          <w:p w14:paraId="29DAC0E6" w14:textId="44CE8546" w:rsidR="006D03C1" w:rsidRDefault="006D03C1" w:rsidP="00286517">
            <w:pPr>
              <w:jc w:val="right"/>
            </w:pPr>
            <w:r>
              <w:t>L</w:t>
            </w:r>
          </w:p>
        </w:tc>
        <w:tc>
          <w:tcPr>
            <w:tcW w:w="631" w:type="pct"/>
            <w:vMerge/>
          </w:tcPr>
          <w:p w14:paraId="3C26697C" w14:textId="77777777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</w:p>
        </w:tc>
        <w:tc>
          <w:tcPr>
            <w:tcW w:w="629" w:type="pct"/>
            <w:vMerge/>
          </w:tcPr>
          <w:p w14:paraId="1A410A7E" w14:textId="23A2EB37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6D03C1" w:rsidRPr="00AC752B" w14:paraId="7589F824" w14:textId="77777777" w:rsidTr="00BE6A05">
        <w:trPr>
          <w:trHeight w:val="516"/>
          <w:jc w:val="center"/>
        </w:trPr>
        <w:tc>
          <w:tcPr>
            <w:tcW w:w="335" w:type="pct"/>
            <w:vMerge/>
            <w:vAlign w:val="center"/>
          </w:tcPr>
          <w:p w14:paraId="3DFADA18" w14:textId="77777777" w:rsidR="006D03C1" w:rsidRPr="00302A76" w:rsidRDefault="006D03C1" w:rsidP="0019773C">
            <w:pPr>
              <w:pStyle w:val="Heading2"/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14:paraId="42175DD4" w14:textId="6FEF30AB" w:rsidR="006D03C1" w:rsidRDefault="006D03C1" w:rsidP="0019773C">
            <w:r>
              <w:t>2</w:t>
            </w:r>
          </w:p>
        </w:tc>
        <w:tc>
          <w:tcPr>
            <w:tcW w:w="959" w:type="pct"/>
            <w:gridSpan w:val="2"/>
            <w:vAlign w:val="center"/>
          </w:tcPr>
          <w:p w14:paraId="15776217" w14:textId="77777777" w:rsidR="006D03C1" w:rsidRDefault="006D03C1" w:rsidP="0019773C"/>
        </w:tc>
        <w:tc>
          <w:tcPr>
            <w:tcW w:w="126" w:type="pct"/>
            <w:vMerge/>
            <w:shd w:val="clear" w:color="auto" w:fill="D9D9D9" w:themeFill="background1" w:themeFillShade="D9"/>
            <w:vAlign w:val="center"/>
          </w:tcPr>
          <w:p w14:paraId="1FFAB831" w14:textId="77777777" w:rsidR="006D03C1" w:rsidRDefault="006D03C1" w:rsidP="0019773C"/>
        </w:tc>
        <w:tc>
          <w:tcPr>
            <w:tcW w:w="876" w:type="pct"/>
            <w:vMerge/>
            <w:shd w:val="clear" w:color="auto" w:fill="D9D9D9" w:themeFill="background1" w:themeFillShade="D9"/>
            <w:vAlign w:val="center"/>
          </w:tcPr>
          <w:p w14:paraId="7078ED3D" w14:textId="77777777" w:rsidR="006D03C1" w:rsidRDefault="006D03C1" w:rsidP="0019773C"/>
        </w:tc>
        <w:tc>
          <w:tcPr>
            <w:tcW w:w="167" w:type="pct"/>
            <w:vMerge/>
            <w:shd w:val="clear" w:color="auto" w:fill="D9D9D9" w:themeFill="background1" w:themeFillShade="D9"/>
            <w:vAlign w:val="center"/>
          </w:tcPr>
          <w:p w14:paraId="6A323B43" w14:textId="77777777" w:rsidR="006D03C1" w:rsidRDefault="006D03C1" w:rsidP="0019773C"/>
        </w:tc>
        <w:tc>
          <w:tcPr>
            <w:tcW w:w="906" w:type="pct"/>
            <w:vAlign w:val="center"/>
          </w:tcPr>
          <w:p w14:paraId="5B8D9DD0" w14:textId="41DBAFD6" w:rsidR="006D03C1" w:rsidRDefault="006D03C1" w:rsidP="00286517">
            <w:pPr>
              <w:jc w:val="right"/>
            </w:pPr>
            <w:r>
              <w:t>L</w:t>
            </w:r>
          </w:p>
        </w:tc>
        <w:tc>
          <w:tcPr>
            <w:tcW w:w="631" w:type="pct"/>
            <w:tcBorders>
              <w:bottom w:val="single" w:sz="6" w:space="0" w:color="auto"/>
            </w:tcBorders>
          </w:tcPr>
          <w:p w14:paraId="0FDC1D92" w14:textId="3ECA6ABC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2</w:t>
            </w:r>
          </w:p>
        </w:tc>
        <w:tc>
          <w:tcPr>
            <w:tcW w:w="629" w:type="pct"/>
            <w:tcBorders>
              <w:bottom w:val="single" w:sz="6" w:space="0" w:color="auto"/>
            </w:tcBorders>
          </w:tcPr>
          <w:p w14:paraId="177819FF" w14:textId="21F33F75" w:rsidR="006D03C1" w:rsidRPr="006D03C1" w:rsidRDefault="006D03C1" w:rsidP="006D03C1">
            <w:pPr>
              <w:pStyle w:val="Footer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2</w:t>
            </w:r>
          </w:p>
        </w:tc>
      </w:tr>
      <w:tr w:rsidR="00CC4333" w:rsidRPr="00AC752B" w14:paraId="48C04834" w14:textId="77777777" w:rsidTr="00286517">
        <w:trPr>
          <w:trHeight w:val="759"/>
          <w:jc w:val="center"/>
        </w:trPr>
        <w:tc>
          <w:tcPr>
            <w:tcW w:w="335" w:type="pct"/>
            <w:vMerge w:val="restart"/>
          </w:tcPr>
          <w:p w14:paraId="5F4BB8A5" w14:textId="77777777" w:rsidR="00CC4333" w:rsidRPr="00AC752B" w:rsidRDefault="00CC4333" w:rsidP="00B37605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5" w:type="pct"/>
            <w:gridSpan w:val="7"/>
          </w:tcPr>
          <w:p w14:paraId="76F76C74" w14:textId="3C6B702A" w:rsidR="00CC4333" w:rsidRPr="00E34350" w:rsidRDefault="00CC4333" w:rsidP="00BF75BA">
            <w:pPr>
              <w:pStyle w:val="TableHeader"/>
              <w:numPr>
                <w:ilvl w:val="0"/>
                <w:numId w:val="71"/>
              </w:numPr>
              <w:tabs>
                <w:tab w:val="clear" w:pos="720"/>
                <w:tab w:val="left" w:pos="3251"/>
              </w:tabs>
              <w:spacing w:before="120" w:after="120" w:line="264" w:lineRule="auto"/>
              <w:ind w:left="360"/>
              <w:rPr>
                <w:rFonts w:cs="Arial"/>
              </w:rPr>
            </w:pPr>
            <w:r w:rsidRPr="00E34350">
              <w:rPr>
                <w:rFonts w:cs="Arial"/>
              </w:rPr>
              <w:t>Confirm that the thermometer is within its calibration interval</w:t>
            </w:r>
            <w:r w:rsidR="00BE21D6" w:rsidRPr="00E34350">
              <w:rPr>
                <w:rFonts w:cs="Arial"/>
              </w:rPr>
              <w:t xml:space="preserve">. </w:t>
            </w:r>
            <w:r w:rsidRPr="00E34350">
              <w:rPr>
                <w:rFonts w:cs="Arial"/>
              </w:rPr>
              <w:t>Record the equipment ID of the thermometer used.</w:t>
            </w:r>
          </w:p>
        </w:tc>
        <w:tc>
          <w:tcPr>
            <w:tcW w:w="631" w:type="pct"/>
            <w:tcBorders>
              <w:top w:val="single" w:sz="4" w:space="0" w:color="auto"/>
            </w:tcBorders>
          </w:tcPr>
          <w:p w14:paraId="0D08882B" w14:textId="197B8C9A" w:rsidR="00CC4333" w:rsidRPr="006D03C1" w:rsidRDefault="00CC433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1</w:t>
            </w:r>
          </w:p>
        </w:tc>
        <w:tc>
          <w:tcPr>
            <w:tcW w:w="629" w:type="pct"/>
            <w:tcBorders>
              <w:top w:val="single" w:sz="4" w:space="0" w:color="auto"/>
            </w:tcBorders>
            <w:shd w:val="clear" w:color="auto" w:fill="auto"/>
          </w:tcPr>
          <w:p w14:paraId="1B5C8E00" w14:textId="66863181" w:rsidR="00CC4333" w:rsidRPr="006D03C1" w:rsidRDefault="00CC433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1</w:t>
            </w:r>
          </w:p>
        </w:tc>
      </w:tr>
      <w:tr w:rsidR="00CC4333" w:rsidRPr="00AC752B" w14:paraId="28F5084C" w14:textId="77777777" w:rsidTr="00286517">
        <w:trPr>
          <w:trHeight w:val="576"/>
          <w:jc w:val="center"/>
        </w:trPr>
        <w:tc>
          <w:tcPr>
            <w:tcW w:w="335" w:type="pct"/>
            <w:vMerge/>
          </w:tcPr>
          <w:p w14:paraId="331342CB" w14:textId="77777777" w:rsidR="00CC4333" w:rsidRPr="00AC752B" w:rsidRDefault="00CC4333" w:rsidP="00B37605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94" w:type="pct"/>
            <w:gridSpan w:val="2"/>
            <w:shd w:val="clear" w:color="auto" w:fill="D9D9D9" w:themeFill="background1" w:themeFillShade="D9"/>
            <w:vAlign w:val="center"/>
          </w:tcPr>
          <w:p w14:paraId="05500BA7" w14:textId="27D4C748" w:rsidR="00CC4333" w:rsidRPr="00E34350" w:rsidRDefault="00CC4333" w:rsidP="00CC4333">
            <w:pPr>
              <w:pStyle w:val="TableHeader"/>
              <w:tabs>
                <w:tab w:val="clear" w:pos="720"/>
                <w:tab w:val="left" w:pos="3251"/>
              </w:tabs>
              <w:spacing w:before="120" w:after="120" w:line="264" w:lineRule="auto"/>
              <w:rPr>
                <w:rFonts w:cs="Arial"/>
              </w:rPr>
            </w:pPr>
            <w:r w:rsidRPr="00E34350">
              <w:rPr>
                <w:rFonts w:cs="Arial"/>
              </w:rPr>
              <w:t>Thermometer ID</w:t>
            </w:r>
          </w:p>
        </w:tc>
        <w:tc>
          <w:tcPr>
            <w:tcW w:w="2411" w:type="pct"/>
            <w:gridSpan w:val="5"/>
          </w:tcPr>
          <w:p w14:paraId="04F63938" w14:textId="43A0A7BE" w:rsidR="00CC4333" w:rsidRPr="00E34350" w:rsidRDefault="00CC4333" w:rsidP="00CC4333">
            <w:pPr>
              <w:pStyle w:val="TableHeader"/>
              <w:tabs>
                <w:tab w:val="clear" w:pos="720"/>
                <w:tab w:val="left" w:pos="3251"/>
              </w:tabs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631" w:type="pct"/>
            <w:tcBorders>
              <w:bottom w:val="single" w:sz="6" w:space="0" w:color="auto"/>
            </w:tcBorders>
          </w:tcPr>
          <w:p w14:paraId="74FDDA27" w14:textId="171F7638" w:rsidR="00CC4333" w:rsidRPr="006D03C1" w:rsidRDefault="00CC433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2</w:t>
            </w:r>
          </w:p>
        </w:tc>
        <w:tc>
          <w:tcPr>
            <w:tcW w:w="629" w:type="pct"/>
            <w:shd w:val="clear" w:color="auto" w:fill="auto"/>
          </w:tcPr>
          <w:p w14:paraId="49A70EF1" w14:textId="04C9B5BC" w:rsidR="00CC4333" w:rsidRPr="006D03C1" w:rsidRDefault="00CC433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Day 2</w:t>
            </w:r>
          </w:p>
        </w:tc>
      </w:tr>
      <w:tr w:rsidR="007B2563" w:rsidRPr="00AC752B" w14:paraId="2C91B529" w14:textId="77777777" w:rsidTr="00286517">
        <w:trPr>
          <w:trHeight w:val="723"/>
          <w:jc w:val="center"/>
        </w:trPr>
        <w:tc>
          <w:tcPr>
            <w:tcW w:w="335" w:type="pct"/>
            <w:vMerge w:val="restart"/>
          </w:tcPr>
          <w:p w14:paraId="1E3CE937" w14:textId="77777777" w:rsidR="007B2563" w:rsidRPr="00AC752B" w:rsidRDefault="007B2563" w:rsidP="00B37605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5" w:type="pct"/>
            <w:gridSpan w:val="7"/>
            <w:vMerge w:val="restart"/>
          </w:tcPr>
          <w:p w14:paraId="750CD95A" w14:textId="3BBF53EA" w:rsidR="007B2563" w:rsidRPr="00DD509D" w:rsidRDefault="007B2563" w:rsidP="00BF75BA">
            <w:pPr>
              <w:pStyle w:val="ListParagraph"/>
              <w:numPr>
                <w:ilvl w:val="0"/>
                <w:numId w:val="71"/>
              </w:numPr>
            </w:pPr>
            <w:r w:rsidRPr="00DD509D">
              <w:t xml:space="preserve">Confirm that the pH meter has been standardized between pH 4.0 and pH 10.0 per </w:t>
            </w:r>
            <w:r w:rsidRPr="00130216">
              <w:rPr>
                <w:b/>
                <w:bCs/>
              </w:rPr>
              <w:t>SOP-0080297</w:t>
            </w:r>
            <w:r w:rsidRPr="00DD509D">
              <w:t>.</w:t>
            </w:r>
          </w:p>
          <w:p w14:paraId="21CBA8AA" w14:textId="31D3D782" w:rsidR="007B2563" w:rsidRPr="00AC752B" w:rsidRDefault="007B2563" w:rsidP="00BF75BA">
            <w:pPr>
              <w:pStyle w:val="ListParagraph"/>
              <w:numPr>
                <w:ilvl w:val="0"/>
                <w:numId w:val="71"/>
              </w:numPr>
            </w:pPr>
            <w:r w:rsidRPr="00DD509D">
              <w:t>Confirm that the conductivity meter has been standardized per</w:t>
            </w:r>
            <w:r w:rsidRPr="00DD509D">
              <w:br/>
            </w:r>
            <w:r w:rsidRPr="00130216">
              <w:rPr>
                <w:b/>
                <w:bCs/>
              </w:rPr>
              <w:t>SOP-0080297</w:t>
            </w:r>
            <w:r w:rsidRPr="00AE5EE2">
              <w:t>.</w:t>
            </w:r>
          </w:p>
        </w:tc>
        <w:tc>
          <w:tcPr>
            <w:tcW w:w="631" w:type="pct"/>
            <w:tcBorders>
              <w:top w:val="single" w:sz="4" w:space="0" w:color="auto"/>
            </w:tcBorders>
          </w:tcPr>
          <w:p w14:paraId="1D1258C1" w14:textId="6C4FCE8B" w:rsidR="007B2563" w:rsidRPr="006D03C1" w:rsidRDefault="007B256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1</w:t>
            </w:r>
          </w:p>
        </w:tc>
        <w:tc>
          <w:tcPr>
            <w:tcW w:w="629" w:type="pct"/>
            <w:tcBorders>
              <w:top w:val="single" w:sz="4" w:space="0" w:color="auto"/>
            </w:tcBorders>
            <w:shd w:val="clear" w:color="auto" w:fill="auto"/>
          </w:tcPr>
          <w:p w14:paraId="63E3932B" w14:textId="01FAB3DC" w:rsidR="007B2563" w:rsidRPr="006D03C1" w:rsidRDefault="007B2563" w:rsidP="00D20F76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1</w:t>
            </w:r>
          </w:p>
        </w:tc>
      </w:tr>
      <w:tr w:rsidR="007B2563" w:rsidRPr="00AC752B" w14:paraId="26BB4C1A" w14:textId="77777777" w:rsidTr="00286517">
        <w:trPr>
          <w:trHeight w:val="720"/>
          <w:jc w:val="center"/>
        </w:trPr>
        <w:tc>
          <w:tcPr>
            <w:tcW w:w="335" w:type="pct"/>
            <w:vMerge/>
          </w:tcPr>
          <w:p w14:paraId="682D366F" w14:textId="77777777" w:rsidR="007B2563" w:rsidRPr="00AC752B" w:rsidRDefault="007B2563" w:rsidP="00B37605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5" w:type="pct"/>
            <w:gridSpan w:val="7"/>
            <w:vMerge/>
          </w:tcPr>
          <w:p w14:paraId="298E3CC8" w14:textId="77777777" w:rsidR="007B2563" w:rsidRPr="00E34350" w:rsidRDefault="007B2563" w:rsidP="00BF75BA">
            <w:pPr>
              <w:pStyle w:val="TableHeader"/>
              <w:numPr>
                <w:ilvl w:val="0"/>
                <w:numId w:val="71"/>
              </w:numPr>
              <w:tabs>
                <w:tab w:val="clear" w:pos="720"/>
                <w:tab w:val="left" w:pos="3251"/>
              </w:tabs>
              <w:spacing w:before="120" w:after="120" w:line="264" w:lineRule="auto"/>
              <w:ind w:left="360"/>
              <w:rPr>
                <w:rFonts w:cs="Arial"/>
              </w:rPr>
            </w:pPr>
          </w:p>
        </w:tc>
        <w:tc>
          <w:tcPr>
            <w:tcW w:w="631" w:type="pct"/>
            <w:tcBorders>
              <w:top w:val="single" w:sz="4" w:space="0" w:color="auto"/>
            </w:tcBorders>
          </w:tcPr>
          <w:p w14:paraId="50BE932E" w14:textId="192CB005" w:rsidR="007B2563" w:rsidRPr="006D03C1" w:rsidRDefault="007B256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2</w:t>
            </w:r>
          </w:p>
        </w:tc>
        <w:tc>
          <w:tcPr>
            <w:tcW w:w="629" w:type="pct"/>
            <w:shd w:val="clear" w:color="auto" w:fill="auto"/>
          </w:tcPr>
          <w:p w14:paraId="3A213356" w14:textId="6557E237" w:rsidR="007B2563" w:rsidRPr="006D03C1" w:rsidRDefault="007B2563" w:rsidP="00A32A89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2</w:t>
            </w:r>
          </w:p>
        </w:tc>
      </w:tr>
      <w:tr w:rsidR="007B2563" w:rsidRPr="00AC752B" w14:paraId="3A152381" w14:textId="77777777" w:rsidTr="00286517">
        <w:trPr>
          <w:trHeight w:val="606"/>
          <w:jc w:val="center"/>
        </w:trPr>
        <w:tc>
          <w:tcPr>
            <w:tcW w:w="335" w:type="pct"/>
            <w:vMerge/>
          </w:tcPr>
          <w:p w14:paraId="1250EFC7" w14:textId="77777777" w:rsidR="007B2563" w:rsidRPr="00AC752B" w:rsidRDefault="007B2563" w:rsidP="00B37605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5" w:type="pct"/>
            <w:gridSpan w:val="7"/>
            <w:vMerge/>
          </w:tcPr>
          <w:p w14:paraId="460B5A44" w14:textId="77777777" w:rsidR="007B2563" w:rsidRPr="00E34350" w:rsidRDefault="007B2563" w:rsidP="00BF75BA">
            <w:pPr>
              <w:pStyle w:val="TableHeader"/>
              <w:numPr>
                <w:ilvl w:val="0"/>
                <w:numId w:val="71"/>
              </w:numPr>
              <w:tabs>
                <w:tab w:val="clear" w:pos="720"/>
                <w:tab w:val="left" w:pos="3251"/>
              </w:tabs>
              <w:spacing w:before="120" w:after="120" w:line="264" w:lineRule="auto"/>
              <w:ind w:left="360"/>
              <w:rPr>
                <w:rFonts w:cs="Arial"/>
              </w:rPr>
            </w:pPr>
          </w:p>
        </w:tc>
        <w:tc>
          <w:tcPr>
            <w:tcW w:w="631" w:type="pct"/>
            <w:tcBorders>
              <w:top w:val="single" w:sz="4" w:space="0" w:color="auto"/>
            </w:tcBorders>
          </w:tcPr>
          <w:p w14:paraId="3C92CCA7" w14:textId="0840A8B0" w:rsidR="007B2563" w:rsidRPr="006D03C1" w:rsidRDefault="007B256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3</w:t>
            </w:r>
          </w:p>
        </w:tc>
        <w:tc>
          <w:tcPr>
            <w:tcW w:w="629" w:type="pct"/>
            <w:shd w:val="clear" w:color="auto" w:fill="auto"/>
          </w:tcPr>
          <w:p w14:paraId="66C1F65C" w14:textId="33941665" w:rsidR="007B2563" w:rsidRPr="006D03C1" w:rsidRDefault="007B2563" w:rsidP="00A32A89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3</w:t>
            </w:r>
          </w:p>
        </w:tc>
      </w:tr>
      <w:tr w:rsidR="007B2563" w:rsidRPr="00AC752B" w14:paraId="0DBC4447" w14:textId="77777777" w:rsidTr="00286517">
        <w:trPr>
          <w:trHeight w:val="408"/>
          <w:jc w:val="center"/>
        </w:trPr>
        <w:tc>
          <w:tcPr>
            <w:tcW w:w="335" w:type="pct"/>
            <w:vMerge/>
          </w:tcPr>
          <w:p w14:paraId="1A25361B" w14:textId="77777777" w:rsidR="007B2563" w:rsidRPr="00AC752B" w:rsidRDefault="007B2563" w:rsidP="00B37605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05" w:type="pct"/>
            <w:gridSpan w:val="7"/>
            <w:vMerge/>
            <w:shd w:val="clear" w:color="auto" w:fill="D9D9D9" w:themeFill="background1" w:themeFillShade="D9"/>
          </w:tcPr>
          <w:p w14:paraId="2099744A" w14:textId="55683E05" w:rsidR="007B2563" w:rsidRPr="00E34350" w:rsidRDefault="007B2563" w:rsidP="00D20F76">
            <w:pPr>
              <w:pStyle w:val="TableHeader"/>
              <w:tabs>
                <w:tab w:val="clear" w:pos="720"/>
                <w:tab w:val="left" w:pos="3251"/>
              </w:tabs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631" w:type="pct"/>
            <w:tcBorders>
              <w:top w:val="single" w:sz="4" w:space="0" w:color="auto"/>
            </w:tcBorders>
          </w:tcPr>
          <w:p w14:paraId="3A0F037D" w14:textId="6B807C4E" w:rsidR="007B2563" w:rsidRPr="006D03C1" w:rsidRDefault="007B2563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4</w:t>
            </w:r>
          </w:p>
        </w:tc>
        <w:tc>
          <w:tcPr>
            <w:tcW w:w="629" w:type="pct"/>
            <w:shd w:val="clear" w:color="auto" w:fill="auto"/>
          </w:tcPr>
          <w:p w14:paraId="6D05AC9F" w14:textId="77055C36" w:rsidR="007B2563" w:rsidRPr="006D03C1" w:rsidRDefault="007B2563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4</w:t>
            </w:r>
          </w:p>
        </w:tc>
      </w:tr>
      <w:tr w:rsidR="007B2563" w:rsidRPr="00AC752B" w14:paraId="7A24A4F5" w14:textId="77777777" w:rsidTr="00286517">
        <w:trPr>
          <w:trHeight w:val="49"/>
          <w:jc w:val="center"/>
        </w:trPr>
        <w:tc>
          <w:tcPr>
            <w:tcW w:w="335" w:type="pct"/>
            <w:vMerge/>
          </w:tcPr>
          <w:p w14:paraId="0F9EBF7D" w14:textId="77777777" w:rsidR="007B2563" w:rsidRPr="00AC752B" w:rsidRDefault="007B2563" w:rsidP="00B37605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94" w:type="pct"/>
            <w:gridSpan w:val="2"/>
            <w:shd w:val="clear" w:color="auto" w:fill="D9D9D9" w:themeFill="background1" w:themeFillShade="D9"/>
            <w:vAlign w:val="center"/>
          </w:tcPr>
          <w:p w14:paraId="2ABCC3DC" w14:textId="46A41F0B" w:rsidR="007B2563" w:rsidRPr="007B2563" w:rsidRDefault="007B2563" w:rsidP="007B2563">
            <w:r>
              <w:rPr>
                <w:rFonts w:cs="Arial"/>
              </w:rPr>
              <w:t>Meter ID</w:t>
            </w:r>
          </w:p>
        </w:tc>
        <w:tc>
          <w:tcPr>
            <w:tcW w:w="2411" w:type="pct"/>
            <w:gridSpan w:val="5"/>
            <w:shd w:val="clear" w:color="auto" w:fill="auto"/>
          </w:tcPr>
          <w:p w14:paraId="5824DABA" w14:textId="3580D6CA" w:rsidR="007B2563" w:rsidRPr="007B2563" w:rsidRDefault="007B2563" w:rsidP="007B2563"/>
        </w:tc>
        <w:tc>
          <w:tcPr>
            <w:tcW w:w="631" w:type="pct"/>
            <w:tcBorders>
              <w:top w:val="single" w:sz="4" w:space="0" w:color="auto"/>
            </w:tcBorders>
          </w:tcPr>
          <w:p w14:paraId="18E7F3E1" w14:textId="78AF96E7" w:rsidR="007B2563" w:rsidRPr="006D03C1" w:rsidRDefault="007B256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5</w:t>
            </w:r>
          </w:p>
        </w:tc>
        <w:tc>
          <w:tcPr>
            <w:tcW w:w="629" w:type="pct"/>
            <w:shd w:val="clear" w:color="auto" w:fill="auto"/>
          </w:tcPr>
          <w:p w14:paraId="1583BE35" w14:textId="5705AA1E" w:rsidR="007B2563" w:rsidRPr="006D03C1" w:rsidRDefault="007B2563" w:rsidP="00B37605">
            <w:pPr>
              <w:pStyle w:val="Footer"/>
              <w:spacing w:after="40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D03C1">
              <w:rPr>
                <w:rFonts w:cs="Arial"/>
                <w:b/>
                <w:bCs/>
                <w:sz w:val="14"/>
                <w:szCs w:val="14"/>
              </w:rPr>
              <w:t>CYCLE 5</w:t>
            </w:r>
          </w:p>
        </w:tc>
      </w:tr>
      <w:tr w:rsidR="00762CBF" w:rsidRPr="00AC752B" w14:paraId="7D9B082C" w14:textId="77777777" w:rsidTr="00286517">
        <w:trPr>
          <w:cantSplit/>
          <w:trHeight w:val="822"/>
          <w:jc w:val="center"/>
        </w:trPr>
        <w:tc>
          <w:tcPr>
            <w:tcW w:w="335" w:type="pct"/>
            <w:tcBorders>
              <w:top w:val="single" w:sz="6" w:space="0" w:color="auto"/>
            </w:tcBorders>
          </w:tcPr>
          <w:p w14:paraId="47CEDA43" w14:textId="77777777" w:rsidR="00762CBF" w:rsidRPr="00AC752B" w:rsidRDefault="00762CBF" w:rsidP="0093202C">
            <w:pPr>
              <w:pStyle w:val="Heading2"/>
              <w:numPr>
                <w:ilvl w:val="1"/>
                <w:numId w:val="15"/>
              </w:numPr>
              <w:tabs>
                <w:tab w:val="clear" w:pos="1440"/>
                <w:tab w:val="left" w:pos="820"/>
              </w:tabs>
              <w:spacing w:before="120"/>
              <w:ind w:right="3456"/>
              <w:jc w:val="both"/>
            </w:pPr>
          </w:p>
        </w:tc>
        <w:tc>
          <w:tcPr>
            <w:tcW w:w="3405" w:type="pct"/>
            <w:gridSpan w:val="7"/>
            <w:tcBorders>
              <w:top w:val="single" w:sz="6" w:space="0" w:color="auto"/>
            </w:tcBorders>
          </w:tcPr>
          <w:p w14:paraId="15196596" w14:textId="2790B323" w:rsidR="00762CBF" w:rsidRPr="00212CA5" w:rsidRDefault="00D22261" w:rsidP="00212CA5">
            <w:r w:rsidRPr="00E34350">
              <w:rPr>
                <w:rFonts w:cs="Arial"/>
                <w:szCs w:val="16"/>
              </w:rPr>
              <w:t xml:space="preserve">Initiate the </w:t>
            </w:r>
            <w:r w:rsidR="00A840D1">
              <w:rPr>
                <w:rFonts w:cs="Arial"/>
                <w:b/>
                <w:bCs/>
                <w:szCs w:val="16"/>
              </w:rPr>
              <w:t>AZD8630</w:t>
            </w:r>
            <w:r w:rsidRPr="00BA75B4">
              <w:rPr>
                <w:rFonts w:cs="Arial"/>
                <w:b/>
                <w:bCs/>
                <w:szCs w:val="16"/>
              </w:rPr>
              <w:t>_</w:t>
            </w:r>
            <w:r w:rsidR="004377D6">
              <w:rPr>
                <w:rFonts w:cs="Arial"/>
                <w:b/>
                <w:bCs/>
                <w:szCs w:val="16"/>
              </w:rPr>
              <w:t>ProteinA</w:t>
            </w:r>
            <w:r w:rsidR="00B23008">
              <w:rPr>
                <w:rFonts w:cs="Arial"/>
                <w:b/>
                <w:bCs/>
                <w:szCs w:val="16"/>
              </w:rPr>
              <w:t xml:space="preserve"> </w:t>
            </w:r>
            <w:r w:rsidRPr="00E34350">
              <w:rPr>
                <w:rFonts w:cs="Arial"/>
                <w:szCs w:val="16"/>
              </w:rPr>
              <w:t xml:space="preserve">method </w:t>
            </w:r>
            <w:r w:rsidRPr="007B2563">
              <w:rPr>
                <w:rFonts w:cs="Arial"/>
                <w:szCs w:val="16"/>
              </w:rPr>
              <w:t xml:space="preserve">per </w:t>
            </w:r>
            <w:r w:rsidR="00200A6D" w:rsidRPr="00130216">
              <w:rPr>
                <w:rFonts w:cs="Arial"/>
                <w:b/>
                <w:bCs/>
                <w:szCs w:val="16"/>
              </w:rPr>
              <w:t>SOP-0107212</w:t>
            </w:r>
            <w:r w:rsidR="00BE21D6" w:rsidRPr="007B2563">
              <w:rPr>
                <w:rFonts w:cs="Arial"/>
                <w:szCs w:val="16"/>
              </w:rPr>
              <w:t>.</w:t>
            </w:r>
            <w:r w:rsidR="00BE21D6" w:rsidRPr="00E34350">
              <w:rPr>
                <w:rFonts w:cs="Arial"/>
                <w:szCs w:val="16"/>
              </w:rPr>
              <w:t xml:space="preserve"> </w:t>
            </w:r>
            <w:r>
              <w:rPr>
                <w:rFonts w:cs="Arial"/>
                <w:szCs w:val="16"/>
              </w:rPr>
              <w:t>Document the variables below and input into the method.</w:t>
            </w:r>
          </w:p>
        </w:tc>
        <w:tc>
          <w:tcPr>
            <w:tcW w:w="631" w:type="pct"/>
            <w:tcBorders>
              <w:top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A5AE989" w14:textId="12DA2DDA" w:rsidR="00762CBF" w:rsidRPr="00AC752B" w:rsidRDefault="00762CBF" w:rsidP="000E40FA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9" w:type="pct"/>
            <w:tcBorders>
              <w:top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CBDEF87" w14:textId="571DC11C" w:rsidR="00762CBF" w:rsidRPr="00AC752B" w:rsidRDefault="00762CBF" w:rsidP="000E40FA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</w:tr>
    </w:tbl>
    <w:p w14:paraId="56F97EAB" w14:textId="5CED4BC5" w:rsidR="00295922" w:rsidRDefault="00295922"/>
    <w:p w14:paraId="16809B30" w14:textId="531183D8" w:rsidR="00295922" w:rsidRDefault="00295922">
      <w:pPr>
        <w:spacing w:line="240" w:lineRule="auto"/>
      </w:pPr>
      <w:r>
        <w:br w:type="page"/>
      </w:r>
      <w:r w:rsidR="00B23008" w:rsidRPr="00B23008">
        <w:rPr>
          <w:b/>
          <w:bCs/>
          <w:sz w:val="22"/>
          <w:szCs w:val="22"/>
        </w:rPr>
        <w:lastRenderedPageBreak/>
        <w:t>1</w:t>
      </w:r>
      <w:r w:rsidR="00D20F76">
        <w:rPr>
          <w:b/>
          <w:bCs/>
          <w:sz w:val="22"/>
          <w:szCs w:val="22"/>
        </w:rPr>
        <w:t>4</w:t>
      </w:r>
      <w:r w:rsidR="00B23008" w:rsidRPr="00B23008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1403"/>
        <w:gridCol w:w="1457"/>
        <w:gridCol w:w="1635"/>
        <w:gridCol w:w="1800"/>
        <w:gridCol w:w="1885"/>
      </w:tblGrid>
      <w:tr w:rsidR="00190191" w:rsidRPr="00E34350" w14:paraId="18522ADD" w14:textId="77777777" w:rsidTr="00F81701">
        <w:trPr>
          <w:jc w:val="center"/>
        </w:trPr>
        <w:tc>
          <w:tcPr>
            <w:tcW w:w="0" w:type="auto"/>
            <w:gridSpan w:val="6"/>
            <w:shd w:val="clear" w:color="auto" w:fill="D9D9D9" w:themeFill="background1" w:themeFillShade="D9"/>
            <w:vAlign w:val="center"/>
          </w:tcPr>
          <w:p w14:paraId="113423E8" w14:textId="4E2C05C5" w:rsidR="00190191" w:rsidRPr="00190191" w:rsidRDefault="00A840D1" w:rsidP="002E55BA">
            <w:pPr>
              <w:pStyle w:val="Heading2"/>
              <w:rPr>
                <w:b/>
                <w:bCs/>
              </w:rPr>
            </w:pPr>
            <w:bookmarkStart w:id="71" w:name="_Ref533147645"/>
            <w:r>
              <w:rPr>
                <w:b/>
                <w:bCs/>
              </w:rPr>
              <w:t>AZD8630</w:t>
            </w:r>
            <w:r w:rsidR="00190191" w:rsidRPr="00190191">
              <w:rPr>
                <w:b/>
                <w:bCs/>
              </w:rPr>
              <w:t>_</w:t>
            </w:r>
            <w:r w:rsidR="004377D6">
              <w:rPr>
                <w:b/>
                <w:bCs/>
              </w:rPr>
              <w:t>ProteinA</w:t>
            </w:r>
            <w:r w:rsidR="00B23008" w:rsidRPr="00190191">
              <w:rPr>
                <w:b/>
                <w:szCs w:val="16"/>
              </w:rPr>
              <w:t xml:space="preserve"> </w:t>
            </w:r>
            <w:r w:rsidR="00190191" w:rsidRPr="00190191">
              <w:rPr>
                <w:b/>
                <w:bCs/>
              </w:rPr>
              <w:t>Method Overview</w:t>
            </w:r>
            <w:bookmarkEnd w:id="71"/>
          </w:p>
        </w:tc>
      </w:tr>
      <w:tr w:rsidR="00190191" w:rsidRPr="00E34350" w14:paraId="1CD0C9E5" w14:textId="77777777" w:rsidTr="00F81701">
        <w:trPr>
          <w:trHeight w:val="413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4320E0" w14:textId="77777777" w:rsidR="00190191" w:rsidRPr="00E34350" w:rsidRDefault="00190191" w:rsidP="002E55BA">
            <w:pPr>
              <w:spacing w:before="40" w:after="40" w:line="240" w:lineRule="auto"/>
              <w:jc w:val="center"/>
              <w:rPr>
                <w:rFonts w:cs="Arial"/>
                <w:b/>
              </w:rPr>
            </w:pPr>
            <w:r w:rsidRPr="00E34350">
              <w:rPr>
                <w:rFonts w:cs="Arial"/>
                <w:b/>
              </w:rPr>
              <w:t>Volumes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50FAE1" w14:textId="77777777" w:rsidR="00190191" w:rsidRPr="00E34350" w:rsidRDefault="00190191" w:rsidP="002E55BA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Target Flowrate</w:t>
            </w: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B56AD8" w14:textId="1E3FB416" w:rsidR="00190191" w:rsidRPr="00E34350" w:rsidRDefault="00190191" w:rsidP="002E55BA">
            <w:pPr>
              <w:spacing w:before="40" w:after="40"/>
              <w:jc w:val="center"/>
              <w:rPr>
                <w:rFonts w:cs="Arial"/>
                <w:b/>
              </w:rPr>
            </w:pPr>
            <w:r w:rsidRPr="00E34350">
              <w:rPr>
                <w:rFonts w:cs="Arial"/>
                <w:b/>
              </w:rPr>
              <w:t>Step</w:t>
            </w:r>
          </w:p>
        </w:tc>
      </w:tr>
      <w:tr w:rsidR="00190191" w:rsidRPr="00E34350" w14:paraId="610D7F25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DE1F8D" w14:textId="6C720C82" w:rsidR="00190191" w:rsidRPr="00E34350" w:rsidRDefault="00190191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Pr="00E34350">
              <w:rPr>
                <w:rFonts w:cs="Arial"/>
              </w:rPr>
              <w:t xml:space="preserve"> CV</w:t>
            </w:r>
          </w:p>
        </w:tc>
        <w:tc>
          <w:tcPr>
            <w:tcW w:w="0" w:type="auto"/>
            <w:vMerge w:val="restar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D1108" w14:textId="387F17E2" w:rsidR="00190191" w:rsidRPr="00E34350" w:rsidRDefault="000F7EB9" w:rsidP="002E55BA">
            <w:pPr>
              <w:spacing w:before="40" w:after="40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318 </w:t>
            </w:r>
            <w:r w:rsidR="00190191">
              <w:rPr>
                <w:rFonts w:cs="Arial"/>
              </w:rPr>
              <w:t>L/hr</w:t>
            </w: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7332B35" w14:textId="77777777" w:rsidR="00190191" w:rsidRPr="00E34350" w:rsidRDefault="00190191" w:rsidP="002E55BA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Equilibration 1</w:t>
            </w:r>
          </w:p>
        </w:tc>
      </w:tr>
      <w:tr w:rsidR="00190191" w:rsidRPr="00E34350" w14:paraId="1783FAFB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D3A80C" w14:textId="6447B167" w:rsidR="00190191" w:rsidRPr="006934F3" w:rsidRDefault="00190191" w:rsidP="002E55BA">
            <w:pPr>
              <w:spacing w:before="40" w:after="4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**</w:t>
            </w:r>
            <w:r w:rsidR="00B1479D">
              <w:rPr>
                <w:rFonts w:cs="Arial"/>
                <w:b/>
                <w:bCs/>
              </w:rPr>
              <w:t>*</w:t>
            </w:r>
            <w:r w:rsidRPr="006934F3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_Ref258310282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9.13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 w:rsidRPr="00190191">
              <w:rPr>
                <w:rFonts w:cs="Arial"/>
              </w:rPr>
              <w:t>or</w:t>
            </w:r>
            <w:r>
              <w:rPr>
                <w:rFonts w:cs="Arial"/>
                <w:b/>
                <w:bCs/>
              </w:rPr>
              <w:t xml:space="preserve"> 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_Ref56590591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9.16</w:t>
            </w:r>
            <w:r>
              <w:rPr>
                <w:rFonts w:cs="Arial"/>
                <w:b/>
                <w:bCs/>
              </w:rPr>
              <w:fldChar w:fldCharType="end"/>
            </w:r>
            <w:r w:rsidR="00950EFB">
              <w:rPr>
                <w:rFonts w:cs="Arial"/>
                <w:b/>
                <w:bCs/>
              </w:rPr>
              <w:t xml:space="preserve"> </w:t>
            </w:r>
            <w:r w:rsidR="00950EFB" w:rsidRPr="00950EFB">
              <w:rPr>
                <w:rFonts w:cs="Arial"/>
              </w:rPr>
              <w:t>or</w:t>
            </w:r>
            <w:r w:rsidR="00950EFB">
              <w:rPr>
                <w:rFonts w:cs="Arial"/>
                <w:b/>
                <w:bCs/>
              </w:rPr>
              <w:t xml:space="preserve"> Step </w:t>
            </w:r>
            <w:r w:rsidR="00950EFB">
              <w:rPr>
                <w:rFonts w:cs="Arial"/>
                <w:b/>
                <w:bCs/>
              </w:rPr>
              <w:fldChar w:fldCharType="begin"/>
            </w:r>
            <w:r w:rsidR="00950EFB">
              <w:rPr>
                <w:rFonts w:cs="Arial"/>
                <w:b/>
                <w:bCs/>
              </w:rPr>
              <w:instrText xml:space="preserve"> REF _Ref56587453 \r \h </w:instrText>
            </w:r>
            <w:r w:rsidR="00950EFB">
              <w:rPr>
                <w:rFonts w:cs="Arial"/>
                <w:b/>
                <w:bCs/>
              </w:rPr>
            </w:r>
            <w:r w:rsidR="00950EFB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9.10</w:t>
            </w:r>
            <w:r w:rsidR="00950EFB"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0" w:type="auto"/>
            <w:vMerge/>
            <w:vAlign w:val="center"/>
          </w:tcPr>
          <w:p w14:paraId="1BE2CCFF" w14:textId="77777777" w:rsidR="00190191" w:rsidRPr="00E34350" w:rsidRDefault="00190191" w:rsidP="002E55BA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DF170B" w14:textId="77777777" w:rsidR="00190191" w:rsidRPr="00E34350" w:rsidRDefault="00190191" w:rsidP="00190191">
            <w:pPr>
              <w:spacing w:before="40" w:after="40" w:line="240" w:lineRule="auto"/>
              <w:rPr>
                <w:rFonts w:cs="Arial"/>
              </w:rPr>
            </w:pPr>
            <w:r>
              <w:rPr>
                <w:rFonts w:cs="Arial"/>
              </w:rPr>
              <w:t>Load</w:t>
            </w:r>
          </w:p>
        </w:tc>
      </w:tr>
      <w:tr w:rsidR="00190191" w:rsidRPr="00E34350" w14:paraId="514EFAB5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403DEF" w14:textId="77777777" w:rsidR="00190191" w:rsidRPr="00E34350" w:rsidRDefault="00190191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Pr="00E34350">
              <w:rPr>
                <w:rFonts w:cs="Arial"/>
              </w:rPr>
              <w:t xml:space="preserve"> CV</w:t>
            </w:r>
          </w:p>
        </w:tc>
        <w:tc>
          <w:tcPr>
            <w:tcW w:w="0" w:type="auto"/>
            <w:vMerge/>
            <w:vAlign w:val="center"/>
          </w:tcPr>
          <w:p w14:paraId="6494CFFD" w14:textId="77777777" w:rsidR="00190191" w:rsidRPr="00E34350" w:rsidRDefault="00190191" w:rsidP="002E55BA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FC18C4" w14:textId="77777777" w:rsidR="00190191" w:rsidRPr="00E34350" w:rsidRDefault="00190191" w:rsidP="002E55BA">
            <w:pPr>
              <w:spacing w:before="40" w:after="40" w:line="240" w:lineRule="auto"/>
              <w:rPr>
                <w:rFonts w:cs="Arial"/>
              </w:rPr>
            </w:pPr>
            <w:r>
              <w:rPr>
                <w:rFonts w:cs="Arial"/>
              </w:rPr>
              <w:t>Equilibration 2</w:t>
            </w:r>
          </w:p>
        </w:tc>
      </w:tr>
      <w:tr w:rsidR="00190191" w:rsidRPr="00E34350" w14:paraId="4AAF0C47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4D3FC" w14:textId="5774B700" w:rsidR="00190191" w:rsidRDefault="00190191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 CV</w:t>
            </w:r>
          </w:p>
        </w:tc>
        <w:tc>
          <w:tcPr>
            <w:tcW w:w="0" w:type="auto"/>
            <w:vMerge/>
            <w:vAlign w:val="center"/>
          </w:tcPr>
          <w:p w14:paraId="14754969" w14:textId="77777777" w:rsidR="00190191" w:rsidRPr="00E34350" w:rsidRDefault="00190191" w:rsidP="002E55BA">
            <w:pPr>
              <w:spacing w:before="40" w:after="40"/>
              <w:jc w:val="center"/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28DF2F8" w14:textId="77777777" w:rsidR="00190191" w:rsidRDefault="00190191" w:rsidP="002E55BA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Wash</w:t>
            </w:r>
          </w:p>
        </w:tc>
      </w:tr>
      <w:tr w:rsidR="00190191" w:rsidRPr="00E34350" w14:paraId="14B47044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76E71F" w14:textId="77777777" w:rsidR="00190191" w:rsidRDefault="00190191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 CV</w:t>
            </w:r>
          </w:p>
        </w:tc>
        <w:tc>
          <w:tcPr>
            <w:tcW w:w="0" w:type="auto"/>
            <w:vMerge/>
            <w:vAlign w:val="center"/>
          </w:tcPr>
          <w:p w14:paraId="448D563F" w14:textId="77777777" w:rsidR="00190191" w:rsidRPr="00E34350" w:rsidRDefault="00190191" w:rsidP="002E55BA">
            <w:pPr>
              <w:spacing w:before="40" w:after="40"/>
              <w:jc w:val="center"/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D327B63" w14:textId="77777777" w:rsidR="00190191" w:rsidRDefault="00190191" w:rsidP="002E55BA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Equilibration 3</w:t>
            </w:r>
          </w:p>
        </w:tc>
      </w:tr>
      <w:tr w:rsidR="00190191" w:rsidRPr="00E34350" w14:paraId="2D608E5A" w14:textId="77777777" w:rsidTr="00F81701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43985F" w14:textId="77777777" w:rsidR="00190191" w:rsidRPr="00E34350" w:rsidRDefault="00190191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97324" w14:textId="73DAC01F" w:rsidR="00190191" w:rsidRPr="00E34350" w:rsidRDefault="00B1479D" w:rsidP="002E55BA">
            <w:pPr>
              <w:spacing w:before="40" w:after="40"/>
              <w:jc w:val="center"/>
            </w:pPr>
            <w:r>
              <w:t>239</w:t>
            </w:r>
            <w:r w:rsidR="00190191">
              <w:t xml:space="preserve"> L/hr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0304DE" w14:textId="77777777" w:rsidR="00190191" w:rsidRDefault="00190191" w:rsidP="002E55BA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Elution</w:t>
            </w:r>
          </w:p>
          <w:p w14:paraId="32DE9BDB" w14:textId="69E09B26" w:rsidR="00190191" w:rsidRDefault="00190191" w:rsidP="00BF75BA">
            <w:pPr>
              <w:pStyle w:val="ListParagraph"/>
              <w:numPr>
                <w:ilvl w:val="0"/>
                <w:numId w:val="54"/>
              </w:num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 xml:space="preserve">Collection Start: </w:t>
            </w:r>
            <w:r w:rsidR="000F7EB9">
              <w:rPr>
                <w:rFonts w:cs="Arial"/>
              </w:rPr>
              <w:t xml:space="preserve">37.5 </w:t>
            </w:r>
            <w:r>
              <w:rPr>
                <w:rFonts w:cs="Arial"/>
              </w:rPr>
              <w:t>mAU</w:t>
            </w:r>
          </w:p>
          <w:p w14:paraId="210DE6EB" w14:textId="549CDF04" w:rsidR="00190191" w:rsidRPr="004901E8" w:rsidRDefault="00190191" w:rsidP="00BF75BA">
            <w:pPr>
              <w:pStyle w:val="ListParagraph"/>
              <w:numPr>
                <w:ilvl w:val="0"/>
                <w:numId w:val="54"/>
              </w:num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 xml:space="preserve">Collection End:  </w:t>
            </w:r>
            <w:r w:rsidR="000F7EB9">
              <w:rPr>
                <w:rFonts w:cs="Arial"/>
              </w:rPr>
              <w:t>37.5</w:t>
            </w:r>
            <w:r>
              <w:rPr>
                <w:rFonts w:cs="Arial"/>
              </w:rPr>
              <w:t xml:space="preserve"> mAU</w:t>
            </w:r>
            <w:r w:rsidR="00B1479D">
              <w:rPr>
                <w:rFonts w:cs="Arial"/>
              </w:rPr>
              <w:t xml:space="preserve"> </w:t>
            </w:r>
          </w:p>
        </w:tc>
      </w:tr>
      <w:tr w:rsidR="00B1479D" w:rsidRPr="00E34350" w14:paraId="4AA7B9C2" w14:textId="77777777" w:rsidTr="00EB4DFD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41E963" w14:textId="77777777" w:rsidR="00B1479D" w:rsidRDefault="00B1479D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 CV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A35AE0" w14:textId="10A05EEE" w:rsidR="00B1479D" w:rsidRPr="00E34350" w:rsidRDefault="000F7EB9" w:rsidP="002E55BA">
            <w:pPr>
              <w:spacing w:before="40" w:after="40"/>
              <w:jc w:val="center"/>
              <w:rPr>
                <w:rFonts w:cs="Arial"/>
              </w:rPr>
            </w:pPr>
            <w:r>
              <w:rPr>
                <w:rFonts w:cs="Arial"/>
              </w:rPr>
              <w:t>318</w:t>
            </w:r>
            <w:r w:rsidR="00B1479D">
              <w:rPr>
                <w:rFonts w:cs="Arial"/>
              </w:rPr>
              <w:t xml:space="preserve"> L/hr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E20A09" w14:textId="6F121E5C" w:rsidR="00B1479D" w:rsidRDefault="00B1479D" w:rsidP="002E55BA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Strip 1</w:t>
            </w:r>
          </w:p>
        </w:tc>
      </w:tr>
      <w:tr w:rsidR="00B1479D" w:rsidRPr="00E34350" w14:paraId="78447CDF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E340D" w14:textId="624F5EBD" w:rsidR="00B1479D" w:rsidRPr="00E34350" w:rsidRDefault="00B1479D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E34350">
              <w:rPr>
                <w:rFonts w:cs="Arial"/>
              </w:rPr>
              <w:t xml:space="preserve"> CV</w:t>
            </w:r>
          </w:p>
        </w:tc>
        <w:tc>
          <w:tcPr>
            <w:tcW w:w="0" w:type="auto"/>
            <w:vMerge/>
            <w:vAlign w:val="center"/>
          </w:tcPr>
          <w:p w14:paraId="2D6F91C5" w14:textId="77777777" w:rsidR="00B1479D" w:rsidRPr="00E34350" w:rsidRDefault="00B1479D" w:rsidP="002E55BA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2C37EB24" w14:textId="73669B3D" w:rsidR="00B1479D" w:rsidRPr="00E34350" w:rsidRDefault="00AA5631" w:rsidP="002E55BA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Equilibration 4</w:t>
            </w:r>
          </w:p>
        </w:tc>
      </w:tr>
      <w:tr w:rsidR="00B1479D" w:rsidRPr="00E34350" w14:paraId="07B3AEA3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CF5C33" w14:textId="23CAE42D" w:rsidR="00B1479D" w:rsidRDefault="00B1479D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 CV</w:t>
            </w:r>
          </w:p>
        </w:tc>
        <w:tc>
          <w:tcPr>
            <w:tcW w:w="0" w:type="auto"/>
            <w:vMerge/>
            <w:vAlign w:val="center"/>
          </w:tcPr>
          <w:p w14:paraId="2010CC3F" w14:textId="77777777" w:rsidR="00B1479D" w:rsidRPr="00E34350" w:rsidRDefault="00B1479D" w:rsidP="002E55BA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3F785DCF" w14:textId="425E57A4" w:rsidR="00B1479D" w:rsidRDefault="002C2D23" w:rsidP="002E55BA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Strip 2</w:t>
            </w:r>
          </w:p>
        </w:tc>
      </w:tr>
      <w:tr w:rsidR="00B1479D" w:rsidRPr="00E34350" w14:paraId="4734C738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68D55" w14:textId="0782FD1C" w:rsidR="00B1479D" w:rsidRDefault="00B1479D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 CV</w:t>
            </w:r>
          </w:p>
        </w:tc>
        <w:tc>
          <w:tcPr>
            <w:tcW w:w="0" w:type="auto"/>
            <w:vMerge/>
            <w:vAlign w:val="center"/>
          </w:tcPr>
          <w:p w14:paraId="1208DE1B" w14:textId="77777777" w:rsidR="00B1479D" w:rsidRPr="00E34350" w:rsidRDefault="00B1479D" w:rsidP="002E55BA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93D7EC2" w14:textId="3854F862" w:rsidR="00B1479D" w:rsidRDefault="002C2D23" w:rsidP="002E55BA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Equilibration 5</w:t>
            </w:r>
          </w:p>
        </w:tc>
      </w:tr>
      <w:tr w:rsidR="00B1479D" w:rsidRPr="00E34350" w14:paraId="0C7A7F75" w14:textId="77777777" w:rsidTr="00EB4DFD">
        <w:trPr>
          <w:trHeight w:val="9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9ADBC0" w14:textId="7BB61267" w:rsidR="00B1479D" w:rsidRDefault="00B1479D" w:rsidP="002E55BA">
            <w:pPr>
              <w:spacing w:before="40" w:after="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 CV</w:t>
            </w:r>
          </w:p>
        </w:tc>
        <w:tc>
          <w:tcPr>
            <w:tcW w:w="0" w:type="auto"/>
            <w:vMerge/>
            <w:vAlign w:val="center"/>
          </w:tcPr>
          <w:p w14:paraId="70ED22F9" w14:textId="77777777" w:rsidR="00B1479D" w:rsidRPr="00E34350" w:rsidRDefault="00B1479D" w:rsidP="002E55BA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4639C92" w14:textId="2EC99E38" w:rsidR="00B1479D" w:rsidRDefault="00B1479D" w:rsidP="002E55BA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 xml:space="preserve">Strip </w:t>
            </w:r>
            <w:r w:rsidR="002C2D23">
              <w:rPr>
                <w:rFonts w:cs="Arial"/>
              </w:rPr>
              <w:t>3</w:t>
            </w:r>
          </w:p>
        </w:tc>
      </w:tr>
      <w:tr w:rsidR="00EB4DFD" w:rsidRPr="00E34350" w14:paraId="7D1A87A6" w14:textId="77777777" w:rsidTr="00F81701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776B13" w14:textId="25FFCD17" w:rsidR="004664EA" w:rsidRPr="008F30E6" w:rsidRDefault="004664EA" w:rsidP="002E55BA">
            <w:pPr>
              <w:spacing w:before="120"/>
              <w:jc w:val="center"/>
              <w:rPr>
                <w:rFonts w:cs="Arial"/>
                <w:b/>
              </w:rPr>
            </w:pPr>
            <w:r w:rsidRPr="008F30E6">
              <w:rPr>
                <w:rFonts w:cs="Arial"/>
                <w:b/>
              </w:rPr>
              <w:t>Variables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539FAD" w14:textId="77777777" w:rsidR="004664EA" w:rsidRPr="000F5686" w:rsidRDefault="004664EA">
            <w:pPr>
              <w:spacing w:before="120"/>
              <w:jc w:val="center"/>
              <w:rPr>
                <w:rFonts w:cs="Arial"/>
                <w:b/>
              </w:rPr>
            </w:pPr>
            <w:r w:rsidRPr="000F5686">
              <w:rPr>
                <w:rFonts w:cs="Arial"/>
                <w:b/>
              </w:rPr>
              <w:t>Cycle 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19FB7" w14:textId="77777777" w:rsidR="004664EA" w:rsidRPr="000F5686" w:rsidRDefault="004664EA">
            <w:pPr>
              <w:spacing w:before="120"/>
              <w:jc w:val="center"/>
              <w:rPr>
                <w:rFonts w:cs="Arial"/>
                <w:b/>
              </w:rPr>
            </w:pPr>
            <w:r w:rsidRPr="000F5686">
              <w:rPr>
                <w:rFonts w:cs="Arial"/>
                <w:b/>
              </w:rPr>
              <w:t>Cycle 2, if needed</w:t>
            </w:r>
          </w:p>
        </w:tc>
        <w:tc>
          <w:tcPr>
            <w:tcW w:w="1635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F91097" w14:textId="77777777" w:rsidR="004664EA" w:rsidRPr="000F5686" w:rsidRDefault="004664EA">
            <w:pPr>
              <w:spacing w:before="120"/>
              <w:jc w:val="center"/>
              <w:rPr>
                <w:rFonts w:cs="Arial"/>
                <w:b/>
              </w:rPr>
            </w:pPr>
            <w:r w:rsidRPr="000F5686">
              <w:rPr>
                <w:rFonts w:cs="Arial"/>
                <w:b/>
              </w:rPr>
              <w:t>Cycle 3, if needed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F3BBFA" w14:textId="32BF2230" w:rsidR="004664EA" w:rsidRPr="00E34350" w:rsidRDefault="004664EA" w:rsidP="00F81701">
            <w:pPr>
              <w:spacing w:before="120"/>
              <w:jc w:val="center"/>
              <w:rPr>
                <w:rFonts w:cs="Arial"/>
              </w:rPr>
            </w:pPr>
            <w:r>
              <w:rPr>
                <w:rFonts w:cs="Arial"/>
                <w:b/>
              </w:rPr>
              <w:t>Cycle 4, if needed</w:t>
            </w:r>
          </w:p>
        </w:tc>
        <w:tc>
          <w:tcPr>
            <w:tcW w:w="1885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FE33EA" w14:textId="55D253D1" w:rsidR="004664EA" w:rsidRPr="000F5686" w:rsidRDefault="00EB4DFD" w:rsidP="00F81701">
            <w:pPr>
              <w:spacing w:before="120" w:after="12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Cycle 5, if needed</w:t>
            </w:r>
          </w:p>
        </w:tc>
      </w:tr>
      <w:tr w:rsidR="00110EF1" w:rsidRPr="00E34350" w14:paraId="1596261C" w14:textId="77777777" w:rsidTr="00361F7C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7DD2DDDE" w14:textId="3352D91D" w:rsidR="00110EF1" w:rsidRPr="00E34350" w:rsidRDefault="00110EF1" w:rsidP="00110EF1">
            <w:pPr>
              <w:rPr>
                <w:rFonts w:cs="Arial"/>
              </w:rPr>
            </w:pPr>
            <w:r w:rsidRPr="00E34350">
              <w:rPr>
                <w:rFonts w:cs="Arial"/>
              </w:rPr>
              <w:t>Column</w:t>
            </w:r>
            <w:r>
              <w:rPr>
                <w:rFonts w:cs="Arial"/>
              </w:rPr>
              <w:t xml:space="preserve"> Bed</w:t>
            </w:r>
            <w:r w:rsidRPr="00E34350">
              <w:rPr>
                <w:rFonts w:cs="Arial"/>
              </w:rPr>
              <w:t xml:space="preserve"> Volume</w:t>
            </w:r>
          </w:p>
          <w:p w14:paraId="1D968383" w14:textId="65519849" w:rsidR="00110EF1" w:rsidRPr="00E34350" w:rsidRDefault="00110EF1" w:rsidP="00110EF1">
            <w:pPr>
              <w:rPr>
                <w:rFonts w:cs="Arial"/>
                <w:b/>
              </w:rPr>
            </w:pPr>
            <w:r w:rsidRPr="00E34350">
              <w:rPr>
                <w:rFonts w:cs="Arial"/>
                <w:b/>
              </w:rPr>
              <w:t xml:space="preserve">(Step </w:t>
            </w:r>
            <w:r w:rsidRPr="00E34350">
              <w:rPr>
                <w:rFonts w:cs="Arial"/>
                <w:b/>
              </w:rPr>
              <w:fldChar w:fldCharType="begin"/>
            </w:r>
            <w:r w:rsidRPr="00E34350">
              <w:rPr>
                <w:rFonts w:cs="Arial"/>
                <w:b/>
              </w:rPr>
              <w:instrText xml:space="preserve"> REF _Ref257205511 \r \h  \* MERGEFORMAT </w:instrText>
            </w:r>
            <w:r w:rsidRPr="00E34350">
              <w:rPr>
                <w:rFonts w:cs="Arial"/>
                <w:b/>
              </w:rPr>
            </w:r>
            <w:r w:rsidRPr="00E34350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8.1</w:t>
            </w:r>
            <w:r w:rsidRPr="00E34350">
              <w:rPr>
                <w:rFonts w:cs="Arial"/>
                <w:b/>
              </w:rPr>
              <w:fldChar w:fldCharType="end"/>
            </w:r>
            <w:r w:rsidRPr="00E34350">
              <w:rPr>
                <w:rFonts w:cs="Arial"/>
                <w:b/>
              </w:rPr>
              <w:t>)</w:t>
            </w:r>
          </w:p>
        </w:tc>
        <w:tc>
          <w:tcPr>
            <w:tcW w:w="0" w:type="auto"/>
            <w:vAlign w:val="center"/>
          </w:tcPr>
          <w:p w14:paraId="324007CA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0" w:type="auto"/>
            <w:vAlign w:val="center"/>
          </w:tcPr>
          <w:p w14:paraId="5D77A9FF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1635" w:type="dxa"/>
            <w:vAlign w:val="center"/>
          </w:tcPr>
          <w:p w14:paraId="52C17EC4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599D125" w14:textId="1D87FD92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64290AF4" w14:textId="204C44C6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</w:tr>
      <w:tr w:rsidR="00110EF1" w:rsidRPr="00E34350" w14:paraId="1F40C4F4" w14:textId="77777777" w:rsidTr="00361F7C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C40B020" w14:textId="30EE87F6" w:rsidR="00110EF1" w:rsidRPr="00E34350" w:rsidRDefault="00110EF1" w:rsidP="00110EF1">
            <w:pPr>
              <w:rPr>
                <w:rFonts w:cs="Arial"/>
              </w:rPr>
            </w:pPr>
            <w:r>
              <w:rPr>
                <w:rFonts w:cs="Arial"/>
              </w:rPr>
              <w:t>Column Inlet</w:t>
            </w:r>
            <w:r w:rsidRPr="00E34350">
              <w:rPr>
                <w:rFonts w:cs="Arial"/>
              </w:rPr>
              <w:t xml:space="preserve"> Pressure</w:t>
            </w:r>
            <w:r>
              <w:rPr>
                <w:rFonts w:cs="Arial"/>
              </w:rPr>
              <w:t xml:space="preserve"> Max (</w:t>
            </w:r>
            <w:r w:rsidRPr="006F7BEE">
              <w:rPr>
                <w:rFonts w:cs="Arial"/>
                <w:b/>
                <w:bCs/>
              </w:rPr>
              <w:t>Step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_Ref58410483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8.2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)</w:t>
            </w:r>
            <w:r w:rsidRPr="00BC34CD">
              <w:rPr>
                <w:rFonts w:cs="Arial"/>
                <w:b/>
                <w:bCs/>
                <w:vertAlign w:val="superscript"/>
              </w:rPr>
              <w:t>a</w:t>
            </w:r>
          </w:p>
        </w:tc>
        <w:tc>
          <w:tcPr>
            <w:tcW w:w="0" w:type="auto"/>
            <w:vAlign w:val="center"/>
          </w:tcPr>
          <w:p w14:paraId="18B19F0F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</w:t>
            </w:r>
          </w:p>
        </w:tc>
        <w:tc>
          <w:tcPr>
            <w:tcW w:w="0" w:type="auto"/>
            <w:vAlign w:val="center"/>
          </w:tcPr>
          <w:p w14:paraId="712FB759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</w:t>
            </w:r>
          </w:p>
        </w:tc>
        <w:tc>
          <w:tcPr>
            <w:tcW w:w="1635" w:type="dxa"/>
            <w:vAlign w:val="center"/>
          </w:tcPr>
          <w:p w14:paraId="4E99B450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6BB94DA" w14:textId="051791F9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79A738F3" w14:textId="28F72816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</w:t>
            </w:r>
          </w:p>
        </w:tc>
      </w:tr>
      <w:tr w:rsidR="00110EF1" w:rsidRPr="00E34350" w14:paraId="42BDBB5B" w14:textId="77777777" w:rsidTr="00361F7C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2D09617" w14:textId="185E7E2A" w:rsidR="00110EF1" w:rsidRPr="00E34350" w:rsidRDefault="00110EF1" w:rsidP="00110EF1">
            <w:pPr>
              <w:rPr>
                <w:rFonts w:cs="Arial"/>
              </w:rPr>
            </w:pPr>
            <w:r>
              <w:rPr>
                <w:rFonts w:cs="Arial"/>
              </w:rPr>
              <w:t xml:space="preserve">Column Differential Pressure </w:t>
            </w:r>
            <w:r w:rsidRPr="00E34350">
              <w:rPr>
                <w:rFonts w:cs="Arial"/>
                <w:b/>
              </w:rPr>
              <w:t xml:space="preserve">(Step </w:t>
            </w:r>
            <w:r w:rsidRPr="00E34350">
              <w:rPr>
                <w:rFonts w:cs="Arial"/>
                <w:b/>
              </w:rPr>
              <w:fldChar w:fldCharType="begin"/>
            </w:r>
            <w:r w:rsidRPr="00E34350">
              <w:rPr>
                <w:rFonts w:cs="Arial"/>
                <w:b/>
              </w:rPr>
              <w:instrText xml:space="preserve"> REF _Ref257205511 \r \h  \* MERGEFORMAT </w:instrText>
            </w:r>
            <w:r w:rsidRPr="00E34350">
              <w:rPr>
                <w:rFonts w:cs="Arial"/>
                <w:b/>
              </w:rPr>
            </w:r>
            <w:r w:rsidRPr="00E34350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8.1</w:t>
            </w:r>
            <w:r w:rsidRPr="00E34350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>)</w:t>
            </w:r>
            <w:r w:rsidRPr="00BC34CD">
              <w:rPr>
                <w:rFonts w:cs="Arial"/>
                <w:b/>
                <w:vertAlign w:val="superscript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AB4D6" w14:textId="77777777" w:rsidR="00110EF1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876B3" w14:textId="77777777" w:rsidR="00110EF1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barD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220E554B" w14:textId="77777777" w:rsidR="00110EF1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barD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1F9713E" w14:textId="7447BF51" w:rsidR="00110EF1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barD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1AEAF4CA" w14:textId="2CC9AAC3" w:rsidR="00110EF1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>
              <w:rPr>
                <w:rFonts w:cs="Arial"/>
              </w:rPr>
              <w:t>barD</w:t>
            </w:r>
          </w:p>
        </w:tc>
      </w:tr>
      <w:tr w:rsidR="00110EF1" w:rsidRPr="00E34350" w14:paraId="56D1DB28" w14:textId="77777777" w:rsidTr="00361F7C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3C960F6" w14:textId="194B2348" w:rsidR="00110EF1" w:rsidRPr="00E34350" w:rsidRDefault="00110EF1" w:rsidP="00110EF1">
            <w:pPr>
              <w:rPr>
                <w:rFonts w:cs="Arial"/>
              </w:rPr>
            </w:pPr>
            <w:r w:rsidRPr="00E34350">
              <w:rPr>
                <w:rFonts w:cs="Arial"/>
              </w:rPr>
              <w:t>Load Volume</w:t>
            </w:r>
            <w:r w:rsidRPr="00BC34CD">
              <w:rPr>
                <w:rFonts w:cs="Arial"/>
                <w:b/>
                <w:bCs/>
                <w:vertAlign w:val="superscript"/>
              </w:rPr>
              <w:t>c</w:t>
            </w:r>
          </w:p>
          <w:p w14:paraId="5F997B1B" w14:textId="23882DB9" w:rsidR="00110EF1" w:rsidRPr="00E34350" w:rsidRDefault="00110EF1" w:rsidP="00110EF1">
            <w:pPr>
              <w:rPr>
                <w:rFonts w:cs="Arial"/>
                <w:b/>
              </w:rPr>
            </w:pPr>
            <w:r w:rsidRPr="00E34350">
              <w:rPr>
                <w:rFonts w:cs="Arial"/>
                <w:b/>
              </w:rPr>
              <w:t>(</w:t>
            </w:r>
            <w:r w:rsidRPr="006934F3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_Ref258310282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9.13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 w:rsidRPr="00190191">
              <w:rPr>
                <w:rFonts w:cs="Arial"/>
              </w:rPr>
              <w:t>or</w:t>
            </w:r>
            <w:r>
              <w:rPr>
                <w:rFonts w:cs="Arial"/>
                <w:b/>
                <w:bCs/>
              </w:rPr>
              <w:t xml:space="preserve"> 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_Ref56590591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9.16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or 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_Ref56587453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9.10</w:t>
            </w:r>
            <w:r>
              <w:rPr>
                <w:rFonts w:cs="Arial"/>
                <w:b/>
                <w:bCs/>
              </w:rPr>
              <w:fldChar w:fldCharType="end"/>
            </w:r>
            <w:r w:rsidRPr="00E34350">
              <w:rPr>
                <w:rFonts w:cs="Arial"/>
                <w:b/>
              </w:rPr>
              <w:t xml:space="preserve">)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14AE6D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A74497E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1635" w:type="dxa"/>
            <w:tcBorders>
              <w:bottom w:val="single" w:sz="4" w:space="0" w:color="auto"/>
            </w:tcBorders>
            <w:vAlign w:val="center"/>
          </w:tcPr>
          <w:p w14:paraId="7A341B98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3EA2E2B" w14:textId="7F8379A9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3C139898" w14:textId="4FA8BB5A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  <w:r w:rsidRPr="00E34350">
              <w:rPr>
                <w:rFonts w:cs="Arial"/>
              </w:rPr>
              <w:t>L</w:t>
            </w:r>
          </w:p>
        </w:tc>
      </w:tr>
      <w:tr w:rsidR="00110EF1" w:rsidRPr="00E34350" w14:paraId="55C04EE8" w14:textId="77777777" w:rsidTr="00F81701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BD16280" w14:textId="77777777" w:rsidR="00110EF1" w:rsidRPr="00E34350" w:rsidRDefault="00110EF1" w:rsidP="00110EF1">
            <w:pPr>
              <w:spacing w:before="120" w:after="120"/>
              <w:rPr>
                <w:rFonts w:cs="Arial"/>
              </w:rPr>
            </w:pPr>
            <w:r w:rsidRPr="00E34350">
              <w:rPr>
                <w:rFonts w:cs="Arial"/>
              </w:rPr>
              <w:t>Performed By/Date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BCA197" w14:textId="77777777" w:rsidR="00110EF1" w:rsidRPr="00E34350" w:rsidRDefault="00110EF1" w:rsidP="00110EF1">
            <w:pPr>
              <w:spacing w:before="120" w:after="120"/>
              <w:rPr>
                <w:rFonts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18FF691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AF31B47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  <w:tc>
          <w:tcPr>
            <w:tcW w:w="1800" w:type="dxa"/>
            <w:shd w:val="clear" w:color="auto" w:fill="auto"/>
          </w:tcPr>
          <w:p w14:paraId="666328AE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  <w:tc>
          <w:tcPr>
            <w:tcW w:w="1885" w:type="dxa"/>
            <w:shd w:val="clear" w:color="auto" w:fill="auto"/>
          </w:tcPr>
          <w:p w14:paraId="1B6A3D59" w14:textId="57EAD110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</w:tr>
      <w:tr w:rsidR="00110EF1" w:rsidRPr="00E34350" w14:paraId="59D0A861" w14:textId="77777777" w:rsidTr="00F81701">
        <w:trPr>
          <w:trHeight w:val="50"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4D9FF060" w14:textId="77777777" w:rsidR="00110EF1" w:rsidRPr="00E34350" w:rsidRDefault="00110EF1" w:rsidP="00110EF1">
            <w:pPr>
              <w:spacing w:before="120" w:after="120"/>
              <w:rPr>
                <w:rFonts w:cs="Arial"/>
              </w:rPr>
            </w:pPr>
            <w:r w:rsidRPr="00E34350">
              <w:rPr>
                <w:rFonts w:cs="Arial"/>
              </w:rPr>
              <w:t>Verified By/ Date</w:t>
            </w:r>
          </w:p>
        </w:tc>
        <w:tc>
          <w:tcPr>
            <w:tcW w:w="0" w:type="auto"/>
          </w:tcPr>
          <w:p w14:paraId="0BD56167" w14:textId="77777777" w:rsidR="00110EF1" w:rsidRPr="00E34350" w:rsidRDefault="00110EF1" w:rsidP="00110EF1">
            <w:pPr>
              <w:spacing w:before="120" w:after="120"/>
              <w:rPr>
                <w:rFonts w:cs="Arial"/>
              </w:rPr>
            </w:pPr>
          </w:p>
        </w:tc>
        <w:tc>
          <w:tcPr>
            <w:tcW w:w="0" w:type="auto"/>
          </w:tcPr>
          <w:p w14:paraId="14066DAF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  <w:tc>
          <w:tcPr>
            <w:tcW w:w="1635" w:type="dxa"/>
          </w:tcPr>
          <w:p w14:paraId="55AA8E11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  <w:tc>
          <w:tcPr>
            <w:tcW w:w="1800" w:type="dxa"/>
            <w:shd w:val="clear" w:color="auto" w:fill="auto"/>
          </w:tcPr>
          <w:p w14:paraId="4EC85EE2" w14:textId="77777777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  <w:tc>
          <w:tcPr>
            <w:tcW w:w="1885" w:type="dxa"/>
            <w:shd w:val="clear" w:color="auto" w:fill="auto"/>
          </w:tcPr>
          <w:p w14:paraId="0B19048F" w14:textId="763E4ACC" w:rsidR="00110EF1" w:rsidRPr="00E34350" w:rsidRDefault="00110EF1" w:rsidP="00110EF1">
            <w:pPr>
              <w:spacing w:before="120" w:after="120"/>
              <w:jc w:val="right"/>
              <w:rPr>
                <w:rFonts w:cs="Arial"/>
              </w:rPr>
            </w:pPr>
          </w:p>
        </w:tc>
      </w:tr>
    </w:tbl>
    <w:p w14:paraId="6BC8E3C3" w14:textId="168AF6D8" w:rsidR="002B1D3A" w:rsidRPr="00522B64" w:rsidRDefault="009C7C6E" w:rsidP="00BF75BA">
      <w:pPr>
        <w:pStyle w:val="ListParagraph"/>
        <w:numPr>
          <w:ilvl w:val="0"/>
          <w:numId w:val="72"/>
        </w:numPr>
        <w:tabs>
          <w:tab w:val="left" w:pos="720"/>
        </w:tabs>
        <w:spacing w:line="240" w:lineRule="auto"/>
        <w:jc w:val="both"/>
        <w:rPr>
          <w:rFonts w:cs="Arial"/>
          <w:sz w:val="18"/>
          <w:szCs w:val="18"/>
        </w:rPr>
      </w:pPr>
      <w:r w:rsidRPr="00522B64">
        <w:rPr>
          <w:rFonts w:cs="Arial"/>
          <w:sz w:val="18"/>
          <w:szCs w:val="18"/>
        </w:rPr>
        <w:t>If CPDS value</w:t>
      </w:r>
      <w:r w:rsidR="00FB47A0" w:rsidRPr="00522B64">
        <w:rPr>
          <w:rFonts w:cs="Arial"/>
          <w:sz w:val="18"/>
          <w:szCs w:val="18"/>
        </w:rPr>
        <w:t xml:space="preserve"> is</w:t>
      </w:r>
      <w:r w:rsidRPr="00522B64">
        <w:rPr>
          <w:rFonts w:cs="Arial"/>
          <w:sz w:val="18"/>
          <w:szCs w:val="18"/>
        </w:rPr>
        <w:t xml:space="preserve"> greater than the skid rating, record the skid max pressure</w:t>
      </w:r>
      <w:r w:rsidR="002C40DA" w:rsidRPr="00522B64">
        <w:rPr>
          <w:rFonts w:cs="Arial"/>
          <w:sz w:val="18"/>
          <w:szCs w:val="18"/>
        </w:rPr>
        <w:t xml:space="preserve"> </w:t>
      </w:r>
      <w:r w:rsidR="00FB47A0" w:rsidRPr="00522B64">
        <w:rPr>
          <w:rFonts w:cs="Arial"/>
          <w:sz w:val="18"/>
          <w:szCs w:val="18"/>
        </w:rPr>
        <w:t>(</w:t>
      </w:r>
      <w:r w:rsidR="00B33390" w:rsidRPr="00522B64">
        <w:rPr>
          <w:rFonts w:cs="Arial"/>
          <w:sz w:val="18"/>
          <w:szCs w:val="18"/>
        </w:rPr>
        <w:t>5</w:t>
      </w:r>
      <w:r w:rsidR="002C40DA" w:rsidRPr="00522B64">
        <w:rPr>
          <w:rFonts w:cs="Arial"/>
          <w:sz w:val="18"/>
          <w:szCs w:val="18"/>
        </w:rPr>
        <w:t xml:space="preserve"> bar</w:t>
      </w:r>
      <w:r w:rsidR="00FB47A0" w:rsidRPr="00522B64">
        <w:rPr>
          <w:rFonts w:cs="Arial"/>
          <w:sz w:val="18"/>
          <w:szCs w:val="18"/>
        </w:rPr>
        <w:t>)</w:t>
      </w:r>
      <w:r w:rsidRPr="00522B64">
        <w:rPr>
          <w:rFonts w:cs="Arial"/>
          <w:sz w:val="18"/>
          <w:szCs w:val="18"/>
        </w:rPr>
        <w:t>.</w:t>
      </w:r>
    </w:p>
    <w:p w14:paraId="2C88ED2F" w14:textId="78C59422" w:rsidR="00B1479D" w:rsidRPr="00522B64" w:rsidRDefault="00B1479D" w:rsidP="00BF75BA">
      <w:pPr>
        <w:pStyle w:val="ListParagraph"/>
        <w:numPr>
          <w:ilvl w:val="0"/>
          <w:numId w:val="72"/>
        </w:numPr>
        <w:tabs>
          <w:tab w:val="left" w:pos="720"/>
        </w:tabs>
        <w:spacing w:line="240" w:lineRule="auto"/>
        <w:jc w:val="both"/>
        <w:rPr>
          <w:rFonts w:cs="Arial"/>
          <w:sz w:val="18"/>
          <w:szCs w:val="18"/>
        </w:rPr>
      </w:pPr>
      <w:r w:rsidRPr="00522B64">
        <w:rPr>
          <w:rFonts w:cs="Arial"/>
          <w:sz w:val="18"/>
          <w:szCs w:val="18"/>
        </w:rPr>
        <w:t>If CPDS value</w:t>
      </w:r>
      <w:r w:rsidR="00FB47A0" w:rsidRPr="00522B64">
        <w:rPr>
          <w:rFonts w:cs="Arial"/>
          <w:sz w:val="18"/>
          <w:szCs w:val="18"/>
        </w:rPr>
        <w:t xml:space="preserve"> is</w:t>
      </w:r>
      <w:r w:rsidRPr="00522B64">
        <w:rPr>
          <w:rFonts w:cs="Arial"/>
          <w:sz w:val="18"/>
          <w:szCs w:val="18"/>
        </w:rPr>
        <w:t xml:space="preserve"> greater than the skid rating, record the skid </w:t>
      </w:r>
      <w:r w:rsidR="00FB47A0" w:rsidRPr="00522B64">
        <w:rPr>
          <w:rFonts w:cs="Arial"/>
          <w:sz w:val="18"/>
          <w:szCs w:val="18"/>
        </w:rPr>
        <w:t>max differential pressure (4 barD).</w:t>
      </w:r>
    </w:p>
    <w:p w14:paraId="578EA2CB" w14:textId="1C3D0D94" w:rsidR="005D6631" w:rsidRPr="003E647C" w:rsidRDefault="00FE178E" w:rsidP="00BF75BA">
      <w:pPr>
        <w:pStyle w:val="ListParagraph"/>
        <w:numPr>
          <w:ilvl w:val="0"/>
          <w:numId w:val="72"/>
        </w:numPr>
        <w:tabs>
          <w:tab w:val="left" w:pos="720"/>
        </w:tabs>
        <w:spacing w:line="240" w:lineRule="auto"/>
        <w:jc w:val="both"/>
        <w:rPr>
          <w:rFonts w:cs="Arial"/>
          <w:bCs/>
          <w:sz w:val="18"/>
          <w:szCs w:val="18"/>
        </w:rPr>
      </w:pPr>
      <w:r w:rsidRPr="003E647C">
        <w:rPr>
          <w:rFonts w:cs="Arial"/>
          <w:bCs/>
          <w:sz w:val="18"/>
          <w:szCs w:val="18"/>
        </w:rPr>
        <w:t xml:space="preserve">Note: </w:t>
      </w:r>
    </w:p>
    <w:p w14:paraId="4D6631BF" w14:textId="7AEB9D47" w:rsidR="003E647C" w:rsidRPr="003E647C" w:rsidRDefault="00FE178E" w:rsidP="00BF75BA">
      <w:pPr>
        <w:pStyle w:val="ListParagraph"/>
        <w:numPr>
          <w:ilvl w:val="0"/>
          <w:numId w:val="41"/>
        </w:numPr>
        <w:tabs>
          <w:tab w:val="left" w:pos="720"/>
        </w:tabs>
        <w:jc w:val="both"/>
        <w:rPr>
          <w:rFonts w:cs="Arial"/>
          <w:bCs/>
          <w:sz w:val="22"/>
          <w:szCs w:val="22"/>
        </w:rPr>
      </w:pPr>
      <w:r w:rsidRPr="003E647C">
        <w:rPr>
          <w:rFonts w:cs="Arial"/>
          <w:bCs/>
          <w:sz w:val="18"/>
          <w:szCs w:val="18"/>
        </w:rPr>
        <w:t xml:space="preserve">Step </w:t>
      </w:r>
      <w:r w:rsidR="001030F7">
        <w:rPr>
          <w:rFonts w:cs="Arial"/>
          <w:b/>
          <w:sz w:val="18"/>
          <w:szCs w:val="18"/>
        </w:rPr>
        <w:fldChar w:fldCharType="begin"/>
      </w:r>
      <w:r w:rsidR="001030F7">
        <w:rPr>
          <w:rFonts w:cs="Arial"/>
          <w:b/>
          <w:sz w:val="18"/>
          <w:szCs w:val="18"/>
        </w:rPr>
        <w:instrText xml:space="preserve"> REF _Ref258310282 \r \h </w:instrText>
      </w:r>
      <w:r w:rsidR="001030F7">
        <w:rPr>
          <w:rFonts w:cs="Arial"/>
          <w:b/>
          <w:sz w:val="18"/>
          <w:szCs w:val="18"/>
        </w:rPr>
      </w:r>
      <w:r w:rsidR="001030F7">
        <w:rPr>
          <w:rFonts w:cs="Arial"/>
          <w:b/>
          <w:sz w:val="18"/>
          <w:szCs w:val="18"/>
        </w:rPr>
        <w:fldChar w:fldCharType="separate"/>
      </w:r>
      <w:r w:rsidR="00BE21D6">
        <w:rPr>
          <w:rFonts w:cs="Arial"/>
          <w:b/>
          <w:sz w:val="18"/>
          <w:szCs w:val="18"/>
        </w:rPr>
        <w:t>9.13</w:t>
      </w:r>
      <w:r w:rsidR="001030F7">
        <w:rPr>
          <w:rFonts w:cs="Arial"/>
          <w:b/>
          <w:sz w:val="18"/>
          <w:szCs w:val="18"/>
        </w:rPr>
        <w:fldChar w:fldCharType="end"/>
      </w:r>
      <w:r w:rsidR="007D220C" w:rsidRPr="003E647C">
        <w:rPr>
          <w:rFonts w:cs="Arial"/>
          <w:bCs/>
          <w:sz w:val="18"/>
          <w:szCs w:val="18"/>
        </w:rPr>
        <w:t xml:space="preserve"> for Day 1</w:t>
      </w:r>
      <w:r w:rsidR="0040452E">
        <w:rPr>
          <w:rFonts w:cs="Arial"/>
          <w:bCs/>
          <w:sz w:val="18"/>
          <w:szCs w:val="18"/>
        </w:rPr>
        <w:t xml:space="preserve"> of 2</w:t>
      </w:r>
    </w:p>
    <w:p w14:paraId="601D4BD0" w14:textId="0D024E79" w:rsidR="003E647C" w:rsidRPr="003E647C" w:rsidRDefault="007D220C" w:rsidP="00BF75BA">
      <w:pPr>
        <w:pStyle w:val="ListParagraph"/>
        <w:numPr>
          <w:ilvl w:val="0"/>
          <w:numId w:val="41"/>
        </w:numPr>
        <w:tabs>
          <w:tab w:val="left" w:pos="720"/>
        </w:tabs>
        <w:jc w:val="both"/>
        <w:rPr>
          <w:rFonts w:cs="Arial"/>
          <w:bCs/>
          <w:sz w:val="22"/>
          <w:szCs w:val="22"/>
        </w:rPr>
      </w:pPr>
      <w:r w:rsidRPr="003E647C">
        <w:rPr>
          <w:rFonts w:cs="Arial"/>
          <w:bCs/>
          <w:sz w:val="18"/>
          <w:szCs w:val="18"/>
        </w:rPr>
        <w:t xml:space="preserve">Step </w:t>
      </w:r>
      <w:r w:rsidR="001030F7">
        <w:rPr>
          <w:rFonts w:cs="Arial"/>
          <w:b/>
          <w:sz w:val="18"/>
          <w:szCs w:val="18"/>
        </w:rPr>
        <w:fldChar w:fldCharType="begin"/>
      </w:r>
      <w:r w:rsidR="001030F7">
        <w:rPr>
          <w:rFonts w:cs="Arial"/>
          <w:b/>
          <w:sz w:val="18"/>
          <w:szCs w:val="18"/>
        </w:rPr>
        <w:instrText xml:space="preserve"> REF _Ref56590591 \r \h </w:instrText>
      </w:r>
      <w:r w:rsidR="001030F7">
        <w:rPr>
          <w:rFonts w:cs="Arial"/>
          <w:b/>
          <w:sz w:val="18"/>
          <w:szCs w:val="18"/>
        </w:rPr>
      </w:r>
      <w:r w:rsidR="001030F7">
        <w:rPr>
          <w:rFonts w:cs="Arial"/>
          <w:b/>
          <w:sz w:val="18"/>
          <w:szCs w:val="18"/>
        </w:rPr>
        <w:fldChar w:fldCharType="separate"/>
      </w:r>
      <w:r w:rsidR="00BE21D6">
        <w:rPr>
          <w:rFonts w:cs="Arial"/>
          <w:b/>
          <w:sz w:val="18"/>
          <w:szCs w:val="18"/>
        </w:rPr>
        <w:t>9.16</w:t>
      </w:r>
      <w:r w:rsidR="001030F7">
        <w:rPr>
          <w:rFonts w:cs="Arial"/>
          <w:b/>
          <w:sz w:val="18"/>
          <w:szCs w:val="18"/>
        </w:rPr>
        <w:fldChar w:fldCharType="end"/>
      </w:r>
      <w:r w:rsidRPr="003E647C">
        <w:rPr>
          <w:rFonts w:cs="Arial"/>
          <w:bCs/>
          <w:sz w:val="18"/>
          <w:szCs w:val="18"/>
        </w:rPr>
        <w:t xml:space="preserve"> for Day 2</w:t>
      </w:r>
      <w:r w:rsidR="0040452E">
        <w:rPr>
          <w:rFonts w:cs="Arial"/>
          <w:bCs/>
          <w:sz w:val="18"/>
          <w:szCs w:val="18"/>
        </w:rPr>
        <w:t xml:space="preserve"> of 2</w:t>
      </w:r>
    </w:p>
    <w:p w14:paraId="51F1E8AD" w14:textId="287BCEA8" w:rsidR="00E24B60" w:rsidRPr="00E24B60" w:rsidRDefault="005D6631" w:rsidP="00BF75BA">
      <w:pPr>
        <w:pStyle w:val="ListParagraph"/>
        <w:numPr>
          <w:ilvl w:val="0"/>
          <w:numId w:val="41"/>
        </w:numPr>
        <w:tabs>
          <w:tab w:val="left" w:pos="720"/>
        </w:tabs>
        <w:rPr>
          <w:rFonts w:cs="Arial"/>
          <w:b/>
          <w:bCs/>
          <w:sz w:val="22"/>
          <w:szCs w:val="22"/>
        </w:rPr>
      </w:pPr>
      <w:r w:rsidRPr="003E647C">
        <w:rPr>
          <w:rFonts w:cs="Arial"/>
          <w:bCs/>
          <w:sz w:val="18"/>
          <w:szCs w:val="18"/>
        </w:rPr>
        <w:t xml:space="preserve">Step </w:t>
      </w:r>
      <w:r w:rsidR="001030F7">
        <w:rPr>
          <w:rFonts w:cs="Arial"/>
          <w:b/>
          <w:sz w:val="18"/>
          <w:szCs w:val="18"/>
        </w:rPr>
        <w:fldChar w:fldCharType="begin"/>
      </w:r>
      <w:r w:rsidR="001030F7">
        <w:rPr>
          <w:rFonts w:cs="Arial"/>
          <w:b/>
          <w:sz w:val="18"/>
          <w:szCs w:val="18"/>
        </w:rPr>
        <w:instrText xml:space="preserve"> REF _Ref56587453 \r \h </w:instrText>
      </w:r>
      <w:r w:rsidR="001030F7">
        <w:rPr>
          <w:rFonts w:cs="Arial"/>
          <w:b/>
          <w:sz w:val="18"/>
          <w:szCs w:val="18"/>
        </w:rPr>
      </w:r>
      <w:r w:rsidR="001030F7">
        <w:rPr>
          <w:rFonts w:cs="Arial"/>
          <w:b/>
          <w:sz w:val="18"/>
          <w:szCs w:val="18"/>
        </w:rPr>
        <w:fldChar w:fldCharType="separate"/>
      </w:r>
      <w:r w:rsidR="00BE21D6">
        <w:rPr>
          <w:rFonts w:cs="Arial"/>
          <w:b/>
          <w:sz w:val="18"/>
          <w:szCs w:val="18"/>
        </w:rPr>
        <w:t>9.10</w:t>
      </w:r>
      <w:r w:rsidR="001030F7">
        <w:rPr>
          <w:rFonts w:cs="Arial"/>
          <w:b/>
          <w:sz w:val="18"/>
          <w:szCs w:val="18"/>
        </w:rPr>
        <w:fldChar w:fldCharType="end"/>
      </w:r>
      <w:r w:rsidR="001030F7">
        <w:rPr>
          <w:rFonts w:cs="Arial"/>
          <w:b/>
          <w:sz w:val="18"/>
          <w:szCs w:val="18"/>
        </w:rPr>
        <w:t xml:space="preserve">, </w:t>
      </w:r>
      <w:r w:rsidRPr="003E647C">
        <w:rPr>
          <w:rFonts w:cs="Arial"/>
          <w:bCs/>
          <w:sz w:val="18"/>
          <w:szCs w:val="18"/>
        </w:rPr>
        <w:t>if both bags are processed in one day.</w:t>
      </w:r>
    </w:p>
    <w:p w14:paraId="5609E6FB" w14:textId="64314A07" w:rsidR="00A957CB" w:rsidRPr="00E24B60" w:rsidRDefault="00A957CB" w:rsidP="00E24B60">
      <w:pPr>
        <w:tabs>
          <w:tab w:val="left" w:pos="720"/>
        </w:tabs>
        <w:rPr>
          <w:rFonts w:cs="Arial"/>
          <w:b/>
          <w:bCs/>
          <w:sz w:val="22"/>
          <w:szCs w:val="22"/>
        </w:rPr>
      </w:pPr>
      <w:r>
        <w:br w:type="page"/>
      </w:r>
      <w:r w:rsidR="0034641B" w:rsidRPr="00E24B60">
        <w:rPr>
          <w:b/>
          <w:bCs/>
          <w:sz w:val="22"/>
          <w:szCs w:val="22"/>
        </w:rPr>
        <w:lastRenderedPageBreak/>
        <w:t>1</w:t>
      </w:r>
      <w:r w:rsidR="00D20F76" w:rsidRPr="00E24B60">
        <w:rPr>
          <w:b/>
          <w:bCs/>
          <w:sz w:val="22"/>
          <w:szCs w:val="22"/>
        </w:rPr>
        <w:t>4</w:t>
      </w:r>
      <w:r w:rsidR="0034641B" w:rsidRPr="00E24B6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pPr w:leftFromText="180" w:rightFromText="180" w:vertAnchor="text" w:tblpXSpec="center" w:tblpY="3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1"/>
        <w:gridCol w:w="1534"/>
        <w:gridCol w:w="1640"/>
        <w:gridCol w:w="4251"/>
        <w:gridCol w:w="1327"/>
        <w:gridCol w:w="6"/>
        <w:gridCol w:w="1321"/>
      </w:tblGrid>
      <w:tr w:rsidR="00182C8D" w:rsidRPr="006E6390" w14:paraId="3EDCFA5C" w14:textId="77777777" w:rsidTr="00182C8D">
        <w:trPr>
          <w:cantSplit/>
          <w:trHeight w:val="65"/>
        </w:trPr>
        <w:tc>
          <w:tcPr>
            <w:tcW w:w="329" w:type="pct"/>
            <w:tcBorders>
              <w:top w:val="single" w:sz="6" w:space="0" w:color="auto"/>
            </w:tcBorders>
            <w:vAlign w:val="center"/>
          </w:tcPr>
          <w:p w14:paraId="01A9E92E" w14:textId="77777777" w:rsidR="00182C8D" w:rsidRPr="006E6390" w:rsidRDefault="00182C8D" w:rsidP="00182C8D">
            <w:pPr>
              <w:jc w:val="center"/>
            </w:pPr>
            <w:r w:rsidRPr="006E6390">
              <w:t>Step</w:t>
            </w:r>
          </w:p>
        </w:tc>
        <w:tc>
          <w:tcPr>
            <w:tcW w:w="3441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633791" w14:textId="77777777" w:rsidR="00182C8D" w:rsidRPr="006E6390" w:rsidRDefault="00182C8D" w:rsidP="00182C8D">
            <w:pPr>
              <w:jc w:val="center"/>
            </w:pPr>
            <w:r w:rsidRPr="006E6390">
              <w:t>Description</w:t>
            </w:r>
          </w:p>
        </w:tc>
        <w:tc>
          <w:tcPr>
            <w:tcW w:w="618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F5795CF" w14:textId="77777777" w:rsidR="00182C8D" w:rsidRPr="006E6390" w:rsidRDefault="00182C8D" w:rsidP="00182C8D">
            <w:pPr>
              <w:jc w:val="center"/>
            </w:pPr>
            <w:r w:rsidRPr="006E6390">
              <w:t>Performed by/ Date</w:t>
            </w:r>
          </w:p>
        </w:tc>
        <w:tc>
          <w:tcPr>
            <w:tcW w:w="6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E1B0D61" w14:textId="77777777" w:rsidR="00182C8D" w:rsidRPr="006E6390" w:rsidRDefault="00182C8D" w:rsidP="00182C8D">
            <w:pPr>
              <w:jc w:val="center"/>
            </w:pPr>
            <w:r w:rsidRPr="006E6390">
              <w:t>Witnessed by/ Date</w:t>
            </w:r>
          </w:p>
        </w:tc>
      </w:tr>
      <w:tr w:rsidR="00182C8D" w:rsidRPr="00AC752B" w14:paraId="4598A031" w14:textId="77777777" w:rsidTr="00182C8D">
        <w:trPr>
          <w:cantSplit/>
          <w:trHeight w:val="3624"/>
        </w:trPr>
        <w:tc>
          <w:tcPr>
            <w:tcW w:w="329" w:type="pct"/>
            <w:vMerge w:val="restart"/>
            <w:tcBorders>
              <w:top w:val="single" w:sz="6" w:space="0" w:color="auto"/>
            </w:tcBorders>
          </w:tcPr>
          <w:p w14:paraId="3E7D7722" w14:textId="77777777" w:rsidR="00182C8D" w:rsidRPr="00AC752B" w:rsidRDefault="00182C8D" w:rsidP="00182C8D">
            <w:pPr>
              <w:pStyle w:val="Heading2"/>
              <w:spacing w:before="120"/>
              <w:ind w:left="576"/>
              <w:jc w:val="both"/>
            </w:pPr>
            <w:bookmarkStart w:id="72" w:name="_Ref56761778"/>
          </w:p>
        </w:tc>
        <w:bookmarkEnd w:id="72"/>
        <w:tc>
          <w:tcPr>
            <w:tcW w:w="3441" w:type="pct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6E5039C7" w14:textId="278DDF2D" w:rsidR="00182C8D" w:rsidRDefault="00182C8D" w:rsidP="00182C8D">
            <w:pPr>
              <w:tabs>
                <w:tab w:val="left" w:pos="980"/>
                <w:tab w:val="right" w:pos="10620"/>
              </w:tabs>
              <w:spacing w:before="100" w:beforeAutospacing="1" w:line="240" w:lineRule="atLeast"/>
            </w:pPr>
            <w:r w:rsidRPr="0024331F">
              <w:t xml:space="preserve">Start </w:t>
            </w:r>
            <w:r>
              <w:rPr>
                <w:b/>
                <w:bCs/>
              </w:rPr>
              <w:t>AZD8630</w:t>
            </w:r>
            <w:r w:rsidRPr="00FB47A0">
              <w:rPr>
                <w:b/>
                <w:bCs/>
              </w:rPr>
              <w:t>_</w:t>
            </w:r>
            <w:r w:rsidR="004377D6">
              <w:rPr>
                <w:rFonts w:cs="Arial"/>
                <w:b/>
                <w:bCs/>
              </w:rPr>
              <w:t>ProteinA</w:t>
            </w:r>
            <w:r>
              <w:rPr>
                <w:rFonts w:cs="Arial"/>
                <w:b/>
                <w:bCs/>
              </w:rPr>
              <w:t xml:space="preserve"> </w:t>
            </w:r>
            <w:r w:rsidRPr="0024331F">
              <w:t xml:space="preserve">per </w:t>
            </w:r>
            <w:r>
              <w:rPr>
                <w:b/>
                <w:bCs/>
              </w:rPr>
              <w:t>SOP-0107212</w:t>
            </w:r>
            <w:r w:rsidRPr="0024331F">
              <w:t xml:space="preserve">. </w:t>
            </w:r>
          </w:p>
          <w:p w14:paraId="16C56CC0" w14:textId="0357FDC6" w:rsidR="00182C8D" w:rsidRPr="0024331F" w:rsidRDefault="00182C8D" w:rsidP="00182C8D">
            <w:pPr>
              <w:tabs>
                <w:tab w:val="left" w:pos="980"/>
                <w:tab w:val="right" w:pos="10620"/>
              </w:tabs>
              <w:spacing w:before="100" w:beforeAutospacing="1" w:line="240" w:lineRule="atLeast"/>
              <w:rPr>
                <w:rFonts w:cs="Arial"/>
                <w:u w:val="single"/>
              </w:rPr>
            </w:pPr>
            <w:r w:rsidRPr="0024331F">
              <w:t xml:space="preserve">During the </w:t>
            </w:r>
            <w:r w:rsidR="00BE21D6" w:rsidRPr="0024331F">
              <w:t>process,</w:t>
            </w:r>
            <w:r w:rsidRPr="0024331F">
              <w:t xml:space="preserve"> the follow</w:t>
            </w:r>
            <w:r>
              <w:t>ing</w:t>
            </w:r>
            <w:r w:rsidRPr="0024331F">
              <w:t xml:space="preserve"> ranges are allowed:</w:t>
            </w:r>
          </w:p>
          <w:p w14:paraId="2EE9B321" w14:textId="77777777" w:rsidR="00182C8D" w:rsidRPr="0024331F" w:rsidRDefault="00182C8D" w:rsidP="00BF75BA">
            <w:pPr>
              <w:numPr>
                <w:ilvl w:val="0"/>
                <w:numId w:val="33"/>
              </w:numPr>
              <w:tabs>
                <w:tab w:val="left" w:pos="3341"/>
                <w:tab w:val="left" w:pos="3701"/>
              </w:tabs>
              <w:spacing w:before="60" w:after="60" w:line="264" w:lineRule="auto"/>
              <w:ind w:left="445"/>
              <w:rPr>
                <w:rFonts w:cs="Arial"/>
              </w:rPr>
            </w:pPr>
            <w:r w:rsidRPr="0024331F">
              <w:rPr>
                <w:rFonts w:cs="Arial"/>
              </w:rPr>
              <w:t xml:space="preserve">Process CV Ranges: </w:t>
            </w:r>
            <w:r w:rsidRPr="00FB47A0">
              <w:rPr>
                <w:rFonts w:cs="Arial"/>
                <w:b/>
                <w:bCs/>
              </w:rPr>
              <w:t>-0.1 CV</w:t>
            </w:r>
            <w:r w:rsidRPr="0024331F">
              <w:rPr>
                <w:rFonts w:cs="Arial"/>
              </w:rPr>
              <w:t xml:space="preserve"> to </w:t>
            </w:r>
            <w:r w:rsidRPr="00FB47A0">
              <w:rPr>
                <w:rFonts w:cs="Arial"/>
                <w:b/>
                <w:bCs/>
              </w:rPr>
              <w:t>+1.0 CV</w:t>
            </w:r>
            <w:r w:rsidRPr="0024331F">
              <w:rPr>
                <w:rFonts w:cs="Arial"/>
              </w:rPr>
              <w:t xml:space="preserve"> from target</w:t>
            </w:r>
          </w:p>
          <w:p w14:paraId="5689C75D" w14:textId="553986DE" w:rsidR="00182C8D" w:rsidRDefault="00182C8D" w:rsidP="00BF75BA">
            <w:pPr>
              <w:numPr>
                <w:ilvl w:val="0"/>
                <w:numId w:val="33"/>
              </w:numPr>
              <w:tabs>
                <w:tab w:val="left" w:pos="3341"/>
                <w:tab w:val="left" w:pos="3701"/>
              </w:tabs>
              <w:spacing w:before="60" w:after="60" w:line="264" w:lineRule="auto"/>
              <w:ind w:left="445"/>
              <w:rPr>
                <w:rFonts w:cs="Arial"/>
              </w:rPr>
            </w:pPr>
            <w:r w:rsidRPr="0024331F">
              <w:rPr>
                <w:rFonts w:cs="Arial"/>
              </w:rPr>
              <w:t xml:space="preserve">Flowrate Range: </w:t>
            </w:r>
            <w:r>
              <w:rPr>
                <w:rFonts w:cs="Arial"/>
                <w:b/>
                <w:bCs/>
              </w:rPr>
              <w:t>302</w:t>
            </w:r>
            <w:r w:rsidRPr="00FB47A0">
              <w:rPr>
                <w:rFonts w:cs="Arial"/>
                <w:b/>
                <w:bCs/>
              </w:rPr>
              <w:t xml:space="preserve"> – </w:t>
            </w:r>
            <w:r>
              <w:rPr>
                <w:rFonts w:cs="Arial"/>
                <w:b/>
                <w:bCs/>
              </w:rPr>
              <w:t>334</w:t>
            </w:r>
            <w:r w:rsidRPr="00FB47A0">
              <w:rPr>
                <w:rFonts w:cs="Arial"/>
                <w:b/>
                <w:bCs/>
              </w:rPr>
              <w:t xml:space="preserve"> L/</w:t>
            </w:r>
            <w:r w:rsidR="00BE21D6" w:rsidRPr="00FB47A0">
              <w:rPr>
                <w:rFonts w:cs="Arial"/>
                <w:b/>
                <w:bCs/>
              </w:rPr>
              <w:t>hr</w:t>
            </w:r>
            <w:r w:rsidR="00BE21D6">
              <w:rPr>
                <w:rFonts w:cs="Arial"/>
              </w:rPr>
              <w:t>.</w:t>
            </w:r>
            <w:r w:rsidR="00BE21D6" w:rsidRPr="0024331F">
              <w:rPr>
                <w:rFonts w:cs="Arial"/>
              </w:rPr>
              <w:t xml:space="preserve"> </w:t>
            </w:r>
            <w:r w:rsidRPr="007D60C8">
              <w:rPr>
                <w:rFonts w:cs="Arial"/>
              </w:rPr>
              <w:t>NOR</w:t>
            </w:r>
            <w:r w:rsidRPr="007D60C8">
              <w:rPr>
                <w:rFonts w:cs="Arial"/>
                <w:b/>
                <w:bCs/>
              </w:rPr>
              <w:t xml:space="preserve">: 0.0 – </w:t>
            </w:r>
            <w:r>
              <w:rPr>
                <w:rFonts w:cs="Arial"/>
                <w:b/>
                <w:bCs/>
              </w:rPr>
              <w:t>350</w:t>
            </w:r>
            <w:r w:rsidRPr="007D60C8">
              <w:rPr>
                <w:rFonts w:cs="Arial"/>
                <w:b/>
                <w:bCs/>
              </w:rPr>
              <w:t xml:space="preserve"> L/hr</w:t>
            </w:r>
            <w:r>
              <w:rPr>
                <w:rFonts w:cs="Arial"/>
              </w:rPr>
              <w:t>.</w:t>
            </w:r>
          </w:p>
          <w:p w14:paraId="7EB21479" w14:textId="3CDDA067" w:rsidR="00182C8D" w:rsidRPr="007D60C8" w:rsidRDefault="00182C8D" w:rsidP="00BF75BA">
            <w:pPr>
              <w:numPr>
                <w:ilvl w:val="0"/>
                <w:numId w:val="33"/>
              </w:numPr>
              <w:tabs>
                <w:tab w:val="left" w:pos="3341"/>
                <w:tab w:val="left" w:pos="3701"/>
              </w:tabs>
              <w:spacing w:before="60" w:after="60" w:line="264" w:lineRule="auto"/>
              <w:ind w:left="445"/>
              <w:rPr>
                <w:rFonts w:cs="Arial"/>
              </w:rPr>
            </w:pPr>
            <w:r w:rsidRPr="0024331F">
              <w:rPr>
                <w:rFonts w:cs="Arial"/>
              </w:rPr>
              <w:t xml:space="preserve">Elution Flowrate Range is </w:t>
            </w:r>
            <w:r w:rsidRPr="00FB47A0">
              <w:rPr>
                <w:rFonts w:cs="Arial"/>
                <w:b/>
                <w:bCs/>
              </w:rPr>
              <w:t>226 – 251 L/</w:t>
            </w:r>
            <w:r w:rsidR="00BE21D6" w:rsidRPr="00FB47A0">
              <w:rPr>
                <w:rFonts w:cs="Arial"/>
                <w:b/>
                <w:bCs/>
              </w:rPr>
              <w:t>hr</w:t>
            </w:r>
            <w:r w:rsidR="00BE21D6" w:rsidRPr="0024331F">
              <w:rPr>
                <w:rFonts w:cs="Arial"/>
              </w:rPr>
              <w:t>.</w:t>
            </w:r>
            <w:r w:rsidR="00BE21D6">
              <w:rPr>
                <w:rFonts w:cs="Arial"/>
              </w:rPr>
              <w:t xml:space="preserve"> </w:t>
            </w:r>
            <w:r w:rsidRPr="007D60C8">
              <w:rPr>
                <w:rFonts w:cs="Arial"/>
              </w:rPr>
              <w:t>NOR</w:t>
            </w:r>
            <w:r w:rsidRPr="007D60C8">
              <w:rPr>
                <w:rFonts w:cs="Arial"/>
                <w:b/>
                <w:bCs/>
              </w:rPr>
              <w:t xml:space="preserve">: 0.0 – </w:t>
            </w:r>
            <w:r>
              <w:rPr>
                <w:rFonts w:cs="Arial"/>
                <w:b/>
                <w:bCs/>
              </w:rPr>
              <w:t>350</w:t>
            </w:r>
            <w:r w:rsidRPr="007D60C8">
              <w:rPr>
                <w:rFonts w:cs="Arial"/>
                <w:b/>
                <w:bCs/>
              </w:rPr>
              <w:t xml:space="preserve"> L/hr</w:t>
            </w:r>
          </w:p>
          <w:p w14:paraId="10C8500F" w14:textId="77777777" w:rsidR="00182C8D" w:rsidRPr="007D60C8" w:rsidRDefault="00182C8D" w:rsidP="00BF75BA">
            <w:pPr>
              <w:numPr>
                <w:ilvl w:val="0"/>
                <w:numId w:val="33"/>
              </w:numPr>
              <w:tabs>
                <w:tab w:val="left" w:pos="3341"/>
                <w:tab w:val="left" w:pos="3701"/>
              </w:tabs>
              <w:spacing w:before="60" w:after="60" w:line="264" w:lineRule="auto"/>
              <w:ind w:left="445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Record the start time below and batch Name ID below.</w:t>
            </w:r>
          </w:p>
          <w:p w14:paraId="6FB40AB7" w14:textId="77777777" w:rsidR="00182C8D" w:rsidRDefault="00182C8D" w:rsidP="00BF75BA">
            <w:pPr>
              <w:numPr>
                <w:ilvl w:val="0"/>
                <w:numId w:val="33"/>
              </w:numPr>
              <w:tabs>
                <w:tab w:val="left" w:pos="3341"/>
                <w:tab w:val="left" w:pos="3701"/>
              </w:tabs>
              <w:spacing w:before="60" w:after="60" w:line="264" w:lineRule="auto"/>
              <w:ind w:left="445"/>
              <w:rPr>
                <w:rFonts w:cs="Arial"/>
              </w:rPr>
            </w:pPr>
            <w:r w:rsidRPr="007D60C8">
              <w:rPr>
                <w:rFonts w:cs="Arial"/>
              </w:rPr>
              <w:t>Verify flow paths are correct during the execution of the chromatography recipe. If there are any discrepancies between the recipe and the flow paths outlined below, immediately contact area management.</w:t>
            </w:r>
          </w:p>
          <w:p w14:paraId="690C0251" w14:textId="77777777" w:rsidR="00182C8D" w:rsidRPr="007D60C8" w:rsidRDefault="00182C8D" w:rsidP="00BF75BA">
            <w:pPr>
              <w:numPr>
                <w:ilvl w:val="0"/>
                <w:numId w:val="33"/>
              </w:numPr>
              <w:tabs>
                <w:tab w:val="left" w:pos="3341"/>
                <w:tab w:val="left" w:pos="3701"/>
              </w:tabs>
              <w:spacing w:before="60" w:after="60" w:line="264" w:lineRule="auto"/>
              <w:ind w:left="445"/>
              <w:rPr>
                <w:rFonts w:cs="Arial"/>
              </w:rPr>
            </w:pPr>
            <w:r w:rsidRPr="007D60C8">
              <w:rPr>
                <w:rFonts w:cs="Arial"/>
              </w:rPr>
              <w:t>The chromatography process, as outlined in this MPR, may be run manually if the automated chromatography method is not functioning correctly.</w:t>
            </w:r>
          </w:p>
          <w:p w14:paraId="0CC1D6BD" w14:textId="1755ACE9" w:rsidR="00182C8D" w:rsidRPr="007D60C8" w:rsidRDefault="00182C8D" w:rsidP="00182C8D">
            <w:pPr>
              <w:tabs>
                <w:tab w:val="left" w:pos="3341"/>
                <w:tab w:val="left" w:pos="3701"/>
              </w:tabs>
              <w:spacing w:before="60" w:after="60" w:line="264" w:lineRule="auto"/>
              <w:ind w:left="85"/>
              <w:rPr>
                <w:rFonts w:cs="Arial"/>
              </w:rPr>
            </w:pPr>
            <w:r w:rsidRPr="007D60C8">
              <w:rPr>
                <w:rFonts w:cs="Arial"/>
              </w:rPr>
              <w:t>NOTE:  To avoid over pressurization, flow rates may be lowered manually or as part of the method</w:t>
            </w:r>
            <w:r w:rsidR="00BE21D6" w:rsidRPr="007D60C8">
              <w:rPr>
                <w:rFonts w:cs="Arial"/>
              </w:rPr>
              <w:t>.</w:t>
            </w:r>
            <w:r w:rsidR="00BE21D6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Record adjusted flowrate information in </w:t>
            </w:r>
            <w:r w:rsidRPr="000005F3">
              <w:rPr>
                <w:rFonts w:cs="Arial"/>
                <w:b/>
                <w:bCs/>
              </w:rPr>
              <w:fldChar w:fldCharType="begin"/>
            </w:r>
            <w:r w:rsidRPr="000005F3">
              <w:rPr>
                <w:rFonts w:cs="Arial"/>
                <w:b/>
                <w:bCs/>
              </w:rPr>
              <w:instrText xml:space="preserve"> REF _Ref103163863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0005F3">
              <w:rPr>
                <w:rFonts w:cs="Arial"/>
                <w:b/>
                <w:bCs/>
              </w:rPr>
            </w:r>
            <w:r w:rsidRPr="000005F3">
              <w:rPr>
                <w:rFonts w:cs="Arial"/>
                <w:b/>
                <w:bCs/>
              </w:rPr>
              <w:fldChar w:fldCharType="separate"/>
            </w:r>
            <w:r w:rsidR="00BE21D6" w:rsidRPr="00BE21D6">
              <w:rPr>
                <w:b/>
                <w:bCs/>
              </w:rPr>
              <w:t>Attachment 4: Adjusted Flowrate Table</w:t>
            </w:r>
            <w:r w:rsidRPr="000005F3">
              <w:rPr>
                <w:rFonts w:cs="Arial"/>
                <w:b/>
                <w:bCs/>
              </w:rPr>
              <w:fldChar w:fldCharType="end"/>
            </w:r>
            <w:r w:rsidRPr="000005F3">
              <w:rPr>
                <w:rFonts w:cs="Arial"/>
                <w:b/>
                <w:bCs/>
              </w:rPr>
              <w:t>.</w:t>
            </w:r>
          </w:p>
          <w:p w14:paraId="0357C710" w14:textId="3AE2AADD" w:rsidR="00182C8D" w:rsidRPr="007D60C8" w:rsidRDefault="00182C8D" w:rsidP="00182C8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7D60C8">
              <w:rPr>
                <w:rFonts w:ascii="Arial" w:hAnsi="Arial" w:cs="Arial"/>
                <w:b/>
                <w:bCs/>
                <w:sz w:val="16"/>
                <w:szCs w:val="16"/>
              </w:rPr>
              <w:t>(Format:  PartNumber_ProductBatchNumber_Cycle#_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AZD8630</w:t>
            </w:r>
            <w:r w:rsidRPr="007D60C8">
              <w:rPr>
                <w:rFonts w:ascii="Arial" w:hAnsi="Arial" w:cs="Arial"/>
                <w:b/>
                <w:bCs/>
                <w:sz w:val="16"/>
                <w:szCs w:val="16"/>
              </w:rPr>
              <w:t>_</w:t>
            </w:r>
            <w:r w:rsidR="004377D6">
              <w:rPr>
                <w:rFonts w:ascii="Arial" w:hAnsi="Arial" w:cs="Arial"/>
                <w:b/>
                <w:bCs/>
                <w:sz w:val="16"/>
                <w:szCs w:val="16"/>
              </w:rPr>
              <w:t>ProteinA</w:t>
            </w:r>
            <w:r w:rsidRPr="007D60C8">
              <w:rPr>
                <w:rFonts w:ascii="Arial" w:hAnsi="Arial" w:cs="Arial"/>
                <w:b/>
                <w:bCs/>
                <w:sz w:val="16"/>
                <w:szCs w:val="16"/>
              </w:rPr>
              <w:t>_Date</w:t>
            </w:r>
            <w:r w:rsidRPr="007D60C8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618" w:type="pct"/>
            <w:gridSpan w:val="2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597C5F57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13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13628518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182C8D" w:rsidRPr="00AC752B" w14:paraId="7D6A856E" w14:textId="77777777" w:rsidTr="00182C8D">
        <w:trPr>
          <w:cantSplit/>
          <w:trHeight w:val="432"/>
        </w:trPr>
        <w:tc>
          <w:tcPr>
            <w:tcW w:w="329" w:type="pct"/>
            <w:vMerge/>
          </w:tcPr>
          <w:p w14:paraId="0B4653AB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4046EC3" w14:textId="77777777" w:rsidR="00182C8D" w:rsidRPr="00ED597E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Cycle </w:t>
            </w:r>
            <w:r w:rsidRPr="00ED597E">
              <w:rPr>
                <w:rFonts w:cs="Arial"/>
              </w:rPr>
              <w:t>1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19E5B0" w14:textId="77777777" w:rsidR="00182C8D" w:rsidRPr="007D60C8" w:rsidRDefault="00182C8D" w:rsidP="00182C8D">
            <w:pPr>
              <w:pStyle w:val="Footer"/>
              <w:jc w:val="both"/>
              <w:rPr>
                <w:rFonts w:cs="Arial"/>
              </w:rPr>
            </w:pPr>
            <w:r w:rsidRPr="007D60C8">
              <w:rPr>
                <w:rFonts w:cs="Arial"/>
              </w:rPr>
              <w:t>Name ID</w:t>
            </w:r>
          </w:p>
        </w:tc>
        <w:tc>
          <w:tcPr>
            <w:tcW w:w="1970" w:type="pc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518D6947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618" w:type="pct"/>
            <w:gridSpan w:val="2"/>
            <w:vMerge/>
            <w:shd w:val="clear" w:color="auto" w:fill="auto"/>
          </w:tcPr>
          <w:p w14:paraId="390CA88D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3" w:type="pct"/>
            <w:vMerge/>
            <w:shd w:val="clear" w:color="auto" w:fill="auto"/>
          </w:tcPr>
          <w:p w14:paraId="35AB084F" w14:textId="77777777" w:rsidR="00182C8D" w:rsidRPr="00AC752B" w:rsidRDefault="00182C8D" w:rsidP="00182C8D">
            <w:pPr>
              <w:pStyle w:val="TableHeader"/>
              <w:spacing w:before="0" w:line="600" w:lineRule="auto"/>
              <w:jc w:val="center"/>
              <w:rPr>
                <w:rFonts w:ascii="Arial Bold" w:hAnsi="Arial Bold" w:cs="Arial"/>
                <w:sz w:val="12"/>
              </w:rPr>
            </w:pPr>
          </w:p>
        </w:tc>
      </w:tr>
      <w:tr w:rsidR="00182C8D" w:rsidRPr="00AC752B" w14:paraId="4EB80C65" w14:textId="77777777" w:rsidTr="00182C8D">
        <w:trPr>
          <w:cantSplit/>
          <w:trHeight w:val="432"/>
        </w:trPr>
        <w:tc>
          <w:tcPr>
            <w:tcW w:w="329" w:type="pct"/>
            <w:vMerge/>
          </w:tcPr>
          <w:p w14:paraId="7A8DB8C8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9F6B92F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2B0288" w14:textId="77777777" w:rsidR="00182C8D" w:rsidRPr="007D60C8" w:rsidRDefault="00182C8D" w:rsidP="00182C8D">
            <w:pPr>
              <w:pStyle w:val="Footer"/>
              <w:jc w:val="both"/>
              <w:rPr>
                <w:rFonts w:cs="Arial"/>
              </w:rPr>
            </w:pPr>
            <w:r w:rsidRPr="007D60C8">
              <w:rPr>
                <w:rFonts w:cs="Arial"/>
              </w:rPr>
              <w:t>Start Time</w:t>
            </w:r>
          </w:p>
        </w:tc>
        <w:tc>
          <w:tcPr>
            <w:tcW w:w="1970" w:type="pct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20D2009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618" w:type="pct"/>
            <w:gridSpan w:val="2"/>
            <w:vMerge/>
            <w:tcBorders>
              <w:bottom w:val="single" w:sz="2" w:space="0" w:color="auto"/>
            </w:tcBorders>
            <w:shd w:val="clear" w:color="auto" w:fill="auto"/>
          </w:tcPr>
          <w:p w14:paraId="4C9299DD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3" w:type="pct"/>
            <w:vMerge/>
            <w:tcBorders>
              <w:bottom w:val="single" w:sz="2" w:space="0" w:color="auto"/>
            </w:tcBorders>
            <w:shd w:val="clear" w:color="auto" w:fill="auto"/>
          </w:tcPr>
          <w:p w14:paraId="2F258DA7" w14:textId="77777777" w:rsidR="00182C8D" w:rsidRPr="00AC752B" w:rsidRDefault="00182C8D" w:rsidP="00182C8D">
            <w:pPr>
              <w:pStyle w:val="TableHeader"/>
              <w:spacing w:before="0" w:line="600" w:lineRule="auto"/>
              <w:jc w:val="center"/>
              <w:rPr>
                <w:rFonts w:ascii="Arial Bold" w:hAnsi="Arial Bold" w:cs="Arial"/>
                <w:sz w:val="12"/>
              </w:rPr>
            </w:pPr>
          </w:p>
        </w:tc>
      </w:tr>
      <w:tr w:rsidR="00182C8D" w:rsidRPr="00AC752B" w14:paraId="2D724F15" w14:textId="77777777" w:rsidTr="00182C8D">
        <w:trPr>
          <w:cantSplit/>
          <w:trHeight w:val="432"/>
        </w:trPr>
        <w:tc>
          <w:tcPr>
            <w:tcW w:w="329" w:type="pct"/>
            <w:vMerge/>
          </w:tcPr>
          <w:p w14:paraId="05C05889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F112B14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Cycle 2, </w:t>
            </w:r>
          </w:p>
          <w:p w14:paraId="10AE77A9" w14:textId="77777777" w:rsidR="00182C8D" w:rsidRPr="00ED597E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If Applicable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313642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  <w:r w:rsidRPr="007D60C8">
              <w:rPr>
                <w:rFonts w:cs="Arial"/>
              </w:rPr>
              <w:t>Name ID</w:t>
            </w:r>
          </w:p>
        </w:tc>
        <w:tc>
          <w:tcPr>
            <w:tcW w:w="1970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FB4DBB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618" w:type="pct"/>
            <w:gridSpan w:val="2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</w:tcPr>
          <w:p w14:paraId="25E1CAEA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62322D86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3" w:type="pct"/>
            <w:vMerge w:val="restart"/>
            <w:tcBorders>
              <w:top w:val="single" w:sz="2" w:space="0" w:color="auto"/>
            </w:tcBorders>
            <w:shd w:val="clear" w:color="auto" w:fill="auto"/>
          </w:tcPr>
          <w:p w14:paraId="3A096890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15FD31F5" w14:textId="77777777" w:rsidR="00182C8D" w:rsidRPr="00AC752B" w:rsidRDefault="00182C8D" w:rsidP="00182C8D">
            <w:pPr>
              <w:pStyle w:val="TableHeader"/>
              <w:spacing w:before="0" w:line="600" w:lineRule="auto"/>
              <w:jc w:val="center"/>
              <w:rPr>
                <w:rFonts w:ascii="Arial Bold" w:hAnsi="Arial Bold" w:cs="Arial"/>
                <w:sz w:val="12"/>
              </w:rPr>
            </w:pPr>
          </w:p>
        </w:tc>
      </w:tr>
      <w:tr w:rsidR="00182C8D" w:rsidRPr="00AC752B" w14:paraId="23A9928F" w14:textId="77777777" w:rsidTr="00182C8D">
        <w:trPr>
          <w:cantSplit/>
          <w:trHeight w:val="432"/>
        </w:trPr>
        <w:tc>
          <w:tcPr>
            <w:tcW w:w="329" w:type="pct"/>
            <w:vMerge/>
          </w:tcPr>
          <w:p w14:paraId="1550B29F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3E13702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0818E1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  <w:r w:rsidRPr="007D60C8">
              <w:rPr>
                <w:rFonts w:cs="Arial"/>
              </w:rPr>
              <w:t>Start Time</w:t>
            </w:r>
          </w:p>
        </w:tc>
        <w:tc>
          <w:tcPr>
            <w:tcW w:w="1970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AF185A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618" w:type="pct"/>
            <w:gridSpan w:val="2"/>
            <w:vMerge/>
            <w:tcBorders>
              <w:left w:val="single" w:sz="6" w:space="0" w:color="auto"/>
            </w:tcBorders>
            <w:shd w:val="clear" w:color="auto" w:fill="auto"/>
          </w:tcPr>
          <w:p w14:paraId="5745F968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3" w:type="pct"/>
            <w:vMerge/>
            <w:shd w:val="clear" w:color="auto" w:fill="auto"/>
          </w:tcPr>
          <w:p w14:paraId="327DEAE8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182C8D" w:rsidRPr="00AC752B" w14:paraId="044D7672" w14:textId="77777777" w:rsidTr="00182C8D">
        <w:trPr>
          <w:cantSplit/>
          <w:trHeight w:val="432"/>
        </w:trPr>
        <w:tc>
          <w:tcPr>
            <w:tcW w:w="329" w:type="pct"/>
            <w:vMerge/>
          </w:tcPr>
          <w:p w14:paraId="3B684E58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B924A01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Cycle 3, </w:t>
            </w:r>
          </w:p>
          <w:p w14:paraId="262DDF82" w14:textId="77777777" w:rsidR="00182C8D" w:rsidRPr="00ED597E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If Applicable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E43B38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  <w:r w:rsidRPr="007D60C8">
              <w:rPr>
                <w:rFonts w:cs="Arial"/>
              </w:rPr>
              <w:t>Name ID</w:t>
            </w:r>
          </w:p>
        </w:tc>
        <w:tc>
          <w:tcPr>
            <w:tcW w:w="1970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C0A7A3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618" w:type="pct"/>
            <w:gridSpan w:val="2"/>
            <w:vMerge w:val="restart"/>
            <w:tcBorders>
              <w:left w:val="single" w:sz="6" w:space="0" w:color="auto"/>
            </w:tcBorders>
            <w:shd w:val="clear" w:color="auto" w:fill="auto"/>
          </w:tcPr>
          <w:p w14:paraId="57EBFF51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13AE9DDF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3" w:type="pct"/>
            <w:vMerge w:val="restart"/>
            <w:shd w:val="clear" w:color="auto" w:fill="auto"/>
          </w:tcPr>
          <w:p w14:paraId="2CEB2684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543159C3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182C8D" w:rsidRPr="00AC752B" w14:paraId="12A4C2BD" w14:textId="77777777" w:rsidTr="00182C8D">
        <w:trPr>
          <w:cantSplit/>
          <w:trHeight w:val="432"/>
        </w:trPr>
        <w:tc>
          <w:tcPr>
            <w:tcW w:w="329" w:type="pct"/>
            <w:vMerge/>
          </w:tcPr>
          <w:p w14:paraId="2AC59668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927E6F3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AD3E9F2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  <w:r w:rsidRPr="007D60C8">
              <w:rPr>
                <w:rFonts w:cs="Arial"/>
              </w:rPr>
              <w:t>Start Time</w:t>
            </w:r>
          </w:p>
        </w:tc>
        <w:tc>
          <w:tcPr>
            <w:tcW w:w="1970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C2B184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618" w:type="pct"/>
            <w:gridSpan w:val="2"/>
            <w:vMerge/>
            <w:tcBorders>
              <w:left w:val="single" w:sz="6" w:space="0" w:color="auto"/>
              <w:bottom w:val="single" w:sz="2" w:space="0" w:color="auto"/>
            </w:tcBorders>
            <w:shd w:val="clear" w:color="auto" w:fill="auto"/>
          </w:tcPr>
          <w:p w14:paraId="0E211589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3" w:type="pct"/>
            <w:vMerge/>
            <w:tcBorders>
              <w:bottom w:val="single" w:sz="2" w:space="0" w:color="auto"/>
            </w:tcBorders>
            <w:shd w:val="clear" w:color="auto" w:fill="auto"/>
          </w:tcPr>
          <w:p w14:paraId="2643D08F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182C8D" w:rsidRPr="00AC752B" w14:paraId="7B0AAD45" w14:textId="77777777" w:rsidTr="00182C8D">
        <w:trPr>
          <w:cantSplit/>
          <w:trHeight w:val="496"/>
        </w:trPr>
        <w:tc>
          <w:tcPr>
            <w:tcW w:w="329" w:type="pct"/>
            <w:vMerge/>
          </w:tcPr>
          <w:p w14:paraId="55CF7665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2FDE134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Cycle 4,</w:t>
            </w:r>
          </w:p>
          <w:p w14:paraId="30B53992" w14:textId="77777777" w:rsidR="00182C8D" w:rsidRPr="00ED597E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If Applicable</w:t>
            </w:r>
          </w:p>
        </w:tc>
        <w:tc>
          <w:tcPr>
            <w:tcW w:w="76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36E59ED" w14:textId="77777777" w:rsidR="00182C8D" w:rsidRPr="00ED597E" w:rsidRDefault="00182C8D" w:rsidP="00182C8D">
            <w:pPr>
              <w:pStyle w:val="Footer"/>
              <w:rPr>
                <w:rFonts w:cs="Arial"/>
              </w:rPr>
            </w:pPr>
            <w:r w:rsidRPr="007D60C8">
              <w:rPr>
                <w:rFonts w:cs="Arial"/>
              </w:rPr>
              <w:t>Name ID</w:t>
            </w:r>
          </w:p>
        </w:tc>
        <w:tc>
          <w:tcPr>
            <w:tcW w:w="197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7CA24E" w14:textId="77777777" w:rsidR="00182C8D" w:rsidRPr="00ED597E" w:rsidRDefault="00182C8D" w:rsidP="00182C8D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615" w:type="pct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</w:tcPr>
          <w:p w14:paraId="676B4F91" w14:textId="77777777" w:rsidR="00182C8D" w:rsidRPr="00AC752B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16" w:type="pct"/>
            <w:gridSpan w:val="2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</w:tcPr>
          <w:p w14:paraId="1AD86796" w14:textId="77777777" w:rsidR="00182C8D" w:rsidRPr="00A81F32" w:rsidRDefault="00182C8D" w:rsidP="00182C8D">
            <w:pPr>
              <w:pStyle w:val="Footer"/>
              <w:jc w:val="center"/>
              <w:rPr>
                <w:sz w:val="12"/>
                <w:szCs w:val="12"/>
              </w:rPr>
            </w:pPr>
            <w:r w:rsidRPr="00FB47A0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182C8D" w:rsidRPr="00AC752B" w14:paraId="290192D2" w14:textId="77777777" w:rsidTr="00182C8D">
        <w:trPr>
          <w:cantSplit/>
          <w:trHeight w:val="514"/>
        </w:trPr>
        <w:tc>
          <w:tcPr>
            <w:tcW w:w="329" w:type="pct"/>
            <w:vMerge/>
          </w:tcPr>
          <w:p w14:paraId="63A630B7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9A7D809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76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717BF44" w14:textId="77777777" w:rsidR="00182C8D" w:rsidRDefault="00182C8D" w:rsidP="00182C8D">
            <w:pPr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7D60C8">
              <w:rPr>
                <w:rFonts w:cs="Arial"/>
              </w:rPr>
              <w:t>Start Time</w:t>
            </w:r>
          </w:p>
        </w:tc>
        <w:tc>
          <w:tcPr>
            <w:tcW w:w="197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11600F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615" w:type="pct"/>
            <w:vMerge/>
            <w:tcBorders>
              <w:left w:val="single" w:sz="6" w:space="0" w:color="auto"/>
            </w:tcBorders>
            <w:shd w:val="clear" w:color="auto" w:fill="auto"/>
          </w:tcPr>
          <w:p w14:paraId="269ED673" w14:textId="77777777" w:rsidR="00182C8D" w:rsidRPr="00FB47A0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6" w:type="pct"/>
            <w:gridSpan w:val="2"/>
            <w:vMerge/>
            <w:tcBorders>
              <w:left w:val="single" w:sz="6" w:space="0" w:color="auto"/>
            </w:tcBorders>
            <w:shd w:val="clear" w:color="auto" w:fill="auto"/>
          </w:tcPr>
          <w:p w14:paraId="3695B9B1" w14:textId="77777777" w:rsidR="00182C8D" w:rsidRPr="00FB47A0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182C8D" w:rsidRPr="00AC752B" w14:paraId="50241C55" w14:textId="77777777" w:rsidTr="00182C8D">
        <w:trPr>
          <w:cantSplit/>
          <w:trHeight w:val="496"/>
        </w:trPr>
        <w:tc>
          <w:tcPr>
            <w:tcW w:w="329" w:type="pct"/>
            <w:vMerge/>
          </w:tcPr>
          <w:p w14:paraId="3C6A3BC2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2836787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Cycle 5,</w:t>
            </w:r>
          </w:p>
          <w:p w14:paraId="16278F05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If Applicable</w:t>
            </w:r>
          </w:p>
        </w:tc>
        <w:tc>
          <w:tcPr>
            <w:tcW w:w="76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6A678A7" w14:textId="77777777" w:rsidR="00182C8D" w:rsidRDefault="00182C8D" w:rsidP="00182C8D">
            <w:pPr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7D60C8">
              <w:rPr>
                <w:rFonts w:cs="Arial"/>
              </w:rPr>
              <w:t>Name ID</w:t>
            </w:r>
          </w:p>
        </w:tc>
        <w:tc>
          <w:tcPr>
            <w:tcW w:w="197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6F5D3C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615" w:type="pct"/>
            <w:vMerge w:val="restart"/>
            <w:tcBorders>
              <w:left w:val="single" w:sz="6" w:space="0" w:color="auto"/>
            </w:tcBorders>
            <w:shd w:val="clear" w:color="auto" w:fill="auto"/>
          </w:tcPr>
          <w:p w14:paraId="3A5893F9" w14:textId="77777777" w:rsidR="00182C8D" w:rsidRPr="00FB47A0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16" w:type="pct"/>
            <w:gridSpan w:val="2"/>
            <w:vMerge w:val="restart"/>
            <w:tcBorders>
              <w:left w:val="single" w:sz="6" w:space="0" w:color="auto"/>
            </w:tcBorders>
            <w:shd w:val="clear" w:color="auto" w:fill="auto"/>
          </w:tcPr>
          <w:p w14:paraId="733194BD" w14:textId="77777777" w:rsidR="00182C8D" w:rsidRPr="00FB47A0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182C8D" w:rsidRPr="00AC752B" w14:paraId="4AEF6FCB" w14:textId="77777777" w:rsidTr="00182C8D">
        <w:trPr>
          <w:cantSplit/>
          <w:trHeight w:val="559"/>
        </w:trPr>
        <w:tc>
          <w:tcPr>
            <w:tcW w:w="329" w:type="pct"/>
            <w:vMerge/>
          </w:tcPr>
          <w:p w14:paraId="145FC485" w14:textId="77777777" w:rsidR="00182C8D" w:rsidRPr="00AC752B" w:rsidRDefault="00182C8D" w:rsidP="00182C8D">
            <w:pPr>
              <w:pStyle w:val="Heading2"/>
              <w:spacing w:before="120"/>
              <w:ind w:left="360"/>
              <w:jc w:val="both"/>
            </w:pPr>
          </w:p>
        </w:tc>
        <w:tc>
          <w:tcPr>
            <w:tcW w:w="711" w:type="pct"/>
            <w:vMerge/>
            <w:tcBorders>
              <w:right w:val="single" w:sz="6" w:space="0" w:color="auto"/>
            </w:tcBorders>
            <w:shd w:val="clear" w:color="auto" w:fill="D9D9D9"/>
            <w:vAlign w:val="center"/>
          </w:tcPr>
          <w:p w14:paraId="3902DB6A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760" w:type="pct"/>
            <w:tcBorders>
              <w:top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DA834B8" w14:textId="77777777" w:rsidR="00182C8D" w:rsidRDefault="00182C8D" w:rsidP="00182C8D">
            <w:pPr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7D60C8">
              <w:rPr>
                <w:rFonts w:cs="Arial"/>
              </w:rPr>
              <w:t>Start Time</w:t>
            </w:r>
          </w:p>
        </w:tc>
        <w:tc>
          <w:tcPr>
            <w:tcW w:w="1970" w:type="pc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FB4E0F" w14:textId="77777777" w:rsidR="00182C8D" w:rsidRDefault="00182C8D" w:rsidP="00182C8D">
            <w:pPr>
              <w:tabs>
                <w:tab w:val="left" w:pos="980"/>
                <w:tab w:val="right" w:pos="10620"/>
              </w:tabs>
              <w:jc w:val="center"/>
              <w:rPr>
                <w:rFonts w:cs="Arial"/>
              </w:rPr>
            </w:pPr>
          </w:p>
        </w:tc>
        <w:tc>
          <w:tcPr>
            <w:tcW w:w="615" w:type="pct"/>
            <w:vMerge/>
            <w:tcBorders>
              <w:left w:val="single" w:sz="6" w:space="0" w:color="auto"/>
            </w:tcBorders>
            <w:shd w:val="clear" w:color="auto" w:fill="auto"/>
          </w:tcPr>
          <w:p w14:paraId="5BEE7FC5" w14:textId="77777777" w:rsidR="00182C8D" w:rsidRPr="00FB47A0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16" w:type="pct"/>
            <w:gridSpan w:val="2"/>
            <w:vMerge/>
            <w:tcBorders>
              <w:left w:val="single" w:sz="6" w:space="0" w:color="auto"/>
            </w:tcBorders>
            <w:shd w:val="clear" w:color="auto" w:fill="auto"/>
          </w:tcPr>
          <w:p w14:paraId="67A89F2D" w14:textId="77777777" w:rsidR="00182C8D" w:rsidRPr="00FB47A0" w:rsidRDefault="00182C8D" w:rsidP="00182C8D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</w:tbl>
    <w:p w14:paraId="413B50DA" w14:textId="3F0C99A5" w:rsidR="00BE6A05" w:rsidRPr="00182C8D" w:rsidRDefault="00BE6A05" w:rsidP="00182C8D"/>
    <w:p w14:paraId="280C3E72" w14:textId="47D89B99" w:rsidR="003A22DD" w:rsidRPr="0034641B" w:rsidRDefault="000B3AE0" w:rsidP="003A22DD">
      <w:pPr>
        <w:tabs>
          <w:tab w:val="left" w:pos="720"/>
        </w:tabs>
        <w:spacing w:before="120" w:after="120"/>
        <w:jc w:val="both"/>
        <w:rPr>
          <w:rFonts w:cs="Arial"/>
          <w:b/>
          <w:bCs/>
          <w:sz w:val="22"/>
          <w:szCs w:val="22"/>
        </w:rPr>
      </w:pPr>
      <w:r w:rsidRPr="00AC752B">
        <w:br w:type="page"/>
      </w:r>
      <w:r w:rsidR="0034641B" w:rsidRPr="0034641B">
        <w:rPr>
          <w:b/>
          <w:bCs/>
          <w:sz w:val="22"/>
          <w:szCs w:val="22"/>
        </w:rPr>
        <w:lastRenderedPageBreak/>
        <w:t>1</w:t>
      </w:r>
      <w:r w:rsidR="00D20F76">
        <w:rPr>
          <w:b/>
          <w:bCs/>
          <w:sz w:val="22"/>
          <w:szCs w:val="22"/>
        </w:rPr>
        <w:t>4</w:t>
      </w:r>
      <w:r w:rsidR="0034641B" w:rsidRPr="0034641B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7"/>
        <w:gridCol w:w="3783"/>
        <w:gridCol w:w="3582"/>
        <w:gridCol w:w="1349"/>
        <w:gridCol w:w="1349"/>
      </w:tblGrid>
      <w:tr w:rsidR="002575FC" w:rsidRPr="00AC752B" w14:paraId="134C4219" w14:textId="77777777" w:rsidTr="00A957CB">
        <w:trPr>
          <w:cantSplit/>
          <w:trHeight w:val="541"/>
          <w:jc w:val="center"/>
        </w:trPr>
        <w:tc>
          <w:tcPr>
            <w:tcW w:w="337" w:type="pct"/>
            <w:vAlign w:val="center"/>
          </w:tcPr>
          <w:p w14:paraId="6DE7CC22" w14:textId="77777777" w:rsidR="002575FC" w:rsidRPr="00AC752B" w:rsidRDefault="002575FC" w:rsidP="002575FC">
            <w:pPr>
              <w:jc w:val="center"/>
            </w:pPr>
            <w:r w:rsidRPr="00AC752B">
              <w:t>Step</w:t>
            </w:r>
          </w:p>
        </w:tc>
        <w:tc>
          <w:tcPr>
            <w:tcW w:w="3413" w:type="pct"/>
            <w:gridSpan w:val="2"/>
            <w:vAlign w:val="center"/>
          </w:tcPr>
          <w:p w14:paraId="3CE66B1D" w14:textId="2CCF121C" w:rsidR="002575FC" w:rsidRPr="00AC752B" w:rsidRDefault="002575FC" w:rsidP="002575FC">
            <w:pPr>
              <w:jc w:val="center"/>
            </w:pPr>
            <w:r w:rsidRPr="00AC752B">
              <w:t>Description</w:t>
            </w:r>
          </w:p>
        </w:tc>
        <w:tc>
          <w:tcPr>
            <w:tcW w:w="625" w:type="pct"/>
            <w:vAlign w:val="center"/>
          </w:tcPr>
          <w:p w14:paraId="6EA81904" w14:textId="23ED0679" w:rsidR="002575FC" w:rsidRPr="00AC752B" w:rsidRDefault="002575FC" w:rsidP="002575FC">
            <w:pPr>
              <w:jc w:val="center"/>
            </w:pPr>
            <w:r w:rsidRPr="00AC752B">
              <w:t>Performed by/ Date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vAlign w:val="center"/>
          </w:tcPr>
          <w:p w14:paraId="41D4945B" w14:textId="571E11F8" w:rsidR="002575FC" w:rsidRPr="00AC752B" w:rsidRDefault="002575FC" w:rsidP="002575FC">
            <w:pPr>
              <w:jc w:val="center"/>
            </w:pPr>
            <w:r w:rsidRPr="00AC752B">
              <w:t>Witnessed by/ Date</w:t>
            </w:r>
          </w:p>
        </w:tc>
      </w:tr>
      <w:tr w:rsidR="00110EF1" w:rsidRPr="00AC752B" w14:paraId="37169162" w14:textId="77777777" w:rsidTr="00F81701">
        <w:trPr>
          <w:cantSplit/>
          <w:trHeight w:val="597"/>
          <w:jc w:val="center"/>
        </w:trPr>
        <w:tc>
          <w:tcPr>
            <w:tcW w:w="337" w:type="pct"/>
            <w:vMerge w:val="restart"/>
          </w:tcPr>
          <w:p w14:paraId="6F908728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 w:val="restart"/>
            <w:shd w:val="clear" w:color="auto" w:fill="auto"/>
          </w:tcPr>
          <w:p w14:paraId="2F1DD6F7" w14:textId="10FA3E86" w:rsidR="00110EF1" w:rsidRPr="003B4334" w:rsidRDefault="00110EF1" w:rsidP="002F1B9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line="288" w:lineRule="auto"/>
              <w:rPr>
                <w:rFonts w:ascii="Arial" w:hAnsi="Arial" w:cs="Arial"/>
                <w:b/>
                <w:sz w:val="20"/>
              </w:rPr>
            </w:pPr>
            <w:r w:rsidRPr="003B4334">
              <w:rPr>
                <w:rFonts w:ascii="Arial" w:hAnsi="Arial" w:cs="Arial"/>
                <w:b/>
                <w:sz w:val="20"/>
              </w:rPr>
              <w:t xml:space="preserve">Skid Flush </w:t>
            </w:r>
          </w:p>
          <w:p w14:paraId="420F1E49" w14:textId="65196CAB" w:rsidR="00110EF1" w:rsidRPr="00AC752B" w:rsidRDefault="00110EF1" w:rsidP="002F1B9D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20"/>
              </w:rPr>
            </w:pPr>
            <w:r w:rsidRPr="002C7FB5">
              <w:rPr>
                <w:rFonts w:ascii="Arial" w:hAnsi="Arial" w:cs="Arial"/>
                <w:bCs/>
                <w:sz w:val="20"/>
              </w:rPr>
              <w:t>(8004949</w:t>
            </w:r>
            <w:r w:rsidRPr="00AC752B">
              <w:rPr>
                <w:rFonts w:ascii="Arial" w:hAnsi="Arial" w:cs="Arial"/>
                <w:sz w:val="20"/>
              </w:rPr>
              <w:t>: 50 mM Tris, pH 7.4)</w:t>
            </w:r>
          </w:p>
          <w:p w14:paraId="1B9B47CA" w14:textId="73503B27" w:rsidR="00110EF1" w:rsidRPr="00AC752B" w:rsidRDefault="00110EF1" w:rsidP="003D29C8">
            <w:pPr>
              <w:pStyle w:val="BRTable"/>
              <w:tabs>
                <w:tab w:val="right" w:pos="10620"/>
              </w:tabs>
              <w:spacing w:line="288" w:lineRule="auto"/>
              <w:ind w:left="420" w:right="11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660" w:type="pct"/>
            <w:vMerge w:val="restart"/>
            <w:shd w:val="clear" w:color="auto" w:fill="auto"/>
          </w:tcPr>
          <w:p w14:paraId="2D93B1DD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161B3012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2C0FF2A4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7ADC37B8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044E49F2" w14:textId="7795EC0F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Flowrate: 50%</w:t>
            </w:r>
          </w:p>
          <w:p w14:paraId="43B53369" w14:textId="3145B725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Volume: 5 L</w:t>
            </w:r>
          </w:p>
        </w:tc>
        <w:tc>
          <w:tcPr>
            <w:tcW w:w="625" w:type="pct"/>
          </w:tcPr>
          <w:p w14:paraId="19822A40" w14:textId="77777777" w:rsidR="00110EF1" w:rsidRPr="00AC752B" w:rsidRDefault="00110EF1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319B8A54" w14:textId="77777777" w:rsidR="00110EF1" w:rsidRPr="00AC752B" w:rsidRDefault="00110EF1" w:rsidP="004F2E2F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110EF1" w:rsidRPr="00AC752B" w14:paraId="5864E177" w14:textId="77777777" w:rsidTr="00F81701">
        <w:trPr>
          <w:cantSplit/>
          <w:trHeight w:val="597"/>
          <w:jc w:val="center"/>
        </w:trPr>
        <w:tc>
          <w:tcPr>
            <w:tcW w:w="337" w:type="pct"/>
            <w:vMerge/>
          </w:tcPr>
          <w:p w14:paraId="77D42069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  <w:vAlign w:val="center"/>
          </w:tcPr>
          <w:p w14:paraId="1FEC44BF" w14:textId="7C2A7F4A" w:rsidR="00110EF1" w:rsidRPr="00AC752B" w:rsidRDefault="00110EF1" w:rsidP="003D29C8">
            <w:pPr>
              <w:pStyle w:val="BRTable"/>
              <w:tabs>
                <w:tab w:val="right" w:pos="10620"/>
              </w:tabs>
              <w:spacing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  <w:vAlign w:val="center"/>
          </w:tcPr>
          <w:p w14:paraId="59C0C4EF" w14:textId="77777777" w:rsidR="00110EF1" w:rsidRPr="00AC752B" w:rsidRDefault="00110EF1" w:rsidP="003D29C8">
            <w:pPr>
              <w:pStyle w:val="BRTable"/>
              <w:tabs>
                <w:tab w:val="right" w:pos="10620"/>
              </w:tabs>
              <w:spacing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46161CBE" w14:textId="2F1F2AFC" w:rsidR="00110EF1" w:rsidRPr="00AC752B" w:rsidRDefault="00110EF1" w:rsidP="00774E3D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9597831" w14:textId="77777777" w:rsidR="00110EF1" w:rsidRPr="00AC752B" w:rsidRDefault="00110EF1" w:rsidP="00774E3D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110EF1" w:rsidRPr="00AC752B" w14:paraId="573E2E14" w14:textId="77777777" w:rsidTr="00F81701">
        <w:trPr>
          <w:cantSplit/>
          <w:trHeight w:val="597"/>
          <w:jc w:val="center"/>
        </w:trPr>
        <w:tc>
          <w:tcPr>
            <w:tcW w:w="337" w:type="pct"/>
            <w:vMerge/>
          </w:tcPr>
          <w:p w14:paraId="312A8120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  <w:vAlign w:val="center"/>
          </w:tcPr>
          <w:p w14:paraId="46A87BDF" w14:textId="6140B7A8" w:rsidR="00110EF1" w:rsidRPr="00AC752B" w:rsidRDefault="00110EF1" w:rsidP="00C267FD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  <w:vAlign w:val="center"/>
          </w:tcPr>
          <w:p w14:paraId="4A6A878E" w14:textId="77777777" w:rsidR="00110EF1" w:rsidRPr="00AC752B" w:rsidRDefault="00110EF1" w:rsidP="00C267FD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48A4EC48" w14:textId="2E0D2C55" w:rsidR="00110EF1" w:rsidRPr="00AC752B" w:rsidRDefault="00110EF1" w:rsidP="00774E3D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7A0970ED" w14:textId="77777777" w:rsidR="00110EF1" w:rsidRPr="00AC752B" w:rsidRDefault="00110EF1" w:rsidP="00774E3D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110EF1" w:rsidRPr="00AC752B" w14:paraId="74F10CAE" w14:textId="77777777" w:rsidTr="00F81701">
        <w:trPr>
          <w:cantSplit/>
          <w:trHeight w:val="597"/>
          <w:jc w:val="center"/>
        </w:trPr>
        <w:tc>
          <w:tcPr>
            <w:tcW w:w="337" w:type="pct"/>
            <w:vMerge/>
          </w:tcPr>
          <w:p w14:paraId="59DE452D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  <w:vAlign w:val="center"/>
          </w:tcPr>
          <w:p w14:paraId="7DD2A11F" w14:textId="75AD896E" w:rsidR="00110EF1" w:rsidRPr="00AC752B" w:rsidRDefault="00110EF1" w:rsidP="00C267FD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  <w:vAlign w:val="center"/>
          </w:tcPr>
          <w:p w14:paraId="3D0166C6" w14:textId="77777777" w:rsidR="00110EF1" w:rsidRPr="00AC752B" w:rsidRDefault="00110EF1" w:rsidP="00C267FD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08845E65" w14:textId="5BD61C6A" w:rsidR="00110EF1" w:rsidRPr="00AC752B" w:rsidRDefault="00110EF1" w:rsidP="00774E3D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</w:tcPr>
          <w:p w14:paraId="7A56F48F" w14:textId="35A7FC3C" w:rsidR="00110EF1" w:rsidRPr="00AC752B" w:rsidRDefault="00110EF1" w:rsidP="00774E3D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110EF1" w:rsidRPr="00AC752B" w14:paraId="539312DF" w14:textId="77777777" w:rsidTr="00F81701">
        <w:trPr>
          <w:cantSplit/>
          <w:trHeight w:val="597"/>
          <w:jc w:val="center"/>
        </w:trPr>
        <w:tc>
          <w:tcPr>
            <w:tcW w:w="337" w:type="pct"/>
            <w:vMerge/>
          </w:tcPr>
          <w:p w14:paraId="3E45AC56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  <w:vAlign w:val="center"/>
          </w:tcPr>
          <w:p w14:paraId="11F14599" w14:textId="77777777" w:rsidR="00110EF1" w:rsidRPr="00AC752B" w:rsidRDefault="00110EF1" w:rsidP="00C267FD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  <w:vAlign w:val="center"/>
          </w:tcPr>
          <w:p w14:paraId="7007B6B3" w14:textId="77777777" w:rsidR="00110EF1" w:rsidRPr="00AC752B" w:rsidRDefault="00110EF1" w:rsidP="00C267FD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46163D7D" w14:textId="52A22E45" w:rsidR="00110EF1" w:rsidRPr="00AC752B" w:rsidRDefault="00110EF1" w:rsidP="00774E3D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5" w:type="pct"/>
          </w:tcPr>
          <w:p w14:paraId="72F8F31A" w14:textId="5594A698" w:rsidR="00110EF1" w:rsidRPr="00AC752B" w:rsidRDefault="00110EF1" w:rsidP="00774E3D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110EF1" w:rsidRPr="00AC752B" w14:paraId="149C838D" w14:textId="77777777" w:rsidTr="00F81701">
        <w:trPr>
          <w:cantSplit/>
          <w:trHeight w:val="613"/>
          <w:jc w:val="center"/>
        </w:trPr>
        <w:tc>
          <w:tcPr>
            <w:tcW w:w="337" w:type="pct"/>
            <w:vMerge w:val="restart"/>
          </w:tcPr>
          <w:p w14:paraId="7511950B" w14:textId="77777777" w:rsidR="00110EF1" w:rsidRPr="00AC752B" w:rsidRDefault="00110EF1" w:rsidP="00BF75BA">
            <w:pPr>
              <w:pStyle w:val="Heading2"/>
              <w:numPr>
                <w:ilvl w:val="1"/>
                <w:numId w:val="28"/>
              </w:numPr>
              <w:spacing w:before="120"/>
              <w:jc w:val="both"/>
            </w:pPr>
          </w:p>
        </w:tc>
        <w:tc>
          <w:tcPr>
            <w:tcW w:w="1753" w:type="pct"/>
            <w:vMerge w:val="restart"/>
          </w:tcPr>
          <w:p w14:paraId="6F20AC95" w14:textId="47F28F2B" w:rsidR="00110EF1" w:rsidRPr="003B4334" w:rsidRDefault="00110EF1" w:rsidP="002F1B9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line="288" w:lineRule="auto"/>
              <w:rPr>
                <w:rFonts w:ascii="Arial" w:hAnsi="Arial" w:cs="Arial"/>
                <w:b/>
                <w:sz w:val="20"/>
              </w:rPr>
            </w:pPr>
            <w:r w:rsidRPr="003B4334">
              <w:rPr>
                <w:rFonts w:ascii="Arial" w:hAnsi="Arial" w:cs="Arial"/>
                <w:b/>
                <w:sz w:val="20"/>
              </w:rPr>
              <w:t xml:space="preserve">Column Guard Filter Purge </w:t>
            </w:r>
          </w:p>
          <w:p w14:paraId="3E8FB0A5" w14:textId="6C233E60" w:rsidR="00110EF1" w:rsidRPr="00AC752B" w:rsidRDefault="00110EF1" w:rsidP="002F1B9D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20"/>
              </w:rPr>
            </w:pPr>
            <w:r w:rsidRPr="002C7FB5">
              <w:rPr>
                <w:rFonts w:ascii="Arial" w:hAnsi="Arial" w:cs="Arial"/>
                <w:bCs/>
                <w:sz w:val="20"/>
              </w:rPr>
              <w:t>(8004949:</w:t>
            </w:r>
            <w:r w:rsidRPr="00AC752B">
              <w:rPr>
                <w:rFonts w:ascii="Arial" w:hAnsi="Arial" w:cs="Arial"/>
                <w:sz w:val="20"/>
              </w:rPr>
              <w:t xml:space="preserve"> 50 mM Tris, pH 7.4)</w:t>
            </w:r>
          </w:p>
          <w:p w14:paraId="777251F6" w14:textId="77BF4BC4" w:rsidR="00110EF1" w:rsidRPr="00AC752B" w:rsidRDefault="00110EF1" w:rsidP="002F1B9D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Set the following valves:</w:t>
            </w:r>
          </w:p>
          <w:p w14:paraId="4627151C" w14:textId="45D51386" w:rsidR="00110EF1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line="276" w:lineRule="auto"/>
              <w:ind w:left="281" w:right="11" w:hanging="180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 Inlet Valve: </w:t>
            </w:r>
            <w:r>
              <w:rPr>
                <w:rFonts w:cs="Arial"/>
              </w:rPr>
              <w:t>Closed</w:t>
            </w:r>
          </w:p>
          <w:p w14:paraId="0518D9DA" w14:textId="6AB2B96A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line="276" w:lineRule="auto"/>
              <w:ind w:left="281" w:right="11" w:hanging="180"/>
              <w:rPr>
                <w:rFonts w:cs="Arial"/>
              </w:rPr>
            </w:pPr>
            <w:r>
              <w:rPr>
                <w:rFonts w:cs="Arial"/>
              </w:rPr>
              <w:t xml:space="preserve">Column </w:t>
            </w:r>
            <w:r w:rsidRPr="00AC752B">
              <w:rPr>
                <w:rFonts w:cs="Arial"/>
              </w:rPr>
              <w:t>Bleed</w:t>
            </w:r>
            <w:r>
              <w:rPr>
                <w:rFonts w:cs="Arial"/>
              </w:rPr>
              <w:t xml:space="preserve"> Valve:</w:t>
            </w:r>
            <w:r w:rsidRPr="00AC752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Open</w:t>
            </w:r>
          </w:p>
          <w:p w14:paraId="256A3B51" w14:textId="77777777" w:rsidR="00110EF1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line="276" w:lineRule="auto"/>
              <w:ind w:left="281" w:right="11" w:hanging="180"/>
              <w:rPr>
                <w:rFonts w:cs="Arial"/>
              </w:rPr>
            </w:pPr>
            <w:r w:rsidRPr="00AC752B">
              <w:rPr>
                <w:rFonts w:cs="Arial"/>
              </w:rPr>
              <w:t>Guard Filter Vent: Open</w:t>
            </w:r>
          </w:p>
          <w:p w14:paraId="367924A4" w14:textId="77777777" w:rsidR="00110EF1" w:rsidRDefault="00110EF1" w:rsidP="00C15551">
            <w:pPr>
              <w:pStyle w:val="ListParagraph"/>
              <w:tabs>
                <w:tab w:val="left" w:pos="980"/>
                <w:tab w:val="right" w:pos="10620"/>
              </w:tabs>
              <w:spacing w:line="276" w:lineRule="auto"/>
              <w:ind w:left="281" w:right="11"/>
              <w:rPr>
                <w:rFonts w:cs="Arial"/>
              </w:rPr>
            </w:pPr>
          </w:p>
          <w:p w14:paraId="7FBF760C" w14:textId="677B6FFE" w:rsidR="00110EF1" w:rsidRPr="0096062F" w:rsidRDefault="00110EF1" w:rsidP="0096062F">
            <w:pPr>
              <w:pStyle w:val="ListParagraph"/>
              <w:tabs>
                <w:tab w:val="left" w:pos="980"/>
                <w:tab w:val="right" w:pos="10620"/>
              </w:tabs>
              <w:spacing w:line="276" w:lineRule="auto"/>
              <w:ind w:left="281" w:right="11"/>
              <w:rPr>
                <w:rFonts w:cs="Arial"/>
              </w:rPr>
            </w:pPr>
            <w:r>
              <w:rPr>
                <w:rFonts w:cs="Arial"/>
              </w:rPr>
              <w:t>NOTE:  Once the air from the guard filter is adequately purged, Close the vent on the guard filter.</w:t>
            </w:r>
          </w:p>
        </w:tc>
        <w:tc>
          <w:tcPr>
            <w:tcW w:w="1660" w:type="pct"/>
            <w:vMerge w:val="restart"/>
          </w:tcPr>
          <w:p w14:paraId="0B9927EF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0D9DBDFD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778E554B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Column: Inline</w:t>
            </w:r>
          </w:p>
          <w:p w14:paraId="2A6B1BE7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001AD9EB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Flowrate: 25%</w:t>
            </w:r>
          </w:p>
          <w:p w14:paraId="71777E58" w14:textId="2126C3E5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Duration: 60 seconds</w:t>
            </w:r>
            <w:r w:rsidRPr="00AC752B">
              <w:rPr>
                <w:rFonts w:cs="Arial"/>
                <w:b/>
              </w:rPr>
              <w:t xml:space="preserve"> </w:t>
            </w:r>
          </w:p>
        </w:tc>
        <w:tc>
          <w:tcPr>
            <w:tcW w:w="625" w:type="pct"/>
            <w:shd w:val="clear" w:color="auto" w:fill="auto"/>
          </w:tcPr>
          <w:p w14:paraId="1036DAAD" w14:textId="77777777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shd w:val="clear" w:color="auto" w:fill="auto"/>
          </w:tcPr>
          <w:p w14:paraId="236FD71F" w14:textId="77777777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110EF1" w:rsidRPr="00AC752B" w14:paraId="2AF3EC2F" w14:textId="77777777" w:rsidTr="00F81701">
        <w:trPr>
          <w:cantSplit/>
          <w:trHeight w:val="613"/>
          <w:jc w:val="center"/>
        </w:trPr>
        <w:tc>
          <w:tcPr>
            <w:tcW w:w="337" w:type="pct"/>
            <w:vMerge/>
          </w:tcPr>
          <w:p w14:paraId="536F700B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5F564453" w14:textId="77777777" w:rsidR="00110EF1" w:rsidRPr="00AC752B" w:rsidRDefault="00110EF1" w:rsidP="00E64D5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660" w:type="pct"/>
            <w:vMerge/>
          </w:tcPr>
          <w:p w14:paraId="752A3C32" w14:textId="2D09783B" w:rsidR="00110EF1" w:rsidRPr="00AC752B" w:rsidRDefault="00110EF1" w:rsidP="00B375A7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both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625" w:type="pct"/>
            <w:shd w:val="clear" w:color="auto" w:fill="auto"/>
          </w:tcPr>
          <w:p w14:paraId="70544113" w14:textId="77777777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shd w:val="clear" w:color="auto" w:fill="auto"/>
          </w:tcPr>
          <w:p w14:paraId="6B5159EE" w14:textId="77777777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110EF1" w:rsidRPr="00AC752B" w14:paraId="3F516115" w14:textId="77777777" w:rsidTr="00F81701">
        <w:trPr>
          <w:cantSplit/>
          <w:trHeight w:val="613"/>
          <w:jc w:val="center"/>
        </w:trPr>
        <w:tc>
          <w:tcPr>
            <w:tcW w:w="337" w:type="pct"/>
            <w:vMerge/>
          </w:tcPr>
          <w:p w14:paraId="6AB89021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556F61D8" w14:textId="77777777" w:rsidR="00110EF1" w:rsidRPr="00AC752B" w:rsidRDefault="00110EF1" w:rsidP="00E64D5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660" w:type="pct"/>
            <w:vMerge/>
          </w:tcPr>
          <w:p w14:paraId="457E1FA6" w14:textId="1FD5501E" w:rsidR="00110EF1" w:rsidRPr="00AC752B" w:rsidRDefault="00110EF1" w:rsidP="00B375A7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both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625" w:type="pct"/>
            <w:shd w:val="clear" w:color="auto" w:fill="auto"/>
          </w:tcPr>
          <w:p w14:paraId="1290FF18" w14:textId="77777777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shd w:val="clear" w:color="auto" w:fill="auto"/>
          </w:tcPr>
          <w:p w14:paraId="5F9702C0" w14:textId="77777777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110EF1" w:rsidRPr="00AC752B" w14:paraId="0FE745A4" w14:textId="77777777" w:rsidTr="00F81701">
        <w:trPr>
          <w:cantSplit/>
          <w:trHeight w:val="613"/>
          <w:jc w:val="center"/>
        </w:trPr>
        <w:tc>
          <w:tcPr>
            <w:tcW w:w="337" w:type="pct"/>
            <w:vMerge/>
          </w:tcPr>
          <w:p w14:paraId="784525E8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0FCC3663" w14:textId="77777777" w:rsidR="00110EF1" w:rsidRPr="00AC752B" w:rsidRDefault="00110EF1" w:rsidP="00E64D5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660" w:type="pct"/>
            <w:vMerge/>
          </w:tcPr>
          <w:p w14:paraId="284F263E" w14:textId="77777777" w:rsidR="00110EF1" w:rsidRPr="00AC752B" w:rsidRDefault="00110EF1" w:rsidP="00B375A7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both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625" w:type="pct"/>
            <w:shd w:val="clear" w:color="auto" w:fill="auto"/>
          </w:tcPr>
          <w:p w14:paraId="7A5864B1" w14:textId="77777777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  <w:shd w:val="clear" w:color="auto" w:fill="auto"/>
          </w:tcPr>
          <w:p w14:paraId="2A015359" w14:textId="0ACD202F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110EF1" w:rsidRPr="00AC752B" w14:paraId="6FE1365E" w14:textId="77777777" w:rsidTr="00F81701">
        <w:trPr>
          <w:cantSplit/>
          <w:trHeight w:val="613"/>
          <w:jc w:val="center"/>
        </w:trPr>
        <w:tc>
          <w:tcPr>
            <w:tcW w:w="337" w:type="pct"/>
            <w:vMerge/>
          </w:tcPr>
          <w:p w14:paraId="3756EF0B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1D1D5D67" w14:textId="77777777" w:rsidR="00110EF1" w:rsidRPr="00AC752B" w:rsidRDefault="00110EF1" w:rsidP="00E64D5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660" w:type="pct"/>
            <w:vMerge/>
          </w:tcPr>
          <w:p w14:paraId="0A94FB2F" w14:textId="77777777" w:rsidR="00110EF1" w:rsidRPr="00AC752B" w:rsidRDefault="00110EF1" w:rsidP="00B375A7">
            <w:pPr>
              <w:pStyle w:val="BRTable"/>
              <w:tabs>
                <w:tab w:val="right" w:pos="10620"/>
              </w:tabs>
              <w:spacing w:before="100" w:beforeAutospacing="1" w:after="100" w:afterAutospacing="1" w:line="288" w:lineRule="auto"/>
              <w:ind w:left="420" w:right="11"/>
              <w:jc w:val="both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625" w:type="pct"/>
            <w:shd w:val="clear" w:color="auto" w:fill="auto"/>
          </w:tcPr>
          <w:p w14:paraId="59B2A13B" w14:textId="527D77D3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5" w:type="pct"/>
            <w:shd w:val="clear" w:color="auto" w:fill="auto"/>
          </w:tcPr>
          <w:p w14:paraId="1074E77C" w14:textId="326AB212" w:rsidR="00110EF1" w:rsidRPr="00AC752B" w:rsidRDefault="00110EF1" w:rsidP="002C628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110EF1" w:rsidRPr="00AC752B" w14:paraId="10E41E99" w14:textId="77777777" w:rsidTr="00F81701">
        <w:trPr>
          <w:cantSplit/>
          <w:trHeight w:val="624"/>
          <w:jc w:val="center"/>
        </w:trPr>
        <w:tc>
          <w:tcPr>
            <w:tcW w:w="337" w:type="pct"/>
            <w:vMerge w:val="restart"/>
          </w:tcPr>
          <w:p w14:paraId="077AAA62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 w:val="restart"/>
            <w:shd w:val="clear" w:color="auto" w:fill="auto"/>
          </w:tcPr>
          <w:p w14:paraId="7D5C0C34" w14:textId="5D37FD05" w:rsidR="00110EF1" w:rsidRPr="003B4334" w:rsidRDefault="00110EF1" w:rsidP="002F1B9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line="288" w:lineRule="auto"/>
              <w:rPr>
                <w:rFonts w:ascii="Arial" w:hAnsi="Arial" w:cs="Arial"/>
                <w:b/>
                <w:sz w:val="20"/>
              </w:rPr>
            </w:pPr>
            <w:r w:rsidRPr="003B4334">
              <w:rPr>
                <w:rFonts w:ascii="Arial" w:hAnsi="Arial" w:cs="Arial"/>
                <w:b/>
                <w:sz w:val="20"/>
              </w:rPr>
              <w:t xml:space="preserve">Column Bleed Line Purge </w:t>
            </w:r>
          </w:p>
          <w:p w14:paraId="07E72169" w14:textId="31A54758" w:rsidR="00110EF1" w:rsidRPr="00AC752B" w:rsidRDefault="00110EF1" w:rsidP="002F1B9D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20"/>
              </w:rPr>
            </w:pPr>
            <w:r w:rsidRPr="002C7FB5">
              <w:rPr>
                <w:rFonts w:ascii="Arial" w:hAnsi="Arial" w:cs="Arial"/>
                <w:bCs/>
                <w:sz w:val="20"/>
              </w:rPr>
              <w:t>(8004949:</w:t>
            </w:r>
            <w:r w:rsidRPr="00AC752B">
              <w:rPr>
                <w:rFonts w:ascii="Arial" w:hAnsi="Arial" w:cs="Arial"/>
                <w:sz w:val="20"/>
              </w:rPr>
              <w:t xml:space="preserve"> 50 mM Tris, pH 7.4)</w:t>
            </w:r>
          </w:p>
          <w:p w14:paraId="7156601E" w14:textId="114302D3" w:rsidR="00110EF1" w:rsidRPr="00AC752B" w:rsidRDefault="00110EF1" w:rsidP="002F1B9D">
            <w:pPr>
              <w:tabs>
                <w:tab w:val="left" w:pos="980"/>
                <w:tab w:val="right" w:pos="10620"/>
              </w:tabs>
              <w:spacing w:line="276" w:lineRule="auto"/>
              <w:ind w:right="11"/>
              <w:rPr>
                <w:rFonts w:cs="Arial"/>
              </w:rPr>
            </w:pPr>
            <w:r w:rsidRPr="00AC752B">
              <w:rPr>
                <w:rFonts w:cs="Arial"/>
              </w:rPr>
              <w:t>When prompted, adjust the following valves:</w:t>
            </w:r>
          </w:p>
          <w:p w14:paraId="3C1F086D" w14:textId="068D3F22" w:rsidR="00110EF1" w:rsidRDefault="00110EF1" w:rsidP="00BF75BA">
            <w:pPr>
              <w:pStyle w:val="BRTable"/>
              <w:numPr>
                <w:ilvl w:val="0"/>
                <w:numId w:val="17"/>
              </w:numPr>
              <w:tabs>
                <w:tab w:val="clear" w:pos="288"/>
                <w:tab w:val="right" w:pos="10620"/>
              </w:tabs>
              <w:spacing w:line="288" w:lineRule="auto"/>
              <w:ind w:left="281" w:right="11" w:hanging="180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Column Inlet Valve: </w:t>
            </w:r>
            <w:r>
              <w:rPr>
                <w:rFonts w:ascii="Arial" w:hAnsi="Arial" w:cs="Arial"/>
                <w:sz w:val="20"/>
              </w:rPr>
              <w:t>Open</w:t>
            </w:r>
          </w:p>
          <w:p w14:paraId="4E331F02" w14:textId="3D07D6F8" w:rsidR="00110EF1" w:rsidRPr="00AC752B" w:rsidRDefault="00110EF1" w:rsidP="00BF75BA">
            <w:pPr>
              <w:pStyle w:val="BRTable"/>
              <w:numPr>
                <w:ilvl w:val="0"/>
                <w:numId w:val="17"/>
              </w:numPr>
              <w:tabs>
                <w:tab w:val="clear" w:pos="288"/>
                <w:tab w:val="right" w:pos="10620"/>
              </w:tabs>
              <w:spacing w:line="288" w:lineRule="auto"/>
              <w:ind w:left="281" w:right="11" w:hanging="18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Column Bleed Valve: Closed</w:t>
            </w:r>
          </w:p>
          <w:p w14:paraId="111568A4" w14:textId="75F58EEE" w:rsidR="00110EF1" w:rsidRPr="00873E51" w:rsidRDefault="00110EF1" w:rsidP="00BF75BA">
            <w:pPr>
              <w:pStyle w:val="BRTable"/>
              <w:numPr>
                <w:ilvl w:val="0"/>
                <w:numId w:val="17"/>
              </w:numPr>
              <w:tabs>
                <w:tab w:val="clear" w:pos="288"/>
                <w:tab w:val="right" w:pos="10620"/>
              </w:tabs>
              <w:spacing w:line="288" w:lineRule="auto"/>
              <w:ind w:left="281" w:right="11" w:hanging="180"/>
              <w:rPr>
                <w:rFonts w:ascii="Arial" w:hAnsi="Arial" w:cs="Arial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>Column Outlet Valve: Open</w:t>
            </w:r>
          </w:p>
        </w:tc>
        <w:tc>
          <w:tcPr>
            <w:tcW w:w="1660" w:type="pct"/>
            <w:vMerge w:val="restart"/>
            <w:shd w:val="clear" w:color="auto" w:fill="auto"/>
          </w:tcPr>
          <w:p w14:paraId="1B198E06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3E6A2F22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0A9EF29D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Column: Inline</w:t>
            </w:r>
          </w:p>
          <w:p w14:paraId="0ECE1A8C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13DD3877" w14:textId="77777777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Flowrate: 25%</w:t>
            </w:r>
          </w:p>
          <w:p w14:paraId="5BAB66F2" w14:textId="3B86ED10" w:rsidR="00110EF1" w:rsidRPr="00AC752B" w:rsidRDefault="00110EF1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20" w:right="11"/>
              <w:rPr>
                <w:rFonts w:cs="Arial"/>
              </w:rPr>
            </w:pPr>
            <w:r w:rsidRPr="00AC752B">
              <w:rPr>
                <w:rFonts w:cs="Arial"/>
              </w:rPr>
              <w:t>Duration: 60 seconds</w:t>
            </w:r>
            <w:r w:rsidRPr="00AC752B">
              <w:rPr>
                <w:rFonts w:cs="Arial"/>
                <w:b/>
              </w:rPr>
              <w:t xml:space="preserve"> </w:t>
            </w:r>
          </w:p>
        </w:tc>
        <w:tc>
          <w:tcPr>
            <w:tcW w:w="625" w:type="pct"/>
          </w:tcPr>
          <w:p w14:paraId="59992A41" w14:textId="77777777" w:rsidR="00110EF1" w:rsidRPr="00AC752B" w:rsidRDefault="00110EF1" w:rsidP="00076B9D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3F6DF5F" w14:textId="77777777" w:rsidR="00110EF1" w:rsidRPr="00AC752B" w:rsidRDefault="00110EF1" w:rsidP="00076B9D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110EF1" w:rsidRPr="00AC752B" w14:paraId="6447D0C6" w14:textId="77777777" w:rsidTr="00F81701">
        <w:trPr>
          <w:cantSplit/>
          <w:trHeight w:val="624"/>
          <w:jc w:val="center"/>
        </w:trPr>
        <w:tc>
          <w:tcPr>
            <w:tcW w:w="337" w:type="pct"/>
            <w:vMerge/>
          </w:tcPr>
          <w:p w14:paraId="1A769A51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588D4A34" w14:textId="77777777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</w:tcPr>
          <w:p w14:paraId="530ADAE2" w14:textId="633738DC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627BF88D" w14:textId="77777777" w:rsidR="00110EF1" w:rsidRPr="00AC752B" w:rsidRDefault="00110EF1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8FB1B01" w14:textId="77777777" w:rsidR="00110EF1" w:rsidRPr="00AC752B" w:rsidRDefault="00110EF1" w:rsidP="004F2E2F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110EF1" w:rsidRPr="00AC752B" w14:paraId="69BC752E" w14:textId="77777777" w:rsidTr="00F81701">
        <w:trPr>
          <w:cantSplit/>
          <w:trHeight w:val="624"/>
          <w:jc w:val="center"/>
        </w:trPr>
        <w:tc>
          <w:tcPr>
            <w:tcW w:w="337" w:type="pct"/>
            <w:vMerge/>
          </w:tcPr>
          <w:p w14:paraId="32212CD9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39C55AC0" w14:textId="77777777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</w:tcPr>
          <w:p w14:paraId="3DC25068" w14:textId="2A7085AF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62937BDF" w14:textId="77777777" w:rsidR="00110EF1" w:rsidRPr="00AC752B" w:rsidRDefault="00110EF1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4F040EE6" w14:textId="77777777" w:rsidR="00110EF1" w:rsidRPr="00AC752B" w:rsidRDefault="00110EF1" w:rsidP="004F2E2F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110EF1" w:rsidRPr="00AC752B" w14:paraId="5E9A044B" w14:textId="77777777" w:rsidTr="00F81701">
        <w:trPr>
          <w:cantSplit/>
          <w:trHeight w:val="624"/>
          <w:jc w:val="center"/>
        </w:trPr>
        <w:tc>
          <w:tcPr>
            <w:tcW w:w="337" w:type="pct"/>
            <w:vMerge/>
          </w:tcPr>
          <w:p w14:paraId="0EF8D09F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7A682672" w14:textId="77777777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</w:tcPr>
          <w:p w14:paraId="0897D695" w14:textId="77777777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2620089C" w14:textId="77777777" w:rsidR="00110EF1" w:rsidRPr="00AC752B" w:rsidRDefault="00110EF1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</w:tcPr>
          <w:p w14:paraId="2D2AD0D3" w14:textId="60FB5CB2" w:rsidR="00110EF1" w:rsidRPr="00AC752B" w:rsidRDefault="00110EF1" w:rsidP="004F2E2F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110EF1" w:rsidRPr="00AC752B" w14:paraId="1D7349FE" w14:textId="77777777" w:rsidTr="00F81701">
        <w:trPr>
          <w:cantSplit/>
          <w:trHeight w:val="624"/>
          <w:jc w:val="center"/>
        </w:trPr>
        <w:tc>
          <w:tcPr>
            <w:tcW w:w="337" w:type="pct"/>
            <w:vMerge/>
          </w:tcPr>
          <w:p w14:paraId="281CBBDD" w14:textId="77777777" w:rsidR="00110EF1" w:rsidRPr="00AC752B" w:rsidRDefault="00110EF1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3" w:type="pct"/>
            <w:vMerge/>
          </w:tcPr>
          <w:p w14:paraId="715FD969" w14:textId="77777777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60" w:type="pct"/>
            <w:vMerge/>
          </w:tcPr>
          <w:p w14:paraId="05247FF8" w14:textId="77777777" w:rsidR="00110EF1" w:rsidRPr="00AC752B" w:rsidRDefault="00110EF1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43D8202F" w14:textId="6C4127CA" w:rsidR="00110EF1" w:rsidRPr="00AC752B" w:rsidRDefault="00110EF1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5" w:type="pct"/>
          </w:tcPr>
          <w:p w14:paraId="644DF315" w14:textId="1AA0687F" w:rsidR="00110EF1" w:rsidRPr="00AC752B" w:rsidRDefault="00110EF1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74D12A75" w14:textId="7F0F37F7" w:rsidR="003D56A0" w:rsidRDefault="003D56A0"/>
    <w:p w14:paraId="1EA019EC" w14:textId="400CF48F" w:rsidR="003D56A0" w:rsidRPr="00842C70" w:rsidRDefault="003D56A0" w:rsidP="00CA2EAA">
      <w:pPr>
        <w:spacing w:line="240" w:lineRule="auto"/>
        <w:rPr>
          <w:b/>
          <w:bCs/>
        </w:rPr>
      </w:pPr>
      <w:r>
        <w:br w:type="page"/>
      </w:r>
      <w:r w:rsidR="00842C70" w:rsidRPr="00842C70">
        <w:rPr>
          <w:b/>
          <w:bCs/>
          <w:sz w:val="22"/>
          <w:szCs w:val="22"/>
        </w:rPr>
        <w:lastRenderedPageBreak/>
        <w:t>1</w:t>
      </w:r>
      <w:r w:rsidR="00D20F76">
        <w:rPr>
          <w:b/>
          <w:bCs/>
          <w:sz w:val="22"/>
          <w:szCs w:val="22"/>
        </w:rPr>
        <w:t>4</w:t>
      </w:r>
      <w:r w:rsidR="00842C70"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35"/>
        <w:gridCol w:w="790"/>
        <w:gridCol w:w="1800"/>
        <w:gridCol w:w="1196"/>
        <w:gridCol w:w="514"/>
        <w:gridCol w:w="1711"/>
        <w:gridCol w:w="1353"/>
        <w:gridCol w:w="1349"/>
        <w:gridCol w:w="1342"/>
      </w:tblGrid>
      <w:tr w:rsidR="003D56A0" w:rsidRPr="00AC752B" w14:paraId="61A86DE5" w14:textId="77777777" w:rsidTr="00F81701">
        <w:trPr>
          <w:cantSplit/>
          <w:trHeight w:val="720"/>
          <w:jc w:val="center"/>
        </w:trPr>
        <w:tc>
          <w:tcPr>
            <w:tcW w:w="341" w:type="pct"/>
            <w:vAlign w:val="center"/>
          </w:tcPr>
          <w:p w14:paraId="1EF72CDC" w14:textId="19DED5CE" w:rsidR="003D56A0" w:rsidRPr="00AC752B" w:rsidRDefault="003D56A0" w:rsidP="003D56A0">
            <w:pPr>
              <w:pStyle w:val="Heading2"/>
              <w:numPr>
                <w:ilvl w:val="0"/>
                <w:numId w:val="0"/>
              </w:numPr>
              <w:spacing w:before="0"/>
              <w:jc w:val="center"/>
            </w:pPr>
            <w:r w:rsidRPr="00AC752B">
              <w:t>Step</w:t>
            </w:r>
          </w:p>
        </w:tc>
        <w:tc>
          <w:tcPr>
            <w:tcW w:w="3412" w:type="pct"/>
            <w:gridSpan w:val="6"/>
            <w:shd w:val="clear" w:color="auto" w:fill="auto"/>
            <w:vAlign w:val="center"/>
          </w:tcPr>
          <w:p w14:paraId="6548FBB2" w14:textId="14BD0FCA" w:rsidR="003D56A0" w:rsidRPr="00AC752B" w:rsidRDefault="003D56A0" w:rsidP="003D56A0">
            <w:pPr>
              <w:pStyle w:val="ListParagraph"/>
              <w:tabs>
                <w:tab w:val="left" w:pos="980"/>
                <w:tab w:val="right" w:pos="10620"/>
              </w:tabs>
              <w:spacing w:line="276" w:lineRule="auto"/>
              <w:ind w:left="0" w:right="11"/>
              <w:jc w:val="center"/>
              <w:rPr>
                <w:rFonts w:cs="Arial"/>
              </w:rPr>
            </w:pPr>
            <w:r w:rsidRPr="00AC752B">
              <w:t>Description</w:t>
            </w:r>
          </w:p>
        </w:tc>
        <w:tc>
          <w:tcPr>
            <w:tcW w:w="625" w:type="pct"/>
            <w:vAlign w:val="center"/>
          </w:tcPr>
          <w:p w14:paraId="3BECB86D" w14:textId="34136497" w:rsidR="003D56A0" w:rsidRPr="00AC752B" w:rsidRDefault="003D56A0" w:rsidP="003D56A0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t>Performed by/ Date</w:t>
            </w:r>
          </w:p>
        </w:tc>
        <w:tc>
          <w:tcPr>
            <w:tcW w:w="62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36C027F" w14:textId="6706D523" w:rsidR="003D56A0" w:rsidRPr="00AC752B" w:rsidRDefault="003D56A0" w:rsidP="003D56A0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t>Witnessed by/ Date</w:t>
            </w:r>
          </w:p>
        </w:tc>
      </w:tr>
      <w:tr w:rsidR="00F06FE8" w:rsidRPr="00AC752B" w14:paraId="3910A330" w14:textId="77777777" w:rsidTr="00F81701">
        <w:trPr>
          <w:cantSplit/>
          <w:trHeight w:val="613"/>
          <w:jc w:val="center"/>
        </w:trPr>
        <w:tc>
          <w:tcPr>
            <w:tcW w:w="341" w:type="pct"/>
            <w:vMerge w:val="restart"/>
          </w:tcPr>
          <w:p w14:paraId="31A35FE3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73" w:name="_Ref343783401"/>
          </w:p>
        </w:tc>
        <w:bookmarkEnd w:id="73"/>
        <w:tc>
          <w:tcPr>
            <w:tcW w:w="1754" w:type="pct"/>
            <w:gridSpan w:val="3"/>
            <w:vMerge w:val="restart"/>
            <w:shd w:val="clear" w:color="auto" w:fill="auto"/>
          </w:tcPr>
          <w:p w14:paraId="22F163E3" w14:textId="77777777" w:rsidR="00F06FE8" w:rsidRDefault="00F06FE8" w:rsidP="000C537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line="288" w:lineRule="auto"/>
              <w:rPr>
                <w:rFonts w:ascii="Arial" w:hAnsi="Arial" w:cs="Arial"/>
                <w:b/>
                <w:sz w:val="20"/>
              </w:rPr>
            </w:pPr>
            <w:r w:rsidRPr="003B4334">
              <w:rPr>
                <w:rFonts w:ascii="Arial" w:hAnsi="Arial" w:cs="Arial"/>
                <w:b/>
                <w:sz w:val="20"/>
              </w:rPr>
              <w:t>Equilibration 1</w:t>
            </w:r>
          </w:p>
          <w:p w14:paraId="52F375D3" w14:textId="3FCFD37E" w:rsidR="00F06FE8" w:rsidRPr="000C537A" w:rsidRDefault="00F06FE8" w:rsidP="000C537A">
            <w:pPr>
              <w:pStyle w:val="BRTable"/>
              <w:tabs>
                <w:tab w:val="left" w:pos="980"/>
                <w:tab w:val="right" w:pos="10620"/>
              </w:tabs>
              <w:rPr>
                <w:rFonts w:ascii="Arial" w:hAnsi="Arial" w:cs="Arial"/>
                <w:b/>
                <w:sz w:val="20"/>
              </w:rPr>
            </w:pPr>
            <w:r w:rsidRPr="002C7FB5">
              <w:rPr>
                <w:rFonts w:ascii="Arial" w:hAnsi="Arial" w:cs="Arial"/>
                <w:bCs/>
                <w:sz w:val="20"/>
              </w:rPr>
              <w:t>(8004949:</w:t>
            </w:r>
            <w:r w:rsidRPr="00AC752B">
              <w:rPr>
                <w:rFonts w:ascii="Arial" w:hAnsi="Arial" w:cs="Arial"/>
                <w:sz w:val="20"/>
              </w:rPr>
              <w:t xml:space="preserve"> 50 mM Tris, pH 7.4)</w:t>
            </w:r>
          </w:p>
          <w:p w14:paraId="040B4CAC" w14:textId="16F4617E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2C7FB5">
              <w:rPr>
                <w:rFonts w:ascii="Arial" w:hAnsi="Arial" w:cs="Arial"/>
                <w:bCs/>
                <w:sz w:val="20"/>
              </w:rPr>
              <w:t>NOTE:</w:t>
            </w:r>
            <w:r w:rsidRPr="00AC752B">
              <w:rPr>
                <w:rFonts w:ascii="Arial" w:hAnsi="Arial" w:cs="Arial"/>
                <w:b/>
                <w:sz w:val="20"/>
              </w:rPr>
              <w:t xml:space="preserve"> </w:t>
            </w:r>
            <w:r w:rsidRPr="00AC752B">
              <w:rPr>
                <w:rFonts w:ascii="Arial" w:hAnsi="Arial" w:cs="Arial"/>
                <w:sz w:val="20"/>
              </w:rPr>
              <w:t xml:space="preserve">After 2 CVs, column effluent results can be Performed per </w:t>
            </w:r>
            <w:r w:rsidRPr="00AC752B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AC752B">
              <w:rPr>
                <w:rFonts w:ascii="Arial" w:hAnsi="Arial" w:cs="Arial"/>
                <w:b/>
                <w:sz w:val="20"/>
              </w:rPr>
              <w:fldChar w:fldCharType="begin"/>
            </w:r>
            <w:r w:rsidRPr="00AC752B">
              <w:rPr>
                <w:rFonts w:ascii="Arial" w:hAnsi="Arial" w:cs="Arial"/>
                <w:b/>
                <w:sz w:val="20"/>
              </w:rPr>
              <w:instrText xml:space="preserve"> REF _Ref375050513 \r \h </w:instrText>
            </w:r>
            <w:r>
              <w:rPr>
                <w:rFonts w:ascii="Arial" w:hAnsi="Arial" w:cs="Arial"/>
                <w:b/>
                <w:sz w:val="20"/>
              </w:rPr>
              <w:instrText xml:space="preserve"> \* MERGEFORMAT </w:instrText>
            </w:r>
            <w:r w:rsidRPr="00AC752B">
              <w:rPr>
                <w:rFonts w:ascii="Arial" w:hAnsi="Arial" w:cs="Arial"/>
                <w:b/>
                <w:sz w:val="20"/>
              </w:rPr>
            </w:r>
            <w:r w:rsidRPr="00AC752B">
              <w:rPr>
                <w:rFonts w:ascii="Arial" w:hAnsi="Arial" w:cs="Arial"/>
                <w:b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sz w:val="20"/>
              </w:rPr>
              <w:t>14.15</w:t>
            </w:r>
            <w:r w:rsidRPr="00AC752B">
              <w:rPr>
                <w:rFonts w:ascii="Arial" w:hAnsi="Arial" w:cs="Arial"/>
                <w:b/>
                <w:sz w:val="20"/>
              </w:rPr>
              <w:fldChar w:fldCharType="end"/>
            </w:r>
            <w:r w:rsidRPr="00AC752B">
              <w:rPr>
                <w:rFonts w:ascii="Arial" w:hAnsi="Arial" w:cs="Arial"/>
                <w:b/>
                <w:sz w:val="20"/>
              </w:rPr>
              <w:t>.</w:t>
            </w:r>
          </w:p>
        </w:tc>
        <w:tc>
          <w:tcPr>
            <w:tcW w:w="1658" w:type="pct"/>
            <w:gridSpan w:val="3"/>
            <w:vMerge w:val="restart"/>
            <w:shd w:val="clear" w:color="auto" w:fill="auto"/>
          </w:tcPr>
          <w:p w14:paraId="13783F61" w14:textId="33E3CEE3" w:rsidR="000B7DA5" w:rsidRPr="000B7DA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after="100" w:afterAutospacing="1" w:line="276" w:lineRule="auto"/>
              <w:ind w:left="410" w:right="1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67782063" w14:textId="7A972520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76" w:lineRule="auto"/>
              <w:ind w:left="410" w:right="1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067F75CC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76" w:lineRule="auto"/>
              <w:ind w:left="410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62D6C1F0" w14:textId="2CD6E6E3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76" w:lineRule="auto"/>
              <w:ind w:left="410" w:right="11"/>
              <w:rPr>
                <w:rFonts w:cs="Arial"/>
              </w:rPr>
            </w:pPr>
            <w:r w:rsidRPr="7C919151">
              <w:rPr>
                <w:rFonts w:cs="Arial"/>
              </w:rPr>
              <w:t>Outlet: 1</w:t>
            </w:r>
          </w:p>
          <w:p w14:paraId="63DB022E" w14:textId="35387504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76" w:lineRule="auto"/>
              <w:ind w:left="410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318 </w:t>
            </w:r>
            <w:r w:rsidRPr="00AC752B">
              <w:rPr>
                <w:rFonts w:cs="Arial"/>
              </w:rPr>
              <w:t>L/hr</w:t>
            </w:r>
          </w:p>
          <w:p w14:paraId="63EF916D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76" w:lineRule="auto"/>
              <w:ind w:left="410" w:right="11"/>
              <w:rPr>
                <w:rFonts w:cs="Arial"/>
              </w:rPr>
            </w:pPr>
            <w:r w:rsidRPr="00AC752B">
              <w:rPr>
                <w:rFonts w:cs="Arial"/>
              </w:rPr>
              <w:t>At 2 CVs: UV Autozero</w:t>
            </w:r>
          </w:p>
          <w:p w14:paraId="78AADFF5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76" w:lineRule="auto"/>
              <w:ind w:left="410" w:right="11"/>
              <w:rPr>
                <w:rFonts w:cs="Arial"/>
              </w:rPr>
            </w:pPr>
            <w:r w:rsidRPr="00AC752B">
              <w:rPr>
                <w:rFonts w:cs="Arial"/>
              </w:rPr>
              <w:t>Volume: 3 CV</w:t>
            </w:r>
          </w:p>
        </w:tc>
        <w:tc>
          <w:tcPr>
            <w:tcW w:w="625" w:type="pct"/>
          </w:tcPr>
          <w:p w14:paraId="4E5EA048" w14:textId="7777777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F37C1C0" w14:textId="7777777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CYCLE/ 1</w:t>
            </w:r>
          </w:p>
        </w:tc>
      </w:tr>
      <w:tr w:rsidR="00F06FE8" w:rsidRPr="00AC752B" w14:paraId="29A8AEA2" w14:textId="77777777" w:rsidTr="00F81701">
        <w:trPr>
          <w:cantSplit/>
          <w:trHeight w:val="613"/>
          <w:jc w:val="center"/>
        </w:trPr>
        <w:tc>
          <w:tcPr>
            <w:tcW w:w="341" w:type="pct"/>
            <w:vMerge/>
          </w:tcPr>
          <w:p w14:paraId="4E514A5E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4" w:type="pct"/>
            <w:gridSpan w:val="3"/>
            <w:vMerge/>
          </w:tcPr>
          <w:p w14:paraId="1F9EE180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58" w:type="pct"/>
            <w:gridSpan w:val="3"/>
            <w:vMerge/>
          </w:tcPr>
          <w:p w14:paraId="2D3DADD0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</w:tcPr>
          <w:p w14:paraId="3241D4E3" w14:textId="7777777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290D784" w14:textId="7777777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51D78AE0" w14:textId="77777777" w:rsidTr="00F81701">
        <w:trPr>
          <w:cantSplit/>
          <w:trHeight w:val="613"/>
          <w:jc w:val="center"/>
        </w:trPr>
        <w:tc>
          <w:tcPr>
            <w:tcW w:w="341" w:type="pct"/>
            <w:vMerge/>
          </w:tcPr>
          <w:p w14:paraId="474041D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4" w:type="pct"/>
            <w:gridSpan w:val="3"/>
            <w:vMerge/>
          </w:tcPr>
          <w:p w14:paraId="072B79EE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58" w:type="pct"/>
            <w:gridSpan w:val="3"/>
            <w:vMerge/>
          </w:tcPr>
          <w:p w14:paraId="29F14D3E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292D1CB1" w14:textId="7777777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2" w:type="pct"/>
            <w:tcBorders>
              <w:top w:val="single" w:sz="6" w:space="0" w:color="auto"/>
            </w:tcBorders>
            <w:shd w:val="clear" w:color="auto" w:fill="auto"/>
          </w:tcPr>
          <w:p w14:paraId="42B26B9F" w14:textId="7777777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01419FBC" w14:textId="77777777" w:rsidTr="00F81701">
        <w:trPr>
          <w:cantSplit/>
          <w:trHeight w:val="613"/>
          <w:jc w:val="center"/>
        </w:trPr>
        <w:tc>
          <w:tcPr>
            <w:tcW w:w="341" w:type="pct"/>
            <w:vMerge/>
          </w:tcPr>
          <w:p w14:paraId="54F7A497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4" w:type="pct"/>
            <w:gridSpan w:val="3"/>
            <w:vMerge/>
          </w:tcPr>
          <w:p w14:paraId="3B72204E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58" w:type="pct"/>
            <w:gridSpan w:val="3"/>
            <w:vMerge/>
          </w:tcPr>
          <w:p w14:paraId="244E15F2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66BB1C8E" w14:textId="7777777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2" w:type="pct"/>
            <w:tcBorders>
              <w:bottom w:val="single" w:sz="6" w:space="0" w:color="auto"/>
            </w:tcBorders>
          </w:tcPr>
          <w:p w14:paraId="16A634BB" w14:textId="2631FCC7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5A1CEE82" w14:textId="77777777" w:rsidTr="00F81701">
        <w:trPr>
          <w:cantSplit/>
          <w:trHeight w:val="613"/>
          <w:jc w:val="center"/>
        </w:trPr>
        <w:tc>
          <w:tcPr>
            <w:tcW w:w="341" w:type="pct"/>
            <w:vMerge/>
          </w:tcPr>
          <w:p w14:paraId="3D8BDE3B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754" w:type="pct"/>
            <w:gridSpan w:val="3"/>
            <w:vMerge/>
          </w:tcPr>
          <w:p w14:paraId="39D94AE9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58" w:type="pct"/>
            <w:gridSpan w:val="3"/>
            <w:vMerge/>
          </w:tcPr>
          <w:p w14:paraId="601B9F70" w14:textId="77777777" w:rsidR="00F06FE8" w:rsidRPr="00AC752B" w:rsidRDefault="00F06FE8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6ADA404F" w14:textId="1F557183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2" w:type="pct"/>
            <w:tcBorders>
              <w:bottom w:val="single" w:sz="6" w:space="0" w:color="auto"/>
            </w:tcBorders>
          </w:tcPr>
          <w:p w14:paraId="1EC080E1" w14:textId="6D7B8B7A" w:rsidR="00F06FE8" w:rsidRPr="00AC752B" w:rsidRDefault="00F06FE8" w:rsidP="0060661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F06FE8" w:rsidRPr="00AC752B" w14:paraId="12DACA93" w14:textId="77777777" w:rsidTr="00F81701">
        <w:trPr>
          <w:cantSplit/>
          <w:trHeight w:val="2291"/>
          <w:jc w:val="center"/>
        </w:trPr>
        <w:tc>
          <w:tcPr>
            <w:tcW w:w="341" w:type="pct"/>
            <w:vMerge w:val="restart"/>
          </w:tcPr>
          <w:p w14:paraId="6D0EB866" w14:textId="294B7927" w:rsidR="00F06FE8" w:rsidRPr="007C20E4" w:rsidRDefault="00F06FE8" w:rsidP="0093202C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b/>
                <w:szCs w:val="22"/>
              </w:rPr>
            </w:pPr>
            <w:bookmarkStart w:id="74" w:name="_Ref375050513"/>
            <w:r w:rsidRPr="00AC752B">
              <w:rPr>
                <w:rFonts w:cs="Arial"/>
                <w:b/>
                <w:sz w:val="22"/>
                <w:szCs w:val="22"/>
              </w:rPr>
              <w:br w:type="page"/>
            </w:r>
            <w:bookmarkEnd w:id="74"/>
          </w:p>
        </w:tc>
        <w:tc>
          <w:tcPr>
            <w:tcW w:w="3412" w:type="pct"/>
            <w:gridSpan w:val="6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4EC02006" w14:textId="77777777" w:rsidR="00F06FE8" w:rsidRPr="00E41549" w:rsidRDefault="00F06FE8" w:rsidP="00C81078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Equilibration Effluent Results</w:t>
            </w:r>
          </w:p>
          <w:p w14:paraId="51461AD5" w14:textId="1E754D42" w:rsidR="00F06FE8" w:rsidRPr="006C672D" w:rsidRDefault="00F06FE8" w:rsidP="00BF75BA">
            <w:pPr>
              <w:numPr>
                <w:ilvl w:val="0"/>
                <w:numId w:val="22"/>
              </w:numPr>
              <w:tabs>
                <w:tab w:val="right" w:pos="10620"/>
              </w:tabs>
              <w:spacing w:after="120" w:line="264" w:lineRule="auto"/>
              <w:ind w:left="461"/>
              <w:rPr>
                <w:rFonts w:cs="Arial"/>
              </w:rPr>
            </w:pPr>
            <w:r w:rsidRPr="002E7D03">
              <w:rPr>
                <w:rFonts w:cs="Arial"/>
                <w:kern w:val="18"/>
              </w:rPr>
              <w:t>Confirm the equi</w:t>
            </w:r>
            <w:r w:rsidRPr="00DA0CC1">
              <w:rPr>
                <w:rFonts w:cs="Arial"/>
                <w:kern w:val="18"/>
              </w:rPr>
              <w:t xml:space="preserve">libration effluent </w:t>
            </w:r>
            <w:r w:rsidRPr="00691080">
              <w:rPr>
                <w:rFonts w:cs="Arial"/>
                <w:kern w:val="18"/>
              </w:rPr>
              <w:t>is</w:t>
            </w:r>
            <w:r w:rsidRPr="008B5A88">
              <w:rPr>
                <w:rFonts w:cs="Arial"/>
                <w:kern w:val="18"/>
              </w:rPr>
              <w:t xml:space="preserve"> in range</w:t>
            </w:r>
            <w:r w:rsidRPr="006C672D" w:rsidDel="00B36F0C">
              <w:rPr>
                <w:rFonts w:cs="Arial"/>
                <w:kern w:val="18"/>
              </w:rPr>
              <w:t xml:space="preserve"> </w:t>
            </w:r>
            <w:r>
              <w:rPr>
                <w:rFonts w:cs="Arial"/>
                <w:kern w:val="18"/>
              </w:rPr>
              <w:t>using an offline meter</w:t>
            </w:r>
            <w:r w:rsidRPr="006C672D" w:rsidDel="00B36F0C">
              <w:rPr>
                <w:rFonts w:cs="Arial"/>
                <w:kern w:val="18"/>
              </w:rPr>
              <w:t xml:space="preserve"> </w:t>
            </w:r>
            <w:r w:rsidRPr="006C672D">
              <w:rPr>
                <w:rFonts w:cs="Arial"/>
                <w:kern w:val="18"/>
              </w:rPr>
              <w:t xml:space="preserve">and record the </w:t>
            </w:r>
            <w:r w:rsidRPr="002E7D03">
              <w:rPr>
                <w:rFonts w:cs="Arial"/>
                <w:kern w:val="18"/>
              </w:rPr>
              <w:t>results for</w:t>
            </w:r>
            <w:r>
              <w:rPr>
                <w:rFonts w:cs="Arial"/>
                <w:kern w:val="18"/>
              </w:rPr>
              <w:t xml:space="preserve"> pH,</w:t>
            </w:r>
            <w:r w:rsidRPr="002E7D03">
              <w:rPr>
                <w:rFonts w:cs="Arial"/>
                <w:kern w:val="18"/>
              </w:rPr>
              <w:t xml:space="preserve"> conductivity, and temperature</w:t>
            </w:r>
            <w:r w:rsidRPr="006C672D">
              <w:rPr>
                <w:rFonts w:cs="Arial"/>
                <w:kern w:val="18"/>
              </w:rPr>
              <w:t xml:space="preserve"> for each cycle below.</w:t>
            </w:r>
          </w:p>
          <w:p w14:paraId="1710C878" w14:textId="46F04A9E" w:rsidR="00F06FE8" w:rsidRPr="00E41549" w:rsidRDefault="00F06FE8" w:rsidP="00BF75BA">
            <w:pPr>
              <w:numPr>
                <w:ilvl w:val="0"/>
                <w:numId w:val="22"/>
              </w:num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ind w:left="551" w:hanging="551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 xml:space="preserve">Verify that the pH is within the range of </w:t>
            </w:r>
            <w:r w:rsidRPr="00E41549">
              <w:rPr>
                <w:rFonts w:cs="Arial"/>
                <w:bCs/>
              </w:rPr>
              <w:t>7.2 – 7.6.</w:t>
            </w:r>
            <w:r>
              <w:rPr>
                <w:rFonts w:cs="Arial"/>
                <w:bCs/>
              </w:rPr>
              <w:t xml:space="preserve"> </w:t>
            </w:r>
            <w:r>
              <w:rPr>
                <w:rFonts w:cs="Arial"/>
                <w:bCs/>
              </w:rPr>
              <w:br/>
              <w:t>NOR: 7.0 – 7.8.</w:t>
            </w:r>
          </w:p>
          <w:p w14:paraId="1899BC41" w14:textId="0FA8768F" w:rsidR="00F06FE8" w:rsidRPr="00965BF8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NOTE: Contact the area supervisor/designee if the pH is not within specification.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FFFFFF" w:themeFill="background1"/>
          </w:tcPr>
          <w:p w14:paraId="5CD7BBF7" w14:textId="3B30DDED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1</w:t>
            </w:r>
          </w:p>
        </w:tc>
        <w:tc>
          <w:tcPr>
            <w:tcW w:w="622" w:type="pct"/>
            <w:vMerge w:val="restart"/>
            <w:tcBorders>
              <w:top w:val="single" w:sz="6" w:space="0" w:color="auto"/>
            </w:tcBorders>
            <w:shd w:val="clear" w:color="auto" w:fill="FFFFFF" w:themeFill="background1"/>
          </w:tcPr>
          <w:p w14:paraId="5B52CEF7" w14:textId="2461E3D5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1</w:t>
            </w:r>
          </w:p>
        </w:tc>
      </w:tr>
      <w:tr w:rsidR="009F582B" w:rsidRPr="00AC752B" w14:paraId="19179708" w14:textId="77777777" w:rsidTr="00723F15">
        <w:trPr>
          <w:cantSplit/>
          <w:trHeight w:val="716"/>
          <w:jc w:val="center"/>
        </w:trPr>
        <w:tc>
          <w:tcPr>
            <w:tcW w:w="341" w:type="pct"/>
            <w:vMerge/>
          </w:tcPr>
          <w:p w14:paraId="7FE46FEB" w14:textId="04DF0F23" w:rsidR="00F06FE8" w:rsidRPr="00AC752B" w:rsidRDefault="00F06FE8" w:rsidP="00B813A5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66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4A672E" w14:textId="72ED29CD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Cycle</w:t>
            </w:r>
          </w:p>
        </w:tc>
        <w:tc>
          <w:tcPr>
            <w:tcW w:w="834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699FE3" w14:textId="750E90F7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Offline pH</w:t>
            </w:r>
          </w:p>
          <w:p w14:paraId="01652D9A" w14:textId="4F2FEA84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(</w:t>
            </w:r>
            <w:r w:rsidRPr="00E41549">
              <w:rPr>
                <w:rFonts w:cs="Arial"/>
                <w:bCs/>
              </w:rPr>
              <w:t>7.2 – 7.6)</w:t>
            </w:r>
          </w:p>
        </w:tc>
        <w:tc>
          <w:tcPr>
            <w:tcW w:w="792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19310EA" w14:textId="5F9E870E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Conductivity</w:t>
            </w:r>
          </w:p>
        </w:tc>
        <w:tc>
          <w:tcPr>
            <w:tcW w:w="793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D1AEC1" w14:textId="77777777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Temperature</w:t>
            </w:r>
          </w:p>
          <w:p w14:paraId="21FC9BAE" w14:textId="7629E8C5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</w:rPr>
              <w:t>(15 – 25 °C)</w:t>
            </w:r>
          </w:p>
        </w:tc>
        <w:tc>
          <w:tcPr>
            <w:tcW w:w="627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A674B1" w14:textId="324B2E9E" w:rsidR="00F06FE8" w:rsidRPr="00E41549" w:rsidRDefault="00F06FE8" w:rsidP="00E642B7">
            <w:pPr>
              <w:tabs>
                <w:tab w:val="left" w:pos="855"/>
                <w:tab w:val="left" w:pos="980"/>
                <w:tab w:val="right" w:pos="10620"/>
              </w:tabs>
              <w:spacing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</w:rPr>
              <w:t>CV where taken</w:t>
            </w:r>
          </w:p>
        </w:tc>
        <w:tc>
          <w:tcPr>
            <w:tcW w:w="625" w:type="pct"/>
            <w:vMerge/>
          </w:tcPr>
          <w:p w14:paraId="01D7A0EB" w14:textId="77777777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2" w:type="pct"/>
            <w:vMerge/>
          </w:tcPr>
          <w:p w14:paraId="4844F92A" w14:textId="77777777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</w:p>
        </w:tc>
      </w:tr>
      <w:tr w:rsidR="00F06FE8" w:rsidRPr="00AC752B" w14:paraId="2E1F5254" w14:textId="77777777" w:rsidTr="00F81701">
        <w:trPr>
          <w:cantSplit/>
          <w:trHeight w:val="715"/>
          <w:jc w:val="center"/>
        </w:trPr>
        <w:tc>
          <w:tcPr>
            <w:tcW w:w="341" w:type="pct"/>
            <w:vMerge/>
          </w:tcPr>
          <w:p w14:paraId="21B7312A" w14:textId="756947AF" w:rsidR="00F06FE8" w:rsidRPr="00AC752B" w:rsidRDefault="00F06FE8" w:rsidP="00B813A5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66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A67E30" w14:textId="2C7BD8E8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1</w:t>
            </w:r>
          </w:p>
        </w:tc>
        <w:tc>
          <w:tcPr>
            <w:tcW w:w="8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C43A6F2" w14:textId="77777777" w:rsidR="00F06FE8" w:rsidRPr="00E41549" w:rsidRDefault="00F06FE8" w:rsidP="00A830F2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both"/>
              <w:rPr>
                <w:rFonts w:cs="Arial"/>
                <w:bCs/>
                <w:kern w:val="18"/>
              </w:rPr>
            </w:pPr>
          </w:p>
        </w:tc>
        <w:tc>
          <w:tcPr>
            <w:tcW w:w="792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A684B89" w14:textId="33432F0A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  <w:sz w:val="16"/>
                <w:szCs w:val="16"/>
              </w:rPr>
              <w:t>mS/cm</w:t>
            </w:r>
          </w:p>
        </w:tc>
        <w:tc>
          <w:tcPr>
            <w:tcW w:w="79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E269466" w14:textId="33706A13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</w:rPr>
              <w:t>°C</w:t>
            </w: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BE5EDC1" w14:textId="60D549E8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CV</w:t>
            </w:r>
          </w:p>
        </w:tc>
        <w:tc>
          <w:tcPr>
            <w:tcW w:w="625" w:type="pct"/>
            <w:vMerge/>
          </w:tcPr>
          <w:p w14:paraId="0EDEC242" w14:textId="77777777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2" w:type="pct"/>
            <w:vMerge/>
          </w:tcPr>
          <w:p w14:paraId="12CF19D9" w14:textId="77777777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</w:p>
        </w:tc>
      </w:tr>
      <w:tr w:rsidR="009F582B" w:rsidRPr="00AC752B" w14:paraId="1E04863F" w14:textId="77777777" w:rsidTr="00723F15">
        <w:trPr>
          <w:cantSplit/>
          <w:trHeight w:val="715"/>
          <w:jc w:val="center"/>
        </w:trPr>
        <w:tc>
          <w:tcPr>
            <w:tcW w:w="341" w:type="pct"/>
            <w:vMerge/>
          </w:tcPr>
          <w:p w14:paraId="02A638B6" w14:textId="640D4325" w:rsidR="00F06FE8" w:rsidRPr="00AC752B" w:rsidRDefault="00F06FE8" w:rsidP="00B813A5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66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9C4E64" w14:textId="5E4CE3D9" w:rsidR="00F06FE8" w:rsidRPr="00E41549" w:rsidRDefault="00F06FE8" w:rsidP="00E41549">
            <w:pPr>
              <w:tabs>
                <w:tab w:val="left" w:pos="855"/>
                <w:tab w:val="left" w:pos="980"/>
                <w:tab w:val="right" w:pos="10620"/>
              </w:tabs>
              <w:spacing w:before="120"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2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23782DAB" w14:textId="77777777" w:rsidR="00F06FE8" w:rsidRPr="00E41549" w:rsidRDefault="00F06FE8" w:rsidP="00A830F2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both"/>
              <w:rPr>
                <w:rFonts w:cs="Arial"/>
                <w:bCs/>
                <w:kern w:val="18"/>
              </w:rPr>
            </w:pPr>
          </w:p>
        </w:tc>
        <w:tc>
          <w:tcPr>
            <w:tcW w:w="792" w:type="pct"/>
            <w:gridSpan w:val="2"/>
            <w:shd w:val="clear" w:color="auto" w:fill="auto"/>
            <w:vAlign w:val="center"/>
          </w:tcPr>
          <w:p w14:paraId="547CBCB5" w14:textId="7AA233C4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  <w:sz w:val="16"/>
                <w:szCs w:val="16"/>
              </w:rPr>
              <w:t>mS/cm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50603F73" w14:textId="3BA8D061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</w:rPr>
              <w:t>°C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3DDA4993" w14:textId="71813B52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CV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7A4573BA" w14:textId="041E6268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2</w:t>
            </w:r>
          </w:p>
        </w:tc>
        <w:tc>
          <w:tcPr>
            <w:tcW w:w="62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575A9EB" w14:textId="1CB1D4B9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2</w:t>
            </w:r>
          </w:p>
        </w:tc>
      </w:tr>
      <w:tr w:rsidR="00723F15" w:rsidRPr="00AC752B" w14:paraId="027CFAFB" w14:textId="77777777" w:rsidTr="00723F15">
        <w:trPr>
          <w:cantSplit/>
          <w:trHeight w:val="705"/>
          <w:jc w:val="center"/>
        </w:trPr>
        <w:tc>
          <w:tcPr>
            <w:tcW w:w="341" w:type="pct"/>
            <w:vMerge/>
          </w:tcPr>
          <w:p w14:paraId="2E9EEB9D" w14:textId="31DEB98B" w:rsidR="00F06FE8" w:rsidRPr="00AC752B" w:rsidRDefault="00F06FE8" w:rsidP="00B813A5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66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908B8B" w14:textId="452D3202" w:rsidR="00F06FE8" w:rsidRPr="00E41549" w:rsidRDefault="00F06FE8" w:rsidP="00E41549">
            <w:pPr>
              <w:tabs>
                <w:tab w:val="left" w:pos="855"/>
                <w:tab w:val="left" w:pos="980"/>
                <w:tab w:val="right" w:pos="10620"/>
              </w:tabs>
              <w:spacing w:before="120"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3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3C46386D" w14:textId="77777777" w:rsidR="00F06FE8" w:rsidRPr="00E41549" w:rsidRDefault="00F06FE8" w:rsidP="00A830F2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both"/>
              <w:rPr>
                <w:rFonts w:cs="Arial"/>
                <w:bCs/>
                <w:kern w:val="18"/>
              </w:rPr>
            </w:pPr>
          </w:p>
        </w:tc>
        <w:tc>
          <w:tcPr>
            <w:tcW w:w="792" w:type="pct"/>
            <w:gridSpan w:val="2"/>
            <w:shd w:val="clear" w:color="auto" w:fill="auto"/>
            <w:vAlign w:val="center"/>
          </w:tcPr>
          <w:p w14:paraId="6CEF7AC5" w14:textId="564EDB8C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  <w:sz w:val="16"/>
                <w:szCs w:val="16"/>
              </w:rPr>
              <w:t>mS/cm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A45DB37" w14:textId="2A49808C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</w:rPr>
              <w:t>°C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21C1BFE0" w14:textId="05CDA42A" w:rsidR="00F06FE8" w:rsidRPr="00E41549" w:rsidRDefault="00F06FE8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CV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20EAC60D" w14:textId="4E298ACF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3</w:t>
            </w:r>
          </w:p>
        </w:tc>
        <w:tc>
          <w:tcPr>
            <w:tcW w:w="62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69BC93BF" w14:textId="2ABF00AA" w:rsidR="00F06FE8" w:rsidRPr="00AC752B" w:rsidRDefault="00F06FE8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3</w:t>
            </w:r>
          </w:p>
        </w:tc>
      </w:tr>
      <w:tr w:rsidR="0023724D" w:rsidRPr="00AC752B" w14:paraId="09440342" w14:textId="77777777" w:rsidTr="00F81701">
        <w:trPr>
          <w:cantSplit/>
          <w:trHeight w:val="615"/>
          <w:jc w:val="center"/>
        </w:trPr>
        <w:tc>
          <w:tcPr>
            <w:tcW w:w="341" w:type="pct"/>
            <w:vMerge/>
          </w:tcPr>
          <w:p w14:paraId="0C89F5A0" w14:textId="53FEDDFE" w:rsidR="00723F15" w:rsidRPr="00AC752B" w:rsidRDefault="00723F15" w:rsidP="00B813A5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66" w:type="pc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96F89D" w14:textId="77777777" w:rsidR="00723F15" w:rsidRPr="00E41549" w:rsidRDefault="00723F15" w:rsidP="00E41549">
            <w:pPr>
              <w:tabs>
                <w:tab w:val="left" w:pos="855"/>
                <w:tab w:val="left" w:pos="980"/>
                <w:tab w:val="right" w:pos="10620"/>
              </w:tabs>
              <w:spacing w:before="120" w:line="264" w:lineRule="auto"/>
              <w:jc w:val="center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4</w:t>
            </w:r>
          </w:p>
        </w:tc>
        <w:tc>
          <w:tcPr>
            <w:tcW w:w="8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5A043D8" w14:textId="586FC245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  <w:sz w:val="16"/>
                <w:szCs w:val="16"/>
              </w:rPr>
            </w:pPr>
          </w:p>
        </w:tc>
        <w:tc>
          <w:tcPr>
            <w:tcW w:w="792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066509A" w14:textId="527CB52B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</w:rPr>
            </w:pPr>
            <w:r w:rsidRPr="00E41549">
              <w:rPr>
                <w:rFonts w:cs="Arial"/>
                <w:bCs/>
                <w:kern w:val="18"/>
                <w:sz w:val="16"/>
                <w:szCs w:val="16"/>
              </w:rPr>
              <w:t>mS/cm</w:t>
            </w:r>
          </w:p>
        </w:tc>
        <w:tc>
          <w:tcPr>
            <w:tcW w:w="79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06B7DE0" w14:textId="153F263D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</w:rPr>
              <w:t>°C</w:t>
            </w:r>
            <w:r w:rsidRPr="00E41549" w:rsidDel="00723F15">
              <w:rPr>
                <w:rFonts w:cs="Arial"/>
                <w:bCs/>
                <w:kern w:val="18"/>
              </w:rPr>
              <w:t xml:space="preserve"> </w:t>
            </w: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FF46B4A" w14:textId="13ACA7C6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CV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262184D4" w14:textId="77777777" w:rsidR="00723F15" w:rsidRPr="00AC752B" w:rsidRDefault="00723F15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4</w:t>
            </w:r>
          </w:p>
        </w:tc>
        <w:tc>
          <w:tcPr>
            <w:tcW w:w="62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33894E1B" w14:textId="5F504986" w:rsidR="00723F15" w:rsidRPr="00AC752B" w:rsidRDefault="00723F15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CYCLE 4</w:t>
            </w:r>
          </w:p>
        </w:tc>
      </w:tr>
      <w:tr w:rsidR="0023724D" w:rsidRPr="00AC752B" w14:paraId="6F0586D9" w14:textId="77777777" w:rsidTr="00F81701">
        <w:trPr>
          <w:cantSplit/>
          <w:trHeight w:val="687"/>
          <w:jc w:val="center"/>
        </w:trPr>
        <w:tc>
          <w:tcPr>
            <w:tcW w:w="341" w:type="pct"/>
            <w:vMerge/>
          </w:tcPr>
          <w:p w14:paraId="31047F3F" w14:textId="77777777" w:rsidR="00723F15" w:rsidRPr="00AC752B" w:rsidRDefault="00723F15" w:rsidP="00B813A5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66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49A706" w14:textId="376E6196" w:rsidR="00723F15" w:rsidRPr="00E41549" w:rsidRDefault="00723F15" w:rsidP="00F81701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center"/>
              <w:rPr>
                <w:rFonts w:cs="Arial"/>
                <w:bCs/>
                <w:kern w:val="18"/>
              </w:rPr>
            </w:pPr>
            <w:r>
              <w:rPr>
                <w:rFonts w:cs="Arial"/>
                <w:bCs/>
                <w:kern w:val="18"/>
              </w:rPr>
              <w:t>5</w:t>
            </w:r>
          </w:p>
        </w:tc>
        <w:tc>
          <w:tcPr>
            <w:tcW w:w="834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3C998086" w14:textId="77777777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</w:p>
        </w:tc>
        <w:tc>
          <w:tcPr>
            <w:tcW w:w="792" w:type="pct"/>
            <w:gridSpan w:val="2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67E46B85" w14:textId="5569EAEB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  <w:sz w:val="16"/>
                <w:szCs w:val="16"/>
              </w:rPr>
              <w:t>mS/cm</w:t>
            </w:r>
          </w:p>
        </w:tc>
        <w:tc>
          <w:tcPr>
            <w:tcW w:w="793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40FDBB29" w14:textId="3E223A6D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</w:rPr>
              <w:t>°C</w:t>
            </w:r>
          </w:p>
        </w:tc>
        <w:tc>
          <w:tcPr>
            <w:tcW w:w="627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3C5FF5E1" w14:textId="61AD03E3" w:rsidR="00723F15" w:rsidRPr="00E41549" w:rsidRDefault="00723F15" w:rsidP="0005248E">
            <w:pPr>
              <w:tabs>
                <w:tab w:val="left" w:pos="855"/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E41549">
              <w:rPr>
                <w:rFonts w:cs="Arial"/>
                <w:bCs/>
                <w:kern w:val="18"/>
              </w:rPr>
              <w:t>CV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5A959B6" w14:textId="4122604F" w:rsidR="00723F15" w:rsidRPr="00AC752B" w:rsidRDefault="00723F15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48689413" w14:textId="03D3994A" w:rsidR="00723F15" w:rsidRPr="00AC752B" w:rsidRDefault="00723F15" w:rsidP="0005248E">
            <w:pPr>
              <w:tabs>
                <w:tab w:val="center" w:pos="4320"/>
                <w:tab w:val="right" w:pos="8640"/>
              </w:tabs>
              <w:spacing w:after="120" w:line="264" w:lineRule="auto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6E9A3201" w14:textId="77777777" w:rsidR="00CC16A2" w:rsidRPr="00AC752B" w:rsidRDefault="00CC16A2" w:rsidP="003B753D">
      <w:pPr>
        <w:tabs>
          <w:tab w:val="left" w:pos="720"/>
        </w:tabs>
        <w:spacing w:before="120" w:after="120"/>
        <w:jc w:val="both"/>
        <w:rPr>
          <w:b/>
          <w:sz w:val="22"/>
          <w:szCs w:val="22"/>
        </w:rPr>
      </w:pPr>
    </w:p>
    <w:p w14:paraId="4E0BAD71" w14:textId="32AAB00D" w:rsidR="003A22DD" w:rsidRPr="00270779" w:rsidRDefault="00871C27" w:rsidP="003A22DD">
      <w:pPr>
        <w:tabs>
          <w:tab w:val="left" w:pos="720"/>
        </w:tabs>
        <w:spacing w:before="120" w:after="120"/>
        <w:jc w:val="both"/>
        <w:rPr>
          <w:rFonts w:cs="Arial"/>
          <w:b/>
          <w:bCs/>
          <w:sz w:val="22"/>
          <w:szCs w:val="22"/>
        </w:rPr>
      </w:pPr>
      <w:r w:rsidRPr="00AC752B">
        <w:br w:type="page"/>
      </w:r>
      <w:r w:rsidR="00270779" w:rsidRPr="00270779">
        <w:rPr>
          <w:b/>
          <w:bCs/>
          <w:sz w:val="22"/>
          <w:szCs w:val="22"/>
        </w:rPr>
        <w:lastRenderedPageBreak/>
        <w:t>1</w:t>
      </w:r>
      <w:r w:rsidR="00D20F76">
        <w:rPr>
          <w:b/>
          <w:bCs/>
          <w:sz w:val="22"/>
          <w:szCs w:val="22"/>
        </w:rPr>
        <w:t>4</w:t>
      </w:r>
      <w:r w:rsidR="00270779" w:rsidRPr="00270779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4"/>
        <w:gridCol w:w="2810"/>
        <w:gridCol w:w="2320"/>
        <w:gridCol w:w="2236"/>
        <w:gridCol w:w="1349"/>
        <w:gridCol w:w="1351"/>
      </w:tblGrid>
      <w:tr w:rsidR="00E41549" w:rsidRPr="00AC752B" w14:paraId="14A65850" w14:textId="77777777" w:rsidTr="00CD39A3">
        <w:trPr>
          <w:cantSplit/>
          <w:trHeight w:val="550"/>
          <w:jc w:val="center"/>
        </w:trPr>
        <w:tc>
          <w:tcPr>
            <w:tcW w:w="335" w:type="pct"/>
            <w:tcBorders>
              <w:top w:val="single" w:sz="6" w:space="0" w:color="auto"/>
            </w:tcBorders>
            <w:vAlign w:val="center"/>
          </w:tcPr>
          <w:p w14:paraId="05C718BA" w14:textId="77777777" w:rsidR="00E41549" w:rsidRPr="00E41549" w:rsidRDefault="00E41549" w:rsidP="00E41549">
            <w:pPr>
              <w:jc w:val="center"/>
            </w:pPr>
            <w:r w:rsidRPr="00E41549">
              <w:t>Step</w:t>
            </w:r>
          </w:p>
        </w:tc>
        <w:tc>
          <w:tcPr>
            <w:tcW w:w="3413" w:type="pct"/>
            <w:gridSpan w:val="3"/>
            <w:vAlign w:val="center"/>
          </w:tcPr>
          <w:p w14:paraId="6EA1C644" w14:textId="109B1AEE" w:rsidR="00E41549" w:rsidRPr="00E41549" w:rsidRDefault="00E41549" w:rsidP="00E41549">
            <w:pPr>
              <w:jc w:val="center"/>
            </w:pPr>
            <w:r w:rsidRPr="00E41549">
              <w:t>Description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vAlign w:val="center"/>
          </w:tcPr>
          <w:p w14:paraId="4F40220D" w14:textId="04C3CC1C" w:rsidR="00E41549" w:rsidRPr="00E41549" w:rsidRDefault="00E41549" w:rsidP="00E41549">
            <w:pPr>
              <w:jc w:val="center"/>
            </w:pPr>
            <w:r w:rsidRPr="00E41549">
              <w:t>Performed by/ Date</w:t>
            </w:r>
          </w:p>
        </w:tc>
        <w:tc>
          <w:tcPr>
            <w:tcW w:w="626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6A673698" w14:textId="6679FAE7" w:rsidR="00E41549" w:rsidRPr="00E41549" w:rsidRDefault="00E41549" w:rsidP="00E41549">
            <w:pPr>
              <w:jc w:val="center"/>
            </w:pPr>
            <w:r w:rsidRPr="00E41549">
              <w:t>Witnessed by/ Date</w:t>
            </w:r>
          </w:p>
        </w:tc>
      </w:tr>
      <w:tr w:rsidR="006F7692" w:rsidRPr="00AC752B" w14:paraId="68ACED44" w14:textId="77777777" w:rsidTr="00CD39A3">
        <w:trPr>
          <w:cantSplit/>
          <w:trHeight w:val="1380"/>
          <w:jc w:val="center"/>
        </w:trPr>
        <w:tc>
          <w:tcPr>
            <w:tcW w:w="335" w:type="pct"/>
            <w:vMerge w:val="restart"/>
            <w:tcBorders>
              <w:top w:val="single" w:sz="6" w:space="0" w:color="auto"/>
            </w:tcBorders>
          </w:tcPr>
          <w:p w14:paraId="06B70A8D" w14:textId="77777777" w:rsidR="006F7692" w:rsidRPr="00AC752B" w:rsidRDefault="006F769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75" w:name="_Ref264530609"/>
            <w:bookmarkStart w:id="76" w:name="_Hlk341686420"/>
          </w:p>
        </w:tc>
        <w:bookmarkEnd w:id="75"/>
        <w:tc>
          <w:tcPr>
            <w:tcW w:w="3413" w:type="pct"/>
            <w:gridSpan w:val="3"/>
            <w:tcBorders>
              <w:bottom w:val="single" w:sz="6" w:space="0" w:color="auto"/>
            </w:tcBorders>
            <w:shd w:val="clear" w:color="auto" w:fill="auto"/>
          </w:tcPr>
          <w:p w14:paraId="371C6505" w14:textId="7B37B5DD" w:rsidR="006F7692" w:rsidRPr="00965BF8" w:rsidRDefault="006F7692" w:rsidP="00BF75BA">
            <w:pPr>
              <w:pStyle w:val="BRTable"/>
              <w:numPr>
                <w:ilvl w:val="0"/>
                <w:numId w:val="26"/>
              </w:numPr>
              <w:tabs>
                <w:tab w:val="right" w:pos="10620"/>
              </w:tabs>
              <w:spacing w:before="60" w:after="120" w:line="288" w:lineRule="auto"/>
              <w:ind w:left="374"/>
              <w:rPr>
                <w:rFonts w:ascii="Arial" w:hAnsi="Arial" w:cs="Arial"/>
                <w:sz w:val="20"/>
              </w:rPr>
            </w:pPr>
            <w:r w:rsidRPr="00965BF8">
              <w:rPr>
                <w:rFonts w:ascii="Arial" w:hAnsi="Arial" w:cs="Arial"/>
                <w:sz w:val="20"/>
              </w:rPr>
              <w:t xml:space="preserve">After the equilibration effluent has been confirmed to be in range, remove a sample of the </w:t>
            </w:r>
            <w:r w:rsidR="0001189F">
              <w:rPr>
                <w:rFonts w:ascii="Arial" w:hAnsi="Arial" w:cs="Arial"/>
                <w:sz w:val="20"/>
              </w:rPr>
              <w:t>Affinity</w:t>
            </w:r>
            <w:r w:rsidR="00287AA7" w:rsidRPr="00965BF8">
              <w:rPr>
                <w:rFonts w:ascii="Arial" w:hAnsi="Arial" w:cs="Arial"/>
                <w:sz w:val="20"/>
              </w:rPr>
              <w:t xml:space="preserve"> Chromatography</w:t>
            </w:r>
            <w:r w:rsidRPr="00965BF8">
              <w:rPr>
                <w:rFonts w:ascii="Arial" w:hAnsi="Arial" w:cs="Arial"/>
                <w:sz w:val="20"/>
              </w:rPr>
              <w:t xml:space="preserve"> Column Effluent (</w:t>
            </w:r>
            <w:r w:rsidR="00F06FE8" w:rsidRPr="00F06FE8">
              <w:rPr>
                <w:rFonts w:ascii="Arial" w:hAnsi="Arial" w:cs="Arial"/>
                <w:sz w:val="20"/>
              </w:rPr>
              <w:t>8010457</w:t>
            </w:r>
            <w:r w:rsidR="00A12D53" w:rsidRPr="00965BF8">
              <w:rPr>
                <w:rFonts w:ascii="Arial" w:hAnsi="Arial" w:cs="Arial"/>
                <w:sz w:val="20"/>
              </w:rPr>
              <w:t>-</w:t>
            </w:r>
            <w:r w:rsidR="00E176FD" w:rsidRPr="00965BF8">
              <w:rPr>
                <w:rFonts w:ascii="Arial" w:hAnsi="Arial" w:cs="Arial"/>
                <w:sz w:val="20"/>
              </w:rPr>
              <w:t>2</w:t>
            </w:r>
            <w:r w:rsidR="00A12D53" w:rsidRPr="00965BF8">
              <w:rPr>
                <w:rFonts w:ascii="Arial" w:hAnsi="Arial" w:cs="Arial"/>
                <w:sz w:val="20"/>
              </w:rPr>
              <w:t>0</w:t>
            </w:r>
            <w:r w:rsidR="00E176FD" w:rsidRPr="00965BF8">
              <w:rPr>
                <w:rFonts w:ascii="Arial" w:hAnsi="Arial" w:cs="Arial"/>
                <w:sz w:val="20"/>
              </w:rPr>
              <w:t>-1</w:t>
            </w:r>
            <w:r w:rsidR="00965BF8">
              <w:rPr>
                <w:rFonts w:ascii="Arial" w:hAnsi="Arial" w:cs="Arial"/>
                <w:sz w:val="20"/>
              </w:rPr>
              <w:t xml:space="preserve"> for Day 1</w:t>
            </w:r>
            <w:r w:rsidRPr="00965BF8">
              <w:rPr>
                <w:rFonts w:ascii="Arial" w:hAnsi="Arial" w:cs="Arial"/>
                <w:sz w:val="20"/>
              </w:rPr>
              <w:t>) &amp; (</w:t>
            </w:r>
            <w:r w:rsidR="00F06FE8" w:rsidRPr="00F06FE8">
              <w:rPr>
                <w:rFonts w:ascii="Arial" w:hAnsi="Arial" w:cs="Arial"/>
                <w:sz w:val="20"/>
              </w:rPr>
              <w:t>8010457</w:t>
            </w:r>
            <w:r w:rsidR="000B3811" w:rsidRPr="00965BF8">
              <w:rPr>
                <w:rFonts w:ascii="Arial" w:hAnsi="Arial" w:cs="Arial"/>
                <w:sz w:val="20"/>
              </w:rPr>
              <w:t>-</w:t>
            </w:r>
            <w:r w:rsidR="00E176FD" w:rsidRPr="00965BF8">
              <w:rPr>
                <w:rFonts w:ascii="Arial" w:hAnsi="Arial" w:cs="Arial"/>
                <w:sz w:val="20"/>
              </w:rPr>
              <w:t>2</w:t>
            </w:r>
            <w:r w:rsidR="00A12D53" w:rsidRPr="00965BF8">
              <w:rPr>
                <w:rFonts w:ascii="Arial" w:hAnsi="Arial" w:cs="Arial"/>
                <w:sz w:val="20"/>
              </w:rPr>
              <w:t>0</w:t>
            </w:r>
            <w:r w:rsidR="00E176FD" w:rsidRPr="00965BF8">
              <w:rPr>
                <w:rFonts w:ascii="Arial" w:hAnsi="Arial" w:cs="Arial"/>
                <w:sz w:val="20"/>
              </w:rPr>
              <w:t>-2</w:t>
            </w:r>
            <w:r w:rsidR="00965BF8">
              <w:rPr>
                <w:rFonts w:ascii="Arial" w:hAnsi="Arial" w:cs="Arial"/>
                <w:sz w:val="20"/>
              </w:rPr>
              <w:t xml:space="preserve"> for Day 2</w:t>
            </w:r>
            <w:r w:rsidRPr="00965BF8">
              <w:rPr>
                <w:rFonts w:ascii="Arial" w:hAnsi="Arial" w:cs="Arial"/>
                <w:sz w:val="20"/>
              </w:rPr>
              <w:t xml:space="preserve">) according to </w:t>
            </w:r>
            <w:r w:rsidR="00074265" w:rsidRPr="00965BF8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074265" w:rsidRPr="00965BF8">
              <w:rPr>
                <w:rFonts w:ascii="Arial" w:hAnsi="Arial" w:cs="Arial"/>
                <w:b/>
                <w:bCs/>
                <w:sz w:val="20"/>
              </w:rPr>
              <w:instrText xml:space="preserve"> REF _Ref51240618 \h  \* MERGEFORMAT </w:instrText>
            </w:r>
            <w:r w:rsidR="00074265" w:rsidRPr="00965BF8">
              <w:rPr>
                <w:rFonts w:ascii="Arial" w:hAnsi="Arial" w:cs="Arial"/>
                <w:b/>
                <w:bCs/>
                <w:sz w:val="20"/>
              </w:rPr>
            </w:r>
            <w:r w:rsidR="00074265" w:rsidRPr="00965BF8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 w:rsidRPr="00BE21D6">
              <w:rPr>
                <w:rFonts w:ascii="Arial" w:hAnsi="Arial" w:cs="Arial"/>
                <w:b/>
                <w:bCs/>
                <w:sz w:val="20"/>
              </w:rPr>
              <w:t>Attachment 1: Sampling Record</w:t>
            </w:r>
            <w:r w:rsidR="00074265" w:rsidRPr="00965BF8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965BF8">
              <w:rPr>
                <w:rFonts w:ascii="Arial" w:hAnsi="Arial" w:cs="Arial"/>
                <w:sz w:val="20"/>
              </w:rPr>
              <w:t>.</w:t>
            </w:r>
          </w:p>
          <w:p w14:paraId="575C3836" w14:textId="71F275DD" w:rsidR="006F7692" w:rsidRPr="00403CF3" w:rsidRDefault="006F7692" w:rsidP="007A7256">
            <w:pPr>
              <w:pStyle w:val="TableHeader"/>
              <w:tabs>
                <w:tab w:val="clear" w:pos="720"/>
                <w:tab w:val="clear" w:pos="1800"/>
                <w:tab w:val="left" w:pos="1091"/>
              </w:tabs>
              <w:spacing w:before="100" w:beforeAutospacing="1" w:after="100" w:afterAutospacing="1"/>
              <w:rPr>
                <w:rFonts w:cs="Arial"/>
              </w:rPr>
            </w:pPr>
            <w:r w:rsidRPr="00403CF3">
              <w:rPr>
                <w:rFonts w:cs="Arial"/>
              </w:rPr>
              <w:t>NOTE:  This is required for the first cycle of</w:t>
            </w:r>
            <w:r w:rsidR="00284E12">
              <w:rPr>
                <w:rFonts w:cs="Arial"/>
              </w:rPr>
              <w:t xml:space="preserve"> each</w:t>
            </w:r>
            <w:r w:rsidRPr="00403CF3">
              <w:rPr>
                <w:rFonts w:cs="Arial"/>
              </w:rPr>
              <w:t xml:space="preserve"> processing day only</w:t>
            </w:r>
            <w:r w:rsidR="00BE21D6" w:rsidRPr="00403CF3">
              <w:rPr>
                <w:rFonts w:cs="Arial"/>
              </w:rPr>
              <w:t xml:space="preserve">. </w:t>
            </w:r>
            <w:r w:rsidRPr="00403CF3">
              <w:rPr>
                <w:rFonts w:cs="Arial"/>
              </w:rPr>
              <w:t xml:space="preserve">For all other cycles continue to </w:t>
            </w:r>
            <w:r w:rsidR="00F32872" w:rsidRPr="00F32872">
              <w:rPr>
                <w:rFonts w:cs="Arial"/>
                <w:b/>
                <w:bCs/>
              </w:rPr>
              <w:t>S</w:t>
            </w:r>
            <w:r w:rsidRPr="00F32872">
              <w:rPr>
                <w:rFonts w:cs="Arial"/>
                <w:b/>
                <w:bCs/>
              </w:rPr>
              <w:t>tep</w:t>
            </w:r>
            <w:r w:rsidR="00737E76" w:rsidRPr="00F32872">
              <w:rPr>
                <w:rFonts w:cs="Arial"/>
                <w:b/>
                <w:bCs/>
              </w:rPr>
              <w:t xml:space="preserve"> </w:t>
            </w:r>
            <w:r w:rsidR="00F32872" w:rsidRPr="00F32872">
              <w:rPr>
                <w:rFonts w:cs="Arial"/>
                <w:b/>
                <w:bCs/>
              </w:rPr>
              <w:fldChar w:fldCharType="begin"/>
            </w:r>
            <w:r w:rsidR="00F32872" w:rsidRPr="00F32872">
              <w:rPr>
                <w:rFonts w:cs="Arial"/>
                <w:b/>
                <w:bCs/>
              </w:rPr>
              <w:instrText xml:space="preserve"> REF _Ref51779227 \r \h </w:instrText>
            </w:r>
            <w:r w:rsidR="00F32872">
              <w:rPr>
                <w:rFonts w:cs="Arial"/>
                <w:b/>
                <w:bCs/>
              </w:rPr>
              <w:instrText xml:space="preserve"> \* MERGEFORMAT </w:instrText>
            </w:r>
            <w:r w:rsidR="00F32872" w:rsidRPr="00F32872">
              <w:rPr>
                <w:rFonts w:cs="Arial"/>
                <w:b/>
                <w:bCs/>
              </w:rPr>
            </w:r>
            <w:r w:rsidR="00F32872" w:rsidRPr="00F32872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14.20</w:t>
            </w:r>
            <w:r w:rsidR="00F32872" w:rsidRPr="00F32872">
              <w:rPr>
                <w:rFonts w:cs="Arial"/>
                <w:b/>
                <w:bCs/>
              </w:rPr>
              <w:fldChar w:fldCharType="end"/>
            </w:r>
            <w:r w:rsidR="007A7256" w:rsidRPr="00403CF3">
              <w:rPr>
                <w:rFonts w:cs="Arial"/>
              </w:rPr>
              <w:t xml:space="preserve">. </w:t>
            </w:r>
          </w:p>
        </w:tc>
        <w:tc>
          <w:tcPr>
            <w:tcW w:w="625" w:type="pct"/>
            <w:vMerge w:val="restart"/>
          </w:tcPr>
          <w:p w14:paraId="07E56482" w14:textId="7B4AEF80" w:rsidR="006F7692" w:rsidRPr="00AC752B" w:rsidRDefault="006F7692" w:rsidP="001E36B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6" w:type="pct"/>
            <w:vMerge w:val="restart"/>
            <w:shd w:val="clear" w:color="auto" w:fill="auto"/>
          </w:tcPr>
          <w:p w14:paraId="064D907E" w14:textId="54D1A783" w:rsidR="006F7692" w:rsidRPr="00AC752B" w:rsidRDefault="006F7692" w:rsidP="001E36B8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bookmarkEnd w:id="76"/>
      <w:tr w:rsidR="006F7692" w:rsidRPr="00AC752B" w14:paraId="0A6B026E" w14:textId="77777777" w:rsidTr="00CD39A3">
        <w:trPr>
          <w:cantSplit/>
          <w:trHeight w:val="306"/>
          <w:jc w:val="center"/>
        </w:trPr>
        <w:tc>
          <w:tcPr>
            <w:tcW w:w="335" w:type="pct"/>
            <w:vMerge/>
          </w:tcPr>
          <w:p w14:paraId="4D172C15" w14:textId="77777777" w:rsidR="006F7692" w:rsidRPr="00AC752B" w:rsidRDefault="006F7692" w:rsidP="001E36B8">
            <w:pPr>
              <w:pStyle w:val="Heading2"/>
              <w:numPr>
                <w:ilvl w:val="0"/>
                <w:numId w:val="0"/>
              </w:numPr>
              <w:spacing w:before="120"/>
              <w:ind w:left="216"/>
              <w:jc w:val="both"/>
            </w:pPr>
          </w:p>
        </w:tc>
        <w:tc>
          <w:tcPr>
            <w:tcW w:w="1302" w:type="pct"/>
            <w:tcBorders>
              <w:top w:val="single" w:sz="6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D030E6E" w14:textId="0FBB40AB" w:rsidR="006F7692" w:rsidRPr="00403CF3" w:rsidRDefault="006F7692" w:rsidP="001E36B8">
            <w:pPr>
              <w:pStyle w:val="BRTable"/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  <w:r w:rsidRPr="00403CF3">
              <w:rPr>
                <w:rFonts w:ascii="Arial" w:hAnsi="Arial" w:cs="Arial"/>
                <w:sz w:val="20"/>
              </w:rPr>
              <w:t>Sampling Date and Time- Day 1</w:t>
            </w:r>
          </w:p>
        </w:tc>
        <w:tc>
          <w:tcPr>
            <w:tcW w:w="1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4D3B8C" w14:textId="77777777" w:rsidR="006F7692" w:rsidRPr="00403CF3" w:rsidRDefault="006F7692" w:rsidP="001E36B8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Cs w:val="18"/>
              </w:rPr>
            </w:pPr>
            <w:r w:rsidRPr="00403CF3">
              <w:rPr>
                <w:rFonts w:ascii="Arial" w:hAnsi="Arial" w:cs="Arial"/>
                <w:szCs w:val="18"/>
              </w:rPr>
              <w:t>Date:</w:t>
            </w:r>
          </w:p>
        </w:tc>
        <w:tc>
          <w:tcPr>
            <w:tcW w:w="10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F23C6E" w14:textId="77777777" w:rsidR="006F7692" w:rsidRPr="00403CF3" w:rsidRDefault="006F7692" w:rsidP="001E36B8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Cs w:val="18"/>
              </w:rPr>
            </w:pPr>
            <w:r w:rsidRPr="00403CF3">
              <w:rPr>
                <w:rFonts w:ascii="Arial" w:hAnsi="Arial" w:cs="Arial"/>
                <w:szCs w:val="18"/>
              </w:rPr>
              <w:t>Time:</w:t>
            </w:r>
          </w:p>
        </w:tc>
        <w:tc>
          <w:tcPr>
            <w:tcW w:w="625" w:type="pct"/>
            <w:vMerge/>
          </w:tcPr>
          <w:p w14:paraId="1205283F" w14:textId="7119622F" w:rsidR="006F7692" w:rsidRPr="00AC752B" w:rsidRDefault="006F7692" w:rsidP="006F7692">
            <w:pPr>
              <w:pStyle w:val="BRTable"/>
              <w:jc w:val="center"/>
              <w:rPr>
                <w:rFonts w:cs="Arial"/>
              </w:rPr>
            </w:pPr>
          </w:p>
        </w:tc>
        <w:tc>
          <w:tcPr>
            <w:tcW w:w="626" w:type="pct"/>
            <w:vMerge/>
          </w:tcPr>
          <w:p w14:paraId="6AE5BC05" w14:textId="75D8AB45" w:rsidR="006F7692" w:rsidRPr="00AC752B" w:rsidRDefault="006F7692" w:rsidP="006F7692">
            <w:pPr>
              <w:pStyle w:val="TableHeader"/>
              <w:spacing w:before="0"/>
              <w:jc w:val="center"/>
              <w:rPr>
                <w:rFonts w:cs="Arial"/>
                <w:sz w:val="18"/>
              </w:rPr>
            </w:pPr>
          </w:p>
        </w:tc>
      </w:tr>
      <w:tr w:rsidR="006F7692" w:rsidRPr="00AC752B" w14:paraId="45DE1808" w14:textId="77777777" w:rsidTr="00CD39A3">
        <w:trPr>
          <w:cantSplit/>
          <w:trHeight w:val="305"/>
          <w:jc w:val="center"/>
        </w:trPr>
        <w:tc>
          <w:tcPr>
            <w:tcW w:w="335" w:type="pct"/>
            <w:vMerge/>
          </w:tcPr>
          <w:p w14:paraId="68CCE795" w14:textId="77777777" w:rsidR="006F7692" w:rsidRPr="00AC752B" w:rsidRDefault="006F7692" w:rsidP="001E36B8">
            <w:pPr>
              <w:pStyle w:val="Heading2"/>
              <w:numPr>
                <w:ilvl w:val="0"/>
                <w:numId w:val="0"/>
              </w:numPr>
              <w:spacing w:before="120"/>
              <w:ind w:left="216"/>
              <w:jc w:val="both"/>
            </w:pPr>
          </w:p>
        </w:tc>
        <w:tc>
          <w:tcPr>
            <w:tcW w:w="1302" w:type="pct"/>
            <w:tcBorders>
              <w:top w:val="single" w:sz="6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7DD23D6" w14:textId="2C91761F" w:rsidR="006F7692" w:rsidRPr="00403CF3" w:rsidRDefault="006F7692" w:rsidP="001E36B8">
            <w:pPr>
              <w:pStyle w:val="BRTable"/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  <w:r w:rsidRPr="00403CF3">
              <w:rPr>
                <w:rFonts w:ascii="Arial" w:hAnsi="Arial" w:cs="Arial"/>
                <w:sz w:val="20"/>
              </w:rPr>
              <w:t>Sampling Date and Time- Day 2</w:t>
            </w:r>
          </w:p>
        </w:tc>
        <w:tc>
          <w:tcPr>
            <w:tcW w:w="1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B48104" w14:textId="589E5C90" w:rsidR="006F7692" w:rsidRPr="00403CF3" w:rsidRDefault="006F7692" w:rsidP="001E36B8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Cs w:val="18"/>
              </w:rPr>
            </w:pPr>
            <w:r w:rsidRPr="00403CF3">
              <w:rPr>
                <w:rFonts w:ascii="Arial" w:hAnsi="Arial" w:cs="Arial"/>
                <w:szCs w:val="18"/>
              </w:rPr>
              <w:t>Date</w:t>
            </w:r>
          </w:p>
        </w:tc>
        <w:tc>
          <w:tcPr>
            <w:tcW w:w="10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C639BD" w14:textId="38BD6117" w:rsidR="006F7692" w:rsidRPr="00403CF3" w:rsidRDefault="006F7692" w:rsidP="001E36B8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Cs w:val="18"/>
              </w:rPr>
            </w:pPr>
            <w:r w:rsidRPr="00403CF3">
              <w:rPr>
                <w:rFonts w:ascii="Arial" w:hAnsi="Arial" w:cs="Arial"/>
                <w:szCs w:val="18"/>
              </w:rPr>
              <w:t>Time:</w:t>
            </w:r>
          </w:p>
        </w:tc>
        <w:tc>
          <w:tcPr>
            <w:tcW w:w="625" w:type="pct"/>
            <w:tcBorders>
              <w:left w:val="single" w:sz="2" w:space="0" w:color="auto"/>
            </w:tcBorders>
          </w:tcPr>
          <w:p w14:paraId="1BA1E5D9" w14:textId="15B16E5A" w:rsidR="006F7692" w:rsidRPr="00AC752B" w:rsidRDefault="006F7692" w:rsidP="006F7692">
            <w:pPr>
              <w:pStyle w:val="BRTable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6" w:type="pct"/>
            <w:tcBorders>
              <w:bottom w:val="single" w:sz="6" w:space="0" w:color="auto"/>
            </w:tcBorders>
            <w:shd w:val="clear" w:color="auto" w:fill="auto"/>
          </w:tcPr>
          <w:p w14:paraId="2CFB75AC" w14:textId="52E3329C" w:rsidR="006F7692" w:rsidRPr="00AC752B" w:rsidRDefault="006F7692" w:rsidP="006F7692">
            <w:pPr>
              <w:pStyle w:val="TableHeader"/>
              <w:spacing w:before="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504398" w:rsidRPr="00AC752B" w14:paraId="03784F05" w14:textId="77777777" w:rsidTr="00CD39A3">
        <w:trPr>
          <w:cantSplit/>
          <w:trHeight w:val="1044"/>
          <w:jc w:val="center"/>
        </w:trPr>
        <w:tc>
          <w:tcPr>
            <w:tcW w:w="335" w:type="pct"/>
            <w:vMerge w:val="restart"/>
            <w:tcBorders>
              <w:top w:val="single" w:sz="6" w:space="0" w:color="auto"/>
            </w:tcBorders>
          </w:tcPr>
          <w:p w14:paraId="4648FE1E" w14:textId="77777777" w:rsidR="00504398" w:rsidRPr="00AC752B" w:rsidRDefault="0050439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77" w:name="_Ref419185332"/>
          </w:p>
        </w:tc>
        <w:bookmarkEnd w:id="77"/>
        <w:tc>
          <w:tcPr>
            <w:tcW w:w="3413" w:type="pct"/>
            <w:gridSpan w:val="3"/>
            <w:vMerge w:val="restart"/>
            <w:shd w:val="clear" w:color="auto" w:fill="auto"/>
          </w:tcPr>
          <w:p w14:paraId="79499BAA" w14:textId="55B9E1E9" w:rsidR="00504398" w:rsidRPr="00965BF8" w:rsidRDefault="00504398" w:rsidP="00BF75BA">
            <w:pPr>
              <w:pStyle w:val="BRTable"/>
              <w:numPr>
                <w:ilvl w:val="0"/>
                <w:numId w:val="26"/>
              </w:numPr>
              <w:tabs>
                <w:tab w:val="right" w:pos="10620"/>
              </w:tabs>
              <w:spacing w:before="60" w:after="120" w:line="288" w:lineRule="auto"/>
              <w:ind w:left="374"/>
              <w:rPr>
                <w:rFonts w:ascii="Arial" w:hAnsi="Arial" w:cs="Arial"/>
                <w:sz w:val="20"/>
              </w:rPr>
            </w:pPr>
            <w:r w:rsidRPr="00403CF3">
              <w:rPr>
                <w:rFonts w:ascii="Arial" w:hAnsi="Arial" w:cs="Arial"/>
                <w:sz w:val="20"/>
              </w:rPr>
              <w:t xml:space="preserve">Aliquot the sample (sample </w:t>
            </w:r>
            <w:r w:rsidR="00EB6C7F" w:rsidRPr="00403CF3">
              <w:rPr>
                <w:rFonts w:ascii="Arial" w:hAnsi="Arial" w:cs="Arial"/>
                <w:sz w:val="20"/>
              </w:rPr>
              <w:t xml:space="preserve">designation: </w:t>
            </w:r>
            <w:r w:rsidRPr="00403CF3">
              <w:rPr>
                <w:rFonts w:ascii="Arial" w:hAnsi="Arial" w:cs="Arial"/>
                <w:sz w:val="20"/>
              </w:rPr>
              <w:t>(</w:t>
            </w:r>
            <w:r w:rsidR="00B76D22">
              <w:rPr>
                <w:rFonts w:ascii="Arial" w:hAnsi="Arial" w:cs="Arial"/>
                <w:sz w:val="20"/>
              </w:rPr>
              <w:t>8010457</w:t>
            </w:r>
            <w:r w:rsidRPr="00403CF3">
              <w:rPr>
                <w:rFonts w:ascii="Arial" w:hAnsi="Arial" w:cs="Arial"/>
                <w:sz w:val="20"/>
              </w:rPr>
              <w:t>-</w:t>
            </w:r>
            <w:r w:rsidR="00E176FD" w:rsidRPr="00403CF3">
              <w:rPr>
                <w:rFonts w:ascii="Arial" w:hAnsi="Arial" w:cs="Arial"/>
                <w:sz w:val="20"/>
              </w:rPr>
              <w:t>2</w:t>
            </w:r>
            <w:r w:rsidRPr="00403CF3">
              <w:rPr>
                <w:rFonts w:ascii="Arial" w:hAnsi="Arial" w:cs="Arial"/>
                <w:sz w:val="20"/>
              </w:rPr>
              <w:t>0</w:t>
            </w:r>
            <w:r w:rsidR="00E176FD" w:rsidRPr="00403CF3">
              <w:rPr>
                <w:rFonts w:ascii="Arial" w:hAnsi="Arial" w:cs="Arial"/>
                <w:sz w:val="20"/>
              </w:rPr>
              <w:t>-1</w:t>
            </w:r>
            <w:r w:rsidR="00965BF8">
              <w:rPr>
                <w:rFonts w:ascii="Arial" w:hAnsi="Arial" w:cs="Arial"/>
                <w:sz w:val="20"/>
              </w:rPr>
              <w:t xml:space="preserve"> for Day 1</w:t>
            </w:r>
            <w:r w:rsidRPr="00403CF3">
              <w:rPr>
                <w:rFonts w:ascii="Arial" w:hAnsi="Arial" w:cs="Arial"/>
                <w:sz w:val="20"/>
              </w:rPr>
              <w:t>) &amp; (</w:t>
            </w:r>
            <w:r w:rsidR="00B76D22">
              <w:rPr>
                <w:rFonts w:ascii="Arial" w:hAnsi="Arial" w:cs="Arial"/>
                <w:sz w:val="20"/>
              </w:rPr>
              <w:t>8010457</w:t>
            </w:r>
            <w:r w:rsidR="000B3811" w:rsidRPr="00403CF3">
              <w:rPr>
                <w:rFonts w:ascii="Arial" w:hAnsi="Arial" w:cs="Arial"/>
                <w:sz w:val="20"/>
              </w:rPr>
              <w:t>-</w:t>
            </w:r>
            <w:r w:rsidR="00E176FD" w:rsidRPr="00403CF3">
              <w:rPr>
                <w:rFonts w:ascii="Arial" w:hAnsi="Arial" w:cs="Arial"/>
                <w:sz w:val="20"/>
              </w:rPr>
              <w:t>2</w:t>
            </w:r>
            <w:r w:rsidR="002711F4" w:rsidRPr="00403CF3">
              <w:rPr>
                <w:rFonts w:ascii="Arial" w:hAnsi="Arial" w:cs="Arial"/>
                <w:sz w:val="20"/>
              </w:rPr>
              <w:t>0</w:t>
            </w:r>
            <w:r w:rsidR="00E176FD" w:rsidRPr="00403CF3">
              <w:rPr>
                <w:rFonts w:ascii="Arial" w:hAnsi="Arial" w:cs="Arial"/>
                <w:sz w:val="20"/>
              </w:rPr>
              <w:t>-2</w:t>
            </w:r>
            <w:r w:rsidR="00965BF8">
              <w:rPr>
                <w:rFonts w:ascii="Arial" w:hAnsi="Arial" w:cs="Arial"/>
                <w:sz w:val="20"/>
              </w:rPr>
              <w:t xml:space="preserve"> for Day 2</w:t>
            </w:r>
            <w:r w:rsidRPr="00403CF3">
              <w:rPr>
                <w:rFonts w:ascii="Arial" w:hAnsi="Arial" w:cs="Arial"/>
                <w:sz w:val="20"/>
              </w:rPr>
              <w:t xml:space="preserve">) per </w:t>
            </w:r>
            <w:r w:rsidR="0099368E" w:rsidRPr="00074265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99368E" w:rsidRPr="00074265">
              <w:rPr>
                <w:rFonts w:ascii="Arial" w:hAnsi="Arial" w:cs="Arial"/>
                <w:b/>
                <w:bCs/>
                <w:sz w:val="20"/>
              </w:rPr>
              <w:instrText xml:space="preserve"> REF _Ref51240618 \h  \* MERGEFORMAT </w:instrText>
            </w:r>
            <w:r w:rsidR="0099368E" w:rsidRPr="00074265">
              <w:rPr>
                <w:rFonts w:ascii="Arial" w:hAnsi="Arial" w:cs="Arial"/>
                <w:b/>
                <w:bCs/>
                <w:sz w:val="20"/>
              </w:rPr>
            </w:r>
            <w:r w:rsidR="0099368E" w:rsidRPr="00074265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 w:rsidRPr="00BE21D6">
              <w:rPr>
                <w:rFonts w:ascii="Arial" w:hAnsi="Arial" w:cs="Arial"/>
                <w:b/>
                <w:bCs/>
                <w:sz w:val="20"/>
              </w:rPr>
              <w:t>Attachment 1: Sampling Record</w:t>
            </w:r>
            <w:r w:rsidR="0099368E" w:rsidRPr="00074265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  <w:p w14:paraId="0923AB6D" w14:textId="17D7CE08" w:rsidR="00965BF8" w:rsidRPr="00965BF8" w:rsidRDefault="00965BF8" w:rsidP="00BF75BA">
            <w:pPr>
              <w:pStyle w:val="BRTable"/>
              <w:numPr>
                <w:ilvl w:val="0"/>
                <w:numId w:val="26"/>
              </w:numPr>
              <w:tabs>
                <w:tab w:val="right" w:pos="10620"/>
              </w:tabs>
              <w:spacing w:before="60" w:after="120" w:line="288" w:lineRule="auto"/>
              <w:ind w:left="374"/>
              <w:rPr>
                <w:rFonts w:cs="Arial"/>
                <w:kern w:val="18"/>
              </w:rPr>
            </w:pPr>
            <w:r w:rsidRPr="000837F3">
              <w:rPr>
                <w:rFonts w:ascii="Arial" w:hAnsi="Arial" w:cs="Arial"/>
                <w:sz w:val="20"/>
              </w:rPr>
              <w:t xml:space="preserve">If applicable, aliquot non-routine samples per </w:t>
            </w:r>
            <w:r w:rsidR="00F32872" w:rsidRPr="00F32872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F32872" w:rsidRPr="00F32872">
              <w:rPr>
                <w:rFonts w:ascii="Arial" w:hAnsi="Arial" w:cs="Arial"/>
                <w:b/>
                <w:bCs/>
                <w:sz w:val="20"/>
              </w:rPr>
              <w:instrText xml:space="preserve"> REF _Ref51240190 \h  \* MERGEFORMAT </w:instrText>
            </w:r>
            <w:r w:rsidR="00F32872" w:rsidRPr="00F32872">
              <w:rPr>
                <w:rFonts w:ascii="Arial" w:hAnsi="Arial" w:cs="Arial"/>
                <w:b/>
                <w:bCs/>
                <w:sz w:val="20"/>
              </w:rPr>
            </w:r>
            <w:r w:rsidR="00F32872" w:rsidRPr="00F32872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 w:rsidRPr="00BE21D6">
              <w:rPr>
                <w:rFonts w:ascii="Arial" w:hAnsi="Arial" w:cs="Arial"/>
                <w:b/>
                <w:bCs/>
                <w:sz w:val="20"/>
              </w:rPr>
              <w:t>Attachment 2: Non-Routine Sampling Record</w:t>
            </w:r>
            <w:r w:rsidR="00F32872" w:rsidRPr="00F32872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618FC2D3" w14:textId="788C1ED3" w:rsidR="00504398" w:rsidRPr="00403CF3" w:rsidRDefault="00504398" w:rsidP="00BF75BA">
            <w:pPr>
              <w:pStyle w:val="BRTable"/>
              <w:numPr>
                <w:ilvl w:val="0"/>
                <w:numId w:val="26"/>
              </w:numPr>
              <w:tabs>
                <w:tab w:val="right" w:pos="10620"/>
              </w:tabs>
              <w:spacing w:before="60" w:after="120" w:line="288" w:lineRule="auto"/>
              <w:ind w:left="374"/>
              <w:rPr>
                <w:rFonts w:ascii="Arial" w:hAnsi="Arial" w:cs="Arial"/>
                <w:sz w:val="20"/>
              </w:rPr>
            </w:pPr>
            <w:r w:rsidRPr="00403CF3">
              <w:rPr>
                <w:rFonts w:ascii="Arial" w:hAnsi="Arial" w:cs="Arial"/>
                <w:sz w:val="20"/>
              </w:rPr>
              <w:t xml:space="preserve">Label the sample per </w:t>
            </w:r>
            <w:r w:rsidR="00200A6D" w:rsidRPr="002C3E3C">
              <w:rPr>
                <w:rFonts w:ascii="Arial" w:hAnsi="Arial" w:cs="Arial"/>
                <w:b/>
                <w:bCs/>
                <w:sz w:val="20"/>
              </w:rPr>
              <w:t>SOP-0107056</w:t>
            </w:r>
            <w:r w:rsidRPr="002C177B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33204D9" w14:textId="23E09132" w:rsidR="00504398" w:rsidRPr="00AC752B" w:rsidRDefault="00504398" w:rsidP="001E36B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6" w:type="pct"/>
            <w:tcBorders>
              <w:top w:val="single" w:sz="6" w:space="0" w:color="auto"/>
            </w:tcBorders>
            <w:shd w:val="clear" w:color="auto" w:fill="auto"/>
          </w:tcPr>
          <w:p w14:paraId="10F0DDC3" w14:textId="497CBE4E" w:rsidR="00504398" w:rsidRPr="00AC752B" w:rsidRDefault="00504398" w:rsidP="001E36B8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5004B5" w:rsidRPr="00AC752B" w14:paraId="0711C5F2" w14:textId="77777777" w:rsidTr="00CD39A3">
        <w:trPr>
          <w:cantSplit/>
          <w:trHeight w:val="1044"/>
          <w:jc w:val="center"/>
        </w:trPr>
        <w:tc>
          <w:tcPr>
            <w:tcW w:w="335" w:type="pct"/>
            <w:vMerge/>
          </w:tcPr>
          <w:p w14:paraId="131B595B" w14:textId="77777777" w:rsidR="005004B5" w:rsidRPr="00AC752B" w:rsidRDefault="005004B5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3"/>
            <w:vMerge/>
          </w:tcPr>
          <w:p w14:paraId="1B3FC65C" w14:textId="77777777" w:rsidR="005004B5" w:rsidRPr="00403CF3" w:rsidRDefault="005004B5" w:rsidP="00BF75BA">
            <w:pPr>
              <w:pStyle w:val="BRTable"/>
              <w:numPr>
                <w:ilvl w:val="0"/>
                <w:numId w:val="26"/>
              </w:numPr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78A98A24" w14:textId="519D853C" w:rsidR="005004B5" w:rsidRPr="00AC752B" w:rsidRDefault="005004B5" w:rsidP="001E36B8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auto"/>
          </w:tcPr>
          <w:p w14:paraId="1B25754D" w14:textId="27EA4553" w:rsidR="005004B5" w:rsidRPr="00AC752B" w:rsidRDefault="005004B5" w:rsidP="001E36B8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227FB2" w:rsidRPr="00AC752B" w14:paraId="056C36D5" w14:textId="77777777" w:rsidTr="00CD39A3">
        <w:trPr>
          <w:cantSplit/>
          <w:trHeight w:val="626"/>
          <w:jc w:val="center"/>
        </w:trPr>
        <w:tc>
          <w:tcPr>
            <w:tcW w:w="335" w:type="pct"/>
            <w:vMerge w:val="restart"/>
            <w:tcBorders>
              <w:top w:val="single" w:sz="4" w:space="0" w:color="auto"/>
            </w:tcBorders>
          </w:tcPr>
          <w:p w14:paraId="596EF338" w14:textId="77777777" w:rsidR="00227FB2" w:rsidRPr="00AC752B" w:rsidRDefault="00227FB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3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79BDFA98" w14:textId="5C2ED600" w:rsidR="00227FB2" w:rsidRPr="00403CF3" w:rsidRDefault="00227FB2" w:rsidP="00BF75BA">
            <w:pPr>
              <w:pStyle w:val="BRTable"/>
              <w:numPr>
                <w:ilvl w:val="0"/>
                <w:numId w:val="26"/>
              </w:numPr>
              <w:tabs>
                <w:tab w:val="right" w:pos="10620"/>
              </w:tabs>
              <w:spacing w:before="60" w:after="120" w:line="288" w:lineRule="auto"/>
              <w:ind w:left="374"/>
              <w:rPr>
                <w:rFonts w:ascii="Arial" w:hAnsi="Arial" w:cs="Arial"/>
                <w:sz w:val="20"/>
              </w:rPr>
            </w:pPr>
            <w:r w:rsidRPr="00403CF3">
              <w:rPr>
                <w:rFonts w:ascii="Arial" w:hAnsi="Arial" w:cs="Arial"/>
                <w:sz w:val="20"/>
              </w:rPr>
              <w:t xml:space="preserve">Submit the sample to the storage location indicated in DLIMS per </w:t>
            </w:r>
            <w:r w:rsidR="00200A6D" w:rsidRPr="00353004">
              <w:rPr>
                <w:rFonts w:ascii="Arial" w:hAnsi="Arial" w:cs="Arial"/>
                <w:b/>
                <w:bCs/>
                <w:sz w:val="20"/>
              </w:rPr>
              <w:t>SOP-0080295</w:t>
            </w:r>
            <w:r w:rsidRPr="00403CF3">
              <w:rPr>
                <w:rFonts w:ascii="Arial" w:hAnsi="Arial" w:cs="Arial"/>
                <w:sz w:val="20"/>
              </w:rPr>
              <w:t xml:space="preserve">. </w:t>
            </w:r>
          </w:p>
          <w:p w14:paraId="5071B70D" w14:textId="33A5092A" w:rsidR="00CD39A3" w:rsidRPr="00AF0B20" w:rsidRDefault="00227FB2" w:rsidP="00CD39A3">
            <w:pPr>
              <w:pStyle w:val="BRTable"/>
              <w:tabs>
                <w:tab w:val="right" w:pos="10620"/>
              </w:tabs>
              <w:spacing w:before="60" w:after="120" w:line="288" w:lineRule="auto"/>
              <w:ind w:left="374"/>
              <w:rPr>
                <w:rFonts w:ascii="Arial" w:hAnsi="Arial" w:cs="Arial"/>
                <w:sz w:val="20"/>
              </w:rPr>
            </w:pPr>
            <w:r w:rsidRPr="00403CF3">
              <w:rPr>
                <w:rFonts w:ascii="Arial" w:hAnsi="Arial" w:cs="Arial"/>
                <w:sz w:val="20"/>
              </w:rPr>
              <w:t>NOTE: Ensure the sampling time and location are updated in DLIMS</w:t>
            </w:r>
            <w:r w:rsidR="00CD39A3">
              <w:rPr>
                <w:rFonts w:ascii="Arial" w:hAnsi="Arial" w:cs="Arial"/>
                <w:sz w:val="20"/>
              </w:rPr>
              <w:t>.</w:t>
            </w:r>
          </w:p>
          <w:p w14:paraId="107582B7" w14:textId="35884577" w:rsidR="00227FB2" w:rsidRPr="00403CF3" w:rsidRDefault="00227FB2" w:rsidP="00227FB2">
            <w:pPr>
              <w:pStyle w:val="BRTable"/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245205" w14:textId="57012AC8" w:rsidR="00227FB2" w:rsidRPr="00AC752B" w:rsidRDefault="00227FB2" w:rsidP="00227FB2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6B2B63" w14:textId="62D31EAF" w:rsidR="00227FB2" w:rsidRPr="00AC752B" w:rsidRDefault="00227FB2" w:rsidP="00227FB2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227FB2" w:rsidRPr="00AC752B" w14:paraId="75C3E31C" w14:textId="77777777" w:rsidTr="00CD39A3">
        <w:trPr>
          <w:cantSplit/>
          <w:trHeight w:val="626"/>
          <w:jc w:val="center"/>
        </w:trPr>
        <w:tc>
          <w:tcPr>
            <w:tcW w:w="335" w:type="pct"/>
            <w:vMerge/>
          </w:tcPr>
          <w:p w14:paraId="36CEC345" w14:textId="77777777" w:rsidR="00227FB2" w:rsidRPr="00AC752B" w:rsidRDefault="00227FB2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3"/>
            <w:vMerge/>
          </w:tcPr>
          <w:p w14:paraId="352601FD" w14:textId="77777777" w:rsidR="00227FB2" w:rsidRPr="00AC752B" w:rsidRDefault="00227FB2" w:rsidP="00BF75BA">
            <w:pPr>
              <w:pStyle w:val="BRTable"/>
              <w:numPr>
                <w:ilvl w:val="0"/>
                <w:numId w:val="26"/>
              </w:numPr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Cs w:val="18"/>
              </w:rPr>
            </w:pP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270B2C" w14:textId="584D0C38" w:rsidR="00227FB2" w:rsidRPr="00AC752B" w:rsidRDefault="00227FB2" w:rsidP="00227FB2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E45CAC" w14:textId="1EDAA8B9" w:rsidR="00227FB2" w:rsidRPr="00AC752B" w:rsidRDefault="00227FB2" w:rsidP="00227FB2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</w:tbl>
    <w:p w14:paraId="72A8428F" w14:textId="5D6A2438" w:rsidR="00A94331" w:rsidRDefault="00A94331" w:rsidP="00CA2EAA">
      <w:pPr>
        <w:spacing w:line="240" w:lineRule="auto"/>
      </w:pPr>
      <w:r>
        <w:br w:type="page"/>
      </w:r>
      <w:r w:rsidR="00270779" w:rsidRPr="00842C70">
        <w:rPr>
          <w:b/>
          <w:bCs/>
          <w:sz w:val="22"/>
          <w:szCs w:val="22"/>
        </w:rPr>
        <w:lastRenderedPageBreak/>
        <w:t>1</w:t>
      </w:r>
      <w:r w:rsidR="00D20F76">
        <w:rPr>
          <w:b/>
          <w:bCs/>
          <w:sz w:val="22"/>
          <w:szCs w:val="22"/>
        </w:rPr>
        <w:t>4</w:t>
      </w:r>
      <w:r w:rsidR="00270779"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2"/>
        <w:gridCol w:w="1031"/>
        <w:gridCol w:w="2111"/>
        <w:gridCol w:w="805"/>
        <w:gridCol w:w="1312"/>
        <w:gridCol w:w="2113"/>
        <w:gridCol w:w="1349"/>
        <w:gridCol w:w="1347"/>
      </w:tblGrid>
      <w:tr w:rsidR="00E41549" w:rsidRPr="00AC752B" w14:paraId="0FE83768" w14:textId="77777777" w:rsidTr="00256D08">
        <w:trPr>
          <w:cantSplit/>
          <w:trHeight w:val="550"/>
          <w:jc w:val="center"/>
        </w:trPr>
        <w:tc>
          <w:tcPr>
            <w:tcW w:w="335" w:type="pct"/>
            <w:tcBorders>
              <w:top w:val="single" w:sz="6" w:space="0" w:color="auto"/>
            </w:tcBorders>
            <w:vAlign w:val="center"/>
          </w:tcPr>
          <w:p w14:paraId="28FF81AF" w14:textId="77777777" w:rsidR="00E41549" w:rsidRPr="00E41549" w:rsidRDefault="00E41549" w:rsidP="00E41549">
            <w:pPr>
              <w:jc w:val="center"/>
            </w:pPr>
            <w:bookmarkStart w:id="78" w:name="_Ref264529204"/>
            <w:bookmarkStart w:id="79" w:name="_Ref499887362"/>
            <w:r w:rsidRPr="00E41549">
              <w:t>Step</w:t>
            </w:r>
          </w:p>
        </w:tc>
        <w:tc>
          <w:tcPr>
            <w:tcW w:w="3416" w:type="pct"/>
            <w:gridSpan w:val="5"/>
            <w:vAlign w:val="center"/>
          </w:tcPr>
          <w:p w14:paraId="5641EC75" w14:textId="192DB394" w:rsidR="00E41549" w:rsidRPr="00E41549" w:rsidRDefault="00E41549" w:rsidP="00E41549">
            <w:pPr>
              <w:jc w:val="center"/>
            </w:pPr>
            <w:r w:rsidRPr="00E41549">
              <w:t>Description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vAlign w:val="center"/>
          </w:tcPr>
          <w:p w14:paraId="3A191940" w14:textId="77777777" w:rsidR="00E41549" w:rsidRPr="00E41549" w:rsidRDefault="00E41549" w:rsidP="00E41549">
            <w:pPr>
              <w:jc w:val="center"/>
            </w:pPr>
            <w:r w:rsidRPr="00E41549">
              <w:t>Performed by/ Date</w:t>
            </w:r>
          </w:p>
        </w:tc>
        <w:tc>
          <w:tcPr>
            <w:tcW w:w="624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6FEA706F" w14:textId="77777777" w:rsidR="00E41549" w:rsidRPr="00E41549" w:rsidRDefault="00E41549" w:rsidP="00E41549">
            <w:pPr>
              <w:jc w:val="center"/>
            </w:pPr>
            <w:r w:rsidRPr="00E41549">
              <w:t>Witnessed by/ Date</w:t>
            </w:r>
          </w:p>
        </w:tc>
      </w:tr>
      <w:tr w:rsidR="00256D08" w:rsidRPr="00AC752B" w14:paraId="54CBD03C" w14:textId="77777777" w:rsidTr="00256D08">
        <w:trPr>
          <w:cantSplit/>
          <w:trHeight w:val="898"/>
          <w:jc w:val="center"/>
        </w:trPr>
        <w:tc>
          <w:tcPr>
            <w:tcW w:w="335" w:type="pct"/>
            <w:vMerge w:val="restart"/>
            <w:tcBorders>
              <w:top w:val="single" w:sz="6" w:space="0" w:color="auto"/>
            </w:tcBorders>
          </w:tcPr>
          <w:p w14:paraId="245FFB8D" w14:textId="77777777" w:rsidR="00256D08" w:rsidRPr="00E41549" w:rsidRDefault="00256D08" w:rsidP="00256D08">
            <w:pPr>
              <w:pStyle w:val="Heading2"/>
            </w:pPr>
          </w:p>
        </w:tc>
        <w:tc>
          <w:tcPr>
            <w:tcW w:w="3416" w:type="pct"/>
            <w:gridSpan w:val="5"/>
            <w:vMerge w:val="restart"/>
            <w:vAlign w:val="center"/>
          </w:tcPr>
          <w:p w14:paraId="76395BDE" w14:textId="77777777" w:rsidR="00256D08" w:rsidRPr="004E2D7F" w:rsidRDefault="00256D08" w:rsidP="00BF75BA">
            <w:pPr>
              <w:pStyle w:val="ListParagraph"/>
              <w:numPr>
                <w:ilvl w:val="0"/>
                <w:numId w:val="89"/>
              </w:numPr>
              <w:tabs>
                <w:tab w:val="right" w:pos="10620"/>
              </w:tabs>
              <w:spacing w:before="60" w:after="100" w:afterAutospacing="1" w:line="276" w:lineRule="auto"/>
              <w:ind w:left="451" w:right="11"/>
              <w:rPr>
                <w:rFonts w:cs="Arial"/>
                <w:sz w:val="18"/>
                <w:szCs w:val="18"/>
              </w:rPr>
            </w:pPr>
            <w:r w:rsidRPr="004E2D7F">
              <w:rPr>
                <w:rFonts w:cs="Arial"/>
                <w:sz w:val="18"/>
                <w:szCs w:val="18"/>
              </w:rPr>
              <w:t>The skid will pause</w:t>
            </w:r>
          </w:p>
          <w:p w14:paraId="11863D4D" w14:textId="77777777" w:rsidR="00256D08" w:rsidRPr="00D9730B" w:rsidRDefault="00256D08" w:rsidP="00BF75BA">
            <w:pPr>
              <w:pStyle w:val="ListParagraph"/>
              <w:numPr>
                <w:ilvl w:val="0"/>
                <w:numId w:val="89"/>
              </w:numPr>
              <w:tabs>
                <w:tab w:val="right" w:pos="10620"/>
              </w:tabs>
              <w:spacing w:before="120" w:after="100" w:afterAutospacing="1" w:line="276" w:lineRule="auto"/>
              <w:ind w:left="451" w:right="11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Reposition the clamps</w:t>
            </w:r>
            <w:r w:rsidRPr="004E2D7F">
              <w:rPr>
                <w:rFonts w:cs="Arial"/>
                <w:sz w:val="18"/>
                <w:szCs w:val="18"/>
              </w:rPr>
              <w:t xml:space="preserve"> to place the POD(s) inline.</w:t>
            </w:r>
          </w:p>
          <w:p w14:paraId="65EA6AF1" w14:textId="77777777" w:rsidR="00256D08" w:rsidRPr="004E2D7F" w:rsidRDefault="00256D08" w:rsidP="00BF75BA">
            <w:pPr>
              <w:pStyle w:val="ListParagraph"/>
              <w:numPr>
                <w:ilvl w:val="0"/>
                <w:numId w:val="89"/>
              </w:numPr>
              <w:tabs>
                <w:tab w:val="right" w:pos="10620"/>
              </w:tabs>
              <w:spacing w:before="120" w:after="100" w:afterAutospacing="1" w:line="276" w:lineRule="auto"/>
              <w:ind w:left="451" w:right="11"/>
              <w:rPr>
                <w:rFonts w:cs="Arial"/>
                <w:sz w:val="18"/>
                <w:szCs w:val="18"/>
              </w:rPr>
            </w:pPr>
            <w:r w:rsidRPr="00D9730B">
              <w:rPr>
                <w:rFonts w:cs="Arial"/>
                <w:sz w:val="18"/>
                <w:szCs w:val="18"/>
              </w:rPr>
              <w:t>Press continue once complete</w:t>
            </w:r>
          </w:p>
          <w:p w14:paraId="6D1593B0" w14:textId="6912DE34" w:rsidR="00256D08" w:rsidRPr="00E1388A" w:rsidRDefault="00256D08" w:rsidP="00256D08">
            <w:pPr>
              <w:tabs>
                <w:tab w:val="right" w:pos="10620"/>
              </w:tabs>
              <w:spacing w:before="120" w:after="120" w:line="276" w:lineRule="auto"/>
              <w:ind w:right="11"/>
              <w:rPr>
                <w:rFonts w:cs="Arial"/>
                <w:b/>
                <w:bCs/>
                <w:sz w:val="18"/>
                <w:szCs w:val="18"/>
              </w:rPr>
            </w:pPr>
            <w:r w:rsidRPr="00E1388A">
              <w:rPr>
                <w:rFonts w:cs="Arial"/>
                <w:b/>
                <w:bCs/>
                <w:sz w:val="18"/>
                <w:szCs w:val="18"/>
              </w:rPr>
              <w:t>NOTE: the POD(s) will stay in line for Load through Equil</w:t>
            </w:r>
            <w:r>
              <w:rPr>
                <w:rFonts w:cs="Arial"/>
                <w:b/>
                <w:bCs/>
                <w:sz w:val="18"/>
                <w:szCs w:val="18"/>
              </w:rPr>
              <w:t>ibration</w:t>
            </w:r>
            <w:r w:rsidRPr="00E1388A">
              <w:rPr>
                <w:rFonts w:cs="Arial"/>
                <w:b/>
                <w:bCs/>
                <w:sz w:val="18"/>
                <w:szCs w:val="18"/>
              </w:rPr>
              <w:t xml:space="preserve"> 2.</w:t>
            </w:r>
          </w:p>
          <w:p w14:paraId="11420773" w14:textId="5A2923AD" w:rsidR="00256D08" w:rsidRPr="00115BB8" w:rsidRDefault="003B240C" w:rsidP="00256D08">
            <w:pPr>
              <w:jc w:val="center"/>
            </w:pPr>
            <w:r w:rsidRPr="007D2759">
              <w:object w:dxaOrig="10381" w:dyaOrig="3796" w14:anchorId="4009FAFB">
                <v:shape id="_x0000_i1027" type="#_x0000_t75" style="width:330.45pt;height:164.4pt" o:ole="">
                  <v:imagedata r:id="rId19" o:title=""/>
                </v:shape>
                <o:OLEObject Type="Embed" ProgID="Visio.Drawing.15" ShapeID="_x0000_i1027" DrawAspect="Content" ObjectID="_1790610031" r:id="rId20"/>
              </w:object>
            </w: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2D24753C" w14:textId="44A75E89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4" w:type="pct"/>
            <w:shd w:val="clear" w:color="auto" w:fill="auto"/>
          </w:tcPr>
          <w:p w14:paraId="6AB249F3" w14:textId="6AF3C3C4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256D08" w:rsidRPr="00AC752B" w14:paraId="033BB891" w14:textId="77777777" w:rsidTr="00256D08">
        <w:trPr>
          <w:cantSplit/>
          <w:trHeight w:val="898"/>
          <w:jc w:val="center"/>
        </w:trPr>
        <w:tc>
          <w:tcPr>
            <w:tcW w:w="335" w:type="pct"/>
            <w:vMerge/>
          </w:tcPr>
          <w:p w14:paraId="04289A2A" w14:textId="77777777" w:rsidR="00256D08" w:rsidRPr="00E41549" w:rsidRDefault="00256D08" w:rsidP="00256D08">
            <w:pPr>
              <w:pStyle w:val="Heading2"/>
            </w:pPr>
          </w:p>
        </w:tc>
        <w:tc>
          <w:tcPr>
            <w:tcW w:w="3416" w:type="pct"/>
            <w:gridSpan w:val="5"/>
            <w:vMerge/>
            <w:vAlign w:val="center"/>
          </w:tcPr>
          <w:p w14:paraId="24AEE858" w14:textId="77777777" w:rsidR="00256D08" w:rsidRPr="004E2D7F" w:rsidRDefault="00256D08" w:rsidP="00BF75BA">
            <w:pPr>
              <w:pStyle w:val="ListParagraph"/>
              <w:numPr>
                <w:ilvl w:val="0"/>
                <w:numId w:val="89"/>
              </w:numPr>
              <w:tabs>
                <w:tab w:val="right" w:pos="10620"/>
              </w:tabs>
              <w:spacing w:before="60" w:after="100" w:afterAutospacing="1" w:line="276" w:lineRule="auto"/>
              <w:ind w:left="451" w:right="11"/>
              <w:rPr>
                <w:rFonts w:cs="Arial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65143C74" w14:textId="44CEE90B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624" w:type="pct"/>
            <w:shd w:val="clear" w:color="auto" w:fill="auto"/>
          </w:tcPr>
          <w:p w14:paraId="546008BA" w14:textId="24AA13DE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256D08" w:rsidRPr="00AC752B" w14:paraId="26573DD0" w14:textId="77777777" w:rsidTr="00256D08">
        <w:trPr>
          <w:cantSplit/>
          <w:trHeight w:val="898"/>
          <w:jc w:val="center"/>
        </w:trPr>
        <w:tc>
          <w:tcPr>
            <w:tcW w:w="335" w:type="pct"/>
            <w:vMerge/>
          </w:tcPr>
          <w:p w14:paraId="252442DB" w14:textId="77777777" w:rsidR="00256D08" w:rsidRPr="00E41549" w:rsidRDefault="00256D08" w:rsidP="00256D08">
            <w:pPr>
              <w:pStyle w:val="Heading2"/>
            </w:pPr>
          </w:p>
        </w:tc>
        <w:tc>
          <w:tcPr>
            <w:tcW w:w="3416" w:type="pct"/>
            <w:gridSpan w:val="5"/>
            <w:vMerge/>
            <w:vAlign w:val="center"/>
          </w:tcPr>
          <w:p w14:paraId="7B259D87" w14:textId="77777777" w:rsidR="00256D08" w:rsidRPr="004E2D7F" w:rsidRDefault="00256D08" w:rsidP="00BF75BA">
            <w:pPr>
              <w:pStyle w:val="ListParagraph"/>
              <w:numPr>
                <w:ilvl w:val="0"/>
                <w:numId w:val="89"/>
              </w:numPr>
              <w:tabs>
                <w:tab w:val="right" w:pos="10620"/>
              </w:tabs>
              <w:spacing w:before="60" w:after="100" w:afterAutospacing="1" w:line="276" w:lineRule="auto"/>
              <w:ind w:left="451" w:right="11"/>
              <w:rPr>
                <w:rFonts w:cs="Arial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6D19504E" w14:textId="3779E3C2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  <w:tc>
          <w:tcPr>
            <w:tcW w:w="624" w:type="pct"/>
            <w:shd w:val="clear" w:color="auto" w:fill="auto"/>
          </w:tcPr>
          <w:p w14:paraId="7F2AC1BC" w14:textId="2BC8E139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</w:tr>
      <w:tr w:rsidR="00256D08" w:rsidRPr="00AC752B" w14:paraId="3001E640" w14:textId="77777777" w:rsidTr="00256D08">
        <w:trPr>
          <w:cantSplit/>
          <w:trHeight w:val="898"/>
          <w:jc w:val="center"/>
        </w:trPr>
        <w:tc>
          <w:tcPr>
            <w:tcW w:w="335" w:type="pct"/>
            <w:vMerge/>
          </w:tcPr>
          <w:p w14:paraId="7BEB196B" w14:textId="77777777" w:rsidR="00256D08" w:rsidRPr="00E41549" w:rsidRDefault="00256D08" w:rsidP="00256D08">
            <w:pPr>
              <w:pStyle w:val="Heading2"/>
            </w:pPr>
          </w:p>
        </w:tc>
        <w:tc>
          <w:tcPr>
            <w:tcW w:w="3416" w:type="pct"/>
            <w:gridSpan w:val="5"/>
            <w:vMerge/>
            <w:vAlign w:val="center"/>
          </w:tcPr>
          <w:p w14:paraId="053B1B4E" w14:textId="77777777" w:rsidR="00256D08" w:rsidRPr="004E2D7F" w:rsidRDefault="00256D08" w:rsidP="00BF75BA">
            <w:pPr>
              <w:pStyle w:val="ListParagraph"/>
              <w:numPr>
                <w:ilvl w:val="0"/>
                <w:numId w:val="89"/>
              </w:numPr>
              <w:tabs>
                <w:tab w:val="right" w:pos="10620"/>
              </w:tabs>
              <w:spacing w:before="60" w:after="100" w:afterAutospacing="1" w:line="276" w:lineRule="auto"/>
              <w:ind w:left="451" w:right="11"/>
              <w:rPr>
                <w:rFonts w:cs="Arial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47933582" w14:textId="18B1C29A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  <w:tc>
          <w:tcPr>
            <w:tcW w:w="624" w:type="pct"/>
            <w:shd w:val="clear" w:color="auto" w:fill="auto"/>
          </w:tcPr>
          <w:p w14:paraId="7578A293" w14:textId="54751CAD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</w:tr>
      <w:tr w:rsidR="00256D08" w:rsidRPr="00AC752B" w14:paraId="728990F0" w14:textId="77777777" w:rsidTr="00256D08">
        <w:trPr>
          <w:cantSplit/>
          <w:trHeight w:val="898"/>
          <w:jc w:val="center"/>
        </w:trPr>
        <w:tc>
          <w:tcPr>
            <w:tcW w:w="335" w:type="pct"/>
            <w:vMerge/>
          </w:tcPr>
          <w:p w14:paraId="53EB0109" w14:textId="77777777" w:rsidR="00256D08" w:rsidRPr="00E41549" w:rsidRDefault="00256D08" w:rsidP="00256D08">
            <w:pPr>
              <w:pStyle w:val="Heading2"/>
            </w:pPr>
          </w:p>
        </w:tc>
        <w:tc>
          <w:tcPr>
            <w:tcW w:w="3416" w:type="pct"/>
            <w:gridSpan w:val="5"/>
            <w:vMerge/>
            <w:vAlign w:val="center"/>
          </w:tcPr>
          <w:p w14:paraId="7993A3A9" w14:textId="77777777" w:rsidR="00256D08" w:rsidRPr="004E2D7F" w:rsidRDefault="00256D08" w:rsidP="00BF75BA">
            <w:pPr>
              <w:pStyle w:val="ListParagraph"/>
              <w:numPr>
                <w:ilvl w:val="0"/>
                <w:numId w:val="89"/>
              </w:numPr>
              <w:tabs>
                <w:tab w:val="right" w:pos="10620"/>
              </w:tabs>
              <w:spacing w:before="60" w:after="100" w:afterAutospacing="1" w:line="276" w:lineRule="auto"/>
              <w:ind w:left="451" w:right="11"/>
              <w:rPr>
                <w:rFonts w:cs="Arial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</w:tcPr>
          <w:p w14:paraId="2FFA9217" w14:textId="2859F0E7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4" w:type="pct"/>
            <w:tcBorders>
              <w:bottom w:val="single" w:sz="6" w:space="0" w:color="auto"/>
            </w:tcBorders>
            <w:shd w:val="clear" w:color="auto" w:fill="auto"/>
          </w:tcPr>
          <w:p w14:paraId="3AC35466" w14:textId="2BD9F1F0" w:rsidR="00256D08" w:rsidRPr="00E41549" w:rsidRDefault="00256D08" w:rsidP="00256D08">
            <w:pPr>
              <w:jc w:val="center"/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F06FE8" w:rsidRPr="00AC752B" w14:paraId="7F4E96B9" w14:textId="77777777" w:rsidTr="00256D08">
        <w:trPr>
          <w:cantSplit/>
          <w:trHeight w:val="1290"/>
          <w:jc w:val="center"/>
        </w:trPr>
        <w:tc>
          <w:tcPr>
            <w:tcW w:w="335" w:type="pct"/>
            <w:vMerge w:val="restart"/>
            <w:tcBorders>
              <w:top w:val="single" w:sz="6" w:space="0" w:color="auto"/>
            </w:tcBorders>
          </w:tcPr>
          <w:p w14:paraId="4C96A88A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sz w:val="18"/>
                <w:szCs w:val="18"/>
              </w:rPr>
            </w:pPr>
            <w:bookmarkStart w:id="80" w:name="_Ref51779227"/>
            <w:bookmarkEnd w:id="78"/>
            <w:bookmarkEnd w:id="79"/>
          </w:p>
        </w:tc>
        <w:bookmarkEnd w:id="80"/>
        <w:tc>
          <w:tcPr>
            <w:tcW w:w="1829" w:type="pct"/>
            <w:gridSpan w:val="3"/>
          </w:tcPr>
          <w:p w14:paraId="189C1626" w14:textId="77777777" w:rsidR="00F06FE8" w:rsidRPr="00960841" w:rsidRDefault="00F06FE8" w:rsidP="0005486D">
            <w:pPr>
              <w:pStyle w:val="TableHeader"/>
              <w:tabs>
                <w:tab w:val="clear" w:pos="720"/>
                <w:tab w:val="clear" w:pos="1800"/>
                <w:tab w:val="left" w:pos="1091"/>
              </w:tabs>
              <w:spacing w:before="60" w:line="360" w:lineRule="auto"/>
              <w:jc w:val="both"/>
              <w:rPr>
                <w:rFonts w:cs="Arial"/>
                <w:b/>
                <w:sz w:val="18"/>
                <w:szCs w:val="18"/>
              </w:rPr>
            </w:pPr>
            <w:r w:rsidRPr="00960841">
              <w:rPr>
                <w:rFonts w:cs="Arial"/>
                <w:b/>
                <w:sz w:val="18"/>
                <w:szCs w:val="18"/>
              </w:rPr>
              <w:t xml:space="preserve">Load </w:t>
            </w:r>
          </w:p>
          <w:p w14:paraId="4ACC87CE" w14:textId="4BFC5986" w:rsidR="00F06FE8" w:rsidRPr="00FF5B24" w:rsidRDefault="00F06FE8" w:rsidP="0005486D">
            <w:pPr>
              <w:pStyle w:val="TableHeader"/>
              <w:tabs>
                <w:tab w:val="clear" w:pos="720"/>
                <w:tab w:val="clear" w:pos="1800"/>
                <w:tab w:val="left" w:pos="1091"/>
              </w:tabs>
              <w:spacing w:before="60" w:line="360" w:lineRule="auto"/>
              <w:jc w:val="both"/>
              <w:rPr>
                <w:rFonts w:cs="Arial"/>
                <w:b/>
                <w:sz w:val="18"/>
                <w:szCs w:val="18"/>
              </w:rPr>
            </w:pPr>
            <w:r w:rsidRPr="00FF5B24">
              <w:rPr>
                <w:rFonts w:cs="Arial"/>
                <w:b/>
                <w:sz w:val="18"/>
                <w:szCs w:val="18"/>
              </w:rPr>
              <w:t>(8010441: Conditioned Medium)</w:t>
            </w:r>
          </w:p>
          <w:p w14:paraId="09030E6F" w14:textId="77777777" w:rsidR="00F06FE8" w:rsidRPr="00AC752B" w:rsidRDefault="00F06FE8" w:rsidP="003B753D">
            <w:pPr>
              <w:pStyle w:val="TableHeader"/>
              <w:tabs>
                <w:tab w:val="clear" w:pos="720"/>
                <w:tab w:val="clear" w:pos="1800"/>
                <w:tab w:val="left" w:pos="1091"/>
              </w:tabs>
              <w:spacing w:before="60"/>
              <w:jc w:val="both"/>
              <w:rPr>
                <w:rFonts w:cs="Arial"/>
                <w:sz w:val="18"/>
                <w:szCs w:val="18"/>
              </w:rPr>
            </w:pPr>
          </w:p>
          <w:p w14:paraId="0B1C28F4" w14:textId="77777777" w:rsidR="00F06FE8" w:rsidRDefault="00F06FE8" w:rsidP="003B753D">
            <w:pPr>
              <w:pStyle w:val="TableHeader"/>
              <w:tabs>
                <w:tab w:val="clear" w:pos="720"/>
                <w:tab w:val="clear" w:pos="1800"/>
                <w:tab w:val="left" w:pos="1091"/>
              </w:tabs>
              <w:spacing w:before="60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For each cycle:</w:t>
            </w:r>
          </w:p>
          <w:p w14:paraId="50494238" w14:textId="77777777" w:rsidR="00F06FE8" w:rsidRPr="002E55BA" w:rsidRDefault="00F06FE8" w:rsidP="00BF75BA">
            <w:pPr>
              <w:pStyle w:val="BRTable"/>
              <w:numPr>
                <w:ilvl w:val="0"/>
                <w:numId w:val="26"/>
              </w:numPr>
              <w:tabs>
                <w:tab w:val="right" w:pos="10620"/>
              </w:tabs>
              <w:spacing w:before="60" w:after="120" w:line="288" w:lineRule="auto"/>
              <w:ind w:left="374"/>
              <w:rPr>
                <w:szCs w:val="18"/>
              </w:rPr>
            </w:pPr>
            <w:r w:rsidRPr="00AC752B">
              <w:rPr>
                <w:rFonts w:cs="Arial"/>
                <w:szCs w:val="18"/>
              </w:rPr>
              <w:t>Record the load start time and end time for each cycle.</w:t>
            </w:r>
          </w:p>
          <w:p w14:paraId="26FA36E4" w14:textId="77777777" w:rsidR="00F06FE8" w:rsidRPr="0055537F" w:rsidRDefault="00F06FE8" w:rsidP="00BF75BA">
            <w:pPr>
              <w:pStyle w:val="BRTable"/>
              <w:numPr>
                <w:ilvl w:val="0"/>
                <w:numId w:val="26"/>
              </w:numPr>
              <w:tabs>
                <w:tab w:val="right" w:pos="10620"/>
              </w:tabs>
              <w:spacing w:before="60" w:after="120" w:line="288" w:lineRule="auto"/>
              <w:ind w:left="374"/>
              <w:rPr>
                <w:szCs w:val="18"/>
              </w:rPr>
            </w:pPr>
            <w:r>
              <w:rPr>
                <w:rFonts w:cs="Arial"/>
                <w:szCs w:val="18"/>
              </w:rPr>
              <w:t>Record the Actual Volume Loaded from the Skid Totalizers.</w:t>
            </w:r>
          </w:p>
          <w:p w14:paraId="5E7D8C83" w14:textId="4F72CEEE" w:rsidR="00F06FE8" w:rsidRPr="00AC752B" w:rsidRDefault="00F06FE8" w:rsidP="0055537F">
            <w:pPr>
              <w:pStyle w:val="BRTable"/>
              <w:tabs>
                <w:tab w:val="right" w:pos="10620"/>
              </w:tabs>
              <w:spacing w:before="60" w:after="120" w:line="288" w:lineRule="auto"/>
              <w:rPr>
                <w:szCs w:val="18"/>
              </w:rPr>
            </w:pPr>
          </w:p>
        </w:tc>
        <w:tc>
          <w:tcPr>
            <w:tcW w:w="1587" w:type="pct"/>
            <w:gridSpan w:val="2"/>
          </w:tcPr>
          <w:p w14:paraId="62B506B0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371" w:right="11"/>
              <w:rPr>
                <w:rFonts w:cs="Arial"/>
                <w:sz w:val="18"/>
                <w:szCs w:val="18"/>
              </w:rPr>
            </w:pPr>
            <w:r w:rsidRPr="00AC752B">
              <w:rPr>
                <w:rFonts w:cs="Arial"/>
                <w:sz w:val="18"/>
                <w:szCs w:val="18"/>
              </w:rPr>
              <w:t>Inlet: 1</w:t>
            </w:r>
          </w:p>
          <w:p w14:paraId="55CE6D8C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  <w:sz w:val="18"/>
                <w:szCs w:val="18"/>
              </w:rPr>
            </w:pPr>
            <w:r w:rsidRPr="00AC752B">
              <w:rPr>
                <w:rFonts w:cs="Arial"/>
                <w:sz w:val="18"/>
                <w:szCs w:val="18"/>
              </w:rPr>
              <w:t>Airtrap: Inline</w:t>
            </w:r>
          </w:p>
          <w:p w14:paraId="6B4D6501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  <w:sz w:val="18"/>
                <w:szCs w:val="18"/>
              </w:rPr>
            </w:pPr>
            <w:r w:rsidRPr="00AC752B">
              <w:rPr>
                <w:rFonts w:cs="Arial"/>
                <w:sz w:val="18"/>
                <w:szCs w:val="18"/>
              </w:rPr>
              <w:t xml:space="preserve">Column: Inline </w:t>
            </w:r>
          </w:p>
          <w:p w14:paraId="1328CCB4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  <w:sz w:val="18"/>
                <w:szCs w:val="18"/>
              </w:rPr>
            </w:pPr>
            <w:r w:rsidRPr="00AC752B">
              <w:rPr>
                <w:rFonts w:cs="Arial"/>
                <w:sz w:val="18"/>
                <w:szCs w:val="18"/>
              </w:rPr>
              <w:t>Outlet: 1</w:t>
            </w:r>
          </w:p>
          <w:p w14:paraId="25BFAEA9" w14:textId="2B035A13" w:rsidR="00F06FE8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  <w:sz w:val="18"/>
                <w:szCs w:val="18"/>
              </w:rPr>
            </w:pPr>
            <w:r w:rsidRPr="00AC752B">
              <w:rPr>
                <w:rFonts w:cs="Arial"/>
                <w:sz w:val="18"/>
                <w:szCs w:val="18"/>
              </w:rPr>
              <w:t xml:space="preserve">Flow: </w:t>
            </w:r>
            <w:r w:rsidRPr="00F81701">
              <w:rPr>
                <w:rFonts w:cs="Arial"/>
                <w:sz w:val="18"/>
                <w:szCs w:val="18"/>
              </w:rPr>
              <w:t xml:space="preserve">318 </w:t>
            </w:r>
            <w:r w:rsidRPr="00017D8D">
              <w:rPr>
                <w:rFonts w:cs="Arial"/>
                <w:sz w:val="18"/>
                <w:szCs w:val="18"/>
              </w:rPr>
              <w:t>L/hr</w:t>
            </w:r>
          </w:p>
          <w:p w14:paraId="15E67B77" w14:textId="5D64A47C" w:rsidR="00F06FE8" w:rsidRPr="0007426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074265">
              <w:t>Volume: See s</w:t>
            </w:r>
            <w:r w:rsidRPr="00074265">
              <w:rPr>
                <w:rFonts w:cs="Arial"/>
              </w:rPr>
              <w:t>tep</w:t>
            </w:r>
            <w:r w:rsidRPr="00074265">
              <w:rPr>
                <w:rFonts w:cs="Arial"/>
                <w:b/>
              </w:rPr>
              <w:t xml:space="preserve"> (Step </w:t>
            </w:r>
            <w:r w:rsidRPr="00074265">
              <w:rPr>
                <w:rFonts w:cs="Arial"/>
                <w:b/>
              </w:rPr>
              <w:fldChar w:fldCharType="begin"/>
            </w:r>
            <w:r w:rsidRPr="00074265">
              <w:rPr>
                <w:rFonts w:cs="Arial"/>
                <w:b/>
              </w:rPr>
              <w:instrText xml:space="preserve"> REF _Ref258310282 \r \h  \* MERGEFORMAT </w:instrText>
            </w:r>
            <w:r w:rsidRPr="00074265">
              <w:rPr>
                <w:rFonts w:cs="Arial"/>
                <w:b/>
              </w:rPr>
            </w:r>
            <w:r w:rsidRPr="00074265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9.13</w:t>
            </w:r>
            <w:r w:rsidRPr="00074265">
              <w:rPr>
                <w:rFonts w:cs="Arial"/>
                <w:b/>
              </w:rPr>
              <w:fldChar w:fldCharType="end"/>
            </w:r>
            <w:r w:rsidRPr="00074265">
              <w:rPr>
                <w:rFonts w:cs="Arial"/>
                <w:b/>
              </w:rPr>
              <w:t xml:space="preserve">, </w:t>
            </w:r>
            <w:r w:rsidRPr="00074265">
              <w:rPr>
                <w:rFonts w:cs="Arial"/>
                <w:b/>
              </w:rPr>
              <w:fldChar w:fldCharType="begin"/>
            </w:r>
            <w:r w:rsidRPr="00074265">
              <w:rPr>
                <w:rFonts w:cs="Arial"/>
                <w:b/>
              </w:rPr>
              <w:instrText xml:space="preserve"> REF _Ref56590591 \r \h  \* MERGEFORMAT </w:instrText>
            </w:r>
            <w:r w:rsidRPr="00074265">
              <w:rPr>
                <w:rFonts w:cs="Arial"/>
                <w:b/>
              </w:rPr>
            </w:r>
            <w:r w:rsidRPr="00074265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9.16</w:t>
            </w:r>
            <w:r w:rsidRPr="00074265">
              <w:rPr>
                <w:rFonts w:cs="Arial"/>
                <w:b/>
              </w:rPr>
              <w:fldChar w:fldCharType="end"/>
            </w:r>
            <w:r w:rsidRPr="00074265">
              <w:rPr>
                <w:rFonts w:cs="Arial"/>
                <w:b/>
              </w:rPr>
              <w:t xml:space="preserve"> or </w:t>
            </w:r>
            <w:r w:rsidRPr="00074265">
              <w:rPr>
                <w:rFonts w:cs="Arial"/>
                <w:b/>
              </w:rPr>
              <w:fldChar w:fldCharType="begin"/>
            </w:r>
            <w:r w:rsidRPr="00074265">
              <w:rPr>
                <w:rFonts w:cs="Arial"/>
                <w:b/>
              </w:rPr>
              <w:instrText xml:space="preserve"> REF _Ref56587453 \r \h  \* MERGEFORMAT </w:instrText>
            </w:r>
            <w:r w:rsidRPr="00074265">
              <w:rPr>
                <w:rFonts w:cs="Arial"/>
                <w:b/>
              </w:rPr>
            </w:r>
            <w:r w:rsidRPr="00074265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9.10</w:t>
            </w:r>
            <w:r w:rsidRPr="00074265">
              <w:rPr>
                <w:rFonts w:cs="Arial"/>
                <w:b/>
              </w:rPr>
              <w:fldChar w:fldCharType="end"/>
            </w:r>
            <w:r w:rsidRPr="00074265">
              <w:rPr>
                <w:rFonts w:cs="Arial"/>
                <w:b/>
              </w:rPr>
              <w:t>)*</w:t>
            </w:r>
          </w:p>
          <w:p w14:paraId="2E40EA9B" w14:textId="1ECCBBB5" w:rsidR="00F06FE8" w:rsidRPr="00074265" w:rsidRDefault="00F06FE8" w:rsidP="004E6CD0">
            <w:pPr>
              <w:rPr>
                <w:sz w:val="16"/>
                <w:szCs w:val="16"/>
              </w:rPr>
            </w:pPr>
            <w:r w:rsidRPr="00074265">
              <w:rPr>
                <w:sz w:val="16"/>
                <w:szCs w:val="16"/>
              </w:rPr>
              <w:t xml:space="preserve">*Step </w:t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074265">
              <w:rPr>
                <w:rFonts w:cs="Arial"/>
                <w:b/>
                <w:sz w:val="16"/>
                <w:szCs w:val="16"/>
              </w:rPr>
              <w:instrText xml:space="preserve"> REF _Ref258310282 \r \h </w:instrText>
            </w:r>
            <w:r>
              <w:rPr>
                <w:rFonts w:cs="Arial"/>
                <w:b/>
                <w:sz w:val="16"/>
                <w:szCs w:val="16"/>
              </w:rPr>
              <w:instrText xml:space="preserve"> \* MERGEFORMAT </w:instrText>
            </w:r>
            <w:r w:rsidRPr="00074265">
              <w:rPr>
                <w:rFonts w:cs="Arial"/>
                <w:b/>
                <w:sz w:val="16"/>
                <w:szCs w:val="16"/>
              </w:rPr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BE21D6">
              <w:rPr>
                <w:rFonts w:cs="Arial"/>
                <w:b/>
                <w:sz w:val="16"/>
                <w:szCs w:val="16"/>
              </w:rPr>
              <w:t>9.13</w:t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end"/>
            </w:r>
            <w:r w:rsidRPr="00074265">
              <w:rPr>
                <w:rFonts w:cs="Arial"/>
                <w:bCs/>
                <w:sz w:val="16"/>
                <w:szCs w:val="16"/>
              </w:rPr>
              <w:t xml:space="preserve"> </w:t>
            </w:r>
            <w:r w:rsidRPr="00074265">
              <w:rPr>
                <w:sz w:val="16"/>
                <w:szCs w:val="16"/>
              </w:rPr>
              <w:t>for Day 1</w:t>
            </w:r>
          </w:p>
          <w:p w14:paraId="0B74F868" w14:textId="3BC42212" w:rsidR="00F06FE8" w:rsidRPr="00074265" w:rsidRDefault="00F06FE8" w:rsidP="004E6C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074265">
              <w:rPr>
                <w:sz w:val="16"/>
                <w:szCs w:val="16"/>
              </w:rPr>
              <w:t xml:space="preserve">Step </w:t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074265">
              <w:rPr>
                <w:rFonts w:cs="Arial"/>
                <w:b/>
                <w:sz w:val="16"/>
                <w:szCs w:val="16"/>
              </w:rPr>
              <w:instrText xml:space="preserve"> REF _Ref56590591 \r \h </w:instrText>
            </w:r>
            <w:r>
              <w:rPr>
                <w:rFonts w:cs="Arial"/>
                <w:b/>
                <w:sz w:val="16"/>
                <w:szCs w:val="16"/>
              </w:rPr>
              <w:instrText xml:space="preserve"> \* MERGEFORMAT </w:instrText>
            </w:r>
            <w:r w:rsidRPr="00074265">
              <w:rPr>
                <w:rFonts w:cs="Arial"/>
                <w:b/>
                <w:sz w:val="16"/>
                <w:szCs w:val="16"/>
              </w:rPr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BE21D6">
              <w:rPr>
                <w:rFonts w:cs="Arial"/>
                <w:b/>
                <w:sz w:val="16"/>
                <w:szCs w:val="16"/>
              </w:rPr>
              <w:t>9.16</w:t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end"/>
            </w:r>
            <w:r>
              <w:rPr>
                <w:rFonts w:cs="Arial"/>
                <w:b/>
                <w:sz w:val="16"/>
                <w:szCs w:val="16"/>
              </w:rPr>
              <w:t xml:space="preserve"> </w:t>
            </w:r>
            <w:r w:rsidRPr="00074265">
              <w:rPr>
                <w:sz w:val="16"/>
                <w:szCs w:val="16"/>
              </w:rPr>
              <w:t>for Day 2</w:t>
            </w:r>
          </w:p>
          <w:p w14:paraId="0B636D5E" w14:textId="575FA060" w:rsidR="00F06FE8" w:rsidRPr="004E6CD0" w:rsidRDefault="00F06FE8" w:rsidP="004E6CD0">
            <w:r>
              <w:rPr>
                <w:sz w:val="16"/>
                <w:szCs w:val="16"/>
              </w:rPr>
              <w:t xml:space="preserve"> </w:t>
            </w:r>
            <w:r w:rsidRPr="00074265">
              <w:rPr>
                <w:sz w:val="16"/>
                <w:szCs w:val="16"/>
              </w:rPr>
              <w:t xml:space="preserve">Step </w:t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074265">
              <w:rPr>
                <w:rFonts w:cs="Arial"/>
                <w:b/>
                <w:sz w:val="16"/>
                <w:szCs w:val="16"/>
              </w:rPr>
              <w:instrText xml:space="preserve"> REF _Ref56587453 \r \h </w:instrText>
            </w:r>
            <w:r>
              <w:rPr>
                <w:rFonts w:cs="Arial"/>
                <w:b/>
                <w:sz w:val="16"/>
                <w:szCs w:val="16"/>
              </w:rPr>
              <w:instrText xml:space="preserve"> \* MERGEFORMAT </w:instrText>
            </w:r>
            <w:r w:rsidRPr="00074265">
              <w:rPr>
                <w:rFonts w:cs="Arial"/>
                <w:b/>
                <w:sz w:val="16"/>
                <w:szCs w:val="16"/>
              </w:rPr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BE21D6">
              <w:rPr>
                <w:rFonts w:cs="Arial"/>
                <w:b/>
                <w:sz w:val="16"/>
                <w:szCs w:val="16"/>
              </w:rPr>
              <w:t>9.10</w:t>
            </w:r>
            <w:r w:rsidRPr="00074265">
              <w:rPr>
                <w:rFonts w:cs="Arial"/>
                <w:b/>
                <w:sz w:val="16"/>
                <w:szCs w:val="16"/>
              </w:rPr>
              <w:fldChar w:fldCharType="end"/>
            </w:r>
            <w:r w:rsidRPr="00074265">
              <w:rPr>
                <w:sz w:val="16"/>
                <w:szCs w:val="16"/>
              </w:rPr>
              <w:t>, if both bags are processed in one day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</w:tcPr>
          <w:p w14:paraId="006754C4" w14:textId="77777777" w:rsidR="00F06FE8" w:rsidRPr="00AC752B" w:rsidRDefault="00F06FE8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172B9DBA" w14:textId="77777777" w:rsidR="00F06FE8" w:rsidRPr="00AC752B" w:rsidRDefault="00F06FE8" w:rsidP="004F2E2F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Pr="00AC752B">
              <w:rPr>
                <w:rFonts w:cs="Arial"/>
                <w:b/>
                <w:sz w:val="12"/>
              </w:rPr>
              <w:t>1</w:t>
            </w:r>
          </w:p>
        </w:tc>
      </w:tr>
      <w:tr w:rsidR="00F06FE8" w:rsidRPr="00AC752B" w14:paraId="31163732" w14:textId="77777777" w:rsidTr="00256D08">
        <w:trPr>
          <w:cantSplit/>
          <w:trHeight w:val="315"/>
          <w:jc w:val="center"/>
        </w:trPr>
        <w:tc>
          <w:tcPr>
            <w:tcW w:w="335" w:type="pct"/>
            <w:vMerge/>
          </w:tcPr>
          <w:p w14:paraId="04F94196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  <w:bookmarkStart w:id="81" w:name="_Ref499888199"/>
          </w:p>
        </w:tc>
        <w:bookmarkEnd w:id="81"/>
        <w:tc>
          <w:tcPr>
            <w:tcW w:w="478" w:type="pct"/>
            <w:shd w:val="clear" w:color="auto" w:fill="D9D9D9"/>
            <w:vAlign w:val="center"/>
          </w:tcPr>
          <w:p w14:paraId="6955BF47" w14:textId="60525E0F" w:rsidR="00F06FE8" w:rsidRPr="00403CF3" w:rsidRDefault="00F06FE8" w:rsidP="00E41549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403CF3">
              <w:rPr>
                <w:rFonts w:ascii="Arial" w:hAnsi="Arial" w:cs="Arial"/>
                <w:bCs/>
                <w:szCs w:val="18"/>
              </w:rPr>
              <w:t>Cycle</w:t>
            </w:r>
          </w:p>
        </w:tc>
        <w:tc>
          <w:tcPr>
            <w:tcW w:w="978" w:type="pct"/>
            <w:shd w:val="clear" w:color="auto" w:fill="D9D9D9"/>
            <w:vAlign w:val="center"/>
          </w:tcPr>
          <w:p w14:paraId="38DE38FB" w14:textId="77777777" w:rsidR="00F06FE8" w:rsidRPr="00403CF3" w:rsidRDefault="00F06FE8" w:rsidP="00124CEE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403CF3">
              <w:rPr>
                <w:rFonts w:ascii="Arial" w:hAnsi="Arial" w:cs="Arial"/>
                <w:bCs/>
                <w:szCs w:val="18"/>
              </w:rPr>
              <w:t>Load Start Time</w:t>
            </w:r>
          </w:p>
        </w:tc>
        <w:tc>
          <w:tcPr>
            <w:tcW w:w="980" w:type="pct"/>
            <w:gridSpan w:val="2"/>
            <w:shd w:val="clear" w:color="auto" w:fill="D9D9D9"/>
            <w:vAlign w:val="center"/>
          </w:tcPr>
          <w:p w14:paraId="1997F1F1" w14:textId="4C55FBBD" w:rsidR="00F06FE8" w:rsidRPr="00403CF3" w:rsidRDefault="00F06FE8" w:rsidP="00124CEE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Load End Time</w:t>
            </w:r>
          </w:p>
        </w:tc>
        <w:tc>
          <w:tcPr>
            <w:tcW w:w="979" w:type="pct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75297AA5" w14:textId="552B65D5" w:rsidR="00F06FE8" w:rsidRPr="00403CF3" w:rsidRDefault="00F06FE8" w:rsidP="00124CEE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Actual Volume Loaded per Skid Totalizer</w:t>
            </w:r>
          </w:p>
        </w:tc>
        <w:tc>
          <w:tcPr>
            <w:tcW w:w="625" w:type="pct"/>
            <w:vMerge/>
            <w:shd w:val="clear" w:color="auto" w:fill="auto"/>
          </w:tcPr>
          <w:p w14:paraId="535312D0" w14:textId="77777777" w:rsidR="00F06FE8" w:rsidRPr="00AC752B" w:rsidRDefault="00F06FE8" w:rsidP="004F2E2F">
            <w:pPr>
              <w:pStyle w:val="BRTable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4" w:type="pct"/>
            <w:vMerge/>
            <w:shd w:val="clear" w:color="auto" w:fill="auto"/>
          </w:tcPr>
          <w:p w14:paraId="35058D9B" w14:textId="77777777" w:rsidR="00F06FE8" w:rsidRPr="00AC752B" w:rsidRDefault="00F06FE8" w:rsidP="004F2E2F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</w:p>
        </w:tc>
      </w:tr>
      <w:tr w:rsidR="00F06FE8" w:rsidRPr="00AC752B" w14:paraId="05EEA143" w14:textId="77777777" w:rsidTr="00256D08">
        <w:trPr>
          <w:cantSplit/>
          <w:trHeight w:val="480"/>
          <w:jc w:val="center"/>
        </w:trPr>
        <w:tc>
          <w:tcPr>
            <w:tcW w:w="335" w:type="pct"/>
            <w:vMerge/>
          </w:tcPr>
          <w:p w14:paraId="3C50425F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/>
            <w:vAlign w:val="center"/>
          </w:tcPr>
          <w:p w14:paraId="6E0EFBBE" w14:textId="52EF4EF3" w:rsidR="00F06FE8" w:rsidRPr="00403CF3" w:rsidRDefault="00F06FE8" w:rsidP="00E41549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403CF3">
              <w:rPr>
                <w:rFonts w:ascii="Arial" w:hAnsi="Arial" w:cs="Arial"/>
                <w:bCs/>
                <w:szCs w:val="18"/>
              </w:rPr>
              <w:t>1</w:t>
            </w:r>
          </w:p>
        </w:tc>
        <w:tc>
          <w:tcPr>
            <w:tcW w:w="978" w:type="pct"/>
            <w:shd w:val="clear" w:color="auto" w:fill="FFFFFF" w:themeFill="background1"/>
          </w:tcPr>
          <w:p w14:paraId="5BB27ACC" w14:textId="77777777" w:rsidR="00F06FE8" w:rsidRPr="00403CF3" w:rsidRDefault="00F06FE8" w:rsidP="005B37E5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80" w:type="pct"/>
            <w:gridSpan w:val="2"/>
            <w:shd w:val="clear" w:color="auto" w:fill="FFFFFF" w:themeFill="background1"/>
          </w:tcPr>
          <w:p w14:paraId="4FDCA1EE" w14:textId="6D5B1E9E" w:rsidR="00F06FE8" w:rsidRPr="00403CF3" w:rsidRDefault="00F06FE8" w:rsidP="005B37E5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7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E3D15AE" w14:textId="4E36E02B" w:rsidR="00F06FE8" w:rsidRPr="00403CF3" w:rsidRDefault="00F06FE8" w:rsidP="002E55B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L</w:t>
            </w:r>
          </w:p>
        </w:tc>
        <w:tc>
          <w:tcPr>
            <w:tcW w:w="625" w:type="pct"/>
            <w:vMerge/>
            <w:tcBorders>
              <w:bottom w:val="single" w:sz="6" w:space="0" w:color="auto"/>
            </w:tcBorders>
            <w:shd w:val="clear" w:color="auto" w:fill="auto"/>
          </w:tcPr>
          <w:p w14:paraId="68759577" w14:textId="77777777" w:rsidR="00F06FE8" w:rsidRPr="00AC752B" w:rsidRDefault="00F06FE8" w:rsidP="004F2E2F">
            <w:pPr>
              <w:pStyle w:val="BRTable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4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01F3ED98" w14:textId="77777777" w:rsidR="00F06FE8" w:rsidRPr="00AC752B" w:rsidRDefault="00F06FE8" w:rsidP="004F2E2F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</w:p>
        </w:tc>
      </w:tr>
      <w:tr w:rsidR="00F06FE8" w:rsidRPr="00AC752B" w14:paraId="2F3B3307" w14:textId="77777777" w:rsidTr="00256D08">
        <w:trPr>
          <w:cantSplit/>
          <w:trHeight w:val="315"/>
          <w:jc w:val="center"/>
        </w:trPr>
        <w:tc>
          <w:tcPr>
            <w:tcW w:w="335" w:type="pct"/>
            <w:vMerge/>
          </w:tcPr>
          <w:p w14:paraId="2EAD2DEF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/>
            <w:vAlign w:val="center"/>
          </w:tcPr>
          <w:p w14:paraId="44C7E2D6" w14:textId="379451A1" w:rsidR="00F06FE8" w:rsidRPr="00403CF3" w:rsidRDefault="00F06FE8" w:rsidP="00E41549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403CF3">
              <w:rPr>
                <w:rFonts w:ascii="Arial" w:hAnsi="Arial" w:cs="Arial"/>
                <w:bCs/>
                <w:szCs w:val="18"/>
              </w:rPr>
              <w:t>2</w:t>
            </w:r>
          </w:p>
        </w:tc>
        <w:tc>
          <w:tcPr>
            <w:tcW w:w="978" w:type="pct"/>
            <w:shd w:val="clear" w:color="auto" w:fill="FFFFFF" w:themeFill="background1"/>
          </w:tcPr>
          <w:p w14:paraId="23B18C2B" w14:textId="77777777" w:rsidR="00F06FE8" w:rsidRPr="00403CF3" w:rsidRDefault="00F06FE8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80" w:type="pct"/>
            <w:gridSpan w:val="2"/>
            <w:shd w:val="clear" w:color="auto" w:fill="FFFFFF" w:themeFill="background1"/>
          </w:tcPr>
          <w:p w14:paraId="4355FF1A" w14:textId="2EEBB5FE" w:rsidR="00F06FE8" w:rsidRPr="00403CF3" w:rsidRDefault="00F06FE8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7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5285206" w14:textId="2A42AACA" w:rsidR="00F06FE8" w:rsidRPr="00403CF3" w:rsidRDefault="00F06FE8" w:rsidP="002E55B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L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06DF9842" w14:textId="77777777" w:rsidR="00F06FE8" w:rsidRPr="00AC752B" w:rsidRDefault="00F06FE8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E0DAEA" w14:textId="77777777" w:rsidR="00F06FE8" w:rsidRPr="00AC752B" w:rsidRDefault="00F06FE8" w:rsidP="004F2E2F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</w:t>
            </w:r>
            <w:r w:rsidRPr="00AC752B">
              <w:rPr>
                <w:rFonts w:cs="Arial"/>
                <w:b/>
                <w:sz w:val="12"/>
              </w:rPr>
              <w:t xml:space="preserve"> 2</w:t>
            </w:r>
          </w:p>
        </w:tc>
      </w:tr>
      <w:tr w:rsidR="00F06FE8" w:rsidRPr="00AC752B" w14:paraId="6F508A72" w14:textId="77777777" w:rsidTr="00256D08">
        <w:trPr>
          <w:cantSplit/>
          <w:trHeight w:val="315"/>
          <w:jc w:val="center"/>
        </w:trPr>
        <w:tc>
          <w:tcPr>
            <w:tcW w:w="335" w:type="pct"/>
            <w:vMerge/>
          </w:tcPr>
          <w:p w14:paraId="0D215C3A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/>
            <w:vAlign w:val="center"/>
          </w:tcPr>
          <w:p w14:paraId="53DBD7E3" w14:textId="500C66CD" w:rsidR="00F06FE8" w:rsidRPr="00403CF3" w:rsidRDefault="00F06FE8" w:rsidP="00E41549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403CF3">
              <w:rPr>
                <w:rFonts w:ascii="Arial" w:hAnsi="Arial" w:cs="Arial"/>
                <w:bCs/>
                <w:szCs w:val="18"/>
              </w:rPr>
              <w:t>3</w:t>
            </w:r>
          </w:p>
        </w:tc>
        <w:tc>
          <w:tcPr>
            <w:tcW w:w="978" w:type="pct"/>
            <w:shd w:val="clear" w:color="auto" w:fill="FFFFFF" w:themeFill="background1"/>
          </w:tcPr>
          <w:p w14:paraId="49CF4089" w14:textId="77777777" w:rsidR="00F06FE8" w:rsidRPr="00403CF3" w:rsidRDefault="00F06FE8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80" w:type="pct"/>
            <w:gridSpan w:val="2"/>
            <w:shd w:val="clear" w:color="auto" w:fill="FFFFFF" w:themeFill="background1"/>
          </w:tcPr>
          <w:p w14:paraId="33F60FDC" w14:textId="60918604" w:rsidR="00F06FE8" w:rsidRPr="00403CF3" w:rsidRDefault="00F06FE8" w:rsidP="003B753D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7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1CB3016" w14:textId="5A9EC0B4" w:rsidR="00F06FE8" w:rsidRPr="00403CF3" w:rsidRDefault="00F06FE8" w:rsidP="002E55B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L</w:t>
            </w:r>
          </w:p>
        </w:tc>
        <w:tc>
          <w:tcPr>
            <w:tcW w:w="625" w:type="pct"/>
            <w:shd w:val="clear" w:color="auto" w:fill="auto"/>
          </w:tcPr>
          <w:p w14:paraId="6B006234" w14:textId="77777777" w:rsidR="00F06FE8" w:rsidRPr="00AC752B" w:rsidRDefault="00F06FE8" w:rsidP="004F2E2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C4572A" w14:textId="77777777" w:rsidR="00F06FE8" w:rsidRPr="00AC752B" w:rsidRDefault="00F06FE8" w:rsidP="004F2E2F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</w:t>
            </w:r>
            <w:r w:rsidRPr="00AC752B">
              <w:rPr>
                <w:rFonts w:cs="Arial"/>
                <w:b/>
                <w:sz w:val="12"/>
              </w:rPr>
              <w:t xml:space="preserve"> 3</w:t>
            </w:r>
          </w:p>
        </w:tc>
      </w:tr>
      <w:tr w:rsidR="00F06FE8" w:rsidRPr="00AC752B" w14:paraId="4CDF8672" w14:textId="77777777" w:rsidTr="00256D08">
        <w:trPr>
          <w:cantSplit/>
          <w:trHeight w:val="565"/>
          <w:jc w:val="center"/>
        </w:trPr>
        <w:tc>
          <w:tcPr>
            <w:tcW w:w="335" w:type="pct"/>
            <w:vMerge/>
          </w:tcPr>
          <w:p w14:paraId="218009EE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/>
            <w:vAlign w:val="center"/>
          </w:tcPr>
          <w:p w14:paraId="4809BD29" w14:textId="6E2729E0" w:rsidR="00D20F76" w:rsidRPr="00403CF3" w:rsidRDefault="00F06FE8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403CF3">
              <w:rPr>
                <w:rFonts w:ascii="Arial" w:hAnsi="Arial" w:cs="Arial"/>
                <w:bCs/>
                <w:szCs w:val="18"/>
              </w:rPr>
              <w:t>4</w:t>
            </w:r>
          </w:p>
        </w:tc>
        <w:tc>
          <w:tcPr>
            <w:tcW w:w="978" w:type="pct"/>
            <w:shd w:val="clear" w:color="auto" w:fill="FFFFFF" w:themeFill="background1"/>
          </w:tcPr>
          <w:p w14:paraId="3B55AB18" w14:textId="77777777" w:rsidR="00F06FE8" w:rsidRPr="00403CF3" w:rsidRDefault="00F06FE8" w:rsidP="001E267B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80" w:type="pct"/>
            <w:gridSpan w:val="2"/>
            <w:shd w:val="clear" w:color="auto" w:fill="FFFFFF" w:themeFill="background1"/>
          </w:tcPr>
          <w:p w14:paraId="38AAB599" w14:textId="6DED1543" w:rsidR="00F06FE8" w:rsidRPr="00403CF3" w:rsidRDefault="00F06FE8" w:rsidP="001E267B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7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805710C" w14:textId="17539182" w:rsidR="00F06FE8" w:rsidRPr="00403CF3" w:rsidRDefault="00F06FE8" w:rsidP="002E55B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L</w:t>
            </w:r>
          </w:p>
        </w:tc>
        <w:tc>
          <w:tcPr>
            <w:tcW w:w="625" w:type="pct"/>
            <w:shd w:val="clear" w:color="auto" w:fill="auto"/>
          </w:tcPr>
          <w:p w14:paraId="393AC9C4" w14:textId="77777777" w:rsidR="00F06FE8" w:rsidRPr="00AC752B" w:rsidRDefault="00F06FE8" w:rsidP="001E267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4" w:type="pct"/>
            <w:shd w:val="clear" w:color="auto" w:fill="auto"/>
          </w:tcPr>
          <w:p w14:paraId="36A757C9" w14:textId="4B989FE4" w:rsidR="00F06FE8" w:rsidRPr="00AC752B" w:rsidRDefault="00F06FE8" w:rsidP="001E267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0F304B33" w14:textId="77777777" w:rsidTr="00256D08">
        <w:trPr>
          <w:cantSplit/>
          <w:trHeight w:val="565"/>
          <w:jc w:val="center"/>
        </w:trPr>
        <w:tc>
          <w:tcPr>
            <w:tcW w:w="335" w:type="pct"/>
            <w:vMerge/>
          </w:tcPr>
          <w:p w14:paraId="6198C9EB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/>
            <w:vAlign w:val="center"/>
          </w:tcPr>
          <w:p w14:paraId="3D87190F" w14:textId="6F7E6D23" w:rsidR="00F06FE8" w:rsidRPr="00403CF3" w:rsidRDefault="00D20F76" w:rsidP="00E41549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5</w:t>
            </w:r>
          </w:p>
        </w:tc>
        <w:tc>
          <w:tcPr>
            <w:tcW w:w="978" w:type="pct"/>
            <w:shd w:val="clear" w:color="auto" w:fill="FFFFFF" w:themeFill="background1"/>
          </w:tcPr>
          <w:p w14:paraId="02D92DD8" w14:textId="77777777" w:rsidR="00F06FE8" w:rsidRPr="00403CF3" w:rsidRDefault="00F06FE8" w:rsidP="001E267B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80" w:type="pct"/>
            <w:gridSpan w:val="2"/>
            <w:shd w:val="clear" w:color="auto" w:fill="FFFFFF" w:themeFill="background1"/>
          </w:tcPr>
          <w:p w14:paraId="60C05F54" w14:textId="77777777" w:rsidR="00F06FE8" w:rsidRPr="00403CF3" w:rsidRDefault="00F06FE8" w:rsidP="001E267B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Cs w:val="18"/>
              </w:rPr>
            </w:pPr>
          </w:p>
        </w:tc>
        <w:tc>
          <w:tcPr>
            <w:tcW w:w="979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4F160BA2" w14:textId="7A7B9F44" w:rsidR="00F06FE8" w:rsidRDefault="00AD6D9B" w:rsidP="002E55B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L</w:t>
            </w:r>
          </w:p>
        </w:tc>
        <w:tc>
          <w:tcPr>
            <w:tcW w:w="625" w:type="pct"/>
            <w:shd w:val="clear" w:color="auto" w:fill="auto"/>
          </w:tcPr>
          <w:p w14:paraId="4416C70F" w14:textId="0BB395A6" w:rsidR="00F06FE8" w:rsidRPr="00AC752B" w:rsidRDefault="00F06FE8" w:rsidP="001E267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4" w:type="pct"/>
            <w:shd w:val="clear" w:color="auto" w:fill="auto"/>
          </w:tcPr>
          <w:p w14:paraId="1BC928D6" w14:textId="19DE0558" w:rsidR="00F06FE8" w:rsidRPr="00AC752B" w:rsidRDefault="00F06FE8" w:rsidP="001E267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F06FE8" w:rsidRPr="00AC752B" w14:paraId="75CFBF94" w14:textId="77777777" w:rsidTr="00256D08">
        <w:trPr>
          <w:cantSplit/>
          <w:trHeight w:val="315"/>
          <w:jc w:val="center"/>
        </w:trPr>
        <w:tc>
          <w:tcPr>
            <w:tcW w:w="335" w:type="pct"/>
            <w:vMerge/>
          </w:tcPr>
          <w:p w14:paraId="44723B42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2437" w:type="pct"/>
            <w:gridSpan w:val="4"/>
            <w:shd w:val="clear" w:color="auto" w:fill="D9D9D9"/>
            <w:vAlign w:val="center"/>
          </w:tcPr>
          <w:p w14:paraId="3FEB01DA" w14:textId="46E4AFBE" w:rsidR="00F06FE8" w:rsidRPr="00403CF3" w:rsidRDefault="00F06FE8" w:rsidP="002E55B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Total Load Volume (All Cycles)</w:t>
            </w:r>
          </w:p>
        </w:tc>
        <w:tc>
          <w:tcPr>
            <w:tcW w:w="97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5B2DCCA" w14:textId="679AFF3D" w:rsidR="00F06FE8" w:rsidRPr="00403CF3" w:rsidRDefault="00F06FE8" w:rsidP="002E55B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>
              <w:rPr>
                <w:rFonts w:ascii="Arial" w:hAnsi="Arial" w:cs="Arial"/>
                <w:bCs/>
                <w:szCs w:val="18"/>
              </w:rPr>
              <w:t>L</w:t>
            </w:r>
          </w:p>
        </w:tc>
        <w:tc>
          <w:tcPr>
            <w:tcW w:w="625" w:type="pct"/>
            <w:shd w:val="clear" w:color="auto" w:fill="auto"/>
          </w:tcPr>
          <w:p w14:paraId="29CD0DFF" w14:textId="460083AB" w:rsidR="00F06FE8" w:rsidRPr="00AC752B" w:rsidRDefault="00F06FE8" w:rsidP="001E267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All Cycles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9EB698" w14:textId="62578162" w:rsidR="00F06FE8" w:rsidRPr="00AC752B" w:rsidRDefault="00F06FE8" w:rsidP="001E267B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All Cycles</w:t>
            </w:r>
          </w:p>
        </w:tc>
      </w:tr>
    </w:tbl>
    <w:p w14:paraId="24283360" w14:textId="52CFD98F" w:rsidR="004E6CD0" w:rsidRDefault="004E6CD0"/>
    <w:p w14:paraId="34DE64DA" w14:textId="3AA35010" w:rsidR="001848C5" w:rsidRPr="00AC752B" w:rsidRDefault="004E6CD0" w:rsidP="00CA2EAA">
      <w:pPr>
        <w:spacing w:line="240" w:lineRule="auto"/>
      </w:pPr>
      <w:r>
        <w:br w:type="page"/>
      </w:r>
      <w:r w:rsidR="00636EE2" w:rsidRPr="00842C70">
        <w:rPr>
          <w:b/>
          <w:bCs/>
          <w:sz w:val="22"/>
          <w:szCs w:val="22"/>
        </w:rPr>
        <w:lastRenderedPageBreak/>
        <w:t>1</w:t>
      </w:r>
      <w:r w:rsidR="008A4270">
        <w:rPr>
          <w:b/>
          <w:bCs/>
          <w:sz w:val="22"/>
          <w:szCs w:val="22"/>
        </w:rPr>
        <w:t>4</w:t>
      </w:r>
      <w:r w:rsidR="00636EE2"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4"/>
        <w:gridCol w:w="4146"/>
        <w:gridCol w:w="3731"/>
        <w:gridCol w:w="1092"/>
        <w:gridCol w:w="1107"/>
      </w:tblGrid>
      <w:tr w:rsidR="00403CF3" w:rsidRPr="00AC752B" w14:paraId="4C32928D" w14:textId="77777777" w:rsidTr="003F19B0">
        <w:trPr>
          <w:cantSplit/>
          <w:trHeight w:val="550"/>
        </w:trPr>
        <w:tc>
          <w:tcPr>
            <w:tcW w:w="331" w:type="pct"/>
            <w:tcBorders>
              <w:top w:val="single" w:sz="6" w:space="0" w:color="auto"/>
            </w:tcBorders>
            <w:vAlign w:val="center"/>
          </w:tcPr>
          <w:p w14:paraId="29FCA292" w14:textId="77777777" w:rsidR="00403CF3" w:rsidRPr="00403CF3" w:rsidRDefault="00403CF3" w:rsidP="00403CF3">
            <w:pPr>
              <w:jc w:val="center"/>
            </w:pPr>
            <w:r w:rsidRPr="00403CF3">
              <w:t>Step</w:t>
            </w:r>
          </w:p>
        </w:tc>
        <w:tc>
          <w:tcPr>
            <w:tcW w:w="3650" w:type="pct"/>
            <w:gridSpan w:val="2"/>
            <w:vAlign w:val="center"/>
          </w:tcPr>
          <w:p w14:paraId="7657B92D" w14:textId="7227175F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506" w:type="pct"/>
            <w:tcBorders>
              <w:bottom w:val="single" w:sz="6" w:space="0" w:color="auto"/>
            </w:tcBorders>
            <w:vAlign w:val="center"/>
          </w:tcPr>
          <w:p w14:paraId="1E67EA7C" w14:textId="709B5A9D" w:rsidR="00403CF3" w:rsidRPr="00403CF3" w:rsidRDefault="00403CF3" w:rsidP="00403CF3">
            <w:pPr>
              <w:jc w:val="center"/>
            </w:pPr>
            <w:r w:rsidRPr="00403CF3">
              <w:t>Performed by/ Date</w:t>
            </w:r>
          </w:p>
        </w:tc>
        <w:tc>
          <w:tcPr>
            <w:tcW w:w="513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39B69B2" w14:textId="12F02C0E" w:rsidR="00403CF3" w:rsidRPr="00403CF3" w:rsidRDefault="00403CF3" w:rsidP="00403CF3">
            <w:pPr>
              <w:jc w:val="center"/>
            </w:pPr>
            <w:r w:rsidRPr="00403CF3">
              <w:t>Witnessed by/ Date</w:t>
            </w:r>
          </w:p>
        </w:tc>
      </w:tr>
      <w:tr w:rsidR="00F06FE8" w:rsidRPr="00AC752B" w14:paraId="64DE9B91" w14:textId="77777777" w:rsidTr="003F19B0">
        <w:trPr>
          <w:cantSplit/>
          <w:trHeight w:val="571"/>
        </w:trPr>
        <w:tc>
          <w:tcPr>
            <w:tcW w:w="331" w:type="pct"/>
            <w:vMerge w:val="restart"/>
          </w:tcPr>
          <w:p w14:paraId="2900BF78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sz w:val="18"/>
                <w:szCs w:val="18"/>
              </w:rPr>
            </w:pPr>
          </w:p>
        </w:tc>
        <w:tc>
          <w:tcPr>
            <w:tcW w:w="1921" w:type="pct"/>
            <w:vMerge w:val="restart"/>
            <w:shd w:val="clear" w:color="auto" w:fill="auto"/>
          </w:tcPr>
          <w:p w14:paraId="3657D7B9" w14:textId="77777777" w:rsidR="0005486D" w:rsidRDefault="00F06FE8" w:rsidP="0005486D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  <w:r w:rsidRPr="0056756E">
              <w:rPr>
                <w:rFonts w:cs="Arial"/>
                <w:b/>
              </w:rPr>
              <w:t xml:space="preserve">Equilibration 2 </w:t>
            </w:r>
          </w:p>
          <w:p w14:paraId="436BE6D7" w14:textId="713C6E14" w:rsidR="00F06FE8" w:rsidRPr="00AC752B" w:rsidRDefault="00F06FE8" w:rsidP="0005486D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  <w:szCs w:val="18"/>
              </w:rPr>
            </w:pPr>
            <w:r w:rsidRPr="0034488A">
              <w:rPr>
                <w:rFonts w:cs="Arial"/>
              </w:rPr>
              <w:t>(8004949: 50 mM Tris, pH 7.4)</w:t>
            </w:r>
          </w:p>
        </w:tc>
        <w:tc>
          <w:tcPr>
            <w:tcW w:w="1728" w:type="pct"/>
            <w:vMerge w:val="restart"/>
            <w:shd w:val="clear" w:color="auto" w:fill="auto"/>
          </w:tcPr>
          <w:p w14:paraId="1D839AC7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>Inlet: 2</w:t>
            </w:r>
          </w:p>
          <w:p w14:paraId="5CD58182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>Airtrap: Inline</w:t>
            </w:r>
          </w:p>
          <w:p w14:paraId="05D6416E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 xml:space="preserve">Column: Inline </w:t>
            </w:r>
          </w:p>
          <w:p w14:paraId="0798CD57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>Outlet: 1</w:t>
            </w:r>
          </w:p>
          <w:p w14:paraId="0C0A34D0" w14:textId="26434264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318 </w:t>
            </w:r>
            <w:r w:rsidRPr="00801CF5">
              <w:rPr>
                <w:rFonts w:cs="Arial"/>
              </w:rPr>
              <w:t>L/hr</w:t>
            </w:r>
          </w:p>
          <w:p w14:paraId="7E98B77F" w14:textId="1621FF01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  <w:sz w:val="18"/>
                <w:szCs w:val="18"/>
              </w:rPr>
            </w:pPr>
            <w:r w:rsidRPr="00801CF5">
              <w:rPr>
                <w:rFonts w:cs="Arial"/>
              </w:rPr>
              <w:t>Volume: 3 CV</w:t>
            </w:r>
          </w:p>
        </w:tc>
        <w:tc>
          <w:tcPr>
            <w:tcW w:w="506" w:type="pct"/>
            <w:shd w:val="clear" w:color="auto" w:fill="auto"/>
          </w:tcPr>
          <w:p w14:paraId="43C47C39" w14:textId="77777777" w:rsidR="00F06FE8" w:rsidRPr="00AC752B" w:rsidRDefault="00F06FE8" w:rsidP="00C60DCE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1</w:t>
            </w:r>
          </w:p>
        </w:tc>
        <w:tc>
          <w:tcPr>
            <w:tcW w:w="5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3DE5E90" w14:textId="77777777" w:rsidR="00F06FE8" w:rsidRPr="00AC752B" w:rsidRDefault="00F06FE8" w:rsidP="00C60DCE">
            <w:pPr>
              <w:pStyle w:val="TableHeader"/>
              <w:spacing w:before="0" w:after="400"/>
              <w:jc w:val="center"/>
              <w:rPr>
                <w:rFonts w:cs="Arial"/>
                <w:sz w:val="12"/>
                <w:szCs w:val="12"/>
              </w:rPr>
            </w:pPr>
            <w:r w:rsidRPr="00AC752B">
              <w:rPr>
                <w:rFonts w:cs="Arial"/>
                <w:sz w:val="12"/>
                <w:szCs w:val="12"/>
              </w:rPr>
              <w:t>CYCLE 1</w:t>
            </w:r>
          </w:p>
        </w:tc>
      </w:tr>
      <w:tr w:rsidR="00F06FE8" w:rsidRPr="00AC752B" w14:paraId="03387F59" w14:textId="77777777" w:rsidTr="003F19B0">
        <w:trPr>
          <w:cantSplit/>
          <w:trHeight w:val="571"/>
        </w:trPr>
        <w:tc>
          <w:tcPr>
            <w:tcW w:w="331" w:type="pct"/>
            <w:vMerge/>
          </w:tcPr>
          <w:p w14:paraId="4B030109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sz w:val="18"/>
                <w:szCs w:val="18"/>
              </w:rPr>
            </w:pPr>
          </w:p>
        </w:tc>
        <w:tc>
          <w:tcPr>
            <w:tcW w:w="1921" w:type="pct"/>
            <w:vMerge/>
          </w:tcPr>
          <w:p w14:paraId="4D4B9DAC" w14:textId="77777777" w:rsidR="00F06FE8" w:rsidRPr="00AC752B" w:rsidRDefault="00F06FE8" w:rsidP="00C60DCE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1728" w:type="pct"/>
            <w:vMerge/>
          </w:tcPr>
          <w:p w14:paraId="68EC9C6F" w14:textId="77777777" w:rsidR="00F06FE8" w:rsidRPr="00AC752B" w:rsidRDefault="00F06FE8" w:rsidP="007567ED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506" w:type="pct"/>
            <w:shd w:val="clear" w:color="auto" w:fill="auto"/>
          </w:tcPr>
          <w:p w14:paraId="583A3D11" w14:textId="77777777" w:rsidR="00F06FE8" w:rsidRPr="00AC752B" w:rsidRDefault="00F06FE8" w:rsidP="00C60DCE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2</w:t>
            </w:r>
          </w:p>
        </w:tc>
        <w:tc>
          <w:tcPr>
            <w:tcW w:w="5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D45A0D9" w14:textId="77777777" w:rsidR="00F06FE8" w:rsidRPr="00AC752B" w:rsidRDefault="00F06FE8" w:rsidP="00C60DCE">
            <w:pPr>
              <w:pStyle w:val="TableHeader"/>
              <w:spacing w:before="0" w:after="400"/>
              <w:jc w:val="center"/>
              <w:rPr>
                <w:rFonts w:cs="Arial"/>
                <w:sz w:val="12"/>
                <w:szCs w:val="12"/>
              </w:rPr>
            </w:pPr>
            <w:r w:rsidRPr="00AC752B">
              <w:rPr>
                <w:rFonts w:cs="Arial"/>
                <w:sz w:val="12"/>
                <w:szCs w:val="12"/>
              </w:rPr>
              <w:t>CYCLE 2</w:t>
            </w:r>
          </w:p>
        </w:tc>
      </w:tr>
      <w:tr w:rsidR="00F06FE8" w:rsidRPr="00AC752B" w14:paraId="0ADE16AF" w14:textId="77777777" w:rsidTr="003F19B0">
        <w:trPr>
          <w:cantSplit/>
          <w:trHeight w:val="571"/>
        </w:trPr>
        <w:tc>
          <w:tcPr>
            <w:tcW w:w="331" w:type="pct"/>
            <w:vMerge/>
          </w:tcPr>
          <w:p w14:paraId="297A3CFE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sz w:val="18"/>
                <w:szCs w:val="18"/>
              </w:rPr>
            </w:pPr>
          </w:p>
        </w:tc>
        <w:tc>
          <w:tcPr>
            <w:tcW w:w="1921" w:type="pct"/>
            <w:vMerge/>
          </w:tcPr>
          <w:p w14:paraId="5182B6F0" w14:textId="77777777" w:rsidR="00F06FE8" w:rsidRPr="00AC752B" w:rsidRDefault="00F06FE8" w:rsidP="00C60DCE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1728" w:type="pct"/>
            <w:vMerge/>
          </w:tcPr>
          <w:p w14:paraId="1EB0FDCA" w14:textId="77777777" w:rsidR="00F06FE8" w:rsidRPr="00AC752B" w:rsidRDefault="00F06FE8" w:rsidP="007567ED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506" w:type="pct"/>
            <w:shd w:val="clear" w:color="auto" w:fill="auto"/>
          </w:tcPr>
          <w:p w14:paraId="0704F7BE" w14:textId="77777777" w:rsidR="00F06FE8" w:rsidRPr="00AC752B" w:rsidRDefault="00F06FE8" w:rsidP="00C60DCE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3</w:t>
            </w:r>
          </w:p>
        </w:tc>
        <w:tc>
          <w:tcPr>
            <w:tcW w:w="513" w:type="pct"/>
            <w:tcBorders>
              <w:top w:val="single" w:sz="6" w:space="0" w:color="auto"/>
            </w:tcBorders>
            <w:shd w:val="clear" w:color="auto" w:fill="auto"/>
          </w:tcPr>
          <w:p w14:paraId="64A0E0D4" w14:textId="77777777" w:rsidR="00F06FE8" w:rsidRPr="00AC752B" w:rsidRDefault="00F06FE8" w:rsidP="00C60DCE">
            <w:pPr>
              <w:pStyle w:val="TableHeader"/>
              <w:spacing w:before="0" w:after="400"/>
              <w:jc w:val="center"/>
              <w:rPr>
                <w:rFonts w:cs="Arial"/>
                <w:sz w:val="12"/>
                <w:szCs w:val="12"/>
              </w:rPr>
            </w:pPr>
            <w:r w:rsidRPr="00AC752B">
              <w:rPr>
                <w:rFonts w:cs="Arial"/>
                <w:sz w:val="12"/>
                <w:szCs w:val="12"/>
              </w:rPr>
              <w:t>CYCLE 3</w:t>
            </w:r>
          </w:p>
        </w:tc>
      </w:tr>
      <w:tr w:rsidR="00F06FE8" w:rsidRPr="00AC752B" w14:paraId="747B55C3" w14:textId="77777777" w:rsidTr="003F19B0">
        <w:trPr>
          <w:cantSplit/>
          <w:trHeight w:val="571"/>
        </w:trPr>
        <w:tc>
          <w:tcPr>
            <w:tcW w:w="331" w:type="pct"/>
            <w:vMerge/>
          </w:tcPr>
          <w:p w14:paraId="416E22B8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sz w:val="18"/>
                <w:szCs w:val="18"/>
              </w:rPr>
            </w:pPr>
          </w:p>
        </w:tc>
        <w:tc>
          <w:tcPr>
            <w:tcW w:w="1921" w:type="pct"/>
            <w:vMerge/>
          </w:tcPr>
          <w:p w14:paraId="3936BDFE" w14:textId="77777777" w:rsidR="00F06FE8" w:rsidRPr="00AC752B" w:rsidRDefault="00F06FE8" w:rsidP="00C60DCE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1728" w:type="pct"/>
            <w:vMerge/>
          </w:tcPr>
          <w:p w14:paraId="04238840" w14:textId="77777777" w:rsidR="00F06FE8" w:rsidRPr="00AC752B" w:rsidRDefault="00F06FE8" w:rsidP="007567ED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506" w:type="pct"/>
            <w:shd w:val="clear" w:color="auto" w:fill="auto"/>
          </w:tcPr>
          <w:p w14:paraId="4CFB86C9" w14:textId="77777777" w:rsidR="00F06FE8" w:rsidRPr="00AC752B" w:rsidRDefault="00F06FE8" w:rsidP="00C60DCE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4</w:t>
            </w:r>
          </w:p>
        </w:tc>
        <w:tc>
          <w:tcPr>
            <w:tcW w:w="513" w:type="pct"/>
            <w:shd w:val="clear" w:color="auto" w:fill="auto"/>
          </w:tcPr>
          <w:p w14:paraId="37207D80" w14:textId="3BAF3E73" w:rsidR="00F06FE8" w:rsidRPr="00AC752B" w:rsidRDefault="00F06FE8" w:rsidP="00C60DCE">
            <w:pPr>
              <w:pStyle w:val="TableHeader"/>
              <w:spacing w:before="0" w:after="400"/>
              <w:jc w:val="center"/>
              <w:rPr>
                <w:rFonts w:cs="Arial"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4</w:t>
            </w:r>
          </w:p>
        </w:tc>
      </w:tr>
      <w:tr w:rsidR="00F06FE8" w:rsidRPr="00AC752B" w14:paraId="7CF4CA7A" w14:textId="77777777" w:rsidTr="003F19B0">
        <w:trPr>
          <w:cantSplit/>
          <w:trHeight w:val="571"/>
        </w:trPr>
        <w:tc>
          <w:tcPr>
            <w:tcW w:w="331" w:type="pct"/>
            <w:vMerge/>
          </w:tcPr>
          <w:p w14:paraId="5B07536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sz w:val="18"/>
                <w:szCs w:val="18"/>
              </w:rPr>
            </w:pPr>
          </w:p>
        </w:tc>
        <w:tc>
          <w:tcPr>
            <w:tcW w:w="1921" w:type="pct"/>
            <w:vMerge/>
          </w:tcPr>
          <w:p w14:paraId="43183864" w14:textId="77777777" w:rsidR="00F06FE8" w:rsidRPr="00AC752B" w:rsidRDefault="00F06FE8" w:rsidP="00C60DCE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1728" w:type="pct"/>
            <w:vMerge/>
          </w:tcPr>
          <w:p w14:paraId="13382C39" w14:textId="77777777" w:rsidR="00F06FE8" w:rsidRPr="00AC752B" w:rsidRDefault="00F06FE8" w:rsidP="007567ED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506" w:type="pct"/>
            <w:shd w:val="clear" w:color="auto" w:fill="auto"/>
          </w:tcPr>
          <w:p w14:paraId="4C15E5AE" w14:textId="042029F3" w:rsidR="00F06FE8" w:rsidRPr="00AC752B" w:rsidRDefault="00F06FE8" w:rsidP="00C60DCE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  <w:tc>
          <w:tcPr>
            <w:tcW w:w="513" w:type="pct"/>
            <w:shd w:val="clear" w:color="auto" w:fill="auto"/>
          </w:tcPr>
          <w:p w14:paraId="6D053CA7" w14:textId="5B3B9C1C" w:rsidR="00F06FE8" w:rsidRPr="00AC752B" w:rsidRDefault="00F06FE8" w:rsidP="00C60DCE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</w:tr>
      <w:tr w:rsidR="00B87377" w:rsidRPr="00AC752B" w14:paraId="7FC60D46" w14:textId="77777777" w:rsidTr="003F19B0">
        <w:trPr>
          <w:cantSplit/>
          <w:trHeight w:val="822"/>
        </w:trPr>
        <w:tc>
          <w:tcPr>
            <w:tcW w:w="331" w:type="pct"/>
            <w:vMerge w:val="restart"/>
          </w:tcPr>
          <w:p w14:paraId="08027C75" w14:textId="77777777" w:rsidR="00B87377" w:rsidRPr="00AC752B" w:rsidRDefault="00B87377" w:rsidP="00BF75BA">
            <w:pPr>
              <w:pStyle w:val="Heading2"/>
              <w:numPr>
                <w:ilvl w:val="1"/>
                <w:numId w:val="29"/>
              </w:numPr>
              <w:tabs>
                <w:tab w:val="left" w:pos="545"/>
              </w:tabs>
              <w:spacing w:before="120"/>
              <w:ind w:left="634" w:hanging="634"/>
              <w:rPr>
                <w:b/>
                <w:sz w:val="18"/>
                <w:szCs w:val="18"/>
              </w:rPr>
            </w:pPr>
          </w:p>
        </w:tc>
        <w:tc>
          <w:tcPr>
            <w:tcW w:w="3650" w:type="pct"/>
            <w:gridSpan w:val="2"/>
            <w:vMerge w:val="restart"/>
            <w:shd w:val="clear" w:color="auto" w:fill="auto"/>
          </w:tcPr>
          <w:p w14:paraId="2F7A76CF" w14:textId="77777777" w:rsidR="00B87377" w:rsidRDefault="00B87377" w:rsidP="00BF75BA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</w:rPr>
            </w:pPr>
            <w:r>
              <w:rPr>
                <w:rFonts w:cs="Arial"/>
              </w:rPr>
              <w:t>The skid will pause</w:t>
            </w:r>
          </w:p>
          <w:p w14:paraId="1FB6B8EF" w14:textId="77777777" w:rsidR="00B87377" w:rsidRDefault="00B87377" w:rsidP="00BF75BA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</w:rPr>
            </w:pPr>
            <w:r>
              <w:rPr>
                <w:rFonts w:cs="Arial"/>
              </w:rPr>
              <w:t>Adjust both T’s to place the POD(s) in bypass.</w:t>
            </w:r>
          </w:p>
          <w:p w14:paraId="4DD10DD2" w14:textId="77777777" w:rsidR="00B87377" w:rsidRDefault="00B87377" w:rsidP="00BF75BA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</w:rPr>
            </w:pPr>
            <w:r>
              <w:rPr>
                <w:rFonts w:cs="Arial"/>
              </w:rPr>
              <w:t xml:space="preserve">Press Continue once complete. </w:t>
            </w:r>
          </w:p>
          <w:p w14:paraId="72192318" w14:textId="1EFA827B" w:rsidR="00B87377" w:rsidRPr="00E1388A" w:rsidRDefault="00B87377" w:rsidP="00E1388A">
            <w:p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  <w:b/>
                <w:bCs/>
              </w:rPr>
            </w:pPr>
            <w:r w:rsidRPr="00E1388A">
              <w:rPr>
                <w:rFonts w:cs="Arial"/>
                <w:b/>
                <w:bCs/>
              </w:rPr>
              <w:t xml:space="preserve">NOTE: The POD(s) will stay in bypass for the remainder of this cycle. </w:t>
            </w:r>
          </w:p>
          <w:p w14:paraId="14E3D021" w14:textId="0A77E1D8" w:rsidR="00E17F85" w:rsidRPr="00B87377" w:rsidRDefault="003F19B0" w:rsidP="003F19B0">
            <w:pPr>
              <w:pStyle w:val="ListParagraph"/>
              <w:tabs>
                <w:tab w:val="right" w:pos="10620"/>
              </w:tabs>
              <w:spacing w:before="100" w:beforeAutospacing="1" w:after="100" w:afterAutospacing="1" w:line="276" w:lineRule="auto"/>
              <w:ind w:left="0"/>
              <w:rPr>
                <w:rFonts w:cs="Arial"/>
              </w:rPr>
            </w:pPr>
            <w:r w:rsidRPr="007D2759">
              <w:object w:dxaOrig="10389" w:dyaOrig="3798" w14:anchorId="221C098A">
                <v:shape id="_x0000_i1091" type="#_x0000_t75" style="width:383.1pt;height:139.7pt" o:ole="">
                  <v:imagedata r:id="rId21" o:title=""/>
                </v:shape>
                <o:OLEObject Type="Embed" ProgID="Visio.Drawing.15" ShapeID="_x0000_i1091" DrawAspect="Content" ObjectID="_1790610032" r:id="rId22"/>
              </w:object>
            </w:r>
          </w:p>
        </w:tc>
        <w:tc>
          <w:tcPr>
            <w:tcW w:w="506" w:type="pct"/>
            <w:shd w:val="clear" w:color="auto" w:fill="auto"/>
          </w:tcPr>
          <w:p w14:paraId="526454ED" w14:textId="4E9D4A66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1</w:t>
            </w:r>
          </w:p>
        </w:tc>
        <w:tc>
          <w:tcPr>
            <w:tcW w:w="513" w:type="pct"/>
            <w:shd w:val="clear" w:color="auto" w:fill="auto"/>
          </w:tcPr>
          <w:p w14:paraId="5A7619BB" w14:textId="033C1CF3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sz w:val="12"/>
                <w:szCs w:val="12"/>
              </w:rPr>
              <w:t>CYCLE 1</w:t>
            </w:r>
          </w:p>
        </w:tc>
      </w:tr>
      <w:tr w:rsidR="00B87377" w:rsidRPr="00AC752B" w14:paraId="67AD00BF" w14:textId="77777777" w:rsidTr="003F19B0">
        <w:trPr>
          <w:cantSplit/>
          <w:trHeight w:val="795"/>
        </w:trPr>
        <w:tc>
          <w:tcPr>
            <w:tcW w:w="331" w:type="pct"/>
            <w:vMerge/>
          </w:tcPr>
          <w:p w14:paraId="2296CA18" w14:textId="77777777" w:rsidR="00B87377" w:rsidRPr="00AC752B" w:rsidRDefault="00B87377" w:rsidP="00BF75BA">
            <w:pPr>
              <w:pStyle w:val="Heading2"/>
              <w:numPr>
                <w:ilvl w:val="1"/>
                <w:numId w:val="29"/>
              </w:numPr>
              <w:tabs>
                <w:tab w:val="left" w:pos="545"/>
              </w:tabs>
              <w:spacing w:before="120"/>
              <w:rPr>
                <w:b/>
                <w:sz w:val="18"/>
                <w:szCs w:val="18"/>
              </w:rPr>
            </w:pPr>
          </w:p>
        </w:tc>
        <w:tc>
          <w:tcPr>
            <w:tcW w:w="3650" w:type="pct"/>
            <w:gridSpan w:val="2"/>
            <w:vMerge/>
            <w:shd w:val="clear" w:color="auto" w:fill="auto"/>
          </w:tcPr>
          <w:p w14:paraId="0DD3BA1D" w14:textId="77777777" w:rsidR="00B87377" w:rsidRDefault="00B87377" w:rsidP="00BF75BA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</w:rPr>
            </w:pPr>
          </w:p>
        </w:tc>
        <w:tc>
          <w:tcPr>
            <w:tcW w:w="506" w:type="pct"/>
            <w:shd w:val="clear" w:color="auto" w:fill="auto"/>
          </w:tcPr>
          <w:p w14:paraId="50B28F51" w14:textId="342F4D5A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2</w:t>
            </w:r>
          </w:p>
        </w:tc>
        <w:tc>
          <w:tcPr>
            <w:tcW w:w="513" w:type="pct"/>
            <w:shd w:val="clear" w:color="auto" w:fill="auto"/>
          </w:tcPr>
          <w:p w14:paraId="0E979147" w14:textId="15B73C95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sz w:val="12"/>
                <w:szCs w:val="12"/>
              </w:rPr>
              <w:t>CYCLE 2</w:t>
            </w:r>
          </w:p>
        </w:tc>
      </w:tr>
      <w:tr w:rsidR="00B87377" w:rsidRPr="00AC752B" w14:paraId="4CEAC36E" w14:textId="77777777" w:rsidTr="003F19B0">
        <w:trPr>
          <w:cantSplit/>
          <w:trHeight w:val="795"/>
        </w:trPr>
        <w:tc>
          <w:tcPr>
            <w:tcW w:w="331" w:type="pct"/>
            <w:vMerge/>
          </w:tcPr>
          <w:p w14:paraId="730282D0" w14:textId="77777777" w:rsidR="00B87377" w:rsidRPr="00AC752B" w:rsidRDefault="00B87377" w:rsidP="00BF75BA">
            <w:pPr>
              <w:pStyle w:val="Heading2"/>
              <w:numPr>
                <w:ilvl w:val="1"/>
                <w:numId w:val="29"/>
              </w:numPr>
              <w:tabs>
                <w:tab w:val="left" w:pos="545"/>
              </w:tabs>
              <w:spacing w:before="120"/>
              <w:rPr>
                <w:b/>
                <w:sz w:val="18"/>
                <w:szCs w:val="18"/>
              </w:rPr>
            </w:pPr>
          </w:p>
        </w:tc>
        <w:tc>
          <w:tcPr>
            <w:tcW w:w="3650" w:type="pct"/>
            <w:gridSpan w:val="2"/>
            <w:vMerge/>
            <w:shd w:val="clear" w:color="auto" w:fill="auto"/>
          </w:tcPr>
          <w:p w14:paraId="42616730" w14:textId="77777777" w:rsidR="00B87377" w:rsidRDefault="00B87377" w:rsidP="00BF75BA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</w:rPr>
            </w:pPr>
          </w:p>
        </w:tc>
        <w:tc>
          <w:tcPr>
            <w:tcW w:w="506" w:type="pct"/>
            <w:shd w:val="clear" w:color="auto" w:fill="auto"/>
          </w:tcPr>
          <w:p w14:paraId="40D1113D" w14:textId="319BE42A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3</w:t>
            </w:r>
          </w:p>
        </w:tc>
        <w:tc>
          <w:tcPr>
            <w:tcW w:w="513" w:type="pct"/>
            <w:shd w:val="clear" w:color="auto" w:fill="auto"/>
          </w:tcPr>
          <w:p w14:paraId="2DC07F92" w14:textId="448CF666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sz w:val="12"/>
                <w:szCs w:val="12"/>
              </w:rPr>
              <w:t>CYCLE 3</w:t>
            </w:r>
          </w:p>
        </w:tc>
      </w:tr>
      <w:tr w:rsidR="00B87377" w:rsidRPr="00AC752B" w14:paraId="0C300123" w14:textId="77777777" w:rsidTr="003F19B0">
        <w:trPr>
          <w:cantSplit/>
          <w:trHeight w:val="984"/>
        </w:trPr>
        <w:tc>
          <w:tcPr>
            <w:tcW w:w="331" w:type="pct"/>
            <w:vMerge/>
          </w:tcPr>
          <w:p w14:paraId="6558200F" w14:textId="77777777" w:rsidR="00B87377" w:rsidRPr="00AC752B" w:rsidRDefault="00B87377" w:rsidP="00BF75BA">
            <w:pPr>
              <w:pStyle w:val="Heading2"/>
              <w:numPr>
                <w:ilvl w:val="1"/>
                <w:numId w:val="29"/>
              </w:numPr>
              <w:tabs>
                <w:tab w:val="left" w:pos="545"/>
              </w:tabs>
              <w:spacing w:before="120"/>
              <w:rPr>
                <w:b/>
                <w:sz w:val="18"/>
                <w:szCs w:val="18"/>
              </w:rPr>
            </w:pPr>
          </w:p>
        </w:tc>
        <w:tc>
          <w:tcPr>
            <w:tcW w:w="3650" w:type="pct"/>
            <w:gridSpan w:val="2"/>
            <w:vMerge/>
            <w:shd w:val="clear" w:color="auto" w:fill="auto"/>
          </w:tcPr>
          <w:p w14:paraId="00D2DC22" w14:textId="77777777" w:rsidR="00B87377" w:rsidRDefault="00B87377" w:rsidP="00BF75BA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</w:rPr>
            </w:pPr>
          </w:p>
        </w:tc>
        <w:tc>
          <w:tcPr>
            <w:tcW w:w="506" w:type="pct"/>
            <w:shd w:val="clear" w:color="auto" w:fill="auto"/>
          </w:tcPr>
          <w:p w14:paraId="2C9278A9" w14:textId="6ED58A68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4</w:t>
            </w:r>
          </w:p>
        </w:tc>
        <w:tc>
          <w:tcPr>
            <w:tcW w:w="513" w:type="pct"/>
            <w:shd w:val="clear" w:color="auto" w:fill="auto"/>
          </w:tcPr>
          <w:p w14:paraId="3453C16B" w14:textId="112BB271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4</w:t>
            </w:r>
          </w:p>
        </w:tc>
      </w:tr>
      <w:tr w:rsidR="00B87377" w:rsidRPr="00AC752B" w14:paraId="7D585F74" w14:textId="77777777" w:rsidTr="003F19B0">
        <w:trPr>
          <w:cantSplit/>
          <w:trHeight w:val="795"/>
        </w:trPr>
        <w:tc>
          <w:tcPr>
            <w:tcW w:w="331" w:type="pct"/>
            <w:vMerge/>
          </w:tcPr>
          <w:p w14:paraId="28A863D6" w14:textId="77777777" w:rsidR="00B87377" w:rsidRPr="00AC752B" w:rsidRDefault="00B87377" w:rsidP="00BF75BA">
            <w:pPr>
              <w:pStyle w:val="Heading2"/>
              <w:numPr>
                <w:ilvl w:val="1"/>
                <w:numId w:val="29"/>
              </w:numPr>
              <w:tabs>
                <w:tab w:val="left" w:pos="545"/>
              </w:tabs>
              <w:spacing w:before="120"/>
              <w:rPr>
                <w:b/>
                <w:sz w:val="18"/>
                <w:szCs w:val="18"/>
              </w:rPr>
            </w:pPr>
          </w:p>
        </w:tc>
        <w:tc>
          <w:tcPr>
            <w:tcW w:w="3650" w:type="pct"/>
            <w:gridSpan w:val="2"/>
            <w:vMerge/>
            <w:shd w:val="clear" w:color="auto" w:fill="auto"/>
          </w:tcPr>
          <w:p w14:paraId="5F0AC8D7" w14:textId="77777777" w:rsidR="00B87377" w:rsidRDefault="00B87377" w:rsidP="00BF75BA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rPr>
                <w:rFonts w:cs="Arial"/>
              </w:rPr>
            </w:pPr>
          </w:p>
        </w:tc>
        <w:tc>
          <w:tcPr>
            <w:tcW w:w="506" w:type="pct"/>
            <w:shd w:val="clear" w:color="auto" w:fill="auto"/>
          </w:tcPr>
          <w:p w14:paraId="1E416053" w14:textId="546959DD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  <w:tc>
          <w:tcPr>
            <w:tcW w:w="513" w:type="pct"/>
            <w:shd w:val="clear" w:color="auto" w:fill="auto"/>
          </w:tcPr>
          <w:p w14:paraId="3BC7DC3A" w14:textId="68A951B1" w:rsidR="00B87377" w:rsidRPr="00AC752B" w:rsidRDefault="00B87377" w:rsidP="00B87377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</w:tr>
      <w:tr w:rsidR="00F06FE8" w:rsidRPr="00AC752B" w14:paraId="74DA20B7" w14:textId="77777777" w:rsidTr="003F19B0">
        <w:trPr>
          <w:cantSplit/>
          <w:trHeight w:val="600"/>
        </w:trPr>
        <w:tc>
          <w:tcPr>
            <w:tcW w:w="331" w:type="pct"/>
            <w:vMerge w:val="restart"/>
          </w:tcPr>
          <w:p w14:paraId="0DF7D799" w14:textId="77777777" w:rsidR="00F06FE8" w:rsidRPr="00AC752B" w:rsidRDefault="00F06FE8" w:rsidP="00BF75BA">
            <w:pPr>
              <w:pStyle w:val="Heading2"/>
              <w:numPr>
                <w:ilvl w:val="1"/>
                <w:numId w:val="29"/>
              </w:numPr>
              <w:tabs>
                <w:tab w:val="left" w:pos="545"/>
              </w:tabs>
              <w:spacing w:before="120"/>
              <w:ind w:left="634" w:hanging="634"/>
              <w:rPr>
                <w:b/>
                <w:sz w:val="18"/>
                <w:szCs w:val="18"/>
              </w:rPr>
            </w:pPr>
          </w:p>
        </w:tc>
        <w:tc>
          <w:tcPr>
            <w:tcW w:w="1921" w:type="pct"/>
            <w:vMerge w:val="restart"/>
            <w:shd w:val="clear" w:color="auto" w:fill="auto"/>
          </w:tcPr>
          <w:p w14:paraId="7816C7F8" w14:textId="77777777" w:rsidR="00F06FE8" w:rsidRPr="0056756E" w:rsidRDefault="00F06FE8" w:rsidP="0056756E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  <w:r w:rsidRPr="0056756E">
              <w:rPr>
                <w:rFonts w:cs="Arial"/>
                <w:b/>
              </w:rPr>
              <w:t xml:space="preserve">Skid Flush Wash </w:t>
            </w:r>
          </w:p>
          <w:p w14:paraId="1D026890" w14:textId="77777777" w:rsidR="00F06FE8" w:rsidRPr="0034488A" w:rsidRDefault="00F06FE8" w:rsidP="0034488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34488A">
              <w:rPr>
                <w:rFonts w:cs="Arial"/>
              </w:rPr>
              <w:t>(8004950: 50 mM Tris, 0.5 M Sodium Chloride, pH 7.4)</w:t>
            </w:r>
          </w:p>
          <w:p w14:paraId="00720C59" w14:textId="77777777" w:rsidR="00F06FE8" w:rsidRPr="00AC752B" w:rsidRDefault="00F06FE8" w:rsidP="00301B7F">
            <w:pPr>
              <w:pStyle w:val="TableHeader"/>
              <w:tabs>
                <w:tab w:val="left" w:pos="855"/>
                <w:tab w:val="left" w:pos="980"/>
                <w:tab w:val="right" w:pos="10620"/>
              </w:tabs>
              <w:spacing w:before="80" w:after="80"/>
              <w:rPr>
                <w:rFonts w:cs="Arial"/>
                <w:szCs w:val="18"/>
              </w:rPr>
            </w:pPr>
          </w:p>
        </w:tc>
        <w:tc>
          <w:tcPr>
            <w:tcW w:w="1728" w:type="pct"/>
            <w:vMerge w:val="restart"/>
            <w:shd w:val="clear" w:color="auto" w:fill="auto"/>
          </w:tcPr>
          <w:p w14:paraId="32505001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>Inlet: 3</w:t>
            </w:r>
          </w:p>
          <w:p w14:paraId="4E1A0D81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 xml:space="preserve">Airtrap: Inline </w:t>
            </w:r>
          </w:p>
          <w:p w14:paraId="5884FCB8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>Column: Bypass</w:t>
            </w:r>
          </w:p>
          <w:p w14:paraId="00E001C1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>Outlet: 1</w:t>
            </w:r>
          </w:p>
          <w:p w14:paraId="2CAFF399" w14:textId="77777777" w:rsidR="00F06FE8" w:rsidRPr="00801CF5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801CF5">
              <w:rPr>
                <w:rFonts w:cs="Arial"/>
              </w:rPr>
              <w:t>Flow: 50%</w:t>
            </w:r>
          </w:p>
          <w:p w14:paraId="75210E0B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  <w:sz w:val="18"/>
                <w:szCs w:val="18"/>
              </w:rPr>
            </w:pPr>
            <w:r w:rsidRPr="00801CF5">
              <w:rPr>
                <w:rFonts w:cs="Arial"/>
              </w:rPr>
              <w:t>Volume: 5 L</w:t>
            </w:r>
          </w:p>
        </w:tc>
        <w:tc>
          <w:tcPr>
            <w:tcW w:w="506" w:type="pct"/>
            <w:shd w:val="clear" w:color="auto" w:fill="auto"/>
          </w:tcPr>
          <w:p w14:paraId="1024C30F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513" w:type="pct"/>
            <w:tcBorders>
              <w:top w:val="single" w:sz="4" w:space="0" w:color="auto"/>
            </w:tcBorders>
            <w:shd w:val="clear" w:color="auto" w:fill="auto"/>
          </w:tcPr>
          <w:p w14:paraId="6D5BC67A" w14:textId="77777777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1E63F5F5" w14:textId="77777777" w:rsidTr="003F19B0">
        <w:trPr>
          <w:cantSplit/>
          <w:trHeight w:val="600"/>
        </w:trPr>
        <w:tc>
          <w:tcPr>
            <w:tcW w:w="331" w:type="pct"/>
            <w:vMerge/>
          </w:tcPr>
          <w:p w14:paraId="6F2609F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rPr>
                <w:b/>
                <w:sz w:val="18"/>
                <w:szCs w:val="18"/>
              </w:rPr>
            </w:pPr>
          </w:p>
        </w:tc>
        <w:tc>
          <w:tcPr>
            <w:tcW w:w="1921" w:type="pct"/>
            <w:vMerge/>
            <w:shd w:val="clear" w:color="auto" w:fill="D9D9D9" w:themeFill="background1" w:themeFillShade="D9"/>
            <w:vAlign w:val="center"/>
          </w:tcPr>
          <w:p w14:paraId="2159EBFB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28" w:type="pct"/>
            <w:vMerge/>
            <w:shd w:val="clear" w:color="auto" w:fill="D9D9D9" w:themeFill="background1" w:themeFillShade="D9"/>
            <w:vAlign w:val="center"/>
          </w:tcPr>
          <w:p w14:paraId="11BEB129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506" w:type="pct"/>
            <w:shd w:val="clear" w:color="auto" w:fill="auto"/>
          </w:tcPr>
          <w:p w14:paraId="5B9F357A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5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5D38362" w14:textId="77777777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504E0C1C" w14:textId="77777777" w:rsidTr="003F19B0">
        <w:trPr>
          <w:cantSplit/>
          <w:trHeight w:val="600"/>
        </w:trPr>
        <w:tc>
          <w:tcPr>
            <w:tcW w:w="331" w:type="pct"/>
            <w:vMerge/>
          </w:tcPr>
          <w:p w14:paraId="7BDF8A0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rPr>
                <w:b/>
              </w:rPr>
            </w:pPr>
          </w:p>
        </w:tc>
        <w:tc>
          <w:tcPr>
            <w:tcW w:w="1921" w:type="pct"/>
            <w:vMerge/>
            <w:shd w:val="clear" w:color="auto" w:fill="D9D9D9" w:themeFill="background1" w:themeFillShade="D9"/>
            <w:vAlign w:val="center"/>
          </w:tcPr>
          <w:p w14:paraId="49BFEA97" w14:textId="77777777" w:rsidR="00F06FE8" w:rsidRPr="00AC752B" w:rsidRDefault="00F06FE8" w:rsidP="00301B7F">
            <w:pPr>
              <w:pStyle w:val="TableHeader"/>
              <w:tabs>
                <w:tab w:val="left" w:pos="855"/>
                <w:tab w:val="right" w:pos="10620"/>
              </w:tabs>
              <w:spacing w:before="80" w:after="80"/>
              <w:ind w:left="461"/>
              <w:jc w:val="right"/>
              <w:rPr>
                <w:rFonts w:cs="Arial"/>
                <w:b/>
              </w:rPr>
            </w:pPr>
          </w:p>
        </w:tc>
        <w:tc>
          <w:tcPr>
            <w:tcW w:w="1728" w:type="pct"/>
            <w:vMerge/>
            <w:shd w:val="clear" w:color="auto" w:fill="D9D9D9" w:themeFill="background1" w:themeFillShade="D9"/>
            <w:vAlign w:val="center"/>
          </w:tcPr>
          <w:p w14:paraId="629782FD" w14:textId="77777777" w:rsidR="00F06FE8" w:rsidRPr="00AC752B" w:rsidRDefault="00F06FE8" w:rsidP="00301B7F">
            <w:pPr>
              <w:pStyle w:val="TableHeader"/>
              <w:tabs>
                <w:tab w:val="left" w:pos="855"/>
                <w:tab w:val="right" w:pos="10620"/>
              </w:tabs>
              <w:spacing w:before="80" w:after="80"/>
              <w:ind w:left="461"/>
              <w:jc w:val="right"/>
              <w:rPr>
                <w:rFonts w:cs="Arial"/>
                <w:b/>
              </w:rPr>
            </w:pPr>
          </w:p>
        </w:tc>
        <w:tc>
          <w:tcPr>
            <w:tcW w:w="506" w:type="pct"/>
            <w:shd w:val="clear" w:color="auto" w:fill="auto"/>
          </w:tcPr>
          <w:p w14:paraId="6988FF78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513" w:type="pct"/>
            <w:tcBorders>
              <w:top w:val="single" w:sz="6" w:space="0" w:color="auto"/>
            </w:tcBorders>
            <w:shd w:val="clear" w:color="auto" w:fill="auto"/>
          </w:tcPr>
          <w:p w14:paraId="47BD9D72" w14:textId="77777777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0B64FF87" w14:textId="77777777" w:rsidTr="003F19B0">
        <w:trPr>
          <w:cantSplit/>
          <w:trHeight w:val="600"/>
        </w:trPr>
        <w:tc>
          <w:tcPr>
            <w:tcW w:w="331" w:type="pct"/>
            <w:vMerge/>
          </w:tcPr>
          <w:p w14:paraId="5D336503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rPr>
                <w:b/>
              </w:rPr>
            </w:pPr>
          </w:p>
        </w:tc>
        <w:tc>
          <w:tcPr>
            <w:tcW w:w="1921" w:type="pct"/>
            <w:vMerge/>
            <w:shd w:val="clear" w:color="auto" w:fill="D9D9D9" w:themeFill="background1" w:themeFillShade="D9"/>
            <w:vAlign w:val="center"/>
          </w:tcPr>
          <w:p w14:paraId="17B711F0" w14:textId="77777777" w:rsidR="00F06FE8" w:rsidRPr="00AC752B" w:rsidRDefault="00F06FE8" w:rsidP="00301B7F">
            <w:pPr>
              <w:pStyle w:val="TableHeader"/>
              <w:tabs>
                <w:tab w:val="left" w:pos="855"/>
                <w:tab w:val="right" w:pos="10620"/>
              </w:tabs>
              <w:spacing w:before="80" w:after="80"/>
              <w:ind w:left="461"/>
              <w:jc w:val="right"/>
              <w:rPr>
                <w:rFonts w:cs="Arial"/>
                <w:b/>
              </w:rPr>
            </w:pPr>
          </w:p>
        </w:tc>
        <w:tc>
          <w:tcPr>
            <w:tcW w:w="1728" w:type="pct"/>
            <w:vMerge/>
            <w:shd w:val="clear" w:color="auto" w:fill="D9D9D9" w:themeFill="background1" w:themeFillShade="D9"/>
            <w:vAlign w:val="center"/>
          </w:tcPr>
          <w:p w14:paraId="6537E29A" w14:textId="77777777" w:rsidR="00F06FE8" w:rsidRPr="00AC752B" w:rsidRDefault="00F06FE8" w:rsidP="00301B7F">
            <w:pPr>
              <w:pStyle w:val="TableHeader"/>
              <w:tabs>
                <w:tab w:val="left" w:pos="855"/>
                <w:tab w:val="right" w:pos="10620"/>
              </w:tabs>
              <w:spacing w:before="80" w:after="80"/>
              <w:ind w:left="461"/>
              <w:jc w:val="right"/>
              <w:rPr>
                <w:rFonts w:cs="Arial"/>
                <w:b/>
              </w:rPr>
            </w:pPr>
          </w:p>
        </w:tc>
        <w:tc>
          <w:tcPr>
            <w:tcW w:w="506" w:type="pct"/>
            <w:shd w:val="clear" w:color="auto" w:fill="auto"/>
          </w:tcPr>
          <w:p w14:paraId="2BCF1553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4</w:t>
            </w:r>
          </w:p>
        </w:tc>
        <w:tc>
          <w:tcPr>
            <w:tcW w:w="513" w:type="pct"/>
            <w:shd w:val="clear" w:color="auto" w:fill="auto"/>
          </w:tcPr>
          <w:p w14:paraId="26E3C764" w14:textId="6350BF7D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>CYCLE 4</w:t>
            </w:r>
          </w:p>
        </w:tc>
      </w:tr>
      <w:tr w:rsidR="00F06FE8" w:rsidRPr="00AC752B" w14:paraId="7A8FFE7E" w14:textId="77777777" w:rsidTr="003F19B0">
        <w:trPr>
          <w:cantSplit/>
          <w:trHeight w:val="600"/>
        </w:trPr>
        <w:tc>
          <w:tcPr>
            <w:tcW w:w="331" w:type="pct"/>
            <w:vMerge/>
          </w:tcPr>
          <w:p w14:paraId="54DD74AE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rPr>
                <w:b/>
              </w:rPr>
            </w:pPr>
          </w:p>
        </w:tc>
        <w:tc>
          <w:tcPr>
            <w:tcW w:w="1921" w:type="pct"/>
            <w:vMerge/>
            <w:shd w:val="clear" w:color="auto" w:fill="D9D9D9" w:themeFill="background1" w:themeFillShade="D9"/>
            <w:vAlign w:val="center"/>
          </w:tcPr>
          <w:p w14:paraId="4ED2074F" w14:textId="77777777" w:rsidR="00F06FE8" w:rsidRPr="00AC752B" w:rsidRDefault="00F06FE8" w:rsidP="00301B7F">
            <w:pPr>
              <w:pStyle w:val="TableHeader"/>
              <w:tabs>
                <w:tab w:val="left" w:pos="855"/>
                <w:tab w:val="right" w:pos="10620"/>
              </w:tabs>
              <w:spacing w:before="80" w:after="80"/>
              <w:ind w:left="461"/>
              <w:jc w:val="right"/>
              <w:rPr>
                <w:rFonts w:cs="Arial"/>
                <w:b/>
              </w:rPr>
            </w:pPr>
          </w:p>
        </w:tc>
        <w:tc>
          <w:tcPr>
            <w:tcW w:w="1728" w:type="pct"/>
            <w:vMerge/>
            <w:shd w:val="clear" w:color="auto" w:fill="D9D9D9" w:themeFill="background1" w:themeFillShade="D9"/>
            <w:vAlign w:val="center"/>
          </w:tcPr>
          <w:p w14:paraId="6A6F4234" w14:textId="77777777" w:rsidR="00F06FE8" w:rsidRPr="00AC752B" w:rsidRDefault="00F06FE8" w:rsidP="00301B7F">
            <w:pPr>
              <w:pStyle w:val="TableHeader"/>
              <w:tabs>
                <w:tab w:val="left" w:pos="855"/>
                <w:tab w:val="right" w:pos="10620"/>
              </w:tabs>
              <w:spacing w:before="80" w:after="80"/>
              <w:ind w:left="461"/>
              <w:jc w:val="right"/>
              <w:rPr>
                <w:rFonts w:cs="Arial"/>
                <w:b/>
              </w:rPr>
            </w:pPr>
          </w:p>
        </w:tc>
        <w:tc>
          <w:tcPr>
            <w:tcW w:w="506" w:type="pct"/>
            <w:shd w:val="clear" w:color="auto" w:fill="auto"/>
          </w:tcPr>
          <w:p w14:paraId="6DD1F06F" w14:textId="56D42251" w:rsidR="00F06FE8" w:rsidRPr="00AC752B" w:rsidRDefault="00F06FE8" w:rsidP="00301B7F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  <w:tc>
          <w:tcPr>
            <w:tcW w:w="513" w:type="pct"/>
            <w:shd w:val="clear" w:color="auto" w:fill="auto"/>
          </w:tcPr>
          <w:p w14:paraId="494BC34B" w14:textId="692D230E" w:rsidR="00F06FE8" w:rsidRPr="00AC752B" w:rsidRDefault="00F06FE8" w:rsidP="00301B7F">
            <w:pPr>
              <w:pStyle w:val="Footer"/>
              <w:spacing w:after="400"/>
              <w:jc w:val="center"/>
              <w:rPr>
                <w:rFonts w:cs="Arial"/>
                <w:b/>
                <w:sz w:val="12"/>
                <w:szCs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</w:tr>
    </w:tbl>
    <w:p w14:paraId="2CBF7C2C" w14:textId="235B50EF" w:rsidR="002777FC" w:rsidRDefault="002777FC"/>
    <w:p w14:paraId="013CB7E5" w14:textId="77777777" w:rsidR="002777FC" w:rsidRDefault="002777FC">
      <w:pPr>
        <w:spacing w:line="240" w:lineRule="auto"/>
      </w:pPr>
      <w:r>
        <w:br w:type="page"/>
      </w:r>
    </w:p>
    <w:p w14:paraId="07CB752F" w14:textId="17912D6E" w:rsidR="002777FC" w:rsidRPr="00E2499A" w:rsidRDefault="002777FC">
      <w:pPr>
        <w:rPr>
          <w:b/>
          <w:bCs/>
          <w:sz w:val="22"/>
          <w:szCs w:val="22"/>
        </w:rPr>
      </w:pPr>
      <w:r w:rsidRPr="00E2499A">
        <w:rPr>
          <w:b/>
          <w:bCs/>
          <w:sz w:val="22"/>
          <w:szCs w:val="22"/>
        </w:rPr>
        <w:lastRenderedPageBreak/>
        <w:t>14</w:t>
      </w:r>
      <w:r w:rsidRPr="00E2499A">
        <w:rPr>
          <w:b/>
          <w:bCs/>
          <w:sz w:val="22"/>
          <w:szCs w:val="22"/>
        </w:rPr>
        <w:tab/>
        <w:t xml:space="preserve">CaptureSelect </w:t>
      </w:r>
      <w:r w:rsidR="002958CC">
        <w:rPr>
          <w:b/>
          <w:bCs/>
          <w:sz w:val="22"/>
          <w:szCs w:val="22"/>
        </w:rPr>
        <w:t xml:space="preserve">CH1-XL </w:t>
      </w:r>
      <w:r w:rsidRPr="00E2499A">
        <w:rPr>
          <w:b/>
          <w:bCs/>
          <w:sz w:val="22"/>
          <w:szCs w:val="22"/>
        </w:rPr>
        <w:t>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4"/>
        <w:gridCol w:w="3941"/>
        <w:gridCol w:w="3427"/>
        <w:gridCol w:w="1349"/>
        <w:gridCol w:w="1349"/>
      </w:tblGrid>
      <w:tr w:rsidR="002777FC" w:rsidRPr="00AC752B" w14:paraId="7EDB6B9B" w14:textId="77777777" w:rsidTr="00E1388A">
        <w:trPr>
          <w:cantSplit/>
          <w:trHeight w:val="566"/>
          <w:jc w:val="center"/>
        </w:trPr>
        <w:tc>
          <w:tcPr>
            <w:tcW w:w="335" w:type="pct"/>
            <w:tcBorders>
              <w:top w:val="single" w:sz="6" w:space="0" w:color="auto"/>
            </w:tcBorders>
            <w:vAlign w:val="center"/>
          </w:tcPr>
          <w:p w14:paraId="3C22E934" w14:textId="7129C8CE" w:rsidR="002777FC" w:rsidRPr="002777FC" w:rsidRDefault="002777FC" w:rsidP="002777FC">
            <w:pPr>
              <w:jc w:val="center"/>
            </w:pPr>
            <w:r w:rsidRPr="00403CF3">
              <w:t>Step</w:t>
            </w:r>
          </w:p>
        </w:tc>
        <w:tc>
          <w:tcPr>
            <w:tcW w:w="3414" w:type="pct"/>
            <w:gridSpan w:val="2"/>
            <w:vAlign w:val="center"/>
          </w:tcPr>
          <w:p w14:paraId="5509ECA4" w14:textId="6B096BB0" w:rsidR="002777FC" w:rsidRPr="002777FC" w:rsidRDefault="002777FC" w:rsidP="002777FC">
            <w:pPr>
              <w:jc w:val="center"/>
            </w:pPr>
            <w:r w:rsidRPr="00403CF3">
              <w:t>Description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vAlign w:val="center"/>
          </w:tcPr>
          <w:p w14:paraId="78C83541" w14:textId="63752BA8" w:rsidR="002777FC" w:rsidRPr="002777FC" w:rsidRDefault="002777FC" w:rsidP="002777FC">
            <w:pPr>
              <w:jc w:val="center"/>
            </w:pPr>
            <w:r w:rsidRPr="00403CF3">
              <w:t>Performed by/ Date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33AFEB1C" w14:textId="2118BB74" w:rsidR="002777FC" w:rsidRPr="002777FC" w:rsidRDefault="002777FC" w:rsidP="002777FC">
            <w:pPr>
              <w:jc w:val="center"/>
            </w:pPr>
            <w:r w:rsidRPr="00403CF3">
              <w:t>Witnessed by/ Date</w:t>
            </w:r>
          </w:p>
        </w:tc>
      </w:tr>
      <w:tr w:rsidR="00F06FE8" w:rsidRPr="00AC752B" w14:paraId="3C99B442" w14:textId="77777777" w:rsidTr="002777FC">
        <w:trPr>
          <w:cantSplit/>
          <w:trHeight w:val="566"/>
          <w:jc w:val="center"/>
        </w:trPr>
        <w:tc>
          <w:tcPr>
            <w:tcW w:w="335" w:type="pct"/>
            <w:vMerge w:val="restart"/>
          </w:tcPr>
          <w:p w14:paraId="47409F77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</w:pPr>
          </w:p>
        </w:tc>
        <w:tc>
          <w:tcPr>
            <w:tcW w:w="1826" w:type="pct"/>
            <w:vMerge w:val="restart"/>
            <w:shd w:val="clear" w:color="auto" w:fill="auto"/>
          </w:tcPr>
          <w:p w14:paraId="15328016" w14:textId="2B29EBE0" w:rsidR="00F06FE8" w:rsidRPr="005358AE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  <w:r w:rsidRPr="005358AE">
              <w:rPr>
                <w:rFonts w:cs="Arial"/>
                <w:b/>
              </w:rPr>
              <w:t xml:space="preserve">Wash </w:t>
            </w:r>
          </w:p>
          <w:p w14:paraId="4D687607" w14:textId="1405778A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1A666C">
              <w:rPr>
                <w:rFonts w:cs="Arial"/>
                <w:bCs/>
              </w:rPr>
              <w:t>(8004950:</w:t>
            </w:r>
            <w:r w:rsidRPr="00AC752B">
              <w:rPr>
                <w:rFonts w:cs="Arial"/>
              </w:rPr>
              <w:t xml:space="preserve"> 50 mM Tris, 0.5 M Sodium Chloride, pH 7.4)</w:t>
            </w:r>
          </w:p>
        </w:tc>
        <w:tc>
          <w:tcPr>
            <w:tcW w:w="1588" w:type="pct"/>
            <w:vMerge w:val="restart"/>
            <w:shd w:val="clear" w:color="auto" w:fill="auto"/>
          </w:tcPr>
          <w:p w14:paraId="3B84C090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Inlet: 3</w:t>
            </w:r>
          </w:p>
          <w:p w14:paraId="6EDC1BDE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0D25FF66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05C3A754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3DF6E8A1" w14:textId="7D56C23A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318 </w:t>
            </w:r>
            <w:r w:rsidRPr="00AC752B">
              <w:rPr>
                <w:rFonts w:cs="Arial"/>
              </w:rPr>
              <w:t>L/hr</w:t>
            </w:r>
          </w:p>
          <w:p w14:paraId="44473B49" w14:textId="5ED6D359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Volume: 3 CV</w:t>
            </w:r>
          </w:p>
        </w:tc>
        <w:tc>
          <w:tcPr>
            <w:tcW w:w="625" w:type="pct"/>
            <w:shd w:val="clear" w:color="auto" w:fill="auto"/>
          </w:tcPr>
          <w:p w14:paraId="7BBA2E57" w14:textId="77777777" w:rsidR="00F06FE8" w:rsidRPr="00AC752B" w:rsidRDefault="00F06FE8" w:rsidP="002C66F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090C31B" w14:textId="77777777" w:rsidR="00F06FE8" w:rsidRPr="00AC752B" w:rsidRDefault="00F06FE8" w:rsidP="002C66F9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7493935B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6FA50C75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</w:pPr>
          </w:p>
        </w:tc>
        <w:tc>
          <w:tcPr>
            <w:tcW w:w="1826" w:type="pct"/>
            <w:vMerge/>
            <w:shd w:val="clear" w:color="auto" w:fill="auto"/>
          </w:tcPr>
          <w:p w14:paraId="29DBE575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73FE8434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rPr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0622C2C5" w14:textId="77777777" w:rsidR="00F06FE8" w:rsidRPr="00AC752B" w:rsidRDefault="00F06FE8" w:rsidP="002C66F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7E96A70D" w14:textId="77777777" w:rsidR="00F06FE8" w:rsidRPr="00AC752B" w:rsidRDefault="00F06FE8" w:rsidP="002C66F9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33AE8BCB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5C891127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</w:pPr>
          </w:p>
        </w:tc>
        <w:tc>
          <w:tcPr>
            <w:tcW w:w="1826" w:type="pct"/>
            <w:vMerge/>
            <w:shd w:val="clear" w:color="auto" w:fill="auto"/>
          </w:tcPr>
          <w:p w14:paraId="1163F231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424F004B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rPr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6BCB0374" w14:textId="77777777" w:rsidR="00F06FE8" w:rsidRPr="00AC752B" w:rsidRDefault="00F06FE8" w:rsidP="002C66F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66505A8C" w14:textId="77777777" w:rsidR="00F06FE8" w:rsidRPr="00AC752B" w:rsidRDefault="00F06FE8" w:rsidP="002C66F9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2769B9F5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247763B3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</w:pPr>
          </w:p>
        </w:tc>
        <w:tc>
          <w:tcPr>
            <w:tcW w:w="1826" w:type="pct"/>
            <w:vMerge/>
            <w:shd w:val="clear" w:color="auto" w:fill="auto"/>
          </w:tcPr>
          <w:p w14:paraId="13389F00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7E3875B9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rPr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2BE6FADD" w14:textId="77777777" w:rsidR="00F06FE8" w:rsidRPr="00AC752B" w:rsidRDefault="00F06FE8" w:rsidP="002C66F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  <w:shd w:val="clear" w:color="auto" w:fill="auto"/>
          </w:tcPr>
          <w:p w14:paraId="17E781C2" w14:textId="74318C79" w:rsidR="00F06FE8" w:rsidRPr="00AC752B" w:rsidRDefault="00F06FE8" w:rsidP="002C66F9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52DD9802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2942A8F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</w:pPr>
          </w:p>
        </w:tc>
        <w:tc>
          <w:tcPr>
            <w:tcW w:w="1826" w:type="pct"/>
            <w:vMerge/>
            <w:shd w:val="clear" w:color="auto" w:fill="auto"/>
          </w:tcPr>
          <w:p w14:paraId="7D59914D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70283B4B" w14:textId="77777777" w:rsidR="00F06FE8" w:rsidRPr="00AC752B" w:rsidRDefault="00F06FE8" w:rsidP="002C66F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ind w:left="461"/>
              <w:rPr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71C295FE" w14:textId="54DD676C" w:rsidR="00F06FE8" w:rsidRPr="00AC752B" w:rsidRDefault="00F06FE8" w:rsidP="002C66F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  <w:tc>
          <w:tcPr>
            <w:tcW w:w="625" w:type="pct"/>
            <w:shd w:val="clear" w:color="auto" w:fill="auto"/>
          </w:tcPr>
          <w:p w14:paraId="5277A40E" w14:textId="36C3ECB1" w:rsidR="00F06FE8" w:rsidRPr="00AC752B" w:rsidRDefault="00F06FE8" w:rsidP="002C66F9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</w:tr>
      <w:tr w:rsidR="00F06FE8" w:rsidRPr="00AC752B" w14:paraId="0564DE3A" w14:textId="77777777" w:rsidTr="002777FC">
        <w:trPr>
          <w:cantSplit/>
          <w:trHeight w:val="566"/>
          <w:jc w:val="center"/>
        </w:trPr>
        <w:tc>
          <w:tcPr>
            <w:tcW w:w="335" w:type="pct"/>
            <w:vMerge w:val="restart"/>
          </w:tcPr>
          <w:p w14:paraId="7EFDADEF" w14:textId="77777777" w:rsidR="00F06FE8" w:rsidRPr="00AC752B" w:rsidRDefault="00F06FE8" w:rsidP="00BF75BA">
            <w:pPr>
              <w:pStyle w:val="Heading2"/>
              <w:numPr>
                <w:ilvl w:val="1"/>
                <w:numId w:val="30"/>
              </w:numPr>
              <w:spacing w:before="120"/>
              <w:rPr>
                <w:b/>
              </w:rPr>
            </w:pPr>
            <w:bookmarkStart w:id="82" w:name="_Hlk116560903"/>
          </w:p>
        </w:tc>
        <w:tc>
          <w:tcPr>
            <w:tcW w:w="1826" w:type="pct"/>
            <w:vMerge w:val="restart"/>
            <w:shd w:val="clear" w:color="auto" w:fill="auto"/>
          </w:tcPr>
          <w:p w14:paraId="119D8F11" w14:textId="77777777" w:rsidR="00F06FE8" w:rsidRPr="005358AE" w:rsidRDefault="00F06FE8" w:rsidP="00595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5358AE">
              <w:rPr>
                <w:rFonts w:ascii="Arial" w:hAnsi="Arial" w:cs="Arial"/>
                <w:b/>
                <w:sz w:val="20"/>
              </w:rPr>
              <w:t>Skid Flush Equilibration</w:t>
            </w:r>
            <w:r w:rsidRPr="005358AE">
              <w:rPr>
                <w:rFonts w:cs="Arial"/>
                <w:b/>
              </w:rPr>
              <w:t xml:space="preserve"> </w:t>
            </w:r>
            <w:r w:rsidRPr="005358AE">
              <w:rPr>
                <w:rFonts w:ascii="Arial" w:hAnsi="Arial" w:cs="Arial"/>
                <w:b/>
                <w:sz w:val="20"/>
              </w:rPr>
              <w:t xml:space="preserve">3 </w:t>
            </w:r>
          </w:p>
          <w:p w14:paraId="5A2E70D5" w14:textId="421CB481" w:rsidR="00F06FE8" w:rsidRPr="00AC752B" w:rsidRDefault="00F06FE8" w:rsidP="00595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1A666C">
              <w:rPr>
                <w:rFonts w:ascii="Arial" w:hAnsi="Arial" w:cs="Arial"/>
                <w:bCs/>
                <w:sz w:val="20"/>
              </w:rPr>
              <w:t>(8004949:</w:t>
            </w:r>
            <w:r w:rsidRPr="00AC752B">
              <w:rPr>
                <w:rFonts w:ascii="Arial" w:hAnsi="Arial" w:cs="Arial"/>
                <w:sz w:val="20"/>
              </w:rPr>
              <w:t xml:space="preserve"> 50 mM Tris, pH 7.4)</w:t>
            </w:r>
          </w:p>
        </w:tc>
        <w:tc>
          <w:tcPr>
            <w:tcW w:w="1588" w:type="pct"/>
            <w:vMerge w:val="restart"/>
            <w:shd w:val="clear" w:color="auto" w:fill="auto"/>
          </w:tcPr>
          <w:p w14:paraId="56C15B37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52D5308F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57B4C726" w14:textId="4493FB7A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4D48D78B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48A6C161" w14:textId="2C6AEDDC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Flow: 50%</w:t>
            </w:r>
          </w:p>
          <w:p w14:paraId="49069F20" w14:textId="75318F1B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Volume: 5 L</w:t>
            </w:r>
          </w:p>
        </w:tc>
        <w:tc>
          <w:tcPr>
            <w:tcW w:w="625" w:type="pct"/>
            <w:shd w:val="clear" w:color="auto" w:fill="auto"/>
          </w:tcPr>
          <w:p w14:paraId="1E135B81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67AA2546" w14:textId="77777777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5FAF7C57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09AE0AD9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6" w:type="pct"/>
            <w:vMerge/>
            <w:shd w:val="clear" w:color="auto" w:fill="auto"/>
          </w:tcPr>
          <w:p w14:paraId="289B9626" w14:textId="77777777" w:rsidR="00F06FE8" w:rsidRPr="00AC752B" w:rsidRDefault="00F06FE8" w:rsidP="00D8325A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74E2EE03" w14:textId="02238B17" w:rsidR="00F06FE8" w:rsidRPr="00AC752B" w:rsidRDefault="00F06FE8" w:rsidP="007567E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40D1D85C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D661138" w14:textId="77777777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51E4988E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6A41FE21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6" w:type="pct"/>
            <w:vMerge/>
            <w:shd w:val="clear" w:color="auto" w:fill="auto"/>
          </w:tcPr>
          <w:p w14:paraId="01D92315" w14:textId="77777777" w:rsidR="00F06FE8" w:rsidRPr="00AC752B" w:rsidRDefault="00F06FE8" w:rsidP="00D8325A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00BF20BE" w14:textId="273A4797" w:rsidR="00F06FE8" w:rsidRPr="00AC752B" w:rsidRDefault="00F06FE8" w:rsidP="007567E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3F57C9F4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25EB6092" w14:textId="77777777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145F394F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16C05BF8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6" w:type="pct"/>
            <w:vMerge/>
            <w:shd w:val="clear" w:color="auto" w:fill="auto"/>
          </w:tcPr>
          <w:p w14:paraId="6C950093" w14:textId="77777777" w:rsidR="00F06FE8" w:rsidRPr="00AC752B" w:rsidRDefault="00F06FE8" w:rsidP="00D8325A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2B43EC2F" w14:textId="77777777" w:rsidR="00F06FE8" w:rsidRPr="00AC752B" w:rsidRDefault="00F06FE8" w:rsidP="007567E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216BD838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  <w:shd w:val="clear" w:color="auto" w:fill="auto"/>
          </w:tcPr>
          <w:p w14:paraId="12D87077" w14:textId="3E997D61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6E54D111" w14:textId="77777777" w:rsidTr="002777F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7615C80D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6" w:type="pct"/>
            <w:vMerge/>
            <w:shd w:val="clear" w:color="auto" w:fill="auto"/>
          </w:tcPr>
          <w:p w14:paraId="3CA88BB7" w14:textId="77777777" w:rsidR="00F06FE8" w:rsidRPr="00AC752B" w:rsidRDefault="00F06FE8" w:rsidP="00D8325A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shd w:val="clear" w:color="auto" w:fill="auto"/>
          </w:tcPr>
          <w:p w14:paraId="2904C206" w14:textId="77777777" w:rsidR="00F06FE8" w:rsidRPr="00AC752B" w:rsidRDefault="00F06FE8" w:rsidP="007567E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7075A044" w14:textId="7B3D1F9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  <w:tc>
          <w:tcPr>
            <w:tcW w:w="625" w:type="pct"/>
            <w:shd w:val="clear" w:color="auto" w:fill="auto"/>
          </w:tcPr>
          <w:p w14:paraId="36943227" w14:textId="11EA373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</w:tr>
    </w:tbl>
    <w:p w14:paraId="56415D40" w14:textId="0508D34B" w:rsidR="00F06FE8" w:rsidRPr="00AC752B" w:rsidRDefault="00F06FE8" w:rsidP="00F06FE8">
      <w:pPr>
        <w:spacing w:line="240" w:lineRule="auto"/>
      </w:pPr>
      <w:r>
        <w:br w:type="page"/>
      </w:r>
      <w:r w:rsidRPr="00842C70">
        <w:rPr>
          <w:b/>
          <w:bCs/>
          <w:sz w:val="22"/>
          <w:szCs w:val="22"/>
        </w:rPr>
        <w:lastRenderedPageBreak/>
        <w:t>1</w:t>
      </w:r>
      <w:r w:rsidR="008A4270">
        <w:rPr>
          <w:b/>
          <w:bCs/>
          <w:sz w:val="22"/>
          <w:szCs w:val="22"/>
        </w:rPr>
        <w:t>4</w:t>
      </w:r>
      <w:r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2"/>
        <w:gridCol w:w="3941"/>
        <w:gridCol w:w="3429"/>
        <w:gridCol w:w="1349"/>
        <w:gridCol w:w="1349"/>
      </w:tblGrid>
      <w:tr w:rsidR="00B2476D" w:rsidRPr="00AC752B" w14:paraId="38DA096E" w14:textId="77777777" w:rsidTr="00F81701">
        <w:trPr>
          <w:cantSplit/>
          <w:trHeight w:val="550"/>
          <w:jc w:val="center"/>
        </w:trPr>
        <w:tc>
          <w:tcPr>
            <w:tcW w:w="335" w:type="pct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4A348B4" w14:textId="77777777" w:rsidR="00F06FE8" w:rsidRPr="00403CF3" w:rsidRDefault="00F06FE8" w:rsidP="005B4F4B">
            <w:pPr>
              <w:jc w:val="center"/>
            </w:pPr>
            <w:r w:rsidRPr="00403CF3">
              <w:t>Step</w:t>
            </w:r>
          </w:p>
        </w:tc>
        <w:tc>
          <w:tcPr>
            <w:tcW w:w="3415" w:type="pct"/>
            <w:gridSpan w:val="2"/>
            <w:tcBorders>
              <w:bottom w:val="single" w:sz="4" w:space="0" w:color="auto"/>
            </w:tcBorders>
            <w:vAlign w:val="center"/>
          </w:tcPr>
          <w:p w14:paraId="2728DCD0" w14:textId="77777777" w:rsidR="00F06FE8" w:rsidRPr="00403CF3" w:rsidRDefault="00F06FE8" w:rsidP="005B4F4B">
            <w:pPr>
              <w:jc w:val="center"/>
            </w:pPr>
            <w:r w:rsidRPr="00403CF3">
              <w:t>Description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14:paraId="65ABCC9C" w14:textId="77777777" w:rsidR="00F06FE8" w:rsidRPr="00403CF3" w:rsidRDefault="00F06FE8" w:rsidP="005B4F4B">
            <w:pPr>
              <w:jc w:val="center"/>
            </w:pPr>
            <w:r w:rsidRPr="00403CF3">
              <w:t>Performed by/ Date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D56D98" w14:textId="77777777" w:rsidR="00F06FE8" w:rsidRPr="00403CF3" w:rsidRDefault="00F06FE8" w:rsidP="005B4F4B">
            <w:pPr>
              <w:jc w:val="center"/>
            </w:pPr>
            <w:r w:rsidRPr="00403CF3">
              <w:t>Witnessed by/ Date</w:t>
            </w:r>
          </w:p>
        </w:tc>
      </w:tr>
      <w:tr w:rsidR="00F06FE8" w:rsidRPr="00AC752B" w14:paraId="46167FA5" w14:textId="77777777" w:rsidTr="00F81701">
        <w:trPr>
          <w:cantSplit/>
          <w:trHeight w:val="315"/>
          <w:jc w:val="center"/>
        </w:trPr>
        <w:tc>
          <w:tcPr>
            <w:tcW w:w="335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5F6B" w14:textId="129A8820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E5B4D" w14:textId="11C2E60D" w:rsidR="00F06FE8" w:rsidRPr="005358AE" w:rsidRDefault="00F06FE8" w:rsidP="000E40FA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5358AE">
              <w:rPr>
                <w:rFonts w:ascii="Arial" w:hAnsi="Arial" w:cs="Arial"/>
                <w:b/>
                <w:sz w:val="20"/>
              </w:rPr>
              <w:t xml:space="preserve">Equilibration 3  </w:t>
            </w:r>
          </w:p>
          <w:p w14:paraId="58C33C9A" w14:textId="23CBE189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  <w:r w:rsidRPr="001A666C">
              <w:rPr>
                <w:rFonts w:cs="Arial"/>
                <w:bCs/>
              </w:rPr>
              <w:t>(8004949:</w:t>
            </w:r>
            <w:r w:rsidRPr="00AC752B">
              <w:rPr>
                <w:rFonts w:cs="Arial"/>
              </w:rPr>
              <w:t xml:space="preserve"> 50 mM Tris, pH 7.4)</w:t>
            </w:r>
          </w:p>
        </w:tc>
        <w:tc>
          <w:tcPr>
            <w:tcW w:w="15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9B0D7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1B81D238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5E6A64F7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32B04188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323C5A3B" w14:textId="04662B5A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>318</w:t>
            </w:r>
            <w:r w:rsidRPr="00AC752B">
              <w:rPr>
                <w:rFonts w:cs="Arial"/>
              </w:rPr>
              <w:t xml:space="preserve"> L/hr</w:t>
            </w:r>
          </w:p>
          <w:p w14:paraId="55D953B5" w14:textId="7A10F4D2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Volume: 3 CV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D32F4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4884AC" w14:textId="77777777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2A5A17BE" w14:textId="77777777" w:rsidTr="00F81701">
        <w:trPr>
          <w:cantSplit/>
          <w:trHeight w:val="315"/>
          <w:jc w:val="center"/>
        </w:trPr>
        <w:tc>
          <w:tcPr>
            <w:tcW w:w="335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A984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EFE14" w14:textId="77777777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31F37" w14:textId="496990A6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18141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E8999E" w14:textId="77777777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7603372A" w14:textId="77777777" w:rsidTr="00F81701">
        <w:trPr>
          <w:cantSplit/>
          <w:trHeight w:val="612"/>
          <w:jc w:val="center"/>
        </w:trPr>
        <w:tc>
          <w:tcPr>
            <w:tcW w:w="335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997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5B691" w14:textId="77777777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FF055" w14:textId="3AAFFFD1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3A4A0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5AF6D5C" w14:textId="77777777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33BE0C3C" w14:textId="77777777" w:rsidTr="00F81701">
        <w:trPr>
          <w:cantSplit/>
          <w:trHeight w:val="565"/>
          <w:jc w:val="center"/>
        </w:trPr>
        <w:tc>
          <w:tcPr>
            <w:tcW w:w="335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1A81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C78FE" w14:textId="77777777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A6F9B" w14:textId="77777777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ADBB4" w14:textId="77777777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606F3A6" w14:textId="5C323868" w:rsidR="00F06FE8" w:rsidRPr="00AC752B" w:rsidRDefault="00F06FE8" w:rsidP="00D8325A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4134FD46" w14:textId="77777777" w:rsidTr="00F81701">
        <w:trPr>
          <w:cantSplit/>
          <w:trHeight w:val="565"/>
          <w:jc w:val="center"/>
        </w:trPr>
        <w:tc>
          <w:tcPr>
            <w:tcW w:w="335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D24F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1FF56" w14:textId="77777777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5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D4987" w14:textId="77777777" w:rsidR="00F06FE8" w:rsidRPr="00AC752B" w:rsidRDefault="00F06FE8" w:rsidP="00D8325A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62E71" w14:textId="705F914E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1A9E3A" w14:textId="1D564B7C" w:rsidR="00F06FE8" w:rsidRPr="00AC752B" w:rsidRDefault="00F06FE8" w:rsidP="00D8325A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  <w:szCs w:val="12"/>
              </w:rPr>
              <w:t xml:space="preserve">CYCLE </w:t>
            </w:r>
            <w:r>
              <w:rPr>
                <w:rFonts w:cs="Arial"/>
                <w:b/>
                <w:sz w:val="12"/>
                <w:szCs w:val="12"/>
              </w:rPr>
              <w:t>5</w:t>
            </w:r>
          </w:p>
        </w:tc>
      </w:tr>
      <w:bookmarkEnd w:id="82"/>
      <w:tr w:rsidR="0056756E" w:rsidRPr="00AC752B" w14:paraId="3F03D6AF" w14:textId="77777777" w:rsidTr="00F81701">
        <w:trPr>
          <w:cantSplit/>
          <w:trHeight w:val="720"/>
          <w:jc w:val="center"/>
        </w:trPr>
        <w:tc>
          <w:tcPr>
            <w:tcW w:w="335" w:type="pct"/>
            <w:vMerge w:val="restart"/>
            <w:tcBorders>
              <w:top w:val="single" w:sz="4" w:space="0" w:color="auto"/>
              <w:bottom w:val="single" w:sz="6" w:space="0" w:color="auto"/>
            </w:tcBorders>
          </w:tcPr>
          <w:p w14:paraId="2C0136B1" w14:textId="77777777" w:rsidR="0056756E" w:rsidRPr="00AC752B" w:rsidRDefault="0056756E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4" w:type="pct"/>
            <w:gridSpan w:val="2"/>
            <w:vMerge w:val="restart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459BDDC5" w14:textId="3F89DF38" w:rsidR="0056756E" w:rsidRPr="00AC752B" w:rsidRDefault="0056756E" w:rsidP="00BF75BA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b/>
              </w:rPr>
            </w:pPr>
            <w:r w:rsidRPr="00AC752B">
              <w:rPr>
                <w:rFonts w:cs="Arial"/>
                <w:bCs/>
              </w:rPr>
              <w:t>Ensure that the inlet to the product collection vessel is open.</w:t>
            </w:r>
          </w:p>
          <w:p w14:paraId="0797B49F" w14:textId="37D2478A" w:rsidR="00455153" w:rsidRPr="00CA11DF" w:rsidRDefault="0056756E" w:rsidP="00BF75BA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b/>
              </w:rPr>
            </w:pPr>
            <w:r w:rsidRPr="00AC752B">
              <w:rPr>
                <w:rFonts w:cs="Arial"/>
              </w:rPr>
              <w:t>Ensure the floor scale is tared and reading zero</w:t>
            </w:r>
            <w:r>
              <w:rPr>
                <w:rFonts w:cs="Arial"/>
              </w:rPr>
              <w:t>.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11AE6ACF" w14:textId="17EA8DB2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Day 1, First Cycle</w:t>
            </w:r>
          </w:p>
          <w:p w14:paraId="61F8FA5F" w14:textId="1C4AB47E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6A4E87B0" w14:textId="77777777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Day 1, First Cycle</w:t>
            </w:r>
          </w:p>
          <w:p w14:paraId="27A9FAB6" w14:textId="53908516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56756E" w:rsidRPr="00AC752B" w14:paraId="03628918" w14:textId="77777777" w:rsidTr="00F81701">
        <w:trPr>
          <w:cantSplit/>
          <w:trHeight w:val="720"/>
          <w:jc w:val="center"/>
        </w:trPr>
        <w:tc>
          <w:tcPr>
            <w:tcW w:w="335" w:type="pct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69480F2" w14:textId="77777777" w:rsidR="0056756E" w:rsidRPr="00AC752B" w:rsidRDefault="0056756E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4" w:type="pct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A23C17F" w14:textId="77777777" w:rsidR="0056756E" w:rsidRPr="00AC752B" w:rsidRDefault="0056756E" w:rsidP="00BF75BA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C1E74B9" w14:textId="512F247C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Day 2, First Cycle</w:t>
            </w:r>
          </w:p>
          <w:p w14:paraId="08C2E91A" w14:textId="2411DB80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B1D8988" w14:textId="07D58C85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Day 2, First Cycle</w:t>
            </w:r>
          </w:p>
          <w:p w14:paraId="38753442" w14:textId="51AED490" w:rsidR="0056756E" w:rsidRPr="00AC752B" w:rsidRDefault="0056756E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F06FE8" w:rsidRPr="00AC752B" w14:paraId="0A56ACC8" w14:textId="77777777" w:rsidTr="00F81701">
        <w:trPr>
          <w:cantSplit/>
          <w:trHeight w:val="593"/>
          <w:jc w:val="center"/>
        </w:trPr>
        <w:tc>
          <w:tcPr>
            <w:tcW w:w="335" w:type="pct"/>
            <w:vMerge w:val="restart"/>
            <w:tcBorders>
              <w:top w:val="single" w:sz="6" w:space="0" w:color="auto"/>
            </w:tcBorders>
          </w:tcPr>
          <w:p w14:paraId="76320B46" w14:textId="0D17AC72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83" w:name="_Hlk504654123"/>
            <w:bookmarkStart w:id="84" w:name="_Hlk503353547"/>
          </w:p>
        </w:tc>
        <w:tc>
          <w:tcPr>
            <w:tcW w:w="18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61178B7" w14:textId="77777777" w:rsidR="00F06FE8" w:rsidRPr="006F331A" w:rsidRDefault="00F06FE8" w:rsidP="0056756E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6F331A">
              <w:rPr>
                <w:rFonts w:ascii="Arial" w:hAnsi="Arial" w:cs="Arial"/>
                <w:b/>
                <w:sz w:val="20"/>
              </w:rPr>
              <w:t xml:space="preserve">Skid Flush Elution </w:t>
            </w:r>
          </w:p>
          <w:p w14:paraId="21A7A699" w14:textId="2BEE811E" w:rsidR="00F06FE8" w:rsidRPr="00AC752B" w:rsidRDefault="00F06FE8" w:rsidP="0056756E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BA09CE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8010534</w:t>
            </w:r>
            <w:r w:rsidRPr="00AC752B">
              <w:rPr>
                <w:rFonts w:ascii="Arial" w:hAnsi="Arial" w:cs="Arial"/>
                <w:sz w:val="20"/>
              </w:rPr>
              <w:t>:</w:t>
            </w:r>
            <w:r w:rsidR="005666BA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25 mM Sodium Acetate, pH 3.5</w:t>
            </w:r>
            <w:r w:rsidRPr="00AC752B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58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EE07954" w14:textId="20CC1B61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>Inlet: 4</w:t>
            </w:r>
          </w:p>
          <w:p w14:paraId="749B5B3D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07081731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5C6E7928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126AB526" w14:textId="024D5BD3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50% </w:t>
            </w:r>
          </w:p>
          <w:p w14:paraId="606949D8" w14:textId="22B44082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>Volume: 5 L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4242C181" w14:textId="7777777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16064A22" w14:textId="77777777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1BC2E995" w14:textId="77777777" w:rsidTr="00F81701">
        <w:trPr>
          <w:cantSplit/>
          <w:trHeight w:val="593"/>
          <w:jc w:val="center"/>
        </w:trPr>
        <w:tc>
          <w:tcPr>
            <w:tcW w:w="335" w:type="pct"/>
            <w:vMerge/>
          </w:tcPr>
          <w:p w14:paraId="3A2F3180" w14:textId="25A815DB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36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3F8AC1DC" w14:textId="7F661617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68AC7121" w14:textId="77777777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93BDDE7" w14:textId="04D48985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8BCBD9D" w14:textId="77777777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7E41F4B3" w14:textId="77777777" w:rsidTr="00F81701">
        <w:trPr>
          <w:cantSplit/>
          <w:trHeight w:val="593"/>
          <w:jc w:val="center"/>
        </w:trPr>
        <w:tc>
          <w:tcPr>
            <w:tcW w:w="335" w:type="pct"/>
            <w:vMerge/>
          </w:tcPr>
          <w:p w14:paraId="1F87BFCA" w14:textId="6682DF99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36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35D566E0" w14:textId="6B555D33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2CB6FD30" w14:textId="77777777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6D86595" w14:textId="75788C9B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46BDE689" w14:textId="77777777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3600E049" w14:textId="77777777" w:rsidTr="00F81701">
        <w:trPr>
          <w:cantSplit/>
          <w:trHeight w:val="593"/>
          <w:jc w:val="center"/>
        </w:trPr>
        <w:tc>
          <w:tcPr>
            <w:tcW w:w="335" w:type="pct"/>
            <w:vMerge/>
          </w:tcPr>
          <w:p w14:paraId="281BC290" w14:textId="19F87314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36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4B10C74F" w14:textId="488A6728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395021F2" w14:textId="77777777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F86226A" w14:textId="7777777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8483AB3" w14:textId="69F17799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3026E796" w14:textId="77777777" w:rsidTr="00F81701">
        <w:trPr>
          <w:cantSplit/>
          <w:trHeight w:val="593"/>
          <w:jc w:val="center"/>
        </w:trPr>
        <w:tc>
          <w:tcPr>
            <w:tcW w:w="335" w:type="pct"/>
            <w:vMerge/>
          </w:tcPr>
          <w:p w14:paraId="016DC27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36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6ACACF8F" w14:textId="77777777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018989DB" w14:textId="77777777" w:rsidR="00F06FE8" w:rsidRPr="00AC752B" w:rsidRDefault="00F06FE8" w:rsidP="0056756E">
            <w:pPr>
              <w:pStyle w:val="Header"/>
              <w:tabs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ind w:left="506" w:right="11" w:hanging="360"/>
              <w:rPr>
                <w:rFonts w:cs="Arial"/>
                <w:b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788A8A45" w14:textId="46AE0011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47A3A9A" w14:textId="2B8D2E7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bookmarkEnd w:id="83"/>
      <w:bookmarkEnd w:id="84"/>
      <w:tr w:rsidR="00F06FE8" w:rsidRPr="00AC752B" w14:paraId="5BBEF59C" w14:textId="77777777" w:rsidTr="00F81701">
        <w:trPr>
          <w:cantSplit/>
          <w:trHeight w:val="680"/>
          <w:jc w:val="center"/>
        </w:trPr>
        <w:tc>
          <w:tcPr>
            <w:tcW w:w="335" w:type="pct"/>
            <w:vMerge w:val="restart"/>
          </w:tcPr>
          <w:p w14:paraId="0940F5E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8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31585D9" w14:textId="2C0201ED" w:rsidR="00F06FE8" w:rsidRPr="00AC752B" w:rsidRDefault="00F06FE8" w:rsidP="0056756E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6F331A">
              <w:rPr>
                <w:rFonts w:ascii="Arial" w:hAnsi="Arial" w:cs="Arial"/>
                <w:b/>
                <w:sz w:val="20"/>
              </w:rPr>
              <w:t xml:space="preserve">Elution </w:t>
            </w:r>
            <w:r w:rsidRPr="002B22C1">
              <w:rPr>
                <w:rFonts w:ascii="Arial" w:hAnsi="Arial" w:cs="Arial"/>
                <w:bCs/>
                <w:sz w:val="20"/>
              </w:rPr>
              <w:br/>
            </w:r>
            <w:r w:rsidRPr="00BA09CE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8010534</w:t>
            </w:r>
            <w:r w:rsidRPr="00AC752B">
              <w:rPr>
                <w:rFonts w:ascii="Arial" w:hAnsi="Arial" w:cs="Arial"/>
                <w:sz w:val="20"/>
              </w:rPr>
              <w:t>:</w:t>
            </w:r>
            <w:r w:rsidR="0028646B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25 mM Sodium Acetate, pH 3.5</w:t>
            </w:r>
            <w:r w:rsidRPr="00AC752B">
              <w:rPr>
                <w:rFonts w:ascii="Arial" w:hAnsi="Arial" w:cs="Arial"/>
                <w:sz w:val="20"/>
              </w:rPr>
              <w:t>)</w:t>
            </w:r>
          </w:p>
          <w:p w14:paraId="0D378798" w14:textId="43B777F8" w:rsidR="00F06FE8" w:rsidRDefault="00F06FE8" w:rsidP="00BF75BA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  <w:r w:rsidRPr="00511F32">
              <w:rPr>
                <w:rFonts w:cs="Arial"/>
              </w:rPr>
              <w:t xml:space="preserve">Collection will begin when the absorbance is </w:t>
            </w:r>
            <w:r>
              <w:rPr>
                <w:rFonts w:cs="Arial"/>
              </w:rPr>
              <w:t>37.5</w:t>
            </w:r>
            <w:r w:rsidRPr="00511F32">
              <w:rPr>
                <w:rFonts w:cs="Arial"/>
              </w:rPr>
              <w:t xml:space="preserve"> mAU and the outlet will switch to Outlet 4.</w:t>
            </w:r>
          </w:p>
          <w:p w14:paraId="1017BD5F" w14:textId="79C89084" w:rsidR="00F06FE8" w:rsidRPr="00511F32" w:rsidRDefault="00F06FE8" w:rsidP="00BF75BA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</w:rPr>
            </w:pPr>
            <w:r>
              <w:rPr>
                <w:rFonts w:cs="Arial"/>
              </w:rPr>
              <w:t>Bleed Air from the Product Filter at the start of collection.</w:t>
            </w:r>
          </w:p>
          <w:p w14:paraId="51C372A1" w14:textId="27E119C8" w:rsidR="00F06FE8" w:rsidRPr="00AC752B" w:rsidRDefault="00F06FE8" w:rsidP="0056756E">
            <w:pPr>
              <w:tabs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</w:p>
        </w:tc>
        <w:tc>
          <w:tcPr>
            <w:tcW w:w="158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2116CB8" w14:textId="1689819C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>Inlet: 4</w:t>
            </w:r>
          </w:p>
          <w:p w14:paraId="0184ADB5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5A08AA94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1984E7F4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1AC34812" w14:textId="55CDF150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239 </w:t>
            </w:r>
            <w:r w:rsidRPr="00AC752B">
              <w:rPr>
                <w:rFonts w:cs="Arial"/>
              </w:rPr>
              <w:t>L/hr</w:t>
            </w:r>
          </w:p>
          <w:p w14:paraId="50B09881" w14:textId="4DAFBFC6" w:rsidR="00F06FE8" w:rsidRPr="0056626D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371" w:right="1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Collection Start: </w:t>
            </w:r>
            <w:r>
              <w:rPr>
                <w:rFonts w:cs="Arial"/>
              </w:rPr>
              <w:t>37.5</w:t>
            </w:r>
            <w:r w:rsidRPr="0056626D">
              <w:rPr>
                <w:rFonts w:cs="Arial"/>
              </w:rPr>
              <w:t xml:space="preserve"> mAU</w:t>
            </w:r>
          </w:p>
          <w:p w14:paraId="21D76F06" w14:textId="77777777" w:rsidR="00F06FE8" w:rsidRPr="0056626D" w:rsidRDefault="00F06FE8" w:rsidP="00BF75BA">
            <w:pPr>
              <w:pStyle w:val="ListParagraph"/>
              <w:numPr>
                <w:ilvl w:val="1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821" w:right="11"/>
              <w:rPr>
                <w:rFonts w:cs="Arial"/>
              </w:rPr>
            </w:pPr>
            <w:r w:rsidRPr="0056626D">
              <w:rPr>
                <w:rFonts w:cs="Arial"/>
              </w:rPr>
              <w:t>Outlet: 4</w:t>
            </w:r>
          </w:p>
          <w:p w14:paraId="60CAEAB5" w14:textId="164FB654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371" w:right="11"/>
              <w:rPr>
                <w:rFonts w:cs="Arial"/>
              </w:rPr>
            </w:pPr>
            <w:r w:rsidRPr="0056626D">
              <w:rPr>
                <w:rFonts w:cs="Arial"/>
              </w:rPr>
              <w:t xml:space="preserve">Collection End: </w:t>
            </w:r>
            <w:r>
              <w:rPr>
                <w:rFonts w:cs="Arial"/>
              </w:rPr>
              <w:t>37.5</w:t>
            </w:r>
            <w:r w:rsidRPr="0056626D">
              <w:rPr>
                <w:rFonts w:cs="Arial"/>
              </w:rPr>
              <w:t xml:space="preserve"> mAU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39AFE10" w14:textId="7777777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C11A39F" w14:textId="77777777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5A9CDE58" w14:textId="77777777" w:rsidTr="00F81701">
        <w:trPr>
          <w:cantSplit/>
          <w:trHeight w:val="680"/>
          <w:jc w:val="center"/>
        </w:trPr>
        <w:tc>
          <w:tcPr>
            <w:tcW w:w="335" w:type="pct"/>
            <w:vMerge/>
          </w:tcPr>
          <w:p w14:paraId="47E13C43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6D1A0F8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31920A3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605DF31" w14:textId="7777777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A500357" w14:textId="77777777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28BF0D59" w14:textId="77777777" w:rsidTr="00F81701">
        <w:trPr>
          <w:cantSplit/>
          <w:trHeight w:val="680"/>
          <w:jc w:val="center"/>
        </w:trPr>
        <w:tc>
          <w:tcPr>
            <w:tcW w:w="335" w:type="pct"/>
            <w:vMerge/>
          </w:tcPr>
          <w:p w14:paraId="4F0AC995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BE43D61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E13B3CA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4E52878" w14:textId="7777777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264E6680" w14:textId="77777777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261BD435" w14:textId="77777777" w:rsidTr="00F81701">
        <w:trPr>
          <w:cantSplit/>
          <w:trHeight w:val="680"/>
          <w:jc w:val="center"/>
        </w:trPr>
        <w:tc>
          <w:tcPr>
            <w:tcW w:w="335" w:type="pct"/>
            <w:vMerge/>
          </w:tcPr>
          <w:p w14:paraId="446FE8CC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442AF4E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D4C0AF7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EE1F562" w14:textId="7777777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0DE2AC6" w14:textId="292C9878" w:rsidR="00F06FE8" w:rsidRPr="00AC752B" w:rsidRDefault="00F06FE8" w:rsidP="0056756E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74F43921" w14:textId="77777777" w:rsidTr="00F81701">
        <w:trPr>
          <w:cantSplit/>
          <w:trHeight w:val="680"/>
          <w:jc w:val="center"/>
        </w:trPr>
        <w:tc>
          <w:tcPr>
            <w:tcW w:w="335" w:type="pct"/>
            <w:vMerge/>
          </w:tcPr>
          <w:p w14:paraId="51FAC84D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826" w:type="pct"/>
            <w:vMerge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1CE3188D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588" w:type="pct"/>
            <w:vMerge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4F31A640" w14:textId="77777777" w:rsidR="00F06FE8" w:rsidRPr="00AC752B" w:rsidRDefault="00F06FE8" w:rsidP="0056756E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3C6C5C4" w14:textId="4EBAE3BE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EC3B499" w14:textId="3F92E1C7" w:rsidR="00F06FE8" w:rsidRPr="00AC752B" w:rsidRDefault="00F06FE8" w:rsidP="0056756E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25D7B656" w14:textId="0B42888D" w:rsidR="0038439D" w:rsidRPr="00AC752B" w:rsidRDefault="0038439D"/>
    <w:p w14:paraId="127D397B" w14:textId="52D13E2E" w:rsidR="0038439D" w:rsidRPr="00AC752B" w:rsidRDefault="0038439D">
      <w:pPr>
        <w:spacing w:line="240" w:lineRule="auto"/>
      </w:pPr>
      <w:r w:rsidRPr="00AC752B">
        <w:br w:type="page"/>
      </w:r>
      <w:r w:rsidR="004A4B3D" w:rsidRPr="00842C70">
        <w:rPr>
          <w:b/>
          <w:bCs/>
          <w:sz w:val="22"/>
          <w:szCs w:val="22"/>
        </w:rPr>
        <w:lastRenderedPageBreak/>
        <w:t>1</w:t>
      </w:r>
      <w:r w:rsidR="008A4270">
        <w:rPr>
          <w:b/>
          <w:bCs/>
          <w:sz w:val="22"/>
          <w:szCs w:val="22"/>
        </w:rPr>
        <w:t>4</w:t>
      </w:r>
      <w:r w:rsidR="004A4B3D"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2"/>
        <w:gridCol w:w="1032"/>
        <w:gridCol w:w="2911"/>
        <w:gridCol w:w="3425"/>
        <w:gridCol w:w="1349"/>
        <w:gridCol w:w="1351"/>
      </w:tblGrid>
      <w:tr w:rsidR="00403CF3" w:rsidRPr="00403CF3" w14:paraId="413BD192" w14:textId="77777777" w:rsidTr="00774E2C">
        <w:trPr>
          <w:cantSplit/>
          <w:trHeight w:val="660"/>
          <w:jc w:val="center"/>
        </w:trPr>
        <w:tc>
          <w:tcPr>
            <w:tcW w:w="335" w:type="pct"/>
            <w:vAlign w:val="center"/>
          </w:tcPr>
          <w:p w14:paraId="69F6DE08" w14:textId="77777777" w:rsidR="00403CF3" w:rsidRPr="00403CF3" w:rsidRDefault="00403CF3" w:rsidP="00403CF3">
            <w:pPr>
              <w:jc w:val="center"/>
            </w:pPr>
            <w:r w:rsidRPr="00403CF3">
              <w:t>Step</w:t>
            </w:r>
          </w:p>
        </w:tc>
        <w:tc>
          <w:tcPr>
            <w:tcW w:w="3414" w:type="pct"/>
            <w:gridSpan w:val="3"/>
            <w:shd w:val="clear" w:color="auto" w:fill="auto"/>
            <w:vAlign w:val="center"/>
          </w:tcPr>
          <w:p w14:paraId="1EB17970" w14:textId="4A2F922B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98C736A" w14:textId="77777777" w:rsidR="00403CF3" w:rsidRPr="00403CF3" w:rsidRDefault="00403CF3" w:rsidP="00403CF3">
            <w:pPr>
              <w:jc w:val="center"/>
            </w:pPr>
            <w:r w:rsidRPr="00403CF3">
              <w:t>Performed by/ Date</w:t>
            </w:r>
          </w:p>
        </w:tc>
        <w:tc>
          <w:tcPr>
            <w:tcW w:w="62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C34660D" w14:textId="77777777" w:rsidR="00403CF3" w:rsidRPr="00403CF3" w:rsidRDefault="00403CF3" w:rsidP="00403CF3">
            <w:pPr>
              <w:jc w:val="center"/>
            </w:pPr>
            <w:r w:rsidRPr="00403CF3">
              <w:t>Witnessed by/ Date</w:t>
            </w:r>
          </w:p>
        </w:tc>
      </w:tr>
      <w:tr w:rsidR="00F06FE8" w:rsidRPr="00AC752B" w14:paraId="6CEA4EB6" w14:textId="77777777" w:rsidTr="00774E2C">
        <w:trPr>
          <w:cantSplit/>
          <w:trHeight w:val="1344"/>
          <w:jc w:val="center"/>
        </w:trPr>
        <w:tc>
          <w:tcPr>
            <w:tcW w:w="335" w:type="pct"/>
            <w:vMerge w:val="restart"/>
          </w:tcPr>
          <w:p w14:paraId="004578AC" w14:textId="225E9151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85" w:name="_Ref99922890"/>
          </w:p>
        </w:tc>
        <w:bookmarkEnd w:id="85"/>
        <w:tc>
          <w:tcPr>
            <w:tcW w:w="3414" w:type="pct"/>
            <w:gridSpan w:val="3"/>
            <w:tcBorders>
              <w:bottom w:val="single" w:sz="6" w:space="0" w:color="auto"/>
            </w:tcBorders>
            <w:shd w:val="clear" w:color="auto" w:fill="auto"/>
          </w:tcPr>
          <w:p w14:paraId="043308D3" w14:textId="2A400C0D" w:rsidR="00F06FE8" w:rsidRPr="006F331A" w:rsidRDefault="00F06FE8" w:rsidP="00094E92">
            <w:pPr>
              <w:pStyle w:val="Header"/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line="264" w:lineRule="auto"/>
              <w:jc w:val="both"/>
              <w:rPr>
                <w:rFonts w:cs="Arial"/>
                <w:b/>
              </w:rPr>
            </w:pPr>
            <w:r w:rsidRPr="006F331A">
              <w:rPr>
                <w:rFonts w:cs="Arial"/>
                <w:b/>
              </w:rPr>
              <w:t>Elution (continued)</w:t>
            </w:r>
          </w:p>
          <w:p w14:paraId="045EAB96" w14:textId="6A6A2C44" w:rsidR="00F06FE8" w:rsidRDefault="00F06FE8" w:rsidP="00BF75BA">
            <w:pPr>
              <w:pStyle w:val="Header"/>
              <w:numPr>
                <w:ilvl w:val="0"/>
                <w:numId w:val="18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20" w:after="100" w:afterAutospacing="1" w:line="264" w:lineRule="auto"/>
              <w:rPr>
                <w:bCs/>
              </w:rPr>
            </w:pPr>
            <w:r w:rsidRPr="00403CF3">
              <w:rPr>
                <w:bCs/>
              </w:rPr>
              <w:t xml:space="preserve">Once the UV returns </w:t>
            </w:r>
            <w:r w:rsidRPr="0056626D">
              <w:rPr>
                <w:bCs/>
              </w:rPr>
              <w:t xml:space="preserve">to </w:t>
            </w:r>
            <w:r>
              <w:rPr>
                <w:rFonts w:cs="Arial"/>
                <w:bCs/>
              </w:rPr>
              <w:t>37.5</w:t>
            </w:r>
            <w:r w:rsidRPr="0056626D">
              <w:rPr>
                <w:bCs/>
              </w:rPr>
              <w:t xml:space="preserve"> mAU</w:t>
            </w:r>
            <w:r w:rsidR="00CA326B">
              <w:rPr>
                <w:bCs/>
              </w:rPr>
              <w:t>, t</w:t>
            </w:r>
            <w:r>
              <w:rPr>
                <w:bCs/>
              </w:rPr>
              <w:t>he Outlet will switch to Outlet 1.</w:t>
            </w:r>
          </w:p>
          <w:p w14:paraId="37871AC6" w14:textId="5D6C2487" w:rsidR="00F06FE8" w:rsidRPr="00E34350" w:rsidRDefault="00F06FE8" w:rsidP="00BF75BA">
            <w:pPr>
              <w:pStyle w:val="Header"/>
              <w:numPr>
                <w:ilvl w:val="0"/>
                <w:numId w:val="18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after="120" w:line="264" w:lineRule="auto"/>
              <w:rPr>
                <w:rFonts w:cs="Arial"/>
              </w:rPr>
            </w:pPr>
            <w:r>
              <w:rPr>
                <w:rFonts w:cs="Arial"/>
              </w:rPr>
              <w:t>R</w:t>
            </w:r>
            <w:r w:rsidRPr="00E34350">
              <w:rPr>
                <w:rFonts w:cs="Arial"/>
              </w:rPr>
              <w:t xml:space="preserve">ecord the volume of the collected product per cycle from </w:t>
            </w:r>
            <w:r>
              <w:rPr>
                <w:rFonts w:cs="Arial"/>
              </w:rPr>
              <w:t>Outlet 4 Totalizer</w:t>
            </w:r>
            <w:r w:rsidRPr="00E34350">
              <w:rPr>
                <w:rFonts w:cs="Arial"/>
              </w:rPr>
              <w:t>.</w:t>
            </w:r>
            <w:r>
              <w:rPr>
                <w:rFonts w:cs="Arial"/>
              </w:rPr>
              <w:t xml:space="preserve"> If Outlet 4 Totalizer is not available, weigh the product eluted from the cycle.</w:t>
            </w:r>
          </w:p>
          <w:p w14:paraId="16BFE9DC" w14:textId="6FD4F921" w:rsidR="00F06FE8" w:rsidRPr="00AC752B" w:rsidRDefault="00F06FE8" w:rsidP="00BF75BA">
            <w:pPr>
              <w:pStyle w:val="Header"/>
              <w:numPr>
                <w:ilvl w:val="0"/>
                <w:numId w:val="18"/>
              </w:numPr>
              <w:tabs>
                <w:tab w:val="clear" w:pos="4320"/>
                <w:tab w:val="clear" w:pos="8640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line="264" w:lineRule="auto"/>
            </w:pPr>
            <w:r w:rsidRPr="00403CF3">
              <w:rPr>
                <w:bCs/>
              </w:rPr>
              <w:t>Record the end time for the Elution per cycle.</w:t>
            </w:r>
          </w:p>
        </w:tc>
        <w:tc>
          <w:tcPr>
            <w:tcW w:w="625" w:type="pct"/>
            <w:vMerge w:val="restart"/>
            <w:shd w:val="clear" w:color="auto" w:fill="auto"/>
          </w:tcPr>
          <w:p w14:paraId="5B7B58CA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6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260A1C3E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792F4D1A" w14:textId="77777777" w:rsidTr="00774E2C">
        <w:trPr>
          <w:cantSplit/>
          <w:trHeight w:val="573"/>
          <w:jc w:val="center"/>
        </w:trPr>
        <w:tc>
          <w:tcPr>
            <w:tcW w:w="335" w:type="pct"/>
            <w:vMerge/>
          </w:tcPr>
          <w:p w14:paraId="22BABE22" w14:textId="0E6F784D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 w:themeFill="background1" w:themeFillShade="D9"/>
            <w:vAlign w:val="center"/>
          </w:tcPr>
          <w:p w14:paraId="711CE169" w14:textId="26ADE505" w:rsidR="00F06FE8" w:rsidRPr="00403CF3" w:rsidRDefault="00F06FE8" w:rsidP="00403CF3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Cycle</w:t>
            </w:r>
          </w:p>
        </w:tc>
        <w:tc>
          <w:tcPr>
            <w:tcW w:w="1349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C0068C9" w14:textId="182E0AE2" w:rsidR="00F06FE8" w:rsidRPr="00403CF3" w:rsidRDefault="00F06FE8" w:rsidP="00D60505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Product Net Weight/Volume</w:t>
            </w:r>
          </w:p>
        </w:tc>
        <w:tc>
          <w:tcPr>
            <w:tcW w:w="1587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C0D9BC" w14:textId="7837ACFB" w:rsidR="00F06FE8" w:rsidRPr="00403CF3" w:rsidRDefault="00F06FE8" w:rsidP="00D60505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Elution End Time</w:t>
            </w:r>
          </w:p>
        </w:tc>
        <w:tc>
          <w:tcPr>
            <w:tcW w:w="625" w:type="pct"/>
            <w:vMerge/>
          </w:tcPr>
          <w:p w14:paraId="1F6DDEBC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vMerge/>
          </w:tcPr>
          <w:p w14:paraId="5506992E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F06FE8" w:rsidRPr="00AC752B" w14:paraId="04F54A58" w14:textId="77777777" w:rsidTr="00774E2C">
        <w:trPr>
          <w:cantSplit/>
          <w:trHeight w:val="573"/>
          <w:jc w:val="center"/>
        </w:trPr>
        <w:tc>
          <w:tcPr>
            <w:tcW w:w="335" w:type="pct"/>
            <w:vMerge/>
          </w:tcPr>
          <w:p w14:paraId="73DA944D" w14:textId="494761B8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 w:themeFill="background1" w:themeFillShade="D9"/>
            <w:vAlign w:val="center"/>
          </w:tcPr>
          <w:p w14:paraId="74C1ADFE" w14:textId="00B5E4F3" w:rsidR="00F06FE8" w:rsidRPr="00403CF3" w:rsidRDefault="00F06FE8" w:rsidP="00403CF3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1</w:t>
            </w:r>
          </w:p>
        </w:tc>
        <w:tc>
          <w:tcPr>
            <w:tcW w:w="134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3CE7D4" w14:textId="3EC9E9AA" w:rsidR="00F06FE8" w:rsidRPr="00403CF3" w:rsidRDefault="00F06FE8" w:rsidP="002435B9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L=kg</w:t>
            </w:r>
          </w:p>
        </w:tc>
        <w:tc>
          <w:tcPr>
            <w:tcW w:w="158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36FF510D" w14:textId="579E737F" w:rsidR="00F06FE8" w:rsidRPr="00403CF3" w:rsidRDefault="00F06FE8" w:rsidP="00207BB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vMerge/>
          </w:tcPr>
          <w:p w14:paraId="7BD53E21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vMerge/>
          </w:tcPr>
          <w:p w14:paraId="3EBD7319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F06FE8" w:rsidRPr="00AC752B" w14:paraId="42A7AB09" w14:textId="77777777" w:rsidTr="00774E2C">
        <w:trPr>
          <w:cantSplit/>
          <w:trHeight w:val="690"/>
          <w:jc w:val="center"/>
        </w:trPr>
        <w:tc>
          <w:tcPr>
            <w:tcW w:w="335" w:type="pct"/>
            <w:vMerge/>
          </w:tcPr>
          <w:p w14:paraId="5131D7A7" w14:textId="2FA10E13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shd w:val="clear" w:color="auto" w:fill="D9D9D9" w:themeFill="background1" w:themeFillShade="D9"/>
            <w:vAlign w:val="center"/>
          </w:tcPr>
          <w:p w14:paraId="248341B0" w14:textId="2679380D" w:rsidR="00F06FE8" w:rsidRPr="00403CF3" w:rsidRDefault="00F06FE8" w:rsidP="00403CF3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2</w:t>
            </w:r>
          </w:p>
        </w:tc>
        <w:tc>
          <w:tcPr>
            <w:tcW w:w="134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A7BBA14" w14:textId="63107A80" w:rsidR="00F06FE8" w:rsidRPr="00403CF3" w:rsidRDefault="00F06FE8" w:rsidP="00D60505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L=kg</w:t>
            </w:r>
          </w:p>
        </w:tc>
        <w:tc>
          <w:tcPr>
            <w:tcW w:w="158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253DBCF" w14:textId="43CCD7E5" w:rsidR="00F06FE8" w:rsidRPr="00403CF3" w:rsidRDefault="00F06FE8" w:rsidP="00207BB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shd w:val="clear" w:color="auto" w:fill="auto"/>
          </w:tcPr>
          <w:p w14:paraId="762484FE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6" w:type="pct"/>
            <w:tcBorders>
              <w:top w:val="single" w:sz="6" w:space="0" w:color="auto"/>
            </w:tcBorders>
            <w:shd w:val="clear" w:color="auto" w:fill="auto"/>
          </w:tcPr>
          <w:p w14:paraId="720EF3B0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B2476D" w:rsidRPr="00AC752B" w14:paraId="03F39C7B" w14:textId="77777777" w:rsidTr="00774E2C">
        <w:trPr>
          <w:cantSplit/>
          <w:trHeight w:val="576"/>
          <w:jc w:val="center"/>
        </w:trPr>
        <w:tc>
          <w:tcPr>
            <w:tcW w:w="335" w:type="pct"/>
            <w:vMerge/>
          </w:tcPr>
          <w:p w14:paraId="35595B1A" w14:textId="6E11494D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BEAB2A" w14:textId="5BC106A5" w:rsidR="00F06FE8" w:rsidRPr="00403CF3" w:rsidRDefault="00F06FE8" w:rsidP="00403CF3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3</w:t>
            </w:r>
          </w:p>
        </w:tc>
        <w:tc>
          <w:tcPr>
            <w:tcW w:w="134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3B93903" w14:textId="430F10BA" w:rsidR="00F06FE8" w:rsidRPr="00403CF3" w:rsidRDefault="00F06FE8" w:rsidP="00D60505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L=kg</w:t>
            </w:r>
          </w:p>
        </w:tc>
        <w:tc>
          <w:tcPr>
            <w:tcW w:w="158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2B2E8FD7" w14:textId="12714708" w:rsidR="00F06FE8" w:rsidRPr="00403CF3" w:rsidRDefault="00F06FE8" w:rsidP="00207BB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shd w:val="clear" w:color="auto" w:fill="auto"/>
          </w:tcPr>
          <w:p w14:paraId="3450E5B3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E88DF84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466C052F" w14:textId="77777777" w:rsidTr="00774E2C">
        <w:trPr>
          <w:cantSplit/>
          <w:trHeight w:val="565"/>
          <w:jc w:val="center"/>
        </w:trPr>
        <w:tc>
          <w:tcPr>
            <w:tcW w:w="335" w:type="pct"/>
            <w:vMerge/>
          </w:tcPr>
          <w:p w14:paraId="63B72548" w14:textId="5766E489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tcBorders>
              <w:top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E2988" w14:textId="37C6B10B" w:rsidR="008A4270" w:rsidRPr="00403CF3" w:rsidRDefault="00F06FE8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4</w:t>
            </w:r>
          </w:p>
        </w:tc>
        <w:tc>
          <w:tcPr>
            <w:tcW w:w="1349" w:type="pct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142BE8E0" w14:textId="6855B7D0" w:rsidR="00F06FE8" w:rsidRPr="00403CF3" w:rsidRDefault="00F06FE8" w:rsidP="00D60505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L=kg</w:t>
            </w:r>
          </w:p>
        </w:tc>
        <w:tc>
          <w:tcPr>
            <w:tcW w:w="158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7391A221" w14:textId="77777777" w:rsidR="00F06FE8" w:rsidRPr="00403CF3" w:rsidRDefault="00F06FE8" w:rsidP="00207BB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shd w:val="clear" w:color="auto" w:fill="auto"/>
          </w:tcPr>
          <w:p w14:paraId="4DB8EF15" w14:textId="77777777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6" w:type="pct"/>
            <w:shd w:val="clear" w:color="auto" w:fill="auto"/>
          </w:tcPr>
          <w:p w14:paraId="36DC8F23" w14:textId="7157BB4A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599B70E9" w14:textId="77777777" w:rsidTr="00774E2C">
        <w:trPr>
          <w:cantSplit/>
          <w:trHeight w:val="565"/>
          <w:jc w:val="center"/>
        </w:trPr>
        <w:tc>
          <w:tcPr>
            <w:tcW w:w="335" w:type="pct"/>
            <w:vMerge/>
          </w:tcPr>
          <w:p w14:paraId="07430DE6" w14:textId="77777777" w:rsidR="00F06FE8" w:rsidRPr="00AC752B" w:rsidRDefault="00F06FE8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/>
              <w:jc w:val="both"/>
            </w:pPr>
          </w:p>
        </w:tc>
        <w:tc>
          <w:tcPr>
            <w:tcW w:w="478" w:type="pct"/>
            <w:tcBorders>
              <w:top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78F15E" w14:textId="5C82D454" w:rsidR="00F06FE8" w:rsidRPr="00403CF3" w:rsidRDefault="008A4270" w:rsidP="00403CF3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</w:t>
            </w:r>
          </w:p>
        </w:tc>
        <w:tc>
          <w:tcPr>
            <w:tcW w:w="1349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4D0818E" w14:textId="6024B8A3" w:rsidR="00F06FE8" w:rsidRPr="00403CF3" w:rsidRDefault="00144741" w:rsidP="00D60505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Cs/>
              </w:rPr>
            </w:pPr>
            <w:r w:rsidRPr="00403CF3">
              <w:rPr>
                <w:rFonts w:cs="Arial"/>
                <w:bCs/>
              </w:rPr>
              <w:t>L=kg</w:t>
            </w:r>
          </w:p>
        </w:tc>
        <w:tc>
          <w:tcPr>
            <w:tcW w:w="1587" w:type="pct"/>
            <w:tcBorders>
              <w:bottom w:val="single" w:sz="6" w:space="0" w:color="auto"/>
            </w:tcBorders>
            <w:shd w:val="clear" w:color="auto" w:fill="FFFFFF" w:themeFill="background1"/>
          </w:tcPr>
          <w:p w14:paraId="2E071FB2" w14:textId="77777777" w:rsidR="00F06FE8" w:rsidRPr="00403CF3" w:rsidRDefault="00F06FE8" w:rsidP="00207BB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both"/>
              <w:rPr>
                <w:rFonts w:cs="Arial"/>
                <w:bCs/>
              </w:rPr>
            </w:pPr>
          </w:p>
        </w:tc>
        <w:tc>
          <w:tcPr>
            <w:tcW w:w="625" w:type="pct"/>
            <w:shd w:val="clear" w:color="auto" w:fill="auto"/>
          </w:tcPr>
          <w:p w14:paraId="5985B33E" w14:textId="18708319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6" w:type="pct"/>
            <w:shd w:val="clear" w:color="auto" w:fill="auto"/>
          </w:tcPr>
          <w:p w14:paraId="6257B3D9" w14:textId="2F62110D" w:rsidR="00F06FE8" w:rsidRPr="00AC752B" w:rsidRDefault="00F06FE8" w:rsidP="00207BB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F06FE8" w:rsidRPr="00AC752B" w14:paraId="12F18383" w14:textId="77777777" w:rsidTr="00774E2C">
        <w:trPr>
          <w:cantSplit/>
          <w:trHeight w:val="566"/>
          <w:jc w:val="center"/>
        </w:trPr>
        <w:tc>
          <w:tcPr>
            <w:tcW w:w="335" w:type="pct"/>
            <w:vMerge w:val="restart"/>
          </w:tcPr>
          <w:p w14:paraId="5115FFD8" w14:textId="77777777" w:rsidR="00F06FE8" w:rsidRPr="00AC752B" w:rsidRDefault="00F06FE8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827" w:type="pct"/>
            <w:gridSpan w:val="2"/>
            <w:vMerge w:val="restart"/>
            <w:shd w:val="clear" w:color="auto" w:fill="auto"/>
          </w:tcPr>
          <w:p w14:paraId="5404DAC8" w14:textId="05B2DAF9" w:rsidR="00F06FE8" w:rsidRDefault="00F06FE8" w:rsidP="006F331A">
            <w:pPr>
              <w:pStyle w:val="BRTable"/>
              <w:tabs>
                <w:tab w:val="left" w:pos="980"/>
                <w:tab w:val="right" w:pos="10620"/>
              </w:tabs>
              <w:rPr>
                <w:rFonts w:ascii="Arial" w:hAnsi="Arial" w:cs="Arial"/>
                <w:b/>
                <w:sz w:val="20"/>
              </w:rPr>
            </w:pPr>
            <w:r w:rsidRPr="006F331A">
              <w:rPr>
                <w:rFonts w:ascii="Arial" w:hAnsi="Arial" w:cs="Arial"/>
                <w:b/>
                <w:sz w:val="20"/>
              </w:rPr>
              <w:t>Skid Flush Strip</w:t>
            </w:r>
            <w:r>
              <w:rPr>
                <w:rFonts w:ascii="Arial" w:hAnsi="Arial" w:cs="Arial"/>
                <w:b/>
                <w:sz w:val="20"/>
              </w:rPr>
              <w:t xml:space="preserve"> 1</w:t>
            </w:r>
          </w:p>
          <w:p w14:paraId="3AFECF96" w14:textId="77777777" w:rsidR="00F06FE8" w:rsidRPr="006F331A" w:rsidRDefault="00F06FE8" w:rsidP="006F331A">
            <w:pPr>
              <w:pStyle w:val="BRTable"/>
              <w:tabs>
                <w:tab w:val="left" w:pos="980"/>
                <w:tab w:val="right" w:pos="10620"/>
              </w:tabs>
              <w:rPr>
                <w:rFonts w:ascii="Arial" w:hAnsi="Arial" w:cs="Arial"/>
                <w:b/>
                <w:sz w:val="20"/>
              </w:rPr>
            </w:pPr>
          </w:p>
          <w:p w14:paraId="594A1846" w14:textId="317D6E04" w:rsidR="00F06FE8" w:rsidRPr="00BF1022" w:rsidRDefault="00F06FE8" w:rsidP="00BF1022">
            <w:pPr>
              <w:pStyle w:val="BRTable"/>
              <w:tabs>
                <w:tab w:val="left" w:pos="980"/>
                <w:tab w:val="right" w:pos="10620"/>
              </w:tabs>
              <w:spacing w:after="100" w:afterAutospacing="1"/>
              <w:rPr>
                <w:rFonts w:ascii="Arial" w:hAnsi="Arial" w:cs="Arial"/>
                <w:sz w:val="20"/>
              </w:rPr>
            </w:pPr>
            <w:r w:rsidRPr="00866F84">
              <w:rPr>
                <w:rFonts w:ascii="Arial" w:hAnsi="Arial" w:cs="Arial"/>
                <w:bCs/>
                <w:sz w:val="20"/>
              </w:rPr>
              <w:t>(</w:t>
            </w:r>
            <w:r>
              <w:rPr>
                <w:rFonts w:ascii="Arial" w:hAnsi="Arial" w:cs="Arial"/>
                <w:bCs/>
                <w:sz w:val="20"/>
              </w:rPr>
              <w:t>8008812</w:t>
            </w:r>
            <w:r w:rsidRPr="00866F84">
              <w:rPr>
                <w:rFonts w:ascii="Arial" w:hAnsi="Arial" w:cs="Arial"/>
                <w:bCs/>
                <w:sz w:val="20"/>
              </w:rPr>
              <w:t>:</w:t>
            </w:r>
            <w:r w:rsidRPr="00866F84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103 mM acetic acid, 2 M urea, pH 3.1</w:t>
            </w:r>
            <w:r w:rsidRPr="00AC752B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587" w:type="pct"/>
            <w:vMerge w:val="restart"/>
            <w:shd w:val="clear" w:color="auto" w:fill="auto"/>
          </w:tcPr>
          <w:p w14:paraId="0A922BAC" w14:textId="0E03A063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>
              <w:rPr>
                <w:rFonts w:cs="Arial"/>
              </w:rPr>
              <w:t>5</w:t>
            </w:r>
          </w:p>
          <w:p w14:paraId="24A20ABA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77823F9C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5ACF2CCC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58F661F4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Flow: 50%</w:t>
            </w:r>
          </w:p>
          <w:p w14:paraId="7F18B14B" w14:textId="77777777" w:rsidR="00F06FE8" w:rsidRPr="00AC752B" w:rsidRDefault="00F06FE8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Volume: 5 L</w:t>
            </w:r>
          </w:p>
        </w:tc>
        <w:tc>
          <w:tcPr>
            <w:tcW w:w="625" w:type="pct"/>
            <w:shd w:val="clear" w:color="auto" w:fill="auto"/>
          </w:tcPr>
          <w:p w14:paraId="71567A69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6" w:type="pct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1DA30B34" w14:textId="77777777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F06FE8" w:rsidRPr="00AC752B" w14:paraId="31C03318" w14:textId="77777777" w:rsidTr="00774E2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564F0637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7" w:type="pct"/>
            <w:gridSpan w:val="2"/>
            <w:vMerge/>
          </w:tcPr>
          <w:p w14:paraId="30AE4CB7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7" w:type="pct"/>
            <w:vMerge/>
          </w:tcPr>
          <w:p w14:paraId="29C1CF11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0B3176B4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3A37B5C" w14:textId="77777777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F06FE8" w:rsidRPr="00AC752B" w14:paraId="69884088" w14:textId="77777777" w:rsidTr="00774E2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3574DBD0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7" w:type="pct"/>
            <w:gridSpan w:val="2"/>
            <w:vMerge/>
          </w:tcPr>
          <w:p w14:paraId="5F2187F6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7" w:type="pct"/>
            <w:vMerge/>
          </w:tcPr>
          <w:p w14:paraId="2469DA8F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0BF272E6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6" w:type="pct"/>
            <w:tcBorders>
              <w:top w:val="single" w:sz="6" w:space="0" w:color="auto"/>
            </w:tcBorders>
            <w:shd w:val="clear" w:color="auto" w:fill="auto"/>
          </w:tcPr>
          <w:p w14:paraId="6F2E97F3" w14:textId="77777777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F06FE8" w:rsidRPr="00AC752B" w14:paraId="5C8F39B6" w14:textId="77777777" w:rsidTr="00774E2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2B2099F8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7" w:type="pct"/>
            <w:gridSpan w:val="2"/>
            <w:vMerge/>
          </w:tcPr>
          <w:p w14:paraId="1CBF7C8A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7" w:type="pct"/>
            <w:vMerge/>
          </w:tcPr>
          <w:p w14:paraId="79196B82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3BEA6FCB" w14:textId="77777777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6" w:type="pct"/>
            <w:shd w:val="clear" w:color="auto" w:fill="auto"/>
          </w:tcPr>
          <w:p w14:paraId="74683391" w14:textId="23137133" w:rsidR="00F06FE8" w:rsidRPr="00AC752B" w:rsidRDefault="00F06FE8" w:rsidP="00301B7F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F06FE8" w:rsidRPr="00AC752B" w14:paraId="0C4C0E0E" w14:textId="77777777" w:rsidTr="00774E2C">
        <w:trPr>
          <w:cantSplit/>
          <w:trHeight w:val="566"/>
          <w:jc w:val="center"/>
        </w:trPr>
        <w:tc>
          <w:tcPr>
            <w:tcW w:w="335" w:type="pct"/>
            <w:vMerge/>
          </w:tcPr>
          <w:p w14:paraId="5C5F1DD5" w14:textId="77777777" w:rsidR="00F06FE8" w:rsidRPr="00AC752B" w:rsidRDefault="00F06FE8" w:rsidP="00BF75BA">
            <w:pPr>
              <w:pStyle w:val="Heading2"/>
              <w:numPr>
                <w:ilvl w:val="1"/>
                <w:numId w:val="24"/>
              </w:numPr>
              <w:spacing w:before="120"/>
              <w:rPr>
                <w:b/>
              </w:rPr>
            </w:pPr>
          </w:p>
        </w:tc>
        <w:tc>
          <w:tcPr>
            <w:tcW w:w="1827" w:type="pct"/>
            <w:gridSpan w:val="2"/>
            <w:vMerge/>
          </w:tcPr>
          <w:p w14:paraId="4808526A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</w:rPr>
            </w:pPr>
          </w:p>
        </w:tc>
        <w:tc>
          <w:tcPr>
            <w:tcW w:w="1587" w:type="pct"/>
            <w:vMerge/>
          </w:tcPr>
          <w:p w14:paraId="024E84C7" w14:textId="77777777" w:rsidR="00F06FE8" w:rsidRPr="00AC752B" w:rsidRDefault="00F06FE8" w:rsidP="00301B7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386364EB" w14:textId="476A19D1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6" w:type="pct"/>
            <w:shd w:val="clear" w:color="auto" w:fill="auto"/>
          </w:tcPr>
          <w:p w14:paraId="194878B9" w14:textId="4C6D50A6" w:rsidR="00F06FE8" w:rsidRPr="00AC752B" w:rsidRDefault="00F06FE8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712969AD" w14:textId="6C148C0C" w:rsidR="00BF1022" w:rsidRDefault="00BF1022"/>
    <w:p w14:paraId="00558679" w14:textId="33F24D0C" w:rsidR="00BF1022" w:rsidRDefault="00BF1022" w:rsidP="00CA2EAA">
      <w:pPr>
        <w:spacing w:line="240" w:lineRule="auto"/>
      </w:pPr>
      <w:r>
        <w:br w:type="page"/>
      </w:r>
      <w:r w:rsidR="004A4B3D" w:rsidRPr="00842C70">
        <w:rPr>
          <w:b/>
          <w:bCs/>
          <w:sz w:val="22"/>
          <w:szCs w:val="22"/>
        </w:rPr>
        <w:lastRenderedPageBreak/>
        <w:t>1</w:t>
      </w:r>
      <w:r w:rsidR="00873126">
        <w:rPr>
          <w:b/>
          <w:bCs/>
          <w:sz w:val="22"/>
          <w:szCs w:val="22"/>
        </w:rPr>
        <w:t>4</w:t>
      </w:r>
      <w:r w:rsidR="004A4B3D"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30"/>
        <w:gridCol w:w="3936"/>
        <w:gridCol w:w="3420"/>
        <w:gridCol w:w="1353"/>
        <w:gridCol w:w="1351"/>
      </w:tblGrid>
      <w:tr w:rsidR="00BF1022" w:rsidRPr="00AC752B" w14:paraId="1735F90C" w14:textId="77777777" w:rsidTr="00F81701">
        <w:trPr>
          <w:cantSplit/>
          <w:trHeight w:val="768"/>
          <w:jc w:val="center"/>
        </w:trPr>
        <w:tc>
          <w:tcPr>
            <w:tcW w:w="338" w:type="pct"/>
            <w:tcBorders>
              <w:bottom w:val="single" w:sz="6" w:space="0" w:color="auto"/>
            </w:tcBorders>
            <w:vAlign w:val="center"/>
          </w:tcPr>
          <w:p w14:paraId="1C641684" w14:textId="53747723" w:rsidR="00BF1022" w:rsidRPr="00AC752B" w:rsidRDefault="00BF1022" w:rsidP="00BF1022">
            <w:pPr>
              <w:pStyle w:val="Heading2"/>
              <w:numPr>
                <w:ilvl w:val="0"/>
                <w:numId w:val="0"/>
              </w:numPr>
              <w:spacing w:before="0"/>
              <w:jc w:val="center"/>
            </w:pPr>
            <w:r w:rsidRPr="00403CF3">
              <w:t>Step</w:t>
            </w:r>
          </w:p>
        </w:tc>
        <w:tc>
          <w:tcPr>
            <w:tcW w:w="3409" w:type="pct"/>
            <w:gridSpan w:val="2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6252735F" w14:textId="360B4D30" w:rsidR="00BF1022" w:rsidRPr="00AC752B" w:rsidRDefault="00BF1022" w:rsidP="00BF1022">
            <w:pPr>
              <w:pStyle w:val="ListParagraph"/>
              <w:tabs>
                <w:tab w:val="right" w:pos="10620"/>
              </w:tabs>
              <w:spacing w:line="276" w:lineRule="auto"/>
              <w:ind w:left="0"/>
              <w:jc w:val="center"/>
              <w:rPr>
                <w:rFonts w:cs="Arial"/>
              </w:rPr>
            </w:pPr>
            <w:r w:rsidRPr="00403CF3">
              <w:t>Description</w:t>
            </w:r>
          </w:p>
        </w:tc>
        <w:tc>
          <w:tcPr>
            <w:tcW w:w="627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020E958" w14:textId="6A9CEB40" w:rsidR="00BF1022" w:rsidRPr="00AC752B" w:rsidRDefault="00BF1022" w:rsidP="00BF1022">
            <w:pPr>
              <w:pStyle w:val="Footer"/>
              <w:jc w:val="center"/>
              <w:rPr>
                <w:rFonts w:ascii="Arial Bold" w:hAnsi="Arial Bold" w:cs="Arial"/>
                <w:b/>
                <w:sz w:val="12"/>
              </w:rPr>
            </w:pPr>
            <w:r w:rsidRPr="00403CF3">
              <w:t>Performed by/ Date</w:t>
            </w:r>
          </w:p>
        </w:tc>
        <w:tc>
          <w:tcPr>
            <w:tcW w:w="62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9A482AC" w14:textId="20F9D4A9" w:rsidR="00BF1022" w:rsidRPr="00AC752B" w:rsidRDefault="00BF1022" w:rsidP="00BF1022">
            <w:pPr>
              <w:pStyle w:val="TableHeader"/>
              <w:spacing w:before="0" w:after="0"/>
              <w:jc w:val="center"/>
              <w:rPr>
                <w:rFonts w:ascii="Arial Bold" w:hAnsi="Arial Bold" w:cs="Arial"/>
                <w:b/>
                <w:sz w:val="12"/>
              </w:rPr>
            </w:pPr>
            <w:r w:rsidRPr="00403CF3">
              <w:t>Witnessed by/ Date</w:t>
            </w:r>
          </w:p>
        </w:tc>
      </w:tr>
      <w:tr w:rsidR="00BB54E5" w:rsidRPr="00AC752B" w14:paraId="11787565" w14:textId="77777777" w:rsidTr="00F81701">
        <w:trPr>
          <w:cantSplit/>
          <w:trHeight w:val="830"/>
          <w:jc w:val="center"/>
        </w:trPr>
        <w:tc>
          <w:tcPr>
            <w:tcW w:w="338" w:type="pct"/>
            <w:vMerge w:val="restart"/>
            <w:tcBorders>
              <w:bottom w:val="single" w:sz="6" w:space="0" w:color="auto"/>
            </w:tcBorders>
          </w:tcPr>
          <w:p w14:paraId="7A252F14" w14:textId="77777777" w:rsidR="00BB54E5" w:rsidRPr="00AC752B" w:rsidRDefault="00BB54E5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  <w:bookmarkStart w:id="86" w:name="_Ref103259310"/>
          </w:p>
        </w:tc>
        <w:bookmarkEnd w:id="86"/>
        <w:tc>
          <w:tcPr>
            <w:tcW w:w="1824" w:type="pct"/>
            <w:vMerge w:val="restart"/>
            <w:tcBorders>
              <w:bottom w:val="single" w:sz="6" w:space="0" w:color="auto"/>
            </w:tcBorders>
            <w:shd w:val="clear" w:color="auto" w:fill="auto"/>
          </w:tcPr>
          <w:p w14:paraId="66D66A8F" w14:textId="7843393B" w:rsidR="00BB54E5" w:rsidRPr="006F331A" w:rsidRDefault="00BB54E5" w:rsidP="00866F8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6F331A">
              <w:rPr>
                <w:rFonts w:ascii="Arial" w:hAnsi="Arial" w:cs="Arial"/>
                <w:b/>
                <w:sz w:val="20"/>
              </w:rPr>
              <w:t>Strip</w:t>
            </w:r>
            <w:r>
              <w:rPr>
                <w:rFonts w:ascii="Arial" w:hAnsi="Arial" w:cs="Arial"/>
                <w:b/>
                <w:sz w:val="20"/>
              </w:rPr>
              <w:t xml:space="preserve"> 1</w:t>
            </w:r>
          </w:p>
          <w:p w14:paraId="3D3FC53C" w14:textId="786ED2D9" w:rsidR="00BB54E5" w:rsidRPr="00927750" w:rsidRDefault="00BB54E5" w:rsidP="00C56B27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866F84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8008812</w:t>
            </w:r>
            <w:r w:rsidRPr="00866F84">
              <w:rPr>
                <w:rFonts w:cs="Arial"/>
                <w:bCs/>
              </w:rPr>
              <w:t>:</w:t>
            </w:r>
            <w:r w:rsidRPr="00866F84">
              <w:rPr>
                <w:rFonts w:cs="Arial"/>
              </w:rPr>
              <w:t xml:space="preserve"> </w:t>
            </w:r>
            <w:r>
              <w:rPr>
                <w:rFonts w:cs="Arial"/>
                <w:bCs/>
              </w:rPr>
              <w:t>103 mM acetic acid, 2 M urea, pH 3.1</w:t>
            </w:r>
            <w:r w:rsidRPr="00AC752B">
              <w:rPr>
                <w:rFonts w:cs="Arial"/>
              </w:rPr>
              <w:t>)</w:t>
            </w:r>
          </w:p>
        </w:tc>
        <w:tc>
          <w:tcPr>
            <w:tcW w:w="1585" w:type="pct"/>
            <w:vMerge w:val="restart"/>
            <w:tcBorders>
              <w:bottom w:val="single" w:sz="6" w:space="0" w:color="auto"/>
            </w:tcBorders>
            <w:shd w:val="clear" w:color="auto" w:fill="auto"/>
          </w:tcPr>
          <w:p w14:paraId="527E6DBB" w14:textId="54B67299" w:rsidR="00BB54E5" w:rsidRPr="00AC752B" w:rsidRDefault="00BB54E5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>
              <w:rPr>
                <w:rFonts w:cs="Arial"/>
              </w:rPr>
              <w:t>5</w:t>
            </w:r>
          </w:p>
          <w:p w14:paraId="57447E17" w14:textId="77777777" w:rsidR="00BB54E5" w:rsidRPr="00AC752B" w:rsidRDefault="00BB54E5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79A62C6B" w14:textId="77777777" w:rsidR="00BB54E5" w:rsidRPr="00AC752B" w:rsidRDefault="00BB54E5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7702EC92" w14:textId="77777777" w:rsidR="00BB54E5" w:rsidRPr="00AC752B" w:rsidRDefault="00BB54E5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463A85DD" w14:textId="4E9BC452" w:rsidR="00BB54E5" w:rsidRPr="00AC752B" w:rsidRDefault="00BB54E5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318 </w:t>
            </w:r>
            <w:r w:rsidRPr="00AC752B">
              <w:rPr>
                <w:rFonts w:cs="Arial"/>
              </w:rPr>
              <w:t>L/hr</w:t>
            </w:r>
          </w:p>
          <w:p w14:paraId="371A6A62" w14:textId="77777777" w:rsidR="00BB54E5" w:rsidRPr="00AC752B" w:rsidRDefault="00BB54E5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Volume: </w:t>
            </w:r>
            <w:r>
              <w:rPr>
                <w:rFonts w:cs="Arial"/>
              </w:rPr>
              <w:t>3</w:t>
            </w:r>
            <w:r w:rsidRPr="00AC752B">
              <w:rPr>
                <w:rFonts w:cs="Arial"/>
              </w:rPr>
              <w:t xml:space="preserve"> CV</w:t>
            </w:r>
          </w:p>
          <w:p w14:paraId="4E2E4D9F" w14:textId="71D26A3E" w:rsidR="00BB54E5" w:rsidRPr="00AC752B" w:rsidRDefault="00BB54E5" w:rsidP="0092775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</w:rPr>
            </w:pPr>
          </w:p>
        </w:tc>
        <w:tc>
          <w:tcPr>
            <w:tcW w:w="627" w:type="pct"/>
            <w:tcBorders>
              <w:bottom w:val="single" w:sz="6" w:space="0" w:color="auto"/>
            </w:tcBorders>
            <w:shd w:val="clear" w:color="auto" w:fill="auto"/>
          </w:tcPr>
          <w:p w14:paraId="61649A89" w14:textId="77777777" w:rsidR="00BB54E5" w:rsidRPr="00AC752B" w:rsidRDefault="00BB54E5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B896870" w14:textId="77777777" w:rsidR="00BB54E5" w:rsidRPr="00AC752B" w:rsidRDefault="00BB54E5" w:rsidP="00927750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BB54E5" w:rsidRPr="00AC752B" w14:paraId="7611768F" w14:textId="77777777" w:rsidTr="00F81701">
        <w:trPr>
          <w:cantSplit/>
          <w:trHeight w:val="830"/>
          <w:jc w:val="center"/>
        </w:trPr>
        <w:tc>
          <w:tcPr>
            <w:tcW w:w="338" w:type="pct"/>
            <w:vMerge/>
          </w:tcPr>
          <w:p w14:paraId="7925BFDB" w14:textId="77777777" w:rsidR="00BB54E5" w:rsidRPr="00AC752B" w:rsidRDefault="00BB54E5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D9D9D9" w:themeFill="background1" w:themeFillShade="D9"/>
            <w:vAlign w:val="center"/>
          </w:tcPr>
          <w:p w14:paraId="383E269A" w14:textId="4AC9FE63" w:rsidR="00BB54E5" w:rsidRPr="00927750" w:rsidRDefault="00BB54E5" w:rsidP="00C56B27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435BA71B" w14:textId="729AC2A0" w:rsidR="00BB54E5" w:rsidRPr="00927750" w:rsidRDefault="00BB54E5" w:rsidP="0092775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bCs/>
              </w:rPr>
            </w:pPr>
          </w:p>
        </w:tc>
        <w:tc>
          <w:tcPr>
            <w:tcW w:w="627" w:type="pct"/>
            <w:shd w:val="clear" w:color="auto" w:fill="auto"/>
          </w:tcPr>
          <w:p w14:paraId="2E268363" w14:textId="7CEDCBD9" w:rsidR="00BB54E5" w:rsidRPr="00AC752B" w:rsidRDefault="00BB54E5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626" w:type="pct"/>
            <w:shd w:val="clear" w:color="auto" w:fill="auto"/>
          </w:tcPr>
          <w:p w14:paraId="168B38DF" w14:textId="074F7F1A" w:rsidR="00BB54E5" w:rsidRPr="00927750" w:rsidRDefault="00BB54E5" w:rsidP="00927750">
            <w:pPr>
              <w:pStyle w:val="TableHeader"/>
              <w:spacing w:before="0" w:after="400"/>
              <w:jc w:val="center"/>
              <w:rPr>
                <w:rFonts w:cs="Arial"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BB54E5" w:rsidRPr="00AC752B" w14:paraId="76B6B442" w14:textId="77777777" w:rsidTr="00F81701">
        <w:trPr>
          <w:cantSplit/>
          <w:trHeight w:val="830"/>
          <w:jc w:val="center"/>
        </w:trPr>
        <w:tc>
          <w:tcPr>
            <w:tcW w:w="338" w:type="pct"/>
            <w:vMerge/>
          </w:tcPr>
          <w:p w14:paraId="7582DDF4" w14:textId="77777777" w:rsidR="00BB54E5" w:rsidRPr="00AC752B" w:rsidRDefault="00BB54E5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D9D9D9" w:themeFill="background1" w:themeFillShade="D9"/>
            <w:vAlign w:val="center"/>
          </w:tcPr>
          <w:p w14:paraId="3889C0AB" w14:textId="766BD1D4" w:rsidR="00BB54E5" w:rsidRPr="00927750" w:rsidRDefault="00BB54E5" w:rsidP="00C56B27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17B130AC" w14:textId="51D27132" w:rsidR="00BB54E5" w:rsidRPr="00927750" w:rsidRDefault="00BB54E5" w:rsidP="0092775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bCs/>
              </w:rPr>
            </w:pPr>
          </w:p>
        </w:tc>
        <w:tc>
          <w:tcPr>
            <w:tcW w:w="627" w:type="pct"/>
            <w:shd w:val="clear" w:color="auto" w:fill="auto"/>
          </w:tcPr>
          <w:p w14:paraId="03A4F414" w14:textId="490CB1E4" w:rsidR="00BB54E5" w:rsidRPr="00AC752B" w:rsidRDefault="00BB54E5" w:rsidP="00301B7F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626" w:type="pct"/>
            <w:shd w:val="clear" w:color="auto" w:fill="auto"/>
          </w:tcPr>
          <w:p w14:paraId="6A346294" w14:textId="341C1140" w:rsidR="00BB54E5" w:rsidRPr="00AC752B" w:rsidRDefault="00BB54E5" w:rsidP="00301B7F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BB54E5" w:rsidRPr="00AC752B" w14:paraId="5B16D331" w14:textId="77777777" w:rsidTr="00F81701">
        <w:trPr>
          <w:cantSplit/>
          <w:trHeight w:val="830"/>
          <w:jc w:val="center"/>
        </w:trPr>
        <w:tc>
          <w:tcPr>
            <w:tcW w:w="338" w:type="pct"/>
            <w:vMerge/>
          </w:tcPr>
          <w:p w14:paraId="08434163" w14:textId="77777777" w:rsidR="00BB54E5" w:rsidRPr="00AC752B" w:rsidRDefault="00BB54E5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D9D9D9" w:themeFill="background1" w:themeFillShade="D9"/>
            <w:vAlign w:val="center"/>
          </w:tcPr>
          <w:p w14:paraId="78B84996" w14:textId="1DE95087" w:rsidR="00BB54E5" w:rsidRPr="00927750" w:rsidRDefault="00BB54E5" w:rsidP="00C56B27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2EE61BB7" w14:textId="1C3EE465" w:rsidR="00BB54E5" w:rsidRPr="00927750" w:rsidRDefault="00BB54E5" w:rsidP="0092775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bCs/>
              </w:rPr>
            </w:pPr>
          </w:p>
        </w:tc>
        <w:tc>
          <w:tcPr>
            <w:tcW w:w="627" w:type="pct"/>
            <w:shd w:val="clear" w:color="auto" w:fill="auto"/>
          </w:tcPr>
          <w:p w14:paraId="0EF1AD97" w14:textId="77777777" w:rsidR="00BB54E5" w:rsidRPr="00AC752B" w:rsidRDefault="00BB54E5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6" w:type="pct"/>
            <w:shd w:val="clear" w:color="auto" w:fill="auto"/>
          </w:tcPr>
          <w:p w14:paraId="481B519D" w14:textId="4DD56788" w:rsidR="00BB54E5" w:rsidRPr="00AC752B" w:rsidRDefault="00BB54E5" w:rsidP="00927750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BB54E5" w:rsidRPr="00AC752B" w14:paraId="45F780DC" w14:textId="77777777" w:rsidTr="00F81701">
        <w:trPr>
          <w:cantSplit/>
          <w:trHeight w:val="830"/>
          <w:jc w:val="center"/>
        </w:trPr>
        <w:tc>
          <w:tcPr>
            <w:tcW w:w="338" w:type="pct"/>
            <w:vMerge/>
          </w:tcPr>
          <w:p w14:paraId="6348E25C" w14:textId="77777777" w:rsidR="00BB54E5" w:rsidRPr="00AC752B" w:rsidRDefault="00BB54E5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D9D9D9" w:themeFill="background1" w:themeFillShade="D9"/>
            <w:vAlign w:val="center"/>
          </w:tcPr>
          <w:p w14:paraId="1FE2A952" w14:textId="56EF55D1" w:rsidR="00BB54E5" w:rsidRPr="00927750" w:rsidRDefault="00BB54E5" w:rsidP="00F81701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4C50DF40" w14:textId="6A2E352A" w:rsidR="00BB54E5" w:rsidRPr="00927750" w:rsidRDefault="00BB54E5" w:rsidP="00927750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jc w:val="right"/>
              <w:rPr>
                <w:bCs/>
              </w:rPr>
            </w:pPr>
          </w:p>
        </w:tc>
        <w:tc>
          <w:tcPr>
            <w:tcW w:w="627" w:type="pct"/>
            <w:shd w:val="clear" w:color="auto" w:fill="auto"/>
          </w:tcPr>
          <w:p w14:paraId="6E752BD5" w14:textId="1AB7B5D8" w:rsidR="00BB54E5" w:rsidRPr="00AC752B" w:rsidRDefault="00BB54E5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6" w:type="pct"/>
            <w:shd w:val="clear" w:color="auto" w:fill="auto"/>
          </w:tcPr>
          <w:p w14:paraId="559165B4" w14:textId="14C7DA97" w:rsidR="00BB54E5" w:rsidRPr="00AC752B" w:rsidRDefault="00BB54E5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A57EEC" w:rsidRPr="00AC752B" w14:paraId="3177369F" w14:textId="77777777" w:rsidTr="00F81701">
        <w:trPr>
          <w:cantSplit/>
          <w:trHeight w:val="693"/>
          <w:jc w:val="center"/>
        </w:trPr>
        <w:tc>
          <w:tcPr>
            <w:tcW w:w="338" w:type="pct"/>
            <w:vMerge w:val="restart"/>
          </w:tcPr>
          <w:p w14:paraId="67AE1D1B" w14:textId="77777777" w:rsidR="00A57EEC" w:rsidRPr="00AC752B" w:rsidRDefault="00A57EEC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 w:val="restart"/>
            <w:shd w:val="clear" w:color="auto" w:fill="auto"/>
          </w:tcPr>
          <w:p w14:paraId="3E14CA38" w14:textId="4B6D34F9" w:rsidR="00A57EEC" w:rsidRPr="005358AE" w:rsidRDefault="00A57EEC" w:rsidP="001A4E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5358AE">
              <w:rPr>
                <w:rFonts w:ascii="Arial" w:hAnsi="Arial" w:cs="Arial"/>
                <w:b/>
                <w:sz w:val="20"/>
              </w:rPr>
              <w:t>Skid Flush Equilibration</w:t>
            </w:r>
            <w:r>
              <w:rPr>
                <w:rFonts w:ascii="Arial" w:hAnsi="Arial" w:cs="Arial"/>
                <w:b/>
                <w:sz w:val="20"/>
              </w:rPr>
              <w:t xml:space="preserve"> 4</w:t>
            </w:r>
            <w:r w:rsidRPr="005358AE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1D9F874D" w14:textId="3E9EA8F3" w:rsidR="00A57EEC" w:rsidRPr="00927750" w:rsidRDefault="00A57EEC">
            <w:pPr>
              <w:pStyle w:val="Footer"/>
              <w:tabs>
                <w:tab w:val="left" w:pos="468"/>
                <w:tab w:val="left" w:pos="1900"/>
                <w:tab w:val="left" w:pos="2440"/>
                <w:tab w:val="right" w:pos="10620"/>
              </w:tabs>
              <w:spacing w:before="100" w:beforeAutospacing="1" w:after="100" w:afterAutospacing="1"/>
              <w:rPr>
                <w:bCs/>
              </w:rPr>
            </w:pPr>
            <w:r w:rsidRPr="001A666C">
              <w:rPr>
                <w:rFonts w:cs="Arial"/>
                <w:bCs/>
              </w:rPr>
              <w:t>(8004949:</w:t>
            </w:r>
            <w:r w:rsidRPr="00AC752B">
              <w:rPr>
                <w:rFonts w:cs="Arial"/>
              </w:rPr>
              <w:t xml:space="preserve"> 50 mM Tris, pH 7.4)</w:t>
            </w:r>
          </w:p>
        </w:tc>
        <w:tc>
          <w:tcPr>
            <w:tcW w:w="1585" w:type="pct"/>
            <w:vMerge w:val="restart"/>
            <w:shd w:val="clear" w:color="auto" w:fill="auto"/>
          </w:tcPr>
          <w:p w14:paraId="27C1A5D9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4B044050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7D24112B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6BB38785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47CE715D" w14:textId="77777777" w:rsidR="00A57EEC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Flow: 50%</w:t>
            </w:r>
          </w:p>
          <w:p w14:paraId="0C165D6F" w14:textId="7EB383A6" w:rsidR="00A57EEC" w:rsidRPr="00D71E4D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1A4E14">
              <w:rPr>
                <w:rFonts w:cs="Arial"/>
              </w:rPr>
              <w:t>Volume: 5 L</w:t>
            </w:r>
          </w:p>
        </w:tc>
        <w:tc>
          <w:tcPr>
            <w:tcW w:w="627" w:type="pct"/>
            <w:shd w:val="clear" w:color="auto" w:fill="auto"/>
          </w:tcPr>
          <w:p w14:paraId="510B113D" w14:textId="587B0EE3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6" w:type="pct"/>
            <w:shd w:val="clear" w:color="auto" w:fill="auto"/>
          </w:tcPr>
          <w:p w14:paraId="30A1278E" w14:textId="03F6FF9F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A57EEC" w:rsidRPr="00AC752B" w14:paraId="0E434B6D" w14:textId="77777777" w:rsidTr="00F81701">
        <w:trPr>
          <w:cantSplit/>
          <w:trHeight w:val="693"/>
          <w:jc w:val="center"/>
        </w:trPr>
        <w:tc>
          <w:tcPr>
            <w:tcW w:w="338" w:type="pct"/>
            <w:vMerge/>
          </w:tcPr>
          <w:p w14:paraId="36A55095" w14:textId="77777777" w:rsidR="00A57EEC" w:rsidRPr="00AC752B" w:rsidRDefault="00A57EEC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7F112204" w14:textId="77777777" w:rsidR="00A57EEC" w:rsidRPr="005358AE" w:rsidRDefault="00A57EEC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4F52F501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3C8E0373" w14:textId="566D08C1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626" w:type="pct"/>
            <w:shd w:val="clear" w:color="auto" w:fill="auto"/>
          </w:tcPr>
          <w:p w14:paraId="2F2735AF" w14:textId="025B1612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A57EEC" w:rsidRPr="00AC752B" w14:paraId="66545436" w14:textId="77777777" w:rsidTr="00F81701">
        <w:trPr>
          <w:cantSplit/>
          <w:trHeight w:val="693"/>
          <w:jc w:val="center"/>
        </w:trPr>
        <w:tc>
          <w:tcPr>
            <w:tcW w:w="338" w:type="pct"/>
            <w:vMerge/>
          </w:tcPr>
          <w:p w14:paraId="46B147B3" w14:textId="77777777" w:rsidR="00A57EEC" w:rsidRPr="00AC752B" w:rsidRDefault="00A57EEC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1A187339" w14:textId="77777777" w:rsidR="00A57EEC" w:rsidRPr="005358AE" w:rsidRDefault="00A57EEC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37091957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731DEAF4" w14:textId="3BD67BC4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  <w:tc>
          <w:tcPr>
            <w:tcW w:w="626" w:type="pct"/>
            <w:shd w:val="clear" w:color="auto" w:fill="auto"/>
          </w:tcPr>
          <w:p w14:paraId="5DCB965D" w14:textId="55E5CD1E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</w:tr>
      <w:tr w:rsidR="00A57EEC" w:rsidRPr="00AC752B" w14:paraId="1FFE20D2" w14:textId="77777777" w:rsidTr="00F81701">
        <w:trPr>
          <w:cantSplit/>
          <w:trHeight w:val="693"/>
          <w:jc w:val="center"/>
        </w:trPr>
        <w:tc>
          <w:tcPr>
            <w:tcW w:w="338" w:type="pct"/>
            <w:vMerge/>
          </w:tcPr>
          <w:p w14:paraId="4C2F8112" w14:textId="77777777" w:rsidR="00A57EEC" w:rsidRPr="00AC752B" w:rsidRDefault="00A57EEC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55776721" w14:textId="77777777" w:rsidR="00A57EEC" w:rsidRPr="005358AE" w:rsidRDefault="00A57EEC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60BC43CA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31817E51" w14:textId="1138C6BB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  <w:tc>
          <w:tcPr>
            <w:tcW w:w="626" w:type="pct"/>
            <w:shd w:val="clear" w:color="auto" w:fill="auto"/>
          </w:tcPr>
          <w:p w14:paraId="4FD7AC69" w14:textId="42CE5B4E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</w:tr>
      <w:tr w:rsidR="00A57EEC" w:rsidRPr="00AC752B" w14:paraId="178478B8" w14:textId="77777777" w:rsidTr="00F81701">
        <w:trPr>
          <w:cantSplit/>
          <w:trHeight w:val="693"/>
          <w:jc w:val="center"/>
        </w:trPr>
        <w:tc>
          <w:tcPr>
            <w:tcW w:w="338" w:type="pct"/>
            <w:vMerge/>
          </w:tcPr>
          <w:p w14:paraId="733DE89C" w14:textId="77777777" w:rsidR="00A57EEC" w:rsidRPr="00AC752B" w:rsidRDefault="00A57EEC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29119E16" w14:textId="77777777" w:rsidR="00A57EEC" w:rsidRPr="005358AE" w:rsidRDefault="00A57EEC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23EA7DBF" w14:textId="77777777" w:rsidR="00A57EEC" w:rsidRPr="00AC752B" w:rsidRDefault="00A57EEC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75E6D45C" w14:textId="4AC2189B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6" w:type="pct"/>
            <w:shd w:val="clear" w:color="auto" w:fill="auto"/>
          </w:tcPr>
          <w:p w14:paraId="336DD4AB" w14:textId="36658069" w:rsidR="00A57EEC" w:rsidRPr="00AC752B" w:rsidRDefault="00A57EEC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1B0E4D" w:rsidRPr="00AC752B" w14:paraId="264836E6" w14:textId="77777777" w:rsidTr="00F81701">
        <w:trPr>
          <w:cantSplit/>
          <w:trHeight w:val="604"/>
          <w:jc w:val="center"/>
        </w:trPr>
        <w:tc>
          <w:tcPr>
            <w:tcW w:w="338" w:type="pct"/>
            <w:vMerge w:val="restart"/>
          </w:tcPr>
          <w:p w14:paraId="35FD8622" w14:textId="77777777" w:rsidR="001B0E4D" w:rsidRPr="00AC752B" w:rsidRDefault="001B0E4D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 w:val="restart"/>
            <w:shd w:val="clear" w:color="auto" w:fill="auto"/>
          </w:tcPr>
          <w:p w14:paraId="00F8CD88" w14:textId="3CCFD66F" w:rsidR="001B0E4D" w:rsidRDefault="001B0E4D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5358AE">
              <w:rPr>
                <w:rFonts w:ascii="Arial" w:hAnsi="Arial" w:cs="Arial"/>
                <w:b/>
                <w:sz w:val="20"/>
              </w:rPr>
              <w:t>Equilibration</w:t>
            </w:r>
            <w:r w:rsidRPr="005358AE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4</w:t>
            </w:r>
          </w:p>
          <w:p w14:paraId="5A0F977F" w14:textId="63F18051" w:rsidR="001B0E4D" w:rsidRPr="005358AE" w:rsidRDefault="001B0E4D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1A666C">
              <w:rPr>
                <w:rFonts w:ascii="Arial" w:hAnsi="Arial" w:cs="Arial"/>
                <w:bCs/>
                <w:sz w:val="20"/>
              </w:rPr>
              <w:t>(8004949:</w:t>
            </w:r>
            <w:r w:rsidRPr="00AC752B">
              <w:rPr>
                <w:rFonts w:ascii="Arial" w:hAnsi="Arial" w:cs="Arial"/>
                <w:sz w:val="20"/>
              </w:rPr>
              <w:t xml:space="preserve"> 50 mM Tris, pH 7.4)</w:t>
            </w:r>
          </w:p>
        </w:tc>
        <w:tc>
          <w:tcPr>
            <w:tcW w:w="1585" w:type="pct"/>
            <w:vMerge w:val="restart"/>
            <w:shd w:val="clear" w:color="auto" w:fill="auto"/>
          </w:tcPr>
          <w:p w14:paraId="7A40F89E" w14:textId="77777777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298EAF20" w14:textId="77777777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61E11D7D" w14:textId="6C53721E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</w:t>
            </w:r>
            <w:r>
              <w:rPr>
                <w:rFonts w:cs="Arial"/>
              </w:rPr>
              <w:t>Inline</w:t>
            </w:r>
          </w:p>
          <w:p w14:paraId="14352D76" w14:textId="77777777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5FB2CC4E" w14:textId="584DCF53" w:rsidR="001B0E4D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318 </w:t>
            </w:r>
            <w:r w:rsidRPr="00AC752B">
              <w:rPr>
                <w:rFonts w:cs="Arial"/>
              </w:rPr>
              <w:t>L/hr</w:t>
            </w:r>
          </w:p>
          <w:p w14:paraId="2333D87A" w14:textId="3C1788AE" w:rsidR="001B0E4D" w:rsidRPr="00D71E4D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1A4E14">
              <w:rPr>
                <w:rFonts w:cs="Arial"/>
              </w:rPr>
              <w:t xml:space="preserve">Volume: </w:t>
            </w:r>
            <w:r>
              <w:rPr>
                <w:rFonts w:cs="Arial"/>
              </w:rPr>
              <w:t>1 CV</w:t>
            </w:r>
          </w:p>
        </w:tc>
        <w:tc>
          <w:tcPr>
            <w:tcW w:w="627" w:type="pct"/>
            <w:shd w:val="clear" w:color="auto" w:fill="auto"/>
          </w:tcPr>
          <w:p w14:paraId="17048508" w14:textId="72AC692A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6" w:type="pct"/>
            <w:shd w:val="clear" w:color="auto" w:fill="auto"/>
          </w:tcPr>
          <w:p w14:paraId="23704D0A" w14:textId="5B4B6512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1B0E4D" w:rsidRPr="00AC752B" w14:paraId="4F56CA1A" w14:textId="77777777" w:rsidTr="00F81701">
        <w:trPr>
          <w:cantSplit/>
          <w:trHeight w:val="604"/>
          <w:jc w:val="center"/>
        </w:trPr>
        <w:tc>
          <w:tcPr>
            <w:tcW w:w="338" w:type="pct"/>
            <w:vMerge/>
          </w:tcPr>
          <w:p w14:paraId="41AFF172" w14:textId="77777777" w:rsidR="001B0E4D" w:rsidRPr="00AC752B" w:rsidRDefault="001B0E4D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15CE780F" w14:textId="77777777" w:rsidR="001B0E4D" w:rsidRPr="005358AE" w:rsidRDefault="001B0E4D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2CE0A287" w14:textId="77777777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40C7EF08" w14:textId="40BB6920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626" w:type="pct"/>
            <w:shd w:val="clear" w:color="auto" w:fill="auto"/>
          </w:tcPr>
          <w:p w14:paraId="5129E584" w14:textId="70BCC8F6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1B0E4D" w:rsidRPr="00AC752B" w14:paraId="78A55C05" w14:textId="77777777" w:rsidTr="00F81701">
        <w:trPr>
          <w:cantSplit/>
          <w:trHeight w:val="604"/>
          <w:jc w:val="center"/>
        </w:trPr>
        <w:tc>
          <w:tcPr>
            <w:tcW w:w="338" w:type="pct"/>
            <w:vMerge/>
          </w:tcPr>
          <w:p w14:paraId="4F94166B" w14:textId="77777777" w:rsidR="001B0E4D" w:rsidRPr="00AC752B" w:rsidRDefault="001B0E4D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7F2CF1F1" w14:textId="77777777" w:rsidR="001B0E4D" w:rsidRPr="005358AE" w:rsidRDefault="001B0E4D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7A4A9A0A" w14:textId="77777777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1B047CA1" w14:textId="3A2EA39C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  <w:tc>
          <w:tcPr>
            <w:tcW w:w="626" w:type="pct"/>
            <w:shd w:val="clear" w:color="auto" w:fill="auto"/>
          </w:tcPr>
          <w:p w14:paraId="162DDDDE" w14:textId="2A477B67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</w:tr>
      <w:tr w:rsidR="001B0E4D" w:rsidRPr="00AC752B" w14:paraId="20CD6D49" w14:textId="77777777" w:rsidTr="00F81701">
        <w:trPr>
          <w:cantSplit/>
          <w:trHeight w:val="604"/>
          <w:jc w:val="center"/>
        </w:trPr>
        <w:tc>
          <w:tcPr>
            <w:tcW w:w="338" w:type="pct"/>
            <w:vMerge/>
          </w:tcPr>
          <w:p w14:paraId="7AC82BDE" w14:textId="77777777" w:rsidR="001B0E4D" w:rsidRPr="00AC752B" w:rsidRDefault="001B0E4D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6C47CDD2" w14:textId="77777777" w:rsidR="001B0E4D" w:rsidRPr="005358AE" w:rsidRDefault="001B0E4D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19AFD9F7" w14:textId="77777777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0A49A922" w14:textId="609325EC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  <w:tc>
          <w:tcPr>
            <w:tcW w:w="626" w:type="pct"/>
            <w:shd w:val="clear" w:color="auto" w:fill="auto"/>
          </w:tcPr>
          <w:p w14:paraId="46EA2D02" w14:textId="0822BC5C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</w:tr>
      <w:tr w:rsidR="001B0E4D" w:rsidRPr="00AC752B" w14:paraId="5A1827B8" w14:textId="77777777" w:rsidTr="00F81701">
        <w:trPr>
          <w:cantSplit/>
          <w:trHeight w:val="604"/>
          <w:jc w:val="center"/>
        </w:trPr>
        <w:tc>
          <w:tcPr>
            <w:tcW w:w="338" w:type="pct"/>
            <w:vMerge/>
          </w:tcPr>
          <w:p w14:paraId="03E64EE8" w14:textId="77777777" w:rsidR="001B0E4D" w:rsidRPr="00AC752B" w:rsidRDefault="001B0E4D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1824" w:type="pct"/>
            <w:vMerge/>
            <w:shd w:val="clear" w:color="auto" w:fill="auto"/>
          </w:tcPr>
          <w:p w14:paraId="356DD567" w14:textId="77777777" w:rsidR="001B0E4D" w:rsidRPr="005358AE" w:rsidRDefault="001B0E4D" w:rsidP="009F288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85" w:type="pct"/>
            <w:vMerge/>
            <w:shd w:val="clear" w:color="auto" w:fill="auto"/>
            <w:vAlign w:val="center"/>
          </w:tcPr>
          <w:p w14:paraId="51A08FF5" w14:textId="77777777" w:rsidR="001B0E4D" w:rsidRPr="00AC752B" w:rsidRDefault="001B0E4D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17BF850B" w14:textId="4E691400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6" w:type="pct"/>
            <w:shd w:val="clear" w:color="auto" w:fill="auto"/>
          </w:tcPr>
          <w:p w14:paraId="295FC513" w14:textId="30312D20" w:rsidR="001B0E4D" w:rsidRPr="00AC752B" w:rsidRDefault="001B0E4D" w:rsidP="00927750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13139BB2" w14:textId="77777777" w:rsidR="00CD60D3" w:rsidRDefault="00CD60D3">
      <w:pPr>
        <w:rPr>
          <w:b/>
          <w:bCs/>
          <w:sz w:val="22"/>
          <w:szCs w:val="22"/>
        </w:rPr>
      </w:pPr>
    </w:p>
    <w:p w14:paraId="69570B0B" w14:textId="77777777" w:rsidR="00CD60D3" w:rsidRDefault="00CD60D3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EF97CCF" w14:textId="6DE359C5" w:rsidR="00EB5F2F" w:rsidRDefault="00CD60D3">
      <w:pPr>
        <w:rPr>
          <w:b/>
          <w:bCs/>
          <w:sz w:val="22"/>
          <w:szCs w:val="22"/>
        </w:rPr>
      </w:pPr>
      <w:r w:rsidRPr="00842C70">
        <w:rPr>
          <w:b/>
          <w:bCs/>
          <w:sz w:val="22"/>
          <w:szCs w:val="22"/>
        </w:rPr>
        <w:lastRenderedPageBreak/>
        <w:t>1</w:t>
      </w:r>
      <w:r w:rsidR="00873126">
        <w:rPr>
          <w:b/>
          <w:bCs/>
          <w:sz w:val="22"/>
          <w:szCs w:val="22"/>
        </w:rPr>
        <w:t>4</w:t>
      </w:r>
      <w:r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108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5"/>
        <w:gridCol w:w="3600"/>
        <w:gridCol w:w="45"/>
        <w:gridCol w:w="3645"/>
        <w:gridCol w:w="1350"/>
        <w:gridCol w:w="1358"/>
      </w:tblGrid>
      <w:tr w:rsidR="009F582B" w:rsidRPr="002A05B7" w14:paraId="61ABF4DB" w14:textId="77777777" w:rsidTr="009D50D5">
        <w:trPr>
          <w:cantSplit/>
          <w:trHeight w:val="576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0E89A" w14:textId="77777777" w:rsidR="00EB5F2F" w:rsidRPr="00AC752B" w:rsidRDefault="00EB5F2F" w:rsidP="00F81701">
            <w:pPr>
              <w:tabs>
                <w:tab w:val="left" w:pos="798"/>
              </w:tabs>
              <w:jc w:val="center"/>
            </w:pPr>
            <w:r w:rsidRPr="00EB5F2F">
              <w:t>Step</w:t>
            </w:r>
          </w:p>
        </w:tc>
        <w:tc>
          <w:tcPr>
            <w:tcW w:w="7290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80E00" w14:textId="77777777" w:rsidR="00EB5F2F" w:rsidRPr="00BF1022" w:rsidRDefault="00EB5F2F" w:rsidP="00F81701">
            <w:pPr>
              <w:tabs>
                <w:tab w:val="left" w:pos="798"/>
              </w:tabs>
              <w:jc w:val="center"/>
            </w:pPr>
            <w:r w:rsidRPr="00EB5F2F">
              <w:t>Description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7DD65E" w14:textId="77777777" w:rsidR="00EB5F2F" w:rsidRPr="00F81701" w:rsidRDefault="00EB5F2F" w:rsidP="00F81701">
            <w:pPr>
              <w:tabs>
                <w:tab w:val="left" w:pos="798"/>
              </w:tabs>
              <w:jc w:val="center"/>
              <w:rPr>
                <w:bCs/>
              </w:rPr>
            </w:pPr>
            <w:r w:rsidRPr="00F81701">
              <w:rPr>
                <w:bCs/>
              </w:rPr>
              <w:t>Performed</w:t>
            </w:r>
            <w:r w:rsidRPr="00F81701">
              <w:rPr>
                <w:bCs/>
              </w:rPr>
              <w:br/>
              <w:t>by/Date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588BF" w14:textId="77777777" w:rsidR="00EB5F2F" w:rsidRPr="00F81701" w:rsidRDefault="00EB5F2F" w:rsidP="00F81701">
            <w:pPr>
              <w:tabs>
                <w:tab w:val="left" w:pos="798"/>
              </w:tabs>
              <w:jc w:val="center"/>
              <w:rPr>
                <w:bCs/>
              </w:rPr>
            </w:pPr>
            <w:r w:rsidRPr="00F81701">
              <w:rPr>
                <w:bCs/>
              </w:rPr>
              <w:t>Witnessed</w:t>
            </w:r>
            <w:r w:rsidRPr="00F81701">
              <w:rPr>
                <w:bCs/>
              </w:rPr>
              <w:br/>
              <w:t>by/Date</w:t>
            </w:r>
          </w:p>
        </w:tc>
      </w:tr>
      <w:tr w:rsidR="00A95010" w:rsidRPr="00AC752B" w14:paraId="0A25B275" w14:textId="77777777" w:rsidTr="00F81701">
        <w:trPr>
          <w:cantSplit/>
          <w:trHeight w:val="522"/>
          <w:jc w:val="center"/>
        </w:trPr>
        <w:tc>
          <w:tcPr>
            <w:tcW w:w="805" w:type="dxa"/>
            <w:vMerge w:val="restart"/>
          </w:tcPr>
          <w:p w14:paraId="6FA94F56" w14:textId="77777777" w:rsidR="00E24AD4" w:rsidRPr="00AC752B" w:rsidRDefault="00E24AD4" w:rsidP="00F81701">
            <w:pPr>
              <w:keepLines/>
              <w:numPr>
                <w:ilvl w:val="1"/>
                <w:numId w:val="15"/>
              </w:numPr>
              <w:tabs>
                <w:tab w:val="left" w:pos="310"/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90" w:type="dxa"/>
            <w:gridSpan w:val="3"/>
            <w:vMerge w:val="restart"/>
            <w:shd w:val="clear" w:color="auto" w:fill="FFFFFF" w:themeFill="background1"/>
          </w:tcPr>
          <w:p w14:paraId="4D5584B0" w14:textId="77777777" w:rsidR="00E24AD4" w:rsidRDefault="00E24AD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>
              <w:rPr>
                <w:rFonts w:cs="Arial"/>
              </w:rPr>
              <w:t>Prior to the start of Skid Flush Strip 2 perform the following:</w:t>
            </w:r>
          </w:p>
          <w:p w14:paraId="64D023E2" w14:textId="45F7BD3F" w:rsidR="00E24AD4" w:rsidRDefault="00E24AD4" w:rsidP="00BF75BA">
            <w:pPr>
              <w:pStyle w:val="Footer"/>
              <w:numPr>
                <w:ilvl w:val="0"/>
                <w:numId w:val="50"/>
              </w:numPr>
              <w:tabs>
                <w:tab w:val="left" w:pos="798"/>
              </w:tabs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 xml:space="preserve">Close the outlet to the </w:t>
            </w:r>
            <w:r w:rsidR="00F315F1">
              <w:rPr>
                <w:rFonts w:cs="Arial"/>
              </w:rPr>
              <w:t>Strip 3</w:t>
            </w:r>
            <w:r>
              <w:rPr>
                <w:rFonts w:cs="Arial"/>
              </w:rPr>
              <w:t xml:space="preserve"> Buffer (8006409).</w:t>
            </w:r>
          </w:p>
          <w:p w14:paraId="1FFD8E0A" w14:textId="7B73669B" w:rsidR="00E24AD4" w:rsidRPr="00AC752B" w:rsidRDefault="00E24AD4" w:rsidP="00BF75BA">
            <w:pPr>
              <w:pStyle w:val="Footer"/>
              <w:numPr>
                <w:ilvl w:val="0"/>
                <w:numId w:val="50"/>
              </w:numPr>
              <w:tabs>
                <w:tab w:val="left" w:pos="798"/>
              </w:tabs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>Open the outlet to the Strip 2 Buffer (8008813).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5D3ECF8D" w14:textId="4C0C40C9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ind w:left="-3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1358" w:type="dxa"/>
            <w:shd w:val="clear" w:color="auto" w:fill="auto"/>
          </w:tcPr>
          <w:p w14:paraId="4DAD3DB9" w14:textId="56801D26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A95010" w:rsidRPr="00AC752B" w14:paraId="405CE9E7" w14:textId="77777777" w:rsidTr="52A96A50">
        <w:trPr>
          <w:cantSplit/>
          <w:trHeight w:val="522"/>
          <w:jc w:val="center"/>
        </w:trPr>
        <w:tc>
          <w:tcPr>
            <w:tcW w:w="805" w:type="dxa"/>
            <w:vMerge/>
          </w:tcPr>
          <w:p w14:paraId="36AF1C39" w14:textId="77777777" w:rsidR="00E24AD4" w:rsidRPr="00AC752B" w:rsidRDefault="00E24AD4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90" w:type="dxa"/>
            <w:gridSpan w:val="3"/>
            <w:vMerge/>
          </w:tcPr>
          <w:p w14:paraId="76DA7E7D" w14:textId="77777777" w:rsidR="00E24AD4" w:rsidRDefault="00E24AD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373372B4" w14:textId="35EDE209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1358" w:type="dxa"/>
            <w:shd w:val="clear" w:color="auto" w:fill="auto"/>
          </w:tcPr>
          <w:p w14:paraId="4BC42F71" w14:textId="24FFAA28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A95010" w:rsidRPr="00AC752B" w14:paraId="607CB688" w14:textId="77777777" w:rsidTr="52A96A50">
        <w:trPr>
          <w:cantSplit/>
          <w:trHeight w:val="522"/>
          <w:jc w:val="center"/>
        </w:trPr>
        <w:tc>
          <w:tcPr>
            <w:tcW w:w="805" w:type="dxa"/>
            <w:vMerge/>
          </w:tcPr>
          <w:p w14:paraId="47861351" w14:textId="77777777" w:rsidR="00E24AD4" w:rsidRPr="00AC752B" w:rsidRDefault="00E24AD4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90" w:type="dxa"/>
            <w:gridSpan w:val="3"/>
            <w:vMerge/>
          </w:tcPr>
          <w:p w14:paraId="7D9FE071" w14:textId="77777777" w:rsidR="00E24AD4" w:rsidRDefault="00E24AD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79723CF8" w14:textId="76A9ED58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1358" w:type="dxa"/>
            <w:shd w:val="clear" w:color="auto" w:fill="auto"/>
          </w:tcPr>
          <w:p w14:paraId="2E99E1EB" w14:textId="5FC8931A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A95010" w:rsidRPr="00AC752B" w14:paraId="58CFEE8F" w14:textId="77777777" w:rsidTr="52A96A50">
        <w:trPr>
          <w:cantSplit/>
          <w:trHeight w:val="522"/>
          <w:jc w:val="center"/>
        </w:trPr>
        <w:tc>
          <w:tcPr>
            <w:tcW w:w="805" w:type="dxa"/>
            <w:vMerge/>
          </w:tcPr>
          <w:p w14:paraId="2B736828" w14:textId="77777777" w:rsidR="00E24AD4" w:rsidRPr="00AC752B" w:rsidRDefault="00E24AD4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90" w:type="dxa"/>
            <w:gridSpan w:val="3"/>
            <w:vMerge/>
          </w:tcPr>
          <w:p w14:paraId="056F9DD4" w14:textId="77777777" w:rsidR="00E24AD4" w:rsidRDefault="00E24AD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26067295" w14:textId="117FC9E9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1358" w:type="dxa"/>
            <w:shd w:val="clear" w:color="auto" w:fill="auto"/>
          </w:tcPr>
          <w:p w14:paraId="60668A2E" w14:textId="5193B571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A95010" w:rsidRPr="00AC752B" w14:paraId="0E3F430C" w14:textId="77777777" w:rsidTr="52A96A50">
        <w:trPr>
          <w:cantSplit/>
          <w:trHeight w:val="522"/>
          <w:jc w:val="center"/>
        </w:trPr>
        <w:tc>
          <w:tcPr>
            <w:tcW w:w="805" w:type="dxa"/>
            <w:vMerge/>
          </w:tcPr>
          <w:p w14:paraId="3BFFDAB6" w14:textId="77777777" w:rsidR="00E24AD4" w:rsidRPr="00AC752B" w:rsidRDefault="00E24AD4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90" w:type="dxa"/>
            <w:gridSpan w:val="3"/>
            <w:vMerge/>
          </w:tcPr>
          <w:p w14:paraId="61764E22" w14:textId="77777777" w:rsidR="00E24AD4" w:rsidRDefault="00E24AD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12A05C46" w14:textId="0999DE0A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358" w:type="dxa"/>
            <w:shd w:val="clear" w:color="auto" w:fill="auto"/>
          </w:tcPr>
          <w:p w14:paraId="2D00AED1" w14:textId="23BBED05" w:rsidR="00E24AD4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A95010" w:rsidRPr="00AC752B" w14:paraId="393C31ED" w14:textId="77777777" w:rsidTr="00F81701">
        <w:trPr>
          <w:cantSplit/>
          <w:trHeight w:val="571"/>
          <w:jc w:val="center"/>
        </w:trPr>
        <w:tc>
          <w:tcPr>
            <w:tcW w:w="805" w:type="dxa"/>
            <w:vMerge w:val="restart"/>
          </w:tcPr>
          <w:p w14:paraId="53DAE542" w14:textId="77777777" w:rsidR="003B68E7" w:rsidRPr="00AC752B" w:rsidRDefault="003B68E7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00" w:type="dxa"/>
            <w:vMerge w:val="restart"/>
            <w:shd w:val="clear" w:color="auto" w:fill="FFFFFF" w:themeFill="background1"/>
          </w:tcPr>
          <w:p w14:paraId="0F99FAA8" w14:textId="77777777" w:rsidR="003B68E7" w:rsidRPr="00DF114A" w:rsidRDefault="003B68E7" w:rsidP="00F81701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  <w:r w:rsidRPr="00DF114A">
              <w:rPr>
                <w:rFonts w:cs="Arial"/>
                <w:b/>
              </w:rPr>
              <w:t>Skid Flush</w:t>
            </w:r>
            <w:r w:rsidRPr="00DF114A">
              <w:rPr>
                <w:rFonts w:ascii="Helvetica" w:hAnsi="Helvetica" w:cs="Arial"/>
                <w:b/>
              </w:rPr>
              <w:t xml:space="preserve"> </w:t>
            </w:r>
            <w:r>
              <w:rPr>
                <w:rFonts w:cs="Arial"/>
                <w:b/>
              </w:rPr>
              <w:t>Strip 2</w:t>
            </w:r>
            <w:r w:rsidRPr="00DF114A">
              <w:rPr>
                <w:rFonts w:cs="Arial"/>
                <w:b/>
              </w:rPr>
              <w:t xml:space="preserve"> </w:t>
            </w:r>
          </w:p>
          <w:p w14:paraId="2131C52B" w14:textId="77777777" w:rsidR="003B68E7" w:rsidRPr="00AC752B" w:rsidRDefault="003B68E7" w:rsidP="00F81701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2A05B7">
              <w:rPr>
                <w:rFonts w:cs="Arial"/>
              </w:rPr>
              <w:t>(</w:t>
            </w:r>
            <w:r>
              <w:rPr>
                <w:rFonts w:cs="Arial"/>
              </w:rPr>
              <w:t>8008813</w:t>
            </w:r>
            <w:r w:rsidRPr="002A05B7">
              <w:rPr>
                <w:rFonts w:cs="Arial"/>
              </w:rPr>
              <w:t xml:space="preserve">: </w:t>
            </w:r>
            <w:r>
              <w:rPr>
                <w:rFonts w:cs="Arial"/>
              </w:rPr>
              <w:t>12.5 mM sodium hydroxide</w:t>
            </w:r>
            <w:r w:rsidRPr="002A05B7">
              <w:rPr>
                <w:rFonts w:cs="Arial"/>
              </w:rPr>
              <w:t>)</w:t>
            </w:r>
          </w:p>
          <w:p w14:paraId="0D65B6B3" w14:textId="77777777" w:rsidR="003B68E7" w:rsidRPr="004776F4" w:rsidRDefault="003B68E7" w:rsidP="00F81701">
            <w:pPr>
              <w:pStyle w:val="Header"/>
              <w:tabs>
                <w:tab w:val="clear" w:pos="4320"/>
                <w:tab w:val="clear" w:pos="8640"/>
                <w:tab w:val="left" w:pos="798"/>
                <w:tab w:val="left" w:pos="980"/>
                <w:tab w:val="left" w:pos="2890"/>
                <w:tab w:val="left" w:pos="3071"/>
                <w:tab w:val="right" w:pos="10620"/>
              </w:tabs>
              <w:spacing w:before="100" w:beforeAutospacing="1" w:line="264" w:lineRule="auto"/>
              <w:rPr>
                <w:rFonts w:cs="Arial"/>
                <w:b/>
              </w:rPr>
            </w:pPr>
          </w:p>
        </w:tc>
        <w:tc>
          <w:tcPr>
            <w:tcW w:w="3690" w:type="dxa"/>
            <w:gridSpan w:val="2"/>
            <w:vMerge w:val="restart"/>
            <w:shd w:val="clear" w:color="auto" w:fill="FFFFFF" w:themeFill="background1"/>
          </w:tcPr>
          <w:p w14:paraId="121EADB9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>
              <w:rPr>
                <w:rFonts w:cs="Arial"/>
              </w:rPr>
              <w:t>6</w:t>
            </w:r>
          </w:p>
          <w:p w14:paraId="3DFB4AA1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6C6AD3B5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5948C30F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576FFD79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Flow: 50%</w:t>
            </w:r>
          </w:p>
          <w:p w14:paraId="68001575" w14:textId="77777777" w:rsidR="003B68E7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Volume: 5 L</w:t>
            </w:r>
          </w:p>
          <w:p w14:paraId="7E5C01CA" w14:textId="3E9151E8" w:rsidR="009D50D5" w:rsidRPr="002A05B7" w:rsidRDefault="009D50D5" w:rsidP="00F81701">
            <w:pPr>
              <w:pStyle w:val="ListParagraph"/>
              <w:tabs>
                <w:tab w:val="left" w:pos="798"/>
                <w:tab w:val="left" w:pos="3610"/>
                <w:tab w:val="right" w:pos="10620"/>
              </w:tabs>
              <w:spacing w:before="100" w:before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077A3DB1" w14:textId="0BEB115A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2ABDA5BC" w14:textId="38661153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58" w:type="dxa"/>
            <w:shd w:val="clear" w:color="auto" w:fill="auto"/>
          </w:tcPr>
          <w:p w14:paraId="15A184A7" w14:textId="3EB37917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488BE0CF" w14:textId="431DFBE8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95010" w:rsidRPr="00AC752B" w14:paraId="0F78ED00" w14:textId="77777777" w:rsidTr="52A96A50">
        <w:trPr>
          <w:cantSplit/>
          <w:trHeight w:val="571"/>
          <w:jc w:val="center"/>
        </w:trPr>
        <w:tc>
          <w:tcPr>
            <w:tcW w:w="805" w:type="dxa"/>
            <w:vMerge/>
          </w:tcPr>
          <w:p w14:paraId="05619001" w14:textId="77777777" w:rsidR="003B68E7" w:rsidRPr="00AC752B" w:rsidRDefault="003B68E7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00" w:type="dxa"/>
            <w:vMerge/>
          </w:tcPr>
          <w:p w14:paraId="0ADE3C46" w14:textId="77777777" w:rsidR="003B68E7" w:rsidRPr="00DF114A" w:rsidRDefault="003B68E7" w:rsidP="00F81701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</w:p>
        </w:tc>
        <w:tc>
          <w:tcPr>
            <w:tcW w:w="3690" w:type="dxa"/>
            <w:gridSpan w:val="2"/>
            <w:vMerge/>
          </w:tcPr>
          <w:p w14:paraId="0ABB0EF7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372EA62C" w14:textId="77777777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4539E2C9" w14:textId="77777777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58" w:type="dxa"/>
            <w:shd w:val="clear" w:color="auto" w:fill="auto"/>
          </w:tcPr>
          <w:p w14:paraId="2CEA64ED" w14:textId="77777777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58BE16AE" w14:textId="77777777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95010" w:rsidRPr="00AC752B" w14:paraId="67791087" w14:textId="77777777" w:rsidTr="52A96A50">
        <w:trPr>
          <w:cantSplit/>
          <w:trHeight w:val="571"/>
          <w:jc w:val="center"/>
        </w:trPr>
        <w:tc>
          <w:tcPr>
            <w:tcW w:w="805" w:type="dxa"/>
            <w:vMerge/>
          </w:tcPr>
          <w:p w14:paraId="2D28E009" w14:textId="77777777" w:rsidR="003B68E7" w:rsidRPr="00AC752B" w:rsidRDefault="003B68E7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00" w:type="dxa"/>
            <w:vMerge/>
          </w:tcPr>
          <w:p w14:paraId="1427743E" w14:textId="77777777" w:rsidR="003B68E7" w:rsidRPr="00DF114A" w:rsidRDefault="003B68E7" w:rsidP="00F81701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</w:p>
        </w:tc>
        <w:tc>
          <w:tcPr>
            <w:tcW w:w="3690" w:type="dxa"/>
            <w:gridSpan w:val="2"/>
            <w:vMerge/>
          </w:tcPr>
          <w:p w14:paraId="48A32020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73BD8179" w14:textId="77777777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35144EE8" w14:textId="77777777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58" w:type="dxa"/>
            <w:shd w:val="clear" w:color="auto" w:fill="auto"/>
          </w:tcPr>
          <w:p w14:paraId="481D0574" w14:textId="77777777" w:rsidR="003B68E7" w:rsidRPr="00AC752B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6723E79B" w14:textId="77777777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95010" w:rsidRPr="00AC752B" w14:paraId="7781D6A8" w14:textId="77777777" w:rsidTr="52A96A50">
        <w:trPr>
          <w:cantSplit/>
          <w:trHeight w:val="571"/>
          <w:jc w:val="center"/>
        </w:trPr>
        <w:tc>
          <w:tcPr>
            <w:tcW w:w="805" w:type="dxa"/>
            <w:vMerge/>
          </w:tcPr>
          <w:p w14:paraId="2A7C0879" w14:textId="77777777" w:rsidR="003B68E7" w:rsidRPr="00AC752B" w:rsidRDefault="003B68E7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00" w:type="dxa"/>
            <w:vMerge/>
          </w:tcPr>
          <w:p w14:paraId="735DE657" w14:textId="77777777" w:rsidR="003B68E7" w:rsidRPr="00DF114A" w:rsidRDefault="003B68E7" w:rsidP="00F81701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</w:p>
        </w:tc>
        <w:tc>
          <w:tcPr>
            <w:tcW w:w="3690" w:type="dxa"/>
            <w:gridSpan w:val="2"/>
            <w:vMerge/>
          </w:tcPr>
          <w:p w14:paraId="745A9662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52481454" w14:textId="38AEC7C1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1358" w:type="dxa"/>
            <w:shd w:val="clear" w:color="auto" w:fill="auto"/>
          </w:tcPr>
          <w:p w14:paraId="3240B58E" w14:textId="2431FA53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A95010" w:rsidRPr="00AC752B" w14:paraId="6902B402" w14:textId="77777777" w:rsidTr="52A96A50">
        <w:trPr>
          <w:cantSplit/>
          <w:trHeight w:val="572"/>
          <w:jc w:val="center"/>
        </w:trPr>
        <w:tc>
          <w:tcPr>
            <w:tcW w:w="805" w:type="dxa"/>
            <w:vMerge/>
          </w:tcPr>
          <w:p w14:paraId="4B14F593" w14:textId="77777777" w:rsidR="003B68E7" w:rsidRPr="00AC752B" w:rsidRDefault="003B68E7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00" w:type="dxa"/>
            <w:vMerge/>
          </w:tcPr>
          <w:p w14:paraId="7E1DDCB1" w14:textId="77777777" w:rsidR="003B68E7" w:rsidRPr="00DF114A" w:rsidRDefault="003B68E7" w:rsidP="00F81701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</w:p>
        </w:tc>
        <w:tc>
          <w:tcPr>
            <w:tcW w:w="3690" w:type="dxa"/>
            <w:gridSpan w:val="2"/>
            <w:vMerge/>
          </w:tcPr>
          <w:p w14:paraId="5AA87FC4" w14:textId="77777777" w:rsidR="003B68E7" w:rsidRPr="00AC752B" w:rsidRDefault="003B68E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0D3A59A6" w14:textId="4AED575A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358" w:type="dxa"/>
            <w:shd w:val="clear" w:color="auto" w:fill="auto"/>
          </w:tcPr>
          <w:p w14:paraId="128DE7CF" w14:textId="54C87265" w:rsidR="003B68E7" w:rsidRPr="002A05B7" w:rsidRDefault="003B68E7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9D50D5" w:rsidRPr="00AC752B" w14:paraId="5C28D7B7" w14:textId="77777777" w:rsidTr="009D50D5">
        <w:trPr>
          <w:cantSplit/>
          <w:trHeight w:val="1374"/>
          <w:jc w:val="center"/>
        </w:trPr>
        <w:tc>
          <w:tcPr>
            <w:tcW w:w="805" w:type="dxa"/>
            <w:vMerge w:val="restart"/>
          </w:tcPr>
          <w:p w14:paraId="4818D818" w14:textId="77777777" w:rsidR="009D50D5" w:rsidRPr="00AC752B" w:rsidRDefault="009D50D5" w:rsidP="009D50D5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  <w:bookmarkStart w:id="87" w:name="_Ref117076266"/>
          </w:p>
        </w:tc>
        <w:bookmarkEnd w:id="87"/>
        <w:tc>
          <w:tcPr>
            <w:tcW w:w="3645" w:type="dxa"/>
            <w:gridSpan w:val="2"/>
            <w:shd w:val="clear" w:color="auto" w:fill="FFFFFF" w:themeFill="background1"/>
          </w:tcPr>
          <w:p w14:paraId="6EF549D6" w14:textId="77777777" w:rsidR="009D50D5" w:rsidRPr="002A05B7" w:rsidRDefault="009D50D5" w:rsidP="009D50D5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  <w:r>
              <w:rPr>
                <w:rFonts w:cs="Arial"/>
                <w:b/>
                <w:kern w:val="18"/>
              </w:rPr>
              <w:t>Strip 2</w:t>
            </w:r>
          </w:p>
          <w:p w14:paraId="531E79DF" w14:textId="77777777" w:rsidR="009D50D5" w:rsidRDefault="009D50D5" w:rsidP="00634B1D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2A05B7">
              <w:rPr>
                <w:rFonts w:cs="Arial"/>
              </w:rPr>
              <w:t>(</w:t>
            </w:r>
            <w:r>
              <w:rPr>
                <w:rFonts w:cs="Arial"/>
              </w:rPr>
              <w:t>8008813</w:t>
            </w:r>
            <w:r w:rsidRPr="002A05B7">
              <w:rPr>
                <w:rFonts w:cs="Arial"/>
              </w:rPr>
              <w:t xml:space="preserve">: </w:t>
            </w:r>
            <w:r>
              <w:rPr>
                <w:rFonts w:cs="Arial"/>
              </w:rPr>
              <w:t>12.5 mM sodium hydroxide</w:t>
            </w:r>
            <w:r w:rsidRPr="002A05B7">
              <w:rPr>
                <w:rFonts w:cs="Arial"/>
              </w:rPr>
              <w:t>)</w:t>
            </w:r>
          </w:p>
          <w:p w14:paraId="533645D7" w14:textId="77777777" w:rsidR="009D50D5" w:rsidRPr="00AC752B" w:rsidRDefault="009D50D5" w:rsidP="009D50D5">
            <w:pPr>
              <w:tabs>
                <w:tab w:val="left" w:pos="798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>
              <w:rPr>
                <w:rFonts w:cs="Arial"/>
              </w:rPr>
              <w:t>At the completion of Strip 2 for each cycle, record the volume from the Inlet 6 totalizer.</w:t>
            </w:r>
          </w:p>
          <w:p w14:paraId="48556271" w14:textId="502C73A3" w:rsidR="009D50D5" w:rsidRPr="00AC752B" w:rsidRDefault="009D50D5" w:rsidP="009D50D5">
            <w:pPr>
              <w:pStyle w:val="ListParagraph"/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3645" w:type="dxa"/>
            <w:shd w:val="clear" w:color="auto" w:fill="FFFFFF" w:themeFill="background1"/>
          </w:tcPr>
          <w:p w14:paraId="5112C7B6" w14:textId="77777777" w:rsidR="009D50D5" w:rsidRPr="00AC752B" w:rsidRDefault="009D50D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>
              <w:rPr>
                <w:rFonts w:cs="Arial"/>
              </w:rPr>
              <w:t>6</w:t>
            </w:r>
          </w:p>
          <w:p w14:paraId="62643A0C" w14:textId="77777777" w:rsidR="009D50D5" w:rsidRDefault="009D50D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Airtrap: Inline </w:t>
            </w:r>
          </w:p>
          <w:p w14:paraId="3FB6278D" w14:textId="4EA31B89" w:rsidR="009D50D5" w:rsidRPr="00AC752B" w:rsidRDefault="009D50D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4A1823BD" w14:textId="77777777" w:rsidR="009D50D5" w:rsidRPr="00AC752B" w:rsidRDefault="009D50D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1B1FE97F" w14:textId="77777777" w:rsidR="009D50D5" w:rsidRPr="00AC752B" w:rsidRDefault="009D50D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318 </w:t>
            </w:r>
            <w:r w:rsidRPr="00AC752B">
              <w:rPr>
                <w:rFonts w:cs="Arial"/>
              </w:rPr>
              <w:t>L/hr</w:t>
            </w:r>
          </w:p>
          <w:p w14:paraId="324D6CD4" w14:textId="77777777" w:rsidR="009D50D5" w:rsidRPr="00AC752B" w:rsidRDefault="009D50D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Volume: 3 CV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489F280" w14:textId="3FB0C38F" w:rsidR="009D50D5" w:rsidRPr="00AC752B" w:rsidRDefault="009D50D5" w:rsidP="009D50D5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5F54C3A0" w14:textId="28958002" w:rsidR="009D50D5" w:rsidRPr="00AC752B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58" w:type="dxa"/>
            <w:vMerge w:val="restart"/>
            <w:shd w:val="clear" w:color="auto" w:fill="auto"/>
          </w:tcPr>
          <w:p w14:paraId="741151FB" w14:textId="77777777" w:rsidR="009D50D5" w:rsidRPr="00AC752B" w:rsidRDefault="009D50D5" w:rsidP="009D50D5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51E1BD52" w14:textId="45490F30" w:rsidR="009D50D5" w:rsidRPr="00AC752B" w:rsidRDefault="009D50D5" w:rsidP="009D50D5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D50D5" w:rsidRPr="00AC752B" w14:paraId="0936D460" w14:textId="77777777" w:rsidTr="52A96A50">
        <w:trPr>
          <w:cantSplit/>
          <w:trHeight w:val="633"/>
          <w:jc w:val="center"/>
        </w:trPr>
        <w:tc>
          <w:tcPr>
            <w:tcW w:w="805" w:type="dxa"/>
            <w:vMerge/>
          </w:tcPr>
          <w:p w14:paraId="0E0D33E0" w14:textId="77777777" w:rsidR="009D50D5" w:rsidRPr="00AC752B" w:rsidRDefault="009D50D5" w:rsidP="00634B1D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45" w:type="dxa"/>
            <w:gridSpan w:val="2"/>
            <w:shd w:val="clear" w:color="auto" w:fill="D9D9D9" w:themeFill="background1" w:themeFillShade="D9"/>
          </w:tcPr>
          <w:p w14:paraId="2B8BE255" w14:textId="695BB275" w:rsidR="009D50D5" w:rsidRPr="00F81701" w:rsidRDefault="009D50D5" w:rsidP="00634B1D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Cs/>
                <w:kern w:val="18"/>
              </w:rPr>
            </w:pPr>
            <w:r w:rsidRPr="00F81701">
              <w:rPr>
                <w:rFonts w:cs="Arial"/>
                <w:bCs/>
                <w:kern w:val="18"/>
              </w:rPr>
              <w:t>Inlet 6 Totalizer Volume</w:t>
            </w:r>
          </w:p>
        </w:tc>
        <w:tc>
          <w:tcPr>
            <w:tcW w:w="3645" w:type="dxa"/>
            <w:shd w:val="clear" w:color="auto" w:fill="FFFFFF" w:themeFill="background1"/>
            <w:vAlign w:val="center"/>
          </w:tcPr>
          <w:p w14:paraId="30769512" w14:textId="52955CA2" w:rsidR="009D50D5" w:rsidRPr="00F81701" w:rsidRDefault="009D50D5" w:rsidP="00F81701">
            <w:pPr>
              <w:tabs>
                <w:tab w:val="left" w:pos="798"/>
                <w:tab w:val="left" w:pos="3300"/>
                <w:tab w:val="right" w:pos="10620"/>
              </w:tabs>
              <w:spacing w:after="100" w:afterAutospacing="1" w:line="276" w:lineRule="auto"/>
              <w:ind w:left="2880" w:right="-99"/>
              <w:rPr>
                <w:rFonts w:cs="Arial"/>
              </w:rPr>
            </w:pPr>
            <w:r>
              <w:rPr>
                <w:rFonts w:cs="Arial"/>
              </w:rPr>
              <w:t xml:space="preserve">      L </w:t>
            </w:r>
          </w:p>
        </w:tc>
        <w:tc>
          <w:tcPr>
            <w:tcW w:w="1350" w:type="dxa"/>
            <w:vMerge/>
          </w:tcPr>
          <w:p w14:paraId="5041A43C" w14:textId="77777777" w:rsidR="009D50D5" w:rsidRPr="002A05B7" w:rsidDel="003B68E7" w:rsidRDefault="009D50D5" w:rsidP="00634B1D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58" w:type="dxa"/>
            <w:vMerge/>
          </w:tcPr>
          <w:p w14:paraId="014683B1" w14:textId="77777777" w:rsidR="009D50D5" w:rsidRDefault="009D50D5" w:rsidP="00634B1D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D50D5" w:rsidRPr="00AC752B" w14:paraId="119A1DC4" w14:textId="77777777" w:rsidTr="00F81701">
        <w:trPr>
          <w:cantSplit/>
          <w:trHeight w:val="518"/>
          <w:jc w:val="center"/>
        </w:trPr>
        <w:tc>
          <w:tcPr>
            <w:tcW w:w="805" w:type="dxa"/>
            <w:vMerge/>
          </w:tcPr>
          <w:p w14:paraId="3910E613" w14:textId="77777777" w:rsidR="009D50D5" w:rsidRPr="00AC752B" w:rsidRDefault="009D50D5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45" w:type="dxa"/>
            <w:gridSpan w:val="2"/>
            <w:shd w:val="clear" w:color="auto" w:fill="D9D9D9" w:themeFill="background1" w:themeFillShade="D9"/>
          </w:tcPr>
          <w:p w14:paraId="55777259" w14:textId="47ED2F1A" w:rsidR="009D50D5" w:rsidRPr="00F81701" w:rsidRDefault="009D50D5" w:rsidP="00F81701">
            <w:p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 w:rsidRPr="00C5765C">
              <w:rPr>
                <w:rFonts w:cs="Arial"/>
                <w:bCs/>
                <w:kern w:val="18"/>
              </w:rPr>
              <w:t>Inlet 6 Totalizer Volume</w:t>
            </w:r>
          </w:p>
        </w:tc>
        <w:tc>
          <w:tcPr>
            <w:tcW w:w="3645" w:type="dxa"/>
            <w:shd w:val="clear" w:color="auto" w:fill="FFFFFF" w:themeFill="background1"/>
            <w:vAlign w:val="center"/>
          </w:tcPr>
          <w:p w14:paraId="25E5B000" w14:textId="75F6D094" w:rsidR="009D50D5" w:rsidRPr="00F81701" w:rsidRDefault="009D50D5" w:rsidP="00F81701">
            <w:pPr>
              <w:tabs>
                <w:tab w:val="left" w:pos="798"/>
                <w:tab w:val="left" w:pos="3300"/>
                <w:tab w:val="right" w:pos="10620"/>
              </w:tabs>
              <w:spacing w:after="100" w:afterAutospacing="1" w:line="276" w:lineRule="auto"/>
              <w:ind w:right="190"/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78CFAA53" w14:textId="77777777" w:rsidR="009D50D5" w:rsidRPr="00AC752B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779DB289" w14:textId="77777777" w:rsidR="009D50D5" w:rsidRPr="002A05B7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58" w:type="dxa"/>
            <w:shd w:val="clear" w:color="auto" w:fill="auto"/>
          </w:tcPr>
          <w:p w14:paraId="51C63AAC" w14:textId="77777777" w:rsidR="009D50D5" w:rsidRPr="00AC752B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77D716FF" w14:textId="77777777" w:rsidR="009D50D5" w:rsidRPr="002A05B7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D50D5" w:rsidRPr="00AC752B" w14:paraId="18395E78" w14:textId="77777777" w:rsidTr="00F81701">
        <w:trPr>
          <w:cantSplit/>
          <w:trHeight w:val="518"/>
          <w:jc w:val="center"/>
        </w:trPr>
        <w:tc>
          <w:tcPr>
            <w:tcW w:w="805" w:type="dxa"/>
            <w:vMerge/>
          </w:tcPr>
          <w:p w14:paraId="607495AF" w14:textId="77777777" w:rsidR="009D50D5" w:rsidRPr="00AC752B" w:rsidRDefault="009D50D5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45" w:type="dxa"/>
            <w:gridSpan w:val="2"/>
            <w:shd w:val="clear" w:color="auto" w:fill="D9D9D9" w:themeFill="background1" w:themeFillShade="D9"/>
          </w:tcPr>
          <w:p w14:paraId="52F88CFA" w14:textId="7134C8EA" w:rsidR="009D50D5" w:rsidRPr="00F81701" w:rsidRDefault="009D50D5" w:rsidP="00F81701">
            <w:p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 w:rsidRPr="00F81701">
              <w:rPr>
                <w:rFonts w:cs="Arial"/>
                <w:bCs/>
                <w:kern w:val="18"/>
              </w:rPr>
              <w:t>Inlet 6 Totalizer Volume</w:t>
            </w:r>
          </w:p>
        </w:tc>
        <w:tc>
          <w:tcPr>
            <w:tcW w:w="3645" w:type="dxa"/>
            <w:shd w:val="clear" w:color="auto" w:fill="FFFFFF" w:themeFill="background1"/>
            <w:vAlign w:val="center"/>
          </w:tcPr>
          <w:p w14:paraId="3F23273D" w14:textId="18ACC790" w:rsidR="009D50D5" w:rsidRPr="00AC752B" w:rsidRDefault="009D50D5" w:rsidP="00F81701">
            <w:pPr>
              <w:pStyle w:val="ListParagraph"/>
              <w:tabs>
                <w:tab w:val="left" w:pos="798"/>
                <w:tab w:val="left" w:pos="3300"/>
                <w:tab w:val="right" w:pos="10620"/>
              </w:tabs>
              <w:spacing w:after="100" w:afterAutospacing="1" w:line="276" w:lineRule="auto"/>
              <w:ind w:left="461" w:right="190"/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0711EEEF" w14:textId="77777777" w:rsidR="009D50D5" w:rsidRPr="00AC752B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42A525DA" w14:textId="77777777" w:rsidR="009D50D5" w:rsidRPr="002A05B7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58" w:type="dxa"/>
            <w:shd w:val="clear" w:color="auto" w:fill="auto"/>
          </w:tcPr>
          <w:p w14:paraId="5607E9AA" w14:textId="77777777" w:rsidR="009D50D5" w:rsidRPr="00AC752B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54A9FC1A" w14:textId="77777777" w:rsidR="009D50D5" w:rsidRPr="002A05B7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D50D5" w:rsidRPr="00AC752B" w14:paraId="77902A31" w14:textId="77777777" w:rsidTr="00F81701">
        <w:trPr>
          <w:cantSplit/>
          <w:trHeight w:val="518"/>
          <w:jc w:val="center"/>
        </w:trPr>
        <w:tc>
          <w:tcPr>
            <w:tcW w:w="805" w:type="dxa"/>
            <w:vMerge/>
          </w:tcPr>
          <w:p w14:paraId="6BE9E015" w14:textId="77777777" w:rsidR="009D50D5" w:rsidRPr="00AC752B" w:rsidRDefault="009D50D5" w:rsidP="00F8170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45" w:type="dxa"/>
            <w:gridSpan w:val="2"/>
            <w:shd w:val="clear" w:color="auto" w:fill="D9D9D9" w:themeFill="background1" w:themeFillShade="D9"/>
          </w:tcPr>
          <w:p w14:paraId="414D9988" w14:textId="1162FB14" w:rsidR="009D50D5" w:rsidRPr="00F81701" w:rsidRDefault="009D50D5" w:rsidP="00F81701">
            <w:p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 w:rsidRPr="00C5765C">
              <w:rPr>
                <w:rFonts w:cs="Arial"/>
                <w:bCs/>
                <w:kern w:val="18"/>
              </w:rPr>
              <w:t>Inlet 6 Totalizer Volume</w:t>
            </w:r>
          </w:p>
        </w:tc>
        <w:tc>
          <w:tcPr>
            <w:tcW w:w="3645" w:type="dxa"/>
            <w:shd w:val="clear" w:color="auto" w:fill="FFFFFF" w:themeFill="background1"/>
            <w:vAlign w:val="center"/>
          </w:tcPr>
          <w:p w14:paraId="5797F002" w14:textId="37709FD4" w:rsidR="009D50D5" w:rsidRPr="00AC752B" w:rsidRDefault="009D50D5" w:rsidP="00F81701">
            <w:pPr>
              <w:pStyle w:val="ListParagraph"/>
              <w:tabs>
                <w:tab w:val="left" w:pos="798"/>
                <w:tab w:val="left" w:pos="3300"/>
                <w:tab w:val="right" w:pos="10620"/>
              </w:tabs>
              <w:spacing w:after="100" w:afterAutospacing="1" w:line="276" w:lineRule="auto"/>
              <w:ind w:left="461" w:right="190"/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7ADF62A0" w14:textId="6546189A" w:rsidR="009D50D5" w:rsidRPr="002A05B7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1358" w:type="dxa"/>
            <w:shd w:val="clear" w:color="auto" w:fill="auto"/>
          </w:tcPr>
          <w:p w14:paraId="66D79586" w14:textId="4D2ABA17" w:rsidR="009D50D5" w:rsidRPr="002A05B7" w:rsidRDefault="009D50D5" w:rsidP="00F8170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9D50D5" w:rsidRPr="00AC752B" w14:paraId="2B02D23D" w14:textId="77777777" w:rsidTr="00F81701">
        <w:trPr>
          <w:cantSplit/>
          <w:trHeight w:val="518"/>
          <w:jc w:val="center"/>
        </w:trPr>
        <w:tc>
          <w:tcPr>
            <w:tcW w:w="805" w:type="dxa"/>
            <w:vMerge/>
          </w:tcPr>
          <w:p w14:paraId="70AF84F2" w14:textId="77777777" w:rsidR="009D50D5" w:rsidRPr="00AC752B" w:rsidRDefault="009D50D5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45" w:type="dxa"/>
            <w:gridSpan w:val="2"/>
            <w:shd w:val="clear" w:color="auto" w:fill="D9D9D9" w:themeFill="background1" w:themeFillShade="D9"/>
          </w:tcPr>
          <w:p w14:paraId="3A25B301" w14:textId="6867F3B2" w:rsidR="009D50D5" w:rsidRPr="00F81701" w:rsidRDefault="009D50D5" w:rsidP="00F81701">
            <w:p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 w:rsidRPr="00C5765C">
              <w:rPr>
                <w:rFonts w:cs="Arial"/>
                <w:bCs/>
                <w:kern w:val="18"/>
              </w:rPr>
              <w:t>Inlet 6 Totalizer Volume</w:t>
            </w:r>
          </w:p>
        </w:tc>
        <w:tc>
          <w:tcPr>
            <w:tcW w:w="3645" w:type="dxa"/>
            <w:shd w:val="clear" w:color="auto" w:fill="FFFFFF" w:themeFill="background1"/>
            <w:vAlign w:val="center"/>
          </w:tcPr>
          <w:p w14:paraId="54E1B933" w14:textId="76B04A8D" w:rsidR="009D50D5" w:rsidRPr="00AC752B" w:rsidRDefault="009D50D5" w:rsidP="00F81701">
            <w:pPr>
              <w:pStyle w:val="ListParagraph"/>
              <w:tabs>
                <w:tab w:val="left" w:pos="798"/>
                <w:tab w:val="left" w:pos="3300"/>
                <w:tab w:val="right" w:pos="10620"/>
              </w:tabs>
              <w:spacing w:after="100" w:afterAutospacing="1" w:line="276" w:lineRule="auto"/>
              <w:ind w:left="461" w:right="190"/>
              <w:jc w:val="right"/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</w:tcPr>
          <w:p w14:paraId="728AB04B" w14:textId="42BD83CB" w:rsidR="009D50D5" w:rsidRPr="002A05B7" w:rsidRDefault="009D50D5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358" w:type="dxa"/>
            <w:shd w:val="clear" w:color="auto" w:fill="auto"/>
          </w:tcPr>
          <w:p w14:paraId="4D9A141F" w14:textId="35F6E31F" w:rsidR="009D50D5" w:rsidRPr="002A05B7" w:rsidRDefault="009D50D5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1F412058" w14:textId="77777777" w:rsidR="009D50D5" w:rsidRDefault="009D50D5" w:rsidP="009D50D5">
      <w:pPr>
        <w:rPr>
          <w:b/>
          <w:bCs/>
          <w:sz w:val="22"/>
          <w:szCs w:val="22"/>
        </w:rPr>
      </w:pPr>
      <w:r>
        <w:br w:type="page"/>
      </w:r>
      <w:r w:rsidRPr="00842C70">
        <w:rPr>
          <w:b/>
          <w:bCs/>
          <w:sz w:val="22"/>
          <w:szCs w:val="22"/>
        </w:rPr>
        <w:lastRenderedPageBreak/>
        <w:t>1</w:t>
      </w:r>
      <w:r>
        <w:rPr>
          <w:b/>
          <w:bCs/>
          <w:sz w:val="22"/>
          <w:szCs w:val="22"/>
        </w:rPr>
        <w:t>4</w:t>
      </w:r>
      <w:r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108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5"/>
        <w:gridCol w:w="1700"/>
        <w:gridCol w:w="2137"/>
        <w:gridCol w:w="1193"/>
        <w:gridCol w:w="2645"/>
        <w:gridCol w:w="1225"/>
        <w:gridCol w:w="1178"/>
      </w:tblGrid>
      <w:tr w:rsidR="0023724D" w:rsidRPr="002A05B7" w14:paraId="78C859DA" w14:textId="77777777" w:rsidTr="003E58FF">
        <w:trPr>
          <w:cantSplit/>
          <w:trHeight w:val="576"/>
          <w:jc w:val="center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82A324" w14:textId="77777777" w:rsidR="009D50D5" w:rsidRPr="00AC752B" w:rsidRDefault="009D50D5" w:rsidP="00904DA1">
            <w:pPr>
              <w:tabs>
                <w:tab w:val="left" w:pos="798"/>
              </w:tabs>
              <w:jc w:val="center"/>
            </w:pPr>
            <w:r w:rsidRPr="00EB5F2F">
              <w:t>Step</w:t>
            </w:r>
          </w:p>
        </w:tc>
        <w:tc>
          <w:tcPr>
            <w:tcW w:w="7675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B96761" w14:textId="77777777" w:rsidR="009D50D5" w:rsidRPr="00BF1022" w:rsidRDefault="009D50D5" w:rsidP="00904DA1">
            <w:pPr>
              <w:tabs>
                <w:tab w:val="left" w:pos="798"/>
              </w:tabs>
              <w:jc w:val="center"/>
            </w:pPr>
            <w:r w:rsidRPr="00EB5F2F">
              <w:t>Description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BFE322" w14:textId="77777777" w:rsidR="009D50D5" w:rsidRPr="00C5765C" w:rsidRDefault="009D50D5" w:rsidP="00904DA1">
            <w:pPr>
              <w:tabs>
                <w:tab w:val="left" w:pos="798"/>
              </w:tabs>
              <w:jc w:val="center"/>
              <w:rPr>
                <w:bCs/>
              </w:rPr>
            </w:pPr>
            <w:r w:rsidRPr="00C5765C">
              <w:rPr>
                <w:bCs/>
              </w:rPr>
              <w:t>Performed</w:t>
            </w:r>
            <w:r w:rsidRPr="00C5765C">
              <w:rPr>
                <w:bCs/>
              </w:rPr>
              <w:br/>
              <w:t>by/Date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9629A" w14:textId="77777777" w:rsidR="009D50D5" w:rsidRPr="00C5765C" w:rsidRDefault="009D50D5" w:rsidP="00904DA1">
            <w:pPr>
              <w:tabs>
                <w:tab w:val="left" w:pos="798"/>
              </w:tabs>
              <w:jc w:val="center"/>
              <w:rPr>
                <w:bCs/>
              </w:rPr>
            </w:pPr>
            <w:r w:rsidRPr="00C5765C">
              <w:rPr>
                <w:bCs/>
              </w:rPr>
              <w:t>Witnessed</w:t>
            </w:r>
            <w:r w:rsidRPr="00C5765C">
              <w:rPr>
                <w:bCs/>
              </w:rPr>
              <w:br/>
              <w:t>by/Date</w:t>
            </w:r>
          </w:p>
        </w:tc>
      </w:tr>
      <w:tr w:rsidR="00B16292" w:rsidRPr="00AC752B" w14:paraId="4998706A" w14:textId="77777777" w:rsidTr="003E58FF">
        <w:trPr>
          <w:cantSplit/>
          <w:trHeight w:val="1389"/>
          <w:jc w:val="center"/>
        </w:trPr>
        <w:tc>
          <w:tcPr>
            <w:tcW w:w="725" w:type="dxa"/>
            <w:vMerge w:val="restart"/>
          </w:tcPr>
          <w:p w14:paraId="3A1E387E" w14:textId="79C189D8" w:rsidR="00B16292" w:rsidRPr="00AC752B" w:rsidRDefault="00B16292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675" w:type="dxa"/>
            <w:gridSpan w:val="4"/>
            <w:shd w:val="clear" w:color="auto" w:fill="FFFFFF" w:themeFill="background1"/>
          </w:tcPr>
          <w:p w14:paraId="18911F08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  <w:r>
              <w:rPr>
                <w:rFonts w:cs="Arial"/>
                <w:b/>
                <w:kern w:val="18"/>
              </w:rPr>
              <w:t>Strip 2 Results</w:t>
            </w:r>
          </w:p>
          <w:p w14:paraId="126027D0" w14:textId="3ACED7D2" w:rsidR="00B16292" w:rsidRPr="00F81701" w:rsidRDefault="00B16292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ind w:left="464"/>
              <w:rPr>
                <w:rFonts w:cs="Arial"/>
                <w:bCs/>
                <w:kern w:val="18"/>
              </w:rPr>
            </w:pPr>
            <w:r w:rsidRPr="00F81701">
              <w:rPr>
                <w:rFonts w:cs="Arial"/>
                <w:bCs/>
                <w:kern w:val="18"/>
              </w:rPr>
              <w:t>Verify the effluent conductivity is within the NOR of 2.2-3.8</w:t>
            </w:r>
            <w:r w:rsidR="00EA675F">
              <w:rPr>
                <w:rFonts w:cs="Arial"/>
                <w:bCs/>
                <w:kern w:val="18"/>
              </w:rPr>
              <w:t xml:space="preserve"> mS/cm.</w:t>
            </w:r>
          </w:p>
          <w:p w14:paraId="79BD355D" w14:textId="77777777" w:rsidR="00B16292" w:rsidRPr="00F81701" w:rsidRDefault="00B16292" w:rsidP="00BF75BA">
            <w:pPr>
              <w:pStyle w:val="ListParagraph"/>
              <w:numPr>
                <w:ilvl w:val="0"/>
                <w:numId w:val="35"/>
              </w:num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  <w:r w:rsidRPr="00F81701">
              <w:rPr>
                <w:rFonts w:cs="Arial"/>
                <w:bCs/>
                <w:kern w:val="18"/>
              </w:rPr>
              <w:t>Verify the temperature is in range</w:t>
            </w:r>
            <w:r>
              <w:rPr>
                <w:rFonts w:cs="Arial"/>
                <w:bCs/>
                <w:kern w:val="18"/>
              </w:rPr>
              <w:t>.</w:t>
            </w:r>
          </w:p>
          <w:p w14:paraId="63B8E8A1" w14:textId="0550251C" w:rsidR="00B16292" w:rsidRPr="00615251" w:rsidRDefault="00B16292" w:rsidP="00B16292">
            <w:pPr>
              <w:tabs>
                <w:tab w:val="left" w:pos="798"/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>
              <w:rPr>
                <w:rFonts w:cs="Arial"/>
              </w:rPr>
              <w:t xml:space="preserve">NOTE: Contact a supervisor if the </w:t>
            </w:r>
            <w:r w:rsidR="00DE57C7">
              <w:rPr>
                <w:rFonts w:cs="Arial"/>
              </w:rPr>
              <w:t>conductivity</w:t>
            </w:r>
            <w:r>
              <w:rPr>
                <w:rFonts w:cs="Arial"/>
              </w:rPr>
              <w:t xml:space="preserve"> is not within specification.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5E6FA3B" w14:textId="77777777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47C151B0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vMerge w:val="restart"/>
            <w:shd w:val="clear" w:color="auto" w:fill="auto"/>
          </w:tcPr>
          <w:p w14:paraId="16B2828E" w14:textId="77777777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5E67A7AD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B16292" w:rsidRPr="00AC752B" w14:paraId="308641E4" w14:textId="77777777" w:rsidTr="003E58FF">
        <w:trPr>
          <w:cantSplit/>
          <w:trHeight w:val="327"/>
          <w:jc w:val="center"/>
        </w:trPr>
        <w:tc>
          <w:tcPr>
            <w:tcW w:w="725" w:type="dxa"/>
            <w:vMerge/>
          </w:tcPr>
          <w:p w14:paraId="607BA6F5" w14:textId="77777777" w:rsidR="00B16292" w:rsidRPr="00AC752B" w:rsidRDefault="00B16292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700" w:type="dxa"/>
            <w:shd w:val="clear" w:color="auto" w:fill="D9D9D9" w:themeFill="background1" w:themeFillShade="D9"/>
          </w:tcPr>
          <w:p w14:paraId="2AE384AF" w14:textId="1817AB74" w:rsidR="00B16292" w:rsidRPr="00F81701" w:rsidRDefault="00B16292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  <w:kern w:val="18"/>
              </w:rPr>
            </w:pPr>
            <w:r w:rsidRPr="00F81701">
              <w:rPr>
                <w:rFonts w:cs="Arial"/>
                <w:bCs/>
                <w:kern w:val="18"/>
              </w:rPr>
              <w:t>Cycle</w:t>
            </w:r>
          </w:p>
        </w:tc>
        <w:tc>
          <w:tcPr>
            <w:tcW w:w="3330" w:type="dxa"/>
            <w:gridSpan w:val="2"/>
            <w:shd w:val="clear" w:color="auto" w:fill="D9D9D9" w:themeFill="background1" w:themeFillShade="D9"/>
          </w:tcPr>
          <w:p w14:paraId="7565F2BB" w14:textId="2814227F" w:rsidR="00B16292" w:rsidRPr="00F81701" w:rsidRDefault="00DE57C7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  <w:kern w:val="18"/>
              </w:rPr>
            </w:pPr>
            <w:r w:rsidRPr="00F81701">
              <w:rPr>
                <w:rFonts w:cs="Arial"/>
                <w:bCs/>
                <w:kern w:val="18"/>
              </w:rPr>
              <w:t>Conductivity</w:t>
            </w:r>
            <w:r w:rsidR="00EA675F">
              <w:rPr>
                <w:rFonts w:cs="Arial"/>
                <w:bCs/>
                <w:kern w:val="18"/>
              </w:rPr>
              <w:t xml:space="preserve"> (2.2-3.8</w:t>
            </w:r>
            <w:r w:rsidR="005A44BD">
              <w:rPr>
                <w:rFonts w:cs="Arial"/>
                <w:bCs/>
                <w:kern w:val="18"/>
              </w:rPr>
              <w:t xml:space="preserve"> </w:t>
            </w:r>
            <w:r w:rsidR="00EA675F">
              <w:rPr>
                <w:rFonts w:cs="Arial"/>
                <w:bCs/>
                <w:kern w:val="18"/>
              </w:rPr>
              <w:t>mS/cm)</w:t>
            </w:r>
          </w:p>
        </w:tc>
        <w:tc>
          <w:tcPr>
            <w:tcW w:w="2645" w:type="dxa"/>
            <w:shd w:val="clear" w:color="auto" w:fill="D9D9D9" w:themeFill="background1" w:themeFillShade="D9"/>
          </w:tcPr>
          <w:p w14:paraId="02C0E0B8" w14:textId="25BB4A38" w:rsidR="00B16292" w:rsidRPr="00F81701" w:rsidRDefault="00DE57C7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jc w:val="center"/>
              <w:rPr>
                <w:rFonts w:cs="Arial"/>
                <w:bCs/>
                <w:kern w:val="18"/>
              </w:rPr>
            </w:pPr>
            <w:r w:rsidRPr="00F81701">
              <w:rPr>
                <w:rFonts w:cs="Arial"/>
                <w:bCs/>
                <w:kern w:val="18"/>
              </w:rPr>
              <w:t xml:space="preserve">Temperature (15-27 </w:t>
            </w:r>
            <w:r>
              <w:rPr>
                <w:rFonts w:cs="Arial"/>
                <w:bCs/>
                <w:kern w:val="18"/>
              </w:rPr>
              <w:t>°</w:t>
            </w:r>
            <w:r w:rsidRPr="00F81701">
              <w:rPr>
                <w:rFonts w:cs="Arial"/>
                <w:bCs/>
                <w:kern w:val="18"/>
              </w:rPr>
              <w:t>C)</w:t>
            </w:r>
          </w:p>
        </w:tc>
        <w:tc>
          <w:tcPr>
            <w:tcW w:w="1225" w:type="dxa"/>
            <w:vMerge/>
            <w:shd w:val="clear" w:color="auto" w:fill="auto"/>
          </w:tcPr>
          <w:p w14:paraId="3C79B2E8" w14:textId="77777777" w:rsidR="00B16292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vMerge/>
            <w:shd w:val="clear" w:color="auto" w:fill="auto"/>
          </w:tcPr>
          <w:p w14:paraId="23D153BD" w14:textId="77777777" w:rsidR="00B16292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B16292" w:rsidRPr="00AC752B" w14:paraId="6D5866C8" w14:textId="77777777" w:rsidTr="003E58FF">
        <w:trPr>
          <w:cantSplit/>
          <w:trHeight w:val="489"/>
          <w:jc w:val="center"/>
        </w:trPr>
        <w:tc>
          <w:tcPr>
            <w:tcW w:w="725" w:type="dxa"/>
            <w:vMerge/>
          </w:tcPr>
          <w:p w14:paraId="7D8BCA10" w14:textId="77777777" w:rsidR="00B16292" w:rsidRPr="00AC752B" w:rsidRDefault="00B16292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700" w:type="dxa"/>
            <w:shd w:val="clear" w:color="auto" w:fill="FFFFFF" w:themeFill="background1"/>
          </w:tcPr>
          <w:p w14:paraId="76D3C936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330" w:type="dxa"/>
            <w:gridSpan w:val="2"/>
            <w:shd w:val="clear" w:color="auto" w:fill="FFFFFF" w:themeFill="background1"/>
          </w:tcPr>
          <w:p w14:paraId="35DB1122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2645" w:type="dxa"/>
            <w:shd w:val="clear" w:color="auto" w:fill="FFFFFF" w:themeFill="background1"/>
          </w:tcPr>
          <w:p w14:paraId="302D0A36" w14:textId="05E6BD62" w:rsidR="00B16292" w:rsidRDefault="00226C20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ind w:left="720"/>
              <w:jc w:val="right"/>
              <w:rPr>
                <w:rFonts w:cs="Arial"/>
                <w:b/>
                <w:kern w:val="18"/>
              </w:rPr>
            </w:pPr>
            <w:r>
              <w:rPr>
                <w:rFonts w:cs="Arial"/>
                <w:bCs/>
                <w:kern w:val="18"/>
              </w:rPr>
              <w:t>°</w:t>
            </w:r>
            <w:r w:rsidRPr="00C5765C">
              <w:rPr>
                <w:rFonts w:cs="Arial"/>
                <w:bCs/>
                <w:kern w:val="18"/>
              </w:rPr>
              <w:t>C</w:t>
            </w:r>
          </w:p>
        </w:tc>
        <w:tc>
          <w:tcPr>
            <w:tcW w:w="1225" w:type="dxa"/>
            <w:vMerge/>
            <w:shd w:val="clear" w:color="auto" w:fill="auto"/>
          </w:tcPr>
          <w:p w14:paraId="4AED90AF" w14:textId="77777777" w:rsidR="00B16292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vMerge/>
            <w:shd w:val="clear" w:color="auto" w:fill="auto"/>
          </w:tcPr>
          <w:p w14:paraId="16D465F7" w14:textId="77777777" w:rsidR="00B16292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B16292" w:rsidRPr="00AC752B" w14:paraId="11418C7E" w14:textId="77777777" w:rsidTr="003E58FF">
        <w:trPr>
          <w:cantSplit/>
          <w:trHeight w:val="516"/>
          <w:jc w:val="center"/>
        </w:trPr>
        <w:tc>
          <w:tcPr>
            <w:tcW w:w="725" w:type="dxa"/>
            <w:vMerge/>
          </w:tcPr>
          <w:p w14:paraId="5702FB88" w14:textId="77777777" w:rsidR="00B16292" w:rsidRPr="00AC752B" w:rsidRDefault="00B16292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700" w:type="dxa"/>
            <w:shd w:val="clear" w:color="auto" w:fill="FFFFFF" w:themeFill="background1"/>
          </w:tcPr>
          <w:p w14:paraId="2AC8FA99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330" w:type="dxa"/>
            <w:gridSpan w:val="2"/>
            <w:shd w:val="clear" w:color="auto" w:fill="FFFFFF" w:themeFill="background1"/>
          </w:tcPr>
          <w:p w14:paraId="7B429B71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2645" w:type="dxa"/>
            <w:shd w:val="clear" w:color="auto" w:fill="FFFFFF" w:themeFill="background1"/>
          </w:tcPr>
          <w:p w14:paraId="2878666D" w14:textId="72331EBC" w:rsidR="00B16292" w:rsidRDefault="00226C20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/>
                <w:kern w:val="18"/>
              </w:rPr>
            </w:pPr>
            <w:r>
              <w:rPr>
                <w:rFonts w:cs="Arial"/>
                <w:bCs/>
                <w:kern w:val="18"/>
              </w:rPr>
              <w:t>°</w:t>
            </w:r>
            <w:r w:rsidRPr="00C5765C">
              <w:rPr>
                <w:rFonts w:cs="Arial"/>
                <w:bCs/>
                <w:kern w:val="18"/>
              </w:rPr>
              <w:t>C</w:t>
            </w: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2DFE2B28" w14:textId="7D9F0014" w:rsidR="00B16292" w:rsidRPr="00AC752B" w:rsidRDefault="00B16292" w:rsidP="0061525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0ACA62EB" w14:textId="7418AD47" w:rsidR="00B16292" w:rsidRPr="00AC752B" w:rsidRDefault="00B1629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B16292" w:rsidRPr="00AC752B" w14:paraId="31CFF65B" w14:textId="77777777" w:rsidTr="003E58FF">
        <w:trPr>
          <w:cantSplit/>
          <w:trHeight w:val="435"/>
          <w:jc w:val="center"/>
        </w:trPr>
        <w:tc>
          <w:tcPr>
            <w:tcW w:w="725" w:type="dxa"/>
            <w:vMerge/>
          </w:tcPr>
          <w:p w14:paraId="1AB77D51" w14:textId="77777777" w:rsidR="00B16292" w:rsidRPr="00AC752B" w:rsidRDefault="00B16292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700" w:type="dxa"/>
            <w:shd w:val="clear" w:color="auto" w:fill="FFFFFF" w:themeFill="background1"/>
          </w:tcPr>
          <w:p w14:paraId="11D4E15B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330" w:type="dxa"/>
            <w:gridSpan w:val="2"/>
            <w:shd w:val="clear" w:color="auto" w:fill="FFFFFF" w:themeFill="background1"/>
          </w:tcPr>
          <w:p w14:paraId="2ED60CA4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2645" w:type="dxa"/>
            <w:shd w:val="clear" w:color="auto" w:fill="FFFFFF" w:themeFill="background1"/>
          </w:tcPr>
          <w:p w14:paraId="0C4F411B" w14:textId="63D2B379" w:rsidR="00B16292" w:rsidRDefault="00226C20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/>
                <w:kern w:val="18"/>
              </w:rPr>
            </w:pPr>
            <w:r>
              <w:rPr>
                <w:rFonts w:cs="Arial"/>
                <w:bCs/>
                <w:kern w:val="18"/>
              </w:rPr>
              <w:t>°</w:t>
            </w:r>
            <w:r w:rsidRPr="00C5765C">
              <w:rPr>
                <w:rFonts w:cs="Arial"/>
                <w:bCs/>
                <w:kern w:val="18"/>
              </w:rPr>
              <w:t>C</w:t>
            </w: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5F26F110" w14:textId="655F280A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  <w:p w14:paraId="57815085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shd w:val="clear" w:color="auto" w:fill="auto"/>
          </w:tcPr>
          <w:p w14:paraId="7BA04543" w14:textId="562E5EDF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  <w:p w14:paraId="16FAE280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B16292" w:rsidRPr="00AC752B" w14:paraId="3FEA3978" w14:textId="77777777" w:rsidTr="003E58FF">
        <w:trPr>
          <w:cantSplit/>
          <w:trHeight w:val="489"/>
          <w:jc w:val="center"/>
        </w:trPr>
        <w:tc>
          <w:tcPr>
            <w:tcW w:w="725" w:type="dxa"/>
            <w:vMerge/>
          </w:tcPr>
          <w:p w14:paraId="122AE132" w14:textId="77777777" w:rsidR="00B16292" w:rsidRPr="00AC752B" w:rsidRDefault="00B16292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700" w:type="dxa"/>
            <w:shd w:val="clear" w:color="auto" w:fill="FFFFFF" w:themeFill="background1"/>
          </w:tcPr>
          <w:p w14:paraId="5EC22385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330" w:type="dxa"/>
            <w:gridSpan w:val="2"/>
            <w:shd w:val="clear" w:color="auto" w:fill="FFFFFF" w:themeFill="background1"/>
          </w:tcPr>
          <w:p w14:paraId="58D98573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2645" w:type="dxa"/>
            <w:shd w:val="clear" w:color="auto" w:fill="FFFFFF" w:themeFill="background1"/>
          </w:tcPr>
          <w:p w14:paraId="120DF05E" w14:textId="253C0E0A" w:rsidR="00B16292" w:rsidRDefault="00226C20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/>
                <w:kern w:val="18"/>
              </w:rPr>
            </w:pPr>
            <w:r>
              <w:rPr>
                <w:rFonts w:cs="Arial"/>
                <w:bCs/>
                <w:kern w:val="18"/>
              </w:rPr>
              <w:t>°</w:t>
            </w:r>
            <w:r w:rsidRPr="00C5765C">
              <w:rPr>
                <w:rFonts w:cs="Arial"/>
                <w:bCs/>
                <w:kern w:val="18"/>
              </w:rPr>
              <w:t>C</w:t>
            </w: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3C227C7C" w14:textId="61A57612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  <w:p w14:paraId="3BCAF847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shd w:val="clear" w:color="auto" w:fill="auto"/>
          </w:tcPr>
          <w:p w14:paraId="519E3BDA" w14:textId="1F7EEFA6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  <w:p w14:paraId="74A3831F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B16292" w:rsidRPr="00AC752B" w14:paraId="1425B649" w14:textId="77777777" w:rsidTr="003E58FF">
        <w:trPr>
          <w:cantSplit/>
          <w:trHeight w:val="525"/>
          <w:jc w:val="center"/>
        </w:trPr>
        <w:tc>
          <w:tcPr>
            <w:tcW w:w="725" w:type="dxa"/>
            <w:vMerge/>
          </w:tcPr>
          <w:p w14:paraId="17AB7827" w14:textId="77777777" w:rsidR="00B16292" w:rsidRPr="00AC752B" w:rsidRDefault="00B16292" w:rsidP="00902B11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700" w:type="dxa"/>
            <w:shd w:val="clear" w:color="auto" w:fill="FFFFFF" w:themeFill="background1"/>
          </w:tcPr>
          <w:p w14:paraId="0CD5F310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330" w:type="dxa"/>
            <w:gridSpan w:val="2"/>
            <w:shd w:val="clear" w:color="auto" w:fill="FFFFFF" w:themeFill="background1"/>
          </w:tcPr>
          <w:p w14:paraId="06DA6C5B" w14:textId="77777777" w:rsidR="00B16292" w:rsidRDefault="00B16292" w:rsidP="00902B1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2645" w:type="dxa"/>
            <w:shd w:val="clear" w:color="auto" w:fill="FFFFFF" w:themeFill="background1"/>
          </w:tcPr>
          <w:p w14:paraId="282D358E" w14:textId="0BF34A63" w:rsidR="00B16292" w:rsidRDefault="00226C20" w:rsidP="00F81701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b/>
                <w:kern w:val="18"/>
              </w:rPr>
            </w:pPr>
            <w:r>
              <w:rPr>
                <w:rFonts w:cs="Arial"/>
                <w:bCs/>
                <w:kern w:val="18"/>
              </w:rPr>
              <w:t>°</w:t>
            </w:r>
            <w:r w:rsidRPr="00C5765C">
              <w:rPr>
                <w:rFonts w:cs="Arial"/>
                <w:bCs/>
                <w:kern w:val="18"/>
              </w:rPr>
              <w:t>C</w:t>
            </w: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26E1BD4C" w14:textId="4FFEBE76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  <w:p w14:paraId="696C43B4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shd w:val="clear" w:color="auto" w:fill="auto"/>
          </w:tcPr>
          <w:p w14:paraId="3E3F4145" w14:textId="239E2610" w:rsidR="00B16292" w:rsidRPr="00AC752B" w:rsidRDefault="00B16292" w:rsidP="00CD3332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  <w:p w14:paraId="796E364A" w14:textId="77777777" w:rsidR="00B16292" w:rsidRPr="00AC752B" w:rsidRDefault="00B16292" w:rsidP="00902B11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3935F87A" w14:textId="77777777" w:rsidTr="003E58FF">
        <w:trPr>
          <w:cantSplit/>
          <w:trHeight w:val="354"/>
          <w:jc w:val="center"/>
        </w:trPr>
        <w:tc>
          <w:tcPr>
            <w:tcW w:w="725" w:type="dxa"/>
            <w:vMerge w:val="restart"/>
          </w:tcPr>
          <w:p w14:paraId="3F963E31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 w:val="restart"/>
            <w:shd w:val="clear" w:color="auto" w:fill="FFFFFF" w:themeFill="background1"/>
          </w:tcPr>
          <w:p w14:paraId="4DD3A6EE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5358AE">
              <w:rPr>
                <w:rFonts w:ascii="Arial" w:hAnsi="Arial" w:cs="Arial"/>
                <w:b/>
                <w:sz w:val="20"/>
              </w:rPr>
              <w:t>Skid Flush Equilibration</w:t>
            </w:r>
            <w:r w:rsidRPr="005358AE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5</w:t>
            </w:r>
            <w:r w:rsidRPr="005358AE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70DF9DF0" w14:textId="4BB7CF27" w:rsidR="009C6273" w:rsidRDefault="009C6273" w:rsidP="0018713B">
            <w:pPr>
              <w:tabs>
                <w:tab w:val="left" w:pos="798"/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Cs/>
                <w:kern w:val="18"/>
              </w:rPr>
            </w:pPr>
            <w:r w:rsidRPr="001A666C">
              <w:rPr>
                <w:rFonts w:cs="Arial"/>
                <w:bCs/>
              </w:rPr>
              <w:t>(8004949:</w:t>
            </w:r>
            <w:r w:rsidRPr="00AC752B">
              <w:rPr>
                <w:rFonts w:cs="Arial"/>
              </w:rPr>
              <w:t xml:space="preserve"> 50 mM Tris, pH 7.4)</w:t>
            </w:r>
          </w:p>
        </w:tc>
        <w:tc>
          <w:tcPr>
            <w:tcW w:w="3838" w:type="dxa"/>
            <w:gridSpan w:val="2"/>
            <w:vMerge w:val="restart"/>
            <w:shd w:val="clear" w:color="auto" w:fill="FFFFFF" w:themeFill="background1"/>
          </w:tcPr>
          <w:p w14:paraId="7F579538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5E047EE0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6D844930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06F8B346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3F54C40F" w14:textId="77777777" w:rsidR="009C6273" w:rsidRPr="009C6273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  <w:bCs/>
                <w:kern w:val="18"/>
              </w:rPr>
            </w:pPr>
            <w:r w:rsidRPr="00AC752B">
              <w:rPr>
                <w:rFonts w:cs="Arial"/>
              </w:rPr>
              <w:t>Flow: 50%</w:t>
            </w:r>
          </w:p>
          <w:p w14:paraId="2FEC3DFE" w14:textId="78786F5A" w:rsidR="009C6273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  <w:bCs/>
                <w:kern w:val="18"/>
              </w:rPr>
            </w:pPr>
            <w:r w:rsidRPr="00AC752B">
              <w:rPr>
                <w:rFonts w:cs="Arial"/>
              </w:rPr>
              <w:t>Volume: 5 L</w:t>
            </w: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38089DD2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1</w:t>
            </w:r>
          </w:p>
          <w:p w14:paraId="6488E443" w14:textId="77777777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3D9B41E1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1</w:t>
            </w:r>
          </w:p>
          <w:p w14:paraId="158C0F5C" w14:textId="05FD6142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348D2255" w14:textId="77777777" w:rsidTr="003E58FF">
        <w:trPr>
          <w:cantSplit/>
          <w:trHeight w:val="353"/>
          <w:jc w:val="center"/>
        </w:trPr>
        <w:tc>
          <w:tcPr>
            <w:tcW w:w="725" w:type="dxa"/>
            <w:vMerge/>
          </w:tcPr>
          <w:p w14:paraId="751D9985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0B9784B9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4ECB54FE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5F0411A1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4F4728AC" w14:textId="77777777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3A2536EA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69887F6B" w14:textId="14D1CA36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3467BCC2" w14:textId="77777777" w:rsidTr="003E58FF">
        <w:trPr>
          <w:cantSplit/>
          <w:trHeight w:val="597"/>
          <w:jc w:val="center"/>
        </w:trPr>
        <w:tc>
          <w:tcPr>
            <w:tcW w:w="725" w:type="dxa"/>
            <w:vMerge/>
          </w:tcPr>
          <w:p w14:paraId="256AF763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13A16902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3246359D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40B8784A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054E7035" w14:textId="77777777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7FEB7B15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4A83913D" w14:textId="5BDE96DC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439534D5" w14:textId="77777777" w:rsidTr="003E58FF">
        <w:trPr>
          <w:cantSplit/>
          <w:trHeight w:val="615"/>
          <w:jc w:val="center"/>
        </w:trPr>
        <w:tc>
          <w:tcPr>
            <w:tcW w:w="725" w:type="dxa"/>
            <w:vMerge/>
          </w:tcPr>
          <w:p w14:paraId="0AC13206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30A8D7F6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5871D2A8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374C610D" w14:textId="07DDCA6C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21AB4C27" w14:textId="62AB3306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9C6273" w:rsidRPr="00AC752B" w14:paraId="1502D44C" w14:textId="77777777" w:rsidTr="003E58FF">
        <w:trPr>
          <w:cantSplit/>
          <w:trHeight w:val="615"/>
          <w:jc w:val="center"/>
        </w:trPr>
        <w:tc>
          <w:tcPr>
            <w:tcW w:w="725" w:type="dxa"/>
            <w:vMerge/>
          </w:tcPr>
          <w:p w14:paraId="4E189FDA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21B94B2F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5C860D82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5CD16A4F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5</w:t>
            </w:r>
          </w:p>
          <w:p w14:paraId="1AA1CBC3" w14:textId="77777777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68E83F93" w14:textId="77777777" w:rsidR="009C6273" w:rsidRPr="00AC752B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ascii="Arial Bold" w:hAnsi="Arial Bold" w:cs="Arial"/>
                <w:b/>
                <w:sz w:val="12"/>
              </w:rPr>
              <w:t>CYCLE 5</w:t>
            </w:r>
          </w:p>
          <w:p w14:paraId="1DC1205A" w14:textId="7D64AF30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7FB9B515" w14:textId="77777777" w:rsidTr="003E58FF">
        <w:trPr>
          <w:cantSplit/>
          <w:trHeight w:val="624"/>
          <w:jc w:val="center"/>
        </w:trPr>
        <w:tc>
          <w:tcPr>
            <w:tcW w:w="725" w:type="dxa"/>
            <w:vMerge w:val="restart"/>
          </w:tcPr>
          <w:p w14:paraId="03071068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 w:val="restart"/>
            <w:shd w:val="clear" w:color="auto" w:fill="FFFFFF" w:themeFill="background1"/>
          </w:tcPr>
          <w:p w14:paraId="3256D7DB" w14:textId="77777777" w:rsidR="009C6273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5358AE">
              <w:rPr>
                <w:rFonts w:ascii="Arial" w:hAnsi="Arial" w:cs="Arial"/>
                <w:b/>
                <w:sz w:val="20"/>
              </w:rPr>
              <w:t>Equilibration</w:t>
            </w:r>
            <w:r w:rsidRPr="005358AE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5</w:t>
            </w:r>
            <w:r w:rsidRPr="005358AE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410D1B81" w14:textId="48A3C593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1A666C">
              <w:rPr>
                <w:rFonts w:ascii="Arial" w:hAnsi="Arial" w:cs="Arial"/>
                <w:bCs/>
                <w:sz w:val="20"/>
              </w:rPr>
              <w:t>(8004949:</w:t>
            </w:r>
            <w:r w:rsidRPr="00AC752B">
              <w:rPr>
                <w:rFonts w:ascii="Arial" w:hAnsi="Arial" w:cs="Arial"/>
                <w:sz w:val="20"/>
              </w:rPr>
              <w:t xml:space="preserve"> 50 mM Tris, pH 7.4)</w:t>
            </w:r>
          </w:p>
        </w:tc>
        <w:tc>
          <w:tcPr>
            <w:tcW w:w="3838" w:type="dxa"/>
            <w:gridSpan w:val="2"/>
            <w:vMerge w:val="restart"/>
            <w:shd w:val="clear" w:color="auto" w:fill="FFFFFF" w:themeFill="background1"/>
          </w:tcPr>
          <w:p w14:paraId="3210FC49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Inlet: 2</w:t>
            </w:r>
          </w:p>
          <w:p w14:paraId="50AB4E44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56E6670F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600C9AEA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5E9FF57F" w14:textId="77777777" w:rsidR="009C6273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before="100" w:beforeAutospacing="1" w:after="100" w:afterAutospacing="1" w:line="276" w:lineRule="auto"/>
              <w:ind w:left="461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>318</w:t>
            </w:r>
            <w:r w:rsidRPr="00AC752B">
              <w:rPr>
                <w:rFonts w:cs="Arial"/>
              </w:rPr>
              <w:t xml:space="preserve"> L/hr</w:t>
            </w:r>
          </w:p>
          <w:p w14:paraId="2EE506C6" w14:textId="3999F7F5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 w:rsidRPr="00930528">
              <w:rPr>
                <w:rFonts w:cs="Arial"/>
              </w:rPr>
              <w:t xml:space="preserve">Volume: </w:t>
            </w:r>
            <w:r>
              <w:rPr>
                <w:rFonts w:cs="Arial"/>
              </w:rPr>
              <w:t>1</w:t>
            </w:r>
            <w:r w:rsidRPr="00930528">
              <w:rPr>
                <w:rFonts w:cs="Arial"/>
              </w:rPr>
              <w:t xml:space="preserve"> CV</w:t>
            </w: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08EDABA6" w14:textId="77777777" w:rsidR="009C6273" w:rsidRPr="002A05B7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2A05B7">
              <w:rPr>
                <w:rFonts w:ascii="Arial Bold" w:hAnsi="Arial Bold" w:cs="Arial"/>
                <w:b/>
                <w:sz w:val="12"/>
              </w:rPr>
              <w:t>C</w:t>
            </w:r>
            <w:r>
              <w:rPr>
                <w:rFonts w:ascii="Arial Bold" w:hAnsi="Arial Bold" w:cs="Arial"/>
                <w:b/>
                <w:sz w:val="12"/>
              </w:rPr>
              <w:t>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1CA59DCC" w14:textId="77777777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20DEA299" w14:textId="77777777" w:rsidR="009C6273" w:rsidRPr="002A05B7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2A05B7">
              <w:rPr>
                <w:rFonts w:ascii="Arial Bold" w:hAnsi="Arial Bold" w:cs="Arial"/>
                <w:b/>
                <w:sz w:val="12"/>
              </w:rPr>
              <w:t>C</w:t>
            </w:r>
            <w:r>
              <w:rPr>
                <w:rFonts w:ascii="Arial Bold" w:hAnsi="Arial Bold" w:cs="Arial"/>
                <w:b/>
                <w:sz w:val="12"/>
              </w:rPr>
              <w:t>YCLE</w:t>
            </w:r>
            <w:r w:rsidRPr="002A05B7">
              <w:rPr>
                <w:rFonts w:ascii="Arial Bold" w:hAnsi="Arial Bold" w:cs="Arial"/>
                <w:b/>
                <w:sz w:val="12"/>
              </w:rPr>
              <w:t xml:space="preserve"> 1</w:t>
            </w:r>
          </w:p>
          <w:p w14:paraId="26F42845" w14:textId="6ECF2AB0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3F5475A5" w14:textId="77777777" w:rsidTr="003E58FF">
        <w:trPr>
          <w:cantSplit/>
          <w:trHeight w:val="687"/>
          <w:jc w:val="center"/>
        </w:trPr>
        <w:tc>
          <w:tcPr>
            <w:tcW w:w="725" w:type="dxa"/>
            <w:vMerge/>
          </w:tcPr>
          <w:p w14:paraId="4FA62DD5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35392B1B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6D3785C5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18109044" w14:textId="77777777" w:rsidR="009C6273" w:rsidRPr="002A05B7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7D53D373" w14:textId="77777777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4E7B3B85" w14:textId="77777777" w:rsidR="009C6273" w:rsidRPr="002A05B7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0613C40A" w14:textId="32763ECC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08BEADC8" w14:textId="77777777" w:rsidTr="003E58FF">
        <w:trPr>
          <w:cantSplit/>
          <w:trHeight w:val="714"/>
          <w:jc w:val="center"/>
        </w:trPr>
        <w:tc>
          <w:tcPr>
            <w:tcW w:w="725" w:type="dxa"/>
            <w:vMerge/>
          </w:tcPr>
          <w:p w14:paraId="263215C2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6A796CA5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4F49E67C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68A74DB5" w14:textId="77777777" w:rsidR="009C6273" w:rsidRPr="002A05B7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59E5B55C" w14:textId="77777777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755D0446" w14:textId="77777777" w:rsidR="009C6273" w:rsidRPr="002A05B7" w:rsidRDefault="009C6273" w:rsidP="009C627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611BF624" w14:textId="07516D96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C6273" w:rsidRPr="00AC752B" w14:paraId="65AA9C83" w14:textId="77777777" w:rsidTr="003E58FF">
        <w:trPr>
          <w:cantSplit/>
          <w:trHeight w:val="597"/>
          <w:jc w:val="center"/>
        </w:trPr>
        <w:tc>
          <w:tcPr>
            <w:tcW w:w="725" w:type="dxa"/>
            <w:vMerge/>
          </w:tcPr>
          <w:p w14:paraId="161D77F3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038F51CA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2C4161D0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00BDA49A" w14:textId="0C79E460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63524193" w14:textId="3B3ADC91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9C6273" w:rsidRPr="00AC752B" w14:paraId="7E6DF29A" w14:textId="77777777" w:rsidTr="003E58FF">
        <w:trPr>
          <w:cantSplit/>
          <w:trHeight w:val="597"/>
          <w:jc w:val="center"/>
        </w:trPr>
        <w:tc>
          <w:tcPr>
            <w:tcW w:w="725" w:type="dxa"/>
            <w:vMerge/>
          </w:tcPr>
          <w:p w14:paraId="5D432DF2" w14:textId="77777777" w:rsidR="009C6273" w:rsidRPr="00AC752B" w:rsidRDefault="009C6273" w:rsidP="009C6273">
            <w:pPr>
              <w:keepLines/>
              <w:numPr>
                <w:ilvl w:val="1"/>
                <w:numId w:val="15"/>
              </w:numPr>
              <w:tabs>
                <w:tab w:val="left" w:pos="798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37" w:type="dxa"/>
            <w:gridSpan w:val="2"/>
            <w:vMerge/>
            <w:shd w:val="clear" w:color="auto" w:fill="FFFFFF" w:themeFill="background1"/>
          </w:tcPr>
          <w:p w14:paraId="75468D61" w14:textId="77777777" w:rsidR="009C6273" w:rsidRPr="005358AE" w:rsidRDefault="009C6273" w:rsidP="009C6273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38" w:type="dxa"/>
            <w:gridSpan w:val="2"/>
            <w:vMerge/>
            <w:shd w:val="clear" w:color="auto" w:fill="FFFFFF" w:themeFill="background1"/>
          </w:tcPr>
          <w:p w14:paraId="2EAAB4BB" w14:textId="77777777" w:rsidR="009C6273" w:rsidRPr="00AC752B" w:rsidRDefault="009C6273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  <w:shd w:val="clear" w:color="auto" w:fill="auto"/>
          </w:tcPr>
          <w:p w14:paraId="263D03D2" w14:textId="5C2C6829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</w:tcPr>
          <w:p w14:paraId="65E43263" w14:textId="2EA4E3A8" w:rsidR="009C6273" w:rsidRDefault="009C6273" w:rsidP="009C6273">
            <w:pPr>
              <w:suppressLineNumbers/>
              <w:tabs>
                <w:tab w:val="left" w:pos="720"/>
                <w:tab w:val="left" w:pos="798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68CF6949" w14:textId="77777777" w:rsidR="009D50D5" w:rsidRDefault="009D50D5" w:rsidP="009D50D5">
      <w:pPr>
        <w:rPr>
          <w:b/>
          <w:bCs/>
          <w:sz w:val="22"/>
          <w:szCs w:val="22"/>
        </w:rPr>
      </w:pPr>
      <w:r>
        <w:br w:type="page"/>
      </w:r>
      <w:r w:rsidRPr="00842C70">
        <w:rPr>
          <w:b/>
          <w:bCs/>
          <w:sz w:val="22"/>
          <w:szCs w:val="22"/>
        </w:rPr>
        <w:lastRenderedPageBreak/>
        <w:t>1</w:t>
      </w:r>
      <w:r>
        <w:rPr>
          <w:b/>
          <w:bCs/>
          <w:sz w:val="22"/>
          <w:szCs w:val="22"/>
        </w:rPr>
        <w:t>4</w:t>
      </w:r>
      <w:r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108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5"/>
        <w:gridCol w:w="1440"/>
        <w:gridCol w:w="2430"/>
        <w:gridCol w:w="3510"/>
        <w:gridCol w:w="1264"/>
        <w:gridCol w:w="1345"/>
        <w:gridCol w:w="9"/>
      </w:tblGrid>
      <w:tr w:rsidR="009F582B" w:rsidRPr="002A05B7" w14:paraId="2C3FC5C6" w14:textId="77777777" w:rsidTr="00491DF9">
        <w:trPr>
          <w:cantSplit/>
          <w:trHeight w:val="576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6FF64" w14:textId="77777777" w:rsidR="009D50D5" w:rsidRPr="00AC752B" w:rsidRDefault="009D50D5" w:rsidP="00904DA1">
            <w:pPr>
              <w:tabs>
                <w:tab w:val="left" w:pos="798"/>
              </w:tabs>
              <w:jc w:val="center"/>
            </w:pPr>
            <w:r w:rsidRPr="00EB5F2F">
              <w:t>Step</w:t>
            </w:r>
          </w:p>
        </w:tc>
        <w:tc>
          <w:tcPr>
            <w:tcW w:w="7380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F80926B" w14:textId="77777777" w:rsidR="009D50D5" w:rsidRPr="00BF1022" w:rsidRDefault="009D50D5" w:rsidP="00904DA1">
            <w:pPr>
              <w:tabs>
                <w:tab w:val="left" w:pos="798"/>
              </w:tabs>
              <w:jc w:val="center"/>
            </w:pPr>
            <w:r w:rsidRPr="00EB5F2F">
              <w:t>Description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7DECB6" w14:textId="77777777" w:rsidR="009D50D5" w:rsidRPr="00C5765C" w:rsidRDefault="009D50D5" w:rsidP="00904DA1">
            <w:pPr>
              <w:tabs>
                <w:tab w:val="left" w:pos="798"/>
              </w:tabs>
              <w:jc w:val="center"/>
              <w:rPr>
                <w:bCs/>
              </w:rPr>
            </w:pPr>
            <w:r w:rsidRPr="00C5765C">
              <w:rPr>
                <w:bCs/>
              </w:rPr>
              <w:t>Performed</w:t>
            </w:r>
            <w:r w:rsidRPr="00C5765C">
              <w:rPr>
                <w:bCs/>
              </w:rPr>
              <w:br/>
              <w:t>by/Date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ED3C9" w14:textId="77777777" w:rsidR="009D50D5" w:rsidRPr="00C5765C" w:rsidRDefault="009D50D5" w:rsidP="00904DA1">
            <w:pPr>
              <w:tabs>
                <w:tab w:val="left" w:pos="798"/>
              </w:tabs>
              <w:jc w:val="center"/>
              <w:rPr>
                <w:bCs/>
              </w:rPr>
            </w:pPr>
            <w:r w:rsidRPr="00C5765C">
              <w:rPr>
                <w:bCs/>
              </w:rPr>
              <w:t>Witnessed</w:t>
            </w:r>
            <w:r w:rsidRPr="00C5765C">
              <w:rPr>
                <w:bCs/>
              </w:rPr>
              <w:br/>
              <w:t>by/Date</w:t>
            </w:r>
          </w:p>
        </w:tc>
      </w:tr>
      <w:tr w:rsidR="00240E66" w:rsidRPr="00AC752B" w14:paraId="3FB85BF3" w14:textId="77777777" w:rsidTr="00491DF9">
        <w:trPr>
          <w:gridAfter w:val="1"/>
          <w:wAfter w:w="9" w:type="dxa"/>
          <w:cantSplit/>
          <w:trHeight w:val="579"/>
          <w:jc w:val="center"/>
        </w:trPr>
        <w:tc>
          <w:tcPr>
            <w:tcW w:w="805" w:type="dxa"/>
            <w:vMerge w:val="restart"/>
          </w:tcPr>
          <w:p w14:paraId="30AF61A2" w14:textId="64EBE10E" w:rsidR="00240E66" w:rsidRPr="00AC752B" w:rsidRDefault="00240E66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7380" w:type="dxa"/>
            <w:gridSpan w:val="3"/>
            <w:vMerge w:val="restart"/>
            <w:shd w:val="clear" w:color="auto" w:fill="auto"/>
          </w:tcPr>
          <w:p w14:paraId="390DBBC8" w14:textId="01F83F11" w:rsidR="00240E66" w:rsidRDefault="00240E66" w:rsidP="00BF75BA">
            <w:pPr>
              <w:pStyle w:val="ListParagraph"/>
              <w:numPr>
                <w:ilvl w:val="0"/>
                <w:numId w:val="35"/>
              </w:numPr>
              <w:tabs>
                <w:tab w:val="right" w:pos="10620"/>
              </w:tabs>
              <w:spacing w:after="100" w:afterAutospacing="1" w:line="276" w:lineRule="auto"/>
              <w:ind w:left="461"/>
              <w:rPr>
                <w:rFonts w:cs="Arial"/>
              </w:rPr>
            </w:pPr>
            <w:r>
              <w:rPr>
                <w:rFonts w:cs="Arial"/>
              </w:rPr>
              <w:t>Prior to the start of Skid Flush Strip 3 perform the following:</w:t>
            </w:r>
          </w:p>
          <w:p w14:paraId="5EE9B2BC" w14:textId="0511C262" w:rsidR="00240E66" w:rsidRDefault="00240E66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>Close the outlet to the Strip 2 Buffer (8008813).</w:t>
            </w:r>
          </w:p>
          <w:p w14:paraId="0BD6F672" w14:textId="59590004" w:rsidR="00240E66" w:rsidRPr="00AC752B" w:rsidRDefault="00240E66" w:rsidP="00BF75BA">
            <w:pPr>
              <w:pStyle w:val="Footer"/>
              <w:numPr>
                <w:ilvl w:val="0"/>
                <w:numId w:val="50"/>
              </w:numPr>
              <w:spacing w:before="120" w:line="240" w:lineRule="auto"/>
              <w:ind w:right="101"/>
              <w:rPr>
                <w:rFonts w:cs="Arial"/>
              </w:rPr>
            </w:pPr>
            <w:r>
              <w:rPr>
                <w:rFonts w:cs="Arial"/>
              </w:rPr>
              <w:t>Open the outlet to Strip 3 Buffer (8006409).</w:t>
            </w:r>
          </w:p>
        </w:tc>
        <w:tc>
          <w:tcPr>
            <w:tcW w:w="1264" w:type="dxa"/>
            <w:shd w:val="clear" w:color="auto" w:fill="auto"/>
          </w:tcPr>
          <w:p w14:paraId="50B91FFF" w14:textId="2D5C4E4B" w:rsidR="00240E66" w:rsidRPr="00AC752B" w:rsidRDefault="00240E66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1345" w:type="dxa"/>
            <w:tcBorders>
              <w:top w:val="single" w:sz="6" w:space="0" w:color="auto"/>
            </w:tcBorders>
            <w:shd w:val="clear" w:color="auto" w:fill="auto"/>
          </w:tcPr>
          <w:p w14:paraId="690D5665" w14:textId="49346DAF" w:rsidR="00240E66" w:rsidRPr="00AC752B" w:rsidRDefault="00240E66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240E66" w:rsidRPr="00AC752B" w14:paraId="7E9811D2" w14:textId="77777777" w:rsidTr="00491DF9">
        <w:trPr>
          <w:gridAfter w:val="1"/>
          <w:wAfter w:w="9" w:type="dxa"/>
          <w:cantSplit/>
          <w:trHeight w:val="579"/>
          <w:jc w:val="center"/>
        </w:trPr>
        <w:tc>
          <w:tcPr>
            <w:tcW w:w="805" w:type="dxa"/>
            <w:vMerge/>
          </w:tcPr>
          <w:p w14:paraId="4A505D24" w14:textId="77777777" w:rsidR="00240E66" w:rsidRPr="00AC752B" w:rsidRDefault="00240E66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7380" w:type="dxa"/>
            <w:gridSpan w:val="3"/>
            <w:vMerge/>
          </w:tcPr>
          <w:p w14:paraId="0811F8A3" w14:textId="77777777" w:rsidR="00240E66" w:rsidRPr="00AC752B" w:rsidRDefault="00240E66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347C2E6D" w14:textId="7B60B5A0" w:rsidR="00240E66" w:rsidRPr="00AC752B" w:rsidRDefault="00240E66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1345" w:type="dxa"/>
            <w:shd w:val="clear" w:color="auto" w:fill="auto"/>
          </w:tcPr>
          <w:p w14:paraId="1B0DE1B1" w14:textId="4824C046" w:rsidR="00240E66" w:rsidRPr="00AC752B" w:rsidRDefault="00240E66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240E66" w:rsidRPr="00AC752B" w14:paraId="070DF868" w14:textId="77777777" w:rsidTr="00491DF9">
        <w:trPr>
          <w:gridAfter w:val="1"/>
          <w:wAfter w:w="9" w:type="dxa"/>
          <w:cantSplit/>
          <w:trHeight w:val="579"/>
          <w:jc w:val="center"/>
        </w:trPr>
        <w:tc>
          <w:tcPr>
            <w:tcW w:w="805" w:type="dxa"/>
            <w:vMerge/>
          </w:tcPr>
          <w:p w14:paraId="2AF0B348" w14:textId="77777777" w:rsidR="00240E66" w:rsidRPr="00AC752B" w:rsidRDefault="00240E66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7380" w:type="dxa"/>
            <w:gridSpan w:val="3"/>
            <w:vMerge/>
          </w:tcPr>
          <w:p w14:paraId="6F1A8CB9" w14:textId="77777777" w:rsidR="00240E66" w:rsidRPr="00AC752B" w:rsidRDefault="00240E66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68957E8E" w14:textId="44F10EBA" w:rsidR="00240E66" w:rsidRPr="00AC752B" w:rsidRDefault="00240E66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1345" w:type="dxa"/>
            <w:shd w:val="clear" w:color="auto" w:fill="auto"/>
          </w:tcPr>
          <w:p w14:paraId="4A24F669" w14:textId="6ECED27B" w:rsidR="00240E66" w:rsidRPr="00AC752B" w:rsidRDefault="00240E66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240E66" w:rsidRPr="00AC752B" w14:paraId="254D50C9" w14:textId="77777777" w:rsidTr="00491DF9">
        <w:trPr>
          <w:gridAfter w:val="1"/>
          <w:wAfter w:w="9" w:type="dxa"/>
          <w:cantSplit/>
          <w:trHeight w:val="579"/>
          <w:jc w:val="center"/>
        </w:trPr>
        <w:tc>
          <w:tcPr>
            <w:tcW w:w="805" w:type="dxa"/>
            <w:vMerge/>
          </w:tcPr>
          <w:p w14:paraId="3DFF7497" w14:textId="77777777" w:rsidR="00240E66" w:rsidRPr="00AC752B" w:rsidRDefault="00240E66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7380" w:type="dxa"/>
            <w:gridSpan w:val="3"/>
            <w:vMerge/>
          </w:tcPr>
          <w:p w14:paraId="0C289149" w14:textId="77777777" w:rsidR="00240E66" w:rsidRPr="00AC752B" w:rsidRDefault="00240E66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0B5A5B7D" w14:textId="0F6D9B84" w:rsidR="00240E66" w:rsidRPr="00AC752B" w:rsidRDefault="00240E66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1345" w:type="dxa"/>
            <w:shd w:val="clear" w:color="auto" w:fill="auto"/>
          </w:tcPr>
          <w:p w14:paraId="24748634" w14:textId="7AF3E0E7" w:rsidR="00240E66" w:rsidRPr="00AC752B" w:rsidRDefault="00240E66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240E66" w:rsidRPr="00AC752B" w14:paraId="21B6B679" w14:textId="77777777" w:rsidTr="00491DF9">
        <w:trPr>
          <w:gridAfter w:val="1"/>
          <w:wAfter w:w="9" w:type="dxa"/>
          <w:cantSplit/>
          <w:trHeight w:val="579"/>
          <w:jc w:val="center"/>
        </w:trPr>
        <w:tc>
          <w:tcPr>
            <w:tcW w:w="805" w:type="dxa"/>
            <w:vMerge/>
          </w:tcPr>
          <w:p w14:paraId="022763F4" w14:textId="77777777" w:rsidR="00240E66" w:rsidRPr="00AC752B" w:rsidRDefault="00240E66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7380" w:type="dxa"/>
            <w:gridSpan w:val="3"/>
            <w:vMerge/>
          </w:tcPr>
          <w:p w14:paraId="3C324B00" w14:textId="77777777" w:rsidR="00240E66" w:rsidRPr="00AC752B" w:rsidRDefault="00240E66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70742427" w14:textId="7575D5A4" w:rsidR="00240E66" w:rsidRPr="00AC752B" w:rsidRDefault="00240E66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345" w:type="dxa"/>
            <w:shd w:val="clear" w:color="auto" w:fill="auto"/>
          </w:tcPr>
          <w:p w14:paraId="329BE541" w14:textId="2C6025E3" w:rsidR="00240E66" w:rsidRPr="00AC752B" w:rsidRDefault="00240E66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2716DE" w:rsidRPr="00AC752B" w14:paraId="0DEB26CA" w14:textId="77777777" w:rsidTr="00491DF9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 w:val="restart"/>
          </w:tcPr>
          <w:p w14:paraId="3B5E050C" w14:textId="77777777" w:rsidR="002716DE" w:rsidRPr="00AC752B" w:rsidRDefault="002716DE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3870" w:type="dxa"/>
            <w:gridSpan w:val="2"/>
            <w:vMerge w:val="restart"/>
          </w:tcPr>
          <w:p w14:paraId="7AE874C8" w14:textId="61B6DB27" w:rsidR="002716DE" w:rsidRPr="002A05B7" w:rsidRDefault="002716DE" w:rsidP="005A44BD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  <w:r>
              <w:rPr>
                <w:rFonts w:cs="Arial"/>
                <w:b/>
                <w:kern w:val="18"/>
              </w:rPr>
              <w:t>Skid Flush Strip 3</w:t>
            </w:r>
          </w:p>
          <w:p w14:paraId="73E6A1CE" w14:textId="77777777" w:rsidR="002716DE" w:rsidRPr="00AC752B" w:rsidRDefault="002716DE" w:rsidP="005A44BD">
            <w:pPr>
              <w:tabs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2A05B7">
              <w:rPr>
                <w:rFonts w:cs="Arial"/>
              </w:rPr>
              <w:t>(8006409: 120 mM Phosphoric Acid, 167 mM Acetic Acid, 2.2 % (v/v) Benzyl Alcohol)</w:t>
            </w:r>
          </w:p>
        </w:tc>
        <w:tc>
          <w:tcPr>
            <w:tcW w:w="3510" w:type="dxa"/>
            <w:vMerge w:val="restart"/>
          </w:tcPr>
          <w:p w14:paraId="3F862906" w14:textId="77777777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>
              <w:rPr>
                <w:rFonts w:cs="Arial"/>
              </w:rPr>
              <w:t>6</w:t>
            </w:r>
          </w:p>
          <w:p w14:paraId="18E0961C" w14:textId="77777777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7AEB7C39" w14:textId="009770A6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</w:t>
            </w:r>
            <w:r>
              <w:rPr>
                <w:rFonts w:cs="Arial"/>
              </w:rPr>
              <w:t>Bypass</w:t>
            </w:r>
          </w:p>
          <w:p w14:paraId="37097E8F" w14:textId="77777777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3A3E7637" w14:textId="77777777" w:rsidR="002716DE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>50%</w:t>
            </w:r>
          </w:p>
          <w:p w14:paraId="20F476E7" w14:textId="0CA5B496" w:rsidR="002716DE" w:rsidRPr="00F81701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F81701">
              <w:rPr>
                <w:rFonts w:cs="Arial"/>
              </w:rPr>
              <w:t xml:space="preserve">Volume: </w:t>
            </w:r>
            <w:r>
              <w:rPr>
                <w:rFonts w:cs="Arial"/>
              </w:rPr>
              <w:t>5 L</w:t>
            </w:r>
          </w:p>
        </w:tc>
        <w:tc>
          <w:tcPr>
            <w:tcW w:w="1264" w:type="dxa"/>
            <w:shd w:val="clear" w:color="auto" w:fill="auto"/>
          </w:tcPr>
          <w:p w14:paraId="5D8231B7" w14:textId="618E6C4B" w:rsidR="002716DE" w:rsidRPr="00AC752B" w:rsidRDefault="002716DE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1345" w:type="dxa"/>
            <w:shd w:val="clear" w:color="auto" w:fill="auto"/>
          </w:tcPr>
          <w:p w14:paraId="66BA235A" w14:textId="2FDD716F" w:rsidR="002716DE" w:rsidRPr="00AC752B" w:rsidRDefault="002716DE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2716DE" w:rsidRPr="00AC752B" w14:paraId="5328D06C" w14:textId="77777777" w:rsidTr="00491DF9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1F69EEBF" w14:textId="77777777" w:rsidR="002716DE" w:rsidRPr="00AC752B" w:rsidRDefault="002716DE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3870" w:type="dxa"/>
            <w:gridSpan w:val="2"/>
            <w:vMerge/>
          </w:tcPr>
          <w:p w14:paraId="3DF8C6B1" w14:textId="77777777" w:rsidR="002716DE" w:rsidRDefault="002716DE" w:rsidP="005A44BD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0BEB3BB6" w14:textId="77777777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5A5E6C90" w14:textId="64885A11" w:rsidR="002716DE" w:rsidRPr="00AC752B" w:rsidRDefault="002716DE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1345" w:type="dxa"/>
            <w:shd w:val="clear" w:color="auto" w:fill="auto"/>
          </w:tcPr>
          <w:p w14:paraId="7377BA09" w14:textId="5DF42161" w:rsidR="002716DE" w:rsidRPr="00AC752B" w:rsidRDefault="002716DE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2716DE" w:rsidRPr="00AC752B" w14:paraId="4C8AE51E" w14:textId="77777777" w:rsidTr="00491DF9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5FD0A177" w14:textId="77777777" w:rsidR="002716DE" w:rsidRPr="00AC752B" w:rsidRDefault="002716DE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3870" w:type="dxa"/>
            <w:gridSpan w:val="2"/>
            <w:vMerge/>
          </w:tcPr>
          <w:p w14:paraId="61CF3117" w14:textId="77777777" w:rsidR="002716DE" w:rsidRDefault="002716DE" w:rsidP="005A44BD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649B178B" w14:textId="77777777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2CE327AF" w14:textId="7643FD2C" w:rsidR="002716DE" w:rsidRPr="00AC752B" w:rsidRDefault="002716DE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  <w:tc>
          <w:tcPr>
            <w:tcW w:w="1345" w:type="dxa"/>
            <w:shd w:val="clear" w:color="auto" w:fill="auto"/>
          </w:tcPr>
          <w:p w14:paraId="2176258A" w14:textId="29546ED5" w:rsidR="002716DE" w:rsidRPr="00AC752B" w:rsidRDefault="002716DE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</w:tr>
      <w:tr w:rsidR="002716DE" w:rsidRPr="00AC752B" w14:paraId="6E498BD7" w14:textId="77777777" w:rsidTr="00491DF9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07847C67" w14:textId="77777777" w:rsidR="002716DE" w:rsidRPr="00AC752B" w:rsidRDefault="002716DE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3870" w:type="dxa"/>
            <w:gridSpan w:val="2"/>
            <w:vMerge/>
          </w:tcPr>
          <w:p w14:paraId="00A5405B" w14:textId="77777777" w:rsidR="002716DE" w:rsidRDefault="002716DE" w:rsidP="005A44BD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5EA29ABB" w14:textId="77777777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1F16D034" w14:textId="4AF699F6" w:rsidR="002716DE" w:rsidRPr="00AC752B" w:rsidRDefault="002716DE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  <w:tc>
          <w:tcPr>
            <w:tcW w:w="1345" w:type="dxa"/>
            <w:shd w:val="clear" w:color="auto" w:fill="auto"/>
          </w:tcPr>
          <w:p w14:paraId="493E18C8" w14:textId="7031AFCB" w:rsidR="002716DE" w:rsidRPr="00AC752B" w:rsidRDefault="002716DE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</w:tr>
      <w:tr w:rsidR="002716DE" w:rsidRPr="00AC752B" w14:paraId="00F9416F" w14:textId="77777777" w:rsidTr="00491DF9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1686B97C" w14:textId="77777777" w:rsidR="002716DE" w:rsidRPr="00AC752B" w:rsidRDefault="002716DE" w:rsidP="00BF75BA">
            <w:pPr>
              <w:pStyle w:val="Heading2"/>
              <w:numPr>
                <w:ilvl w:val="1"/>
                <w:numId w:val="24"/>
              </w:numPr>
              <w:spacing w:before="120"/>
            </w:pPr>
          </w:p>
        </w:tc>
        <w:tc>
          <w:tcPr>
            <w:tcW w:w="3870" w:type="dxa"/>
            <w:gridSpan w:val="2"/>
            <w:vMerge/>
          </w:tcPr>
          <w:p w14:paraId="49867F9F" w14:textId="77777777" w:rsidR="002716DE" w:rsidRDefault="002716DE" w:rsidP="005A44BD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47DACBBB" w14:textId="77777777" w:rsidR="002716DE" w:rsidRPr="00AC752B" w:rsidRDefault="002716DE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shd w:val="clear" w:color="auto" w:fill="auto"/>
          </w:tcPr>
          <w:p w14:paraId="2FC69E06" w14:textId="6945ED26" w:rsidR="002716DE" w:rsidRPr="00AC752B" w:rsidRDefault="002716DE" w:rsidP="00B00D63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345" w:type="dxa"/>
            <w:shd w:val="clear" w:color="auto" w:fill="auto"/>
          </w:tcPr>
          <w:p w14:paraId="71A924E4" w14:textId="3AA7B61A" w:rsidR="002716DE" w:rsidRPr="00AC752B" w:rsidRDefault="002716DE" w:rsidP="00B00D63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B46454" w:rsidRPr="00AC752B" w14:paraId="07981A15" w14:textId="77777777" w:rsidTr="00491DF9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45EC" w14:textId="3D31E8C5" w:rsidR="00B46454" w:rsidRPr="00AC752B" w:rsidRDefault="00B46454" w:rsidP="00F81701">
            <w:pPr>
              <w:pStyle w:val="Heading2"/>
            </w:pPr>
          </w:p>
        </w:tc>
        <w:tc>
          <w:tcPr>
            <w:tcW w:w="38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967927" w14:textId="77777777" w:rsidR="00B46454" w:rsidRPr="002A05B7" w:rsidRDefault="00B46454" w:rsidP="003206DB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  <w:r>
              <w:rPr>
                <w:rFonts w:cs="Arial"/>
                <w:b/>
                <w:kern w:val="18"/>
              </w:rPr>
              <w:t>Strip 3</w:t>
            </w:r>
          </w:p>
          <w:p w14:paraId="56B2CE91" w14:textId="77777777" w:rsidR="00B46454" w:rsidRPr="00AC752B" w:rsidRDefault="00B46454" w:rsidP="003206DB">
            <w:pPr>
              <w:tabs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2A05B7">
              <w:rPr>
                <w:rFonts w:cs="Arial"/>
              </w:rPr>
              <w:t>(8006409: 120 mM Phosphoric Acid, 167 mM Acetic Acid, 2.2 % (v/v) Benzyl Alcohol)</w:t>
            </w:r>
          </w:p>
          <w:p w14:paraId="2B5C6BF1" w14:textId="77777777" w:rsidR="00B46454" w:rsidRPr="00927750" w:rsidRDefault="00B46454" w:rsidP="003206DB">
            <w:pPr>
              <w:rPr>
                <w:bCs/>
              </w:rPr>
            </w:pP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B8531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>
              <w:rPr>
                <w:rFonts w:cs="Arial"/>
              </w:rPr>
              <w:t>6</w:t>
            </w:r>
          </w:p>
          <w:p w14:paraId="63216D95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1475E398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Inline </w:t>
            </w:r>
          </w:p>
          <w:p w14:paraId="09A8F85E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77F4AF49" w14:textId="77777777" w:rsidR="00B46454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Flow: </w:t>
            </w:r>
            <w:r>
              <w:rPr>
                <w:rFonts w:cs="Arial"/>
              </w:rPr>
              <w:t xml:space="preserve">318 </w:t>
            </w:r>
            <w:r w:rsidRPr="00AC752B">
              <w:rPr>
                <w:rFonts w:cs="Arial"/>
              </w:rPr>
              <w:t>L/hr</w:t>
            </w:r>
          </w:p>
          <w:p w14:paraId="13A5C41C" w14:textId="4FC29C58" w:rsidR="00B46454" w:rsidRPr="00D71E4D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61" w:right="-173"/>
              <w:rPr>
                <w:rFonts w:cs="Arial"/>
              </w:rPr>
            </w:pPr>
            <w:r w:rsidRPr="00D71E4D">
              <w:rPr>
                <w:rFonts w:cs="Arial"/>
              </w:rPr>
              <w:t>Volume: 3 CV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12B8E" w14:textId="466274B7" w:rsidR="00B46454" w:rsidRPr="00AC752B" w:rsidRDefault="00B46454" w:rsidP="003206D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FD0C810" w14:textId="4A247376" w:rsidR="00B46454" w:rsidRPr="00AC752B" w:rsidRDefault="00B46454" w:rsidP="003206D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B46454" w:rsidRPr="00AC752B" w14:paraId="2AB96D44" w14:textId="77777777" w:rsidTr="52A96A50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21BF3FB1" w14:textId="77777777" w:rsidR="00B46454" w:rsidRPr="00AC752B" w:rsidRDefault="00B46454" w:rsidP="003206D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70" w:type="dxa"/>
            <w:gridSpan w:val="2"/>
            <w:vMerge/>
          </w:tcPr>
          <w:p w14:paraId="40FB265E" w14:textId="77777777" w:rsidR="00B46454" w:rsidRDefault="00B46454" w:rsidP="003206DB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7DFBBF68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B0220" w14:textId="4DBC3E38" w:rsidR="00B46454" w:rsidRPr="002A05B7" w:rsidRDefault="00B46454" w:rsidP="003206D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BD5D83" w14:textId="5BD764A9" w:rsidR="00B46454" w:rsidRPr="002A05B7" w:rsidRDefault="00B46454" w:rsidP="003206D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B46454" w:rsidRPr="00AC752B" w14:paraId="1BD72B2B" w14:textId="77777777" w:rsidTr="52A96A50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26A19B27" w14:textId="77777777" w:rsidR="00B46454" w:rsidRPr="00AC752B" w:rsidRDefault="00B46454" w:rsidP="003206D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70" w:type="dxa"/>
            <w:gridSpan w:val="2"/>
            <w:vMerge/>
          </w:tcPr>
          <w:p w14:paraId="20C9EBA8" w14:textId="77777777" w:rsidR="00B46454" w:rsidRDefault="00B46454" w:rsidP="003206DB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7D624041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7EE9B" w14:textId="6EE698AA" w:rsidR="00B46454" w:rsidRPr="002A05B7" w:rsidRDefault="00B46454" w:rsidP="003206D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9986DB" w14:textId="62A1894A" w:rsidR="00B46454" w:rsidRPr="002A05B7" w:rsidRDefault="00B46454" w:rsidP="003206D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3</w:t>
            </w:r>
          </w:p>
        </w:tc>
      </w:tr>
      <w:tr w:rsidR="00B46454" w:rsidRPr="00AC752B" w14:paraId="717883FB" w14:textId="77777777" w:rsidTr="52A96A50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289FDF86" w14:textId="77777777" w:rsidR="00B46454" w:rsidRPr="00AC752B" w:rsidRDefault="00B46454" w:rsidP="003206D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70" w:type="dxa"/>
            <w:gridSpan w:val="2"/>
            <w:vMerge/>
          </w:tcPr>
          <w:p w14:paraId="184ED56C" w14:textId="77777777" w:rsidR="00B46454" w:rsidRDefault="00B46454" w:rsidP="003206DB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235E5D7D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5424C" w14:textId="643C6095" w:rsidR="00B46454" w:rsidRPr="002A05B7" w:rsidRDefault="00B46454" w:rsidP="003206D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43D5F28" w14:textId="1897F61E" w:rsidR="00B46454" w:rsidRPr="002A05B7" w:rsidRDefault="00B46454" w:rsidP="003206D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4</w:t>
            </w:r>
          </w:p>
        </w:tc>
      </w:tr>
      <w:tr w:rsidR="00B46454" w:rsidRPr="00AC752B" w14:paraId="5734DAEB" w14:textId="77777777" w:rsidTr="52A96A50">
        <w:trPr>
          <w:gridAfter w:val="1"/>
          <w:wAfter w:w="9" w:type="dxa"/>
          <w:cantSplit/>
          <w:trHeight w:val="566"/>
          <w:jc w:val="center"/>
        </w:trPr>
        <w:tc>
          <w:tcPr>
            <w:tcW w:w="805" w:type="dxa"/>
            <w:vMerge/>
          </w:tcPr>
          <w:p w14:paraId="199E4193" w14:textId="77777777" w:rsidR="00B46454" w:rsidRPr="00AC752B" w:rsidRDefault="00B46454" w:rsidP="003206D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70" w:type="dxa"/>
            <w:gridSpan w:val="2"/>
            <w:vMerge/>
          </w:tcPr>
          <w:p w14:paraId="67467399" w14:textId="77777777" w:rsidR="00B46454" w:rsidRDefault="00B46454" w:rsidP="003206DB">
            <w:pPr>
              <w:tabs>
                <w:tab w:val="left" w:pos="855"/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  <w:kern w:val="18"/>
              </w:rPr>
            </w:pPr>
          </w:p>
        </w:tc>
        <w:tc>
          <w:tcPr>
            <w:tcW w:w="3510" w:type="dxa"/>
            <w:vMerge/>
          </w:tcPr>
          <w:p w14:paraId="14CDB490" w14:textId="77777777" w:rsidR="00B46454" w:rsidRPr="00AC752B" w:rsidRDefault="00B46454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61"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4B515" w14:textId="43E4346E" w:rsidR="00B46454" w:rsidRPr="002A05B7" w:rsidRDefault="00B46454" w:rsidP="003206D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</w:t>
            </w:r>
            <w:r>
              <w:rPr>
                <w:rFonts w:ascii="Arial Bold" w:hAnsi="Arial Bold" w:cs="Arial"/>
                <w:b/>
                <w:sz w:val="12"/>
              </w:rPr>
              <w:t xml:space="preserve"> 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DF3A606" w14:textId="0AC26160" w:rsidR="00B46454" w:rsidRPr="002A05B7" w:rsidRDefault="00B46454" w:rsidP="003206D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76561B" w:rsidRPr="00AC752B" w14:paraId="740A75BC" w14:textId="77777777" w:rsidTr="00491DF9">
        <w:trPr>
          <w:gridAfter w:val="1"/>
          <w:wAfter w:w="9" w:type="dxa"/>
          <w:cantSplit/>
          <w:trHeight w:val="127"/>
          <w:jc w:val="center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E9705D" w14:textId="77777777" w:rsidR="0076561B" w:rsidRPr="00AC752B" w:rsidRDefault="0076561B" w:rsidP="0076561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3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5C951E" w14:textId="75161684" w:rsidR="0076561B" w:rsidRPr="005A3A13" w:rsidRDefault="0076561B" w:rsidP="0076561B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 w:rsidRPr="00E34350">
              <w:rPr>
                <w:rFonts w:cs="Arial"/>
              </w:rPr>
              <w:t xml:space="preserve">Confirm that the pH meter has been standardized between pH </w:t>
            </w:r>
            <w:r w:rsidR="00C015B9">
              <w:rPr>
                <w:rFonts w:cs="Arial"/>
              </w:rPr>
              <w:t>2</w:t>
            </w:r>
            <w:r w:rsidRPr="00E34350">
              <w:rPr>
                <w:rFonts w:cs="Arial"/>
              </w:rPr>
              <w:t xml:space="preserve">.0 and pH </w:t>
            </w:r>
            <w:r w:rsidR="00C015B9">
              <w:rPr>
                <w:rFonts w:cs="Arial"/>
              </w:rPr>
              <w:t>7</w:t>
            </w:r>
            <w:r w:rsidRPr="00E34350">
              <w:rPr>
                <w:rFonts w:cs="Arial"/>
              </w:rPr>
              <w:t xml:space="preserve">.0 per </w:t>
            </w:r>
            <w:r w:rsidRPr="00130216">
              <w:rPr>
                <w:rFonts w:cs="Arial"/>
                <w:b/>
                <w:bCs/>
              </w:rPr>
              <w:t>SOP-0080297</w:t>
            </w:r>
            <w:r w:rsidRPr="00E34350">
              <w:rPr>
                <w:rFonts w:cs="Arial"/>
              </w:rPr>
              <w:t>.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D17ACA" w14:textId="783C226C" w:rsidR="0076561B" w:rsidRPr="00AC752B" w:rsidRDefault="0076561B" w:rsidP="0076561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605785" w14:textId="40B23ACF" w:rsidR="0076561B" w:rsidRPr="00AC752B" w:rsidRDefault="0076561B" w:rsidP="0076561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76561B" w:rsidRPr="00AC752B" w14:paraId="118ABE33" w14:textId="77777777" w:rsidTr="52A96A50">
        <w:trPr>
          <w:gridAfter w:val="1"/>
          <w:wAfter w:w="9" w:type="dxa"/>
          <w:cantSplit/>
          <w:trHeight w:val="126"/>
          <w:jc w:val="center"/>
        </w:trPr>
        <w:tc>
          <w:tcPr>
            <w:tcW w:w="805" w:type="dxa"/>
            <w:vMerge/>
          </w:tcPr>
          <w:p w14:paraId="57DEC42D" w14:textId="77777777" w:rsidR="0076561B" w:rsidRPr="00AC752B" w:rsidRDefault="0076561B" w:rsidP="0076561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380" w:type="dxa"/>
            <w:gridSpan w:val="3"/>
            <w:vMerge/>
          </w:tcPr>
          <w:p w14:paraId="1818C85E" w14:textId="77777777" w:rsidR="0076561B" w:rsidRPr="00E34350" w:rsidRDefault="0076561B" w:rsidP="0076561B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CB85B5" w14:textId="2744F4AA" w:rsidR="0076561B" w:rsidRPr="00AC752B" w:rsidRDefault="0076561B" w:rsidP="0076561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  <w:tc>
          <w:tcPr>
            <w:tcW w:w="1345" w:type="dxa"/>
            <w:tcBorders>
              <w:left w:val="single" w:sz="4" w:space="0" w:color="auto"/>
            </w:tcBorders>
            <w:shd w:val="clear" w:color="auto" w:fill="auto"/>
          </w:tcPr>
          <w:p w14:paraId="5FD53623" w14:textId="6D372D77" w:rsidR="0076561B" w:rsidRPr="00AC752B" w:rsidRDefault="0076561B" w:rsidP="0076561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2</w:t>
            </w:r>
          </w:p>
        </w:tc>
      </w:tr>
      <w:tr w:rsidR="0076561B" w:rsidRPr="00AC752B" w14:paraId="741FA6BC" w14:textId="77777777" w:rsidTr="52A96A50">
        <w:trPr>
          <w:gridAfter w:val="1"/>
          <w:wAfter w:w="9" w:type="dxa"/>
          <w:cantSplit/>
          <w:trHeight w:val="126"/>
          <w:jc w:val="center"/>
        </w:trPr>
        <w:tc>
          <w:tcPr>
            <w:tcW w:w="805" w:type="dxa"/>
            <w:vMerge/>
          </w:tcPr>
          <w:p w14:paraId="12AF6A12" w14:textId="77777777" w:rsidR="0076561B" w:rsidRPr="00AC752B" w:rsidRDefault="0076561B" w:rsidP="0076561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380" w:type="dxa"/>
            <w:gridSpan w:val="3"/>
            <w:vMerge/>
          </w:tcPr>
          <w:p w14:paraId="6E84E936" w14:textId="77777777" w:rsidR="0076561B" w:rsidRPr="00E34350" w:rsidRDefault="0076561B" w:rsidP="0076561B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F3B10D" w14:textId="76D51741" w:rsidR="0076561B" w:rsidRPr="00AC752B" w:rsidRDefault="0076561B" w:rsidP="0076561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="00426846">
              <w:rPr>
                <w:rFonts w:ascii="Arial Bold" w:hAnsi="Arial Bold" w:cs="Arial"/>
                <w:b/>
                <w:sz w:val="12"/>
              </w:rPr>
              <w:t>3</w:t>
            </w:r>
          </w:p>
        </w:tc>
        <w:tc>
          <w:tcPr>
            <w:tcW w:w="1345" w:type="dxa"/>
            <w:tcBorders>
              <w:left w:val="single" w:sz="4" w:space="0" w:color="auto"/>
            </w:tcBorders>
            <w:shd w:val="clear" w:color="auto" w:fill="auto"/>
          </w:tcPr>
          <w:p w14:paraId="4EDC4A6A" w14:textId="1AC11BEF" w:rsidR="0076561B" w:rsidRPr="00AC752B" w:rsidRDefault="0076561B" w:rsidP="0076561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="00426846">
              <w:rPr>
                <w:rFonts w:ascii="Arial Bold" w:hAnsi="Arial Bold" w:cs="Arial"/>
                <w:b/>
                <w:sz w:val="12"/>
              </w:rPr>
              <w:t>3</w:t>
            </w:r>
          </w:p>
        </w:tc>
      </w:tr>
      <w:tr w:rsidR="0076561B" w:rsidRPr="00AC752B" w14:paraId="72081929" w14:textId="77777777" w:rsidTr="52A96A50">
        <w:trPr>
          <w:gridAfter w:val="1"/>
          <w:wAfter w:w="9" w:type="dxa"/>
          <w:cantSplit/>
          <w:trHeight w:val="126"/>
          <w:jc w:val="center"/>
        </w:trPr>
        <w:tc>
          <w:tcPr>
            <w:tcW w:w="805" w:type="dxa"/>
            <w:vMerge/>
          </w:tcPr>
          <w:p w14:paraId="7D4C7F84" w14:textId="77777777" w:rsidR="0076561B" w:rsidRPr="00AC752B" w:rsidRDefault="0076561B" w:rsidP="0076561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380" w:type="dxa"/>
            <w:gridSpan w:val="3"/>
            <w:vMerge/>
          </w:tcPr>
          <w:p w14:paraId="7AC4E9A7" w14:textId="77777777" w:rsidR="0076561B" w:rsidRPr="00E34350" w:rsidRDefault="0076561B" w:rsidP="0076561B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44B1DD" w14:textId="6913C92A" w:rsidR="0076561B" w:rsidRPr="00AC752B" w:rsidRDefault="0076561B" w:rsidP="0076561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="00426846">
              <w:rPr>
                <w:rFonts w:ascii="Arial Bold" w:hAnsi="Arial Bold" w:cs="Arial"/>
                <w:b/>
                <w:sz w:val="12"/>
              </w:rPr>
              <w:t>4</w:t>
            </w:r>
          </w:p>
        </w:tc>
        <w:tc>
          <w:tcPr>
            <w:tcW w:w="1345" w:type="dxa"/>
            <w:tcBorders>
              <w:left w:val="single" w:sz="4" w:space="0" w:color="auto"/>
            </w:tcBorders>
            <w:shd w:val="clear" w:color="auto" w:fill="auto"/>
          </w:tcPr>
          <w:p w14:paraId="3968516A" w14:textId="60339BEB" w:rsidR="0076561B" w:rsidRPr="00AC752B" w:rsidRDefault="0076561B" w:rsidP="0076561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="00426846">
              <w:rPr>
                <w:rFonts w:ascii="Arial Bold" w:hAnsi="Arial Bold" w:cs="Arial"/>
                <w:b/>
                <w:sz w:val="12"/>
              </w:rPr>
              <w:t>4</w:t>
            </w:r>
          </w:p>
        </w:tc>
      </w:tr>
      <w:tr w:rsidR="0076561B" w:rsidRPr="00AC752B" w14:paraId="7DA73B2C" w14:textId="77777777" w:rsidTr="52A96A50">
        <w:trPr>
          <w:gridAfter w:val="1"/>
          <w:wAfter w:w="9" w:type="dxa"/>
          <w:cantSplit/>
          <w:trHeight w:val="315"/>
          <w:jc w:val="center"/>
        </w:trPr>
        <w:tc>
          <w:tcPr>
            <w:tcW w:w="805" w:type="dxa"/>
            <w:vMerge/>
          </w:tcPr>
          <w:p w14:paraId="3CBCDF83" w14:textId="77777777" w:rsidR="0076561B" w:rsidRPr="00AC752B" w:rsidRDefault="0076561B" w:rsidP="0076561B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BBBC68" w14:textId="1980EDFF" w:rsidR="0076561B" w:rsidRPr="00E34350" w:rsidRDefault="0076561B" w:rsidP="0076561B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>
              <w:rPr>
                <w:rFonts w:cs="Arial"/>
              </w:rPr>
              <w:t>Meter ID</w:t>
            </w:r>
          </w:p>
        </w:tc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D76986" w14:textId="6E2085D9" w:rsidR="0076561B" w:rsidRPr="00E34350" w:rsidRDefault="0076561B" w:rsidP="0076561B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817B7" w14:textId="678E6C0F" w:rsidR="0076561B" w:rsidRPr="00AC752B" w:rsidRDefault="0076561B" w:rsidP="0076561B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="00426846"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34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6B29FBF" w14:textId="24D7B62E" w:rsidR="0076561B" w:rsidRPr="00AC752B" w:rsidRDefault="0076561B" w:rsidP="0076561B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cs="Arial"/>
                <w:b/>
                <w:sz w:val="12"/>
                <w:szCs w:val="12"/>
              </w:rPr>
            </w:pPr>
            <w:r w:rsidRPr="52A96A50">
              <w:rPr>
                <w:rFonts w:ascii="Arial Bold" w:hAnsi="Arial Bold" w:cs="Arial"/>
                <w:b/>
                <w:sz w:val="12"/>
                <w:szCs w:val="12"/>
              </w:rPr>
              <w:t>CYCLE</w:t>
            </w:r>
            <w:r w:rsidR="00426846" w:rsidRPr="52A96A50">
              <w:rPr>
                <w:rFonts w:ascii="Arial Bold" w:hAnsi="Arial Bold" w:cs="Arial"/>
                <w:b/>
                <w:sz w:val="12"/>
                <w:szCs w:val="12"/>
              </w:rPr>
              <w:t xml:space="preserve"> 5</w:t>
            </w:r>
          </w:p>
        </w:tc>
      </w:tr>
    </w:tbl>
    <w:p w14:paraId="221C7090" w14:textId="77777777" w:rsidR="009D50D5" w:rsidRDefault="009D50D5" w:rsidP="009D50D5">
      <w:pPr>
        <w:rPr>
          <w:b/>
          <w:bCs/>
          <w:sz w:val="22"/>
          <w:szCs w:val="22"/>
        </w:rPr>
      </w:pPr>
      <w:r>
        <w:br w:type="page"/>
      </w:r>
      <w:r w:rsidRPr="00842C70">
        <w:rPr>
          <w:b/>
          <w:bCs/>
          <w:sz w:val="22"/>
          <w:szCs w:val="22"/>
        </w:rPr>
        <w:lastRenderedPageBreak/>
        <w:t>1</w:t>
      </w:r>
      <w:r>
        <w:rPr>
          <w:b/>
          <w:bCs/>
          <w:sz w:val="22"/>
          <w:szCs w:val="22"/>
        </w:rPr>
        <w:t>4</w:t>
      </w:r>
      <w:r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108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7"/>
        <w:gridCol w:w="1257"/>
        <w:gridCol w:w="6"/>
        <w:gridCol w:w="3054"/>
        <w:gridCol w:w="2968"/>
        <w:gridCol w:w="1354"/>
        <w:gridCol w:w="1339"/>
        <w:gridCol w:w="18"/>
      </w:tblGrid>
      <w:tr w:rsidR="009F582B" w:rsidRPr="002A05B7" w14:paraId="16FCA846" w14:textId="77777777" w:rsidTr="009D50D5">
        <w:trPr>
          <w:cantSplit/>
          <w:trHeight w:val="576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70247" w14:textId="77777777" w:rsidR="009D50D5" w:rsidRPr="00AC752B" w:rsidRDefault="009D50D5" w:rsidP="00904DA1">
            <w:pPr>
              <w:tabs>
                <w:tab w:val="left" w:pos="798"/>
              </w:tabs>
              <w:jc w:val="center"/>
            </w:pPr>
            <w:r w:rsidRPr="00EB5F2F">
              <w:t>Step</w:t>
            </w:r>
          </w:p>
        </w:tc>
        <w:tc>
          <w:tcPr>
            <w:tcW w:w="7290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BF3FF2" w14:textId="77777777" w:rsidR="009D50D5" w:rsidRPr="00BF1022" w:rsidRDefault="009D50D5" w:rsidP="00904DA1">
            <w:pPr>
              <w:tabs>
                <w:tab w:val="left" w:pos="798"/>
              </w:tabs>
              <w:jc w:val="center"/>
            </w:pPr>
            <w:r w:rsidRPr="00EB5F2F">
              <w:t>Description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05252A" w14:textId="77777777" w:rsidR="009D50D5" w:rsidRPr="00C5765C" w:rsidRDefault="009D50D5" w:rsidP="00904DA1">
            <w:pPr>
              <w:tabs>
                <w:tab w:val="left" w:pos="798"/>
              </w:tabs>
              <w:jc w:val="center"/>
              <w:rPr>
                <w:bCs/>
              </w:rPr>
            </w:pPr>
            <w:r w:rsidRPr="00C5765C">
              <w:rPr>
                <w:bCs/>
              </w:rPr>
              <w:t>Performed</w:t>
            </w:r>
            <w:r w:rsidRPr="00C5765C">
              <w:rPr>
                <w:bCs/>
              </w:rPr>
              <w:br/>
              <w:t>by/Date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FBEEE" w14:textId="77777777" w:rsidR="009D50D5" w:rsidRPr="00C5765C" w:rsidRDefault="009D50D5" w:rsidP="00904DA1">
            <w:pPr>
              <w:tabs>
                <w:tab w:val="left" w:pos="798"/>
              </w:tabs>
              <w:jc w:val="center"/>
              <w:rPr>
                <w:bCs/>
              </w:rPr>
            </w:pPr>
            <w:r w:rsidRPr="00C5765C">
              <w:rPr>
                <w:bCs/>
              </w:rPr>
              <w:t>Witnessed</w:t>
            </w:r>
            <w:r w:rsidRPr="00C5765C">
              <w:rPr>
                <w:bCs/>
              </w:rPr>
              <w:br/>
              <w:t>by/Date</w:t>
            </w:r>
          </w:p>
        </w:tc>
      </w:tr>
      <w:tr w:rsidR="009D50D5" w:rsidRPr="00AC752B" w14:paraId="4E824D9B" w14:textId="77777777" w:rsidTr="009D50D5">
        <w:trPr>
          <w:gridAfter w:val="1"/>
          <w:wAfter w:w="13" w:type="dxa"/>
          <w:cantSplit/>
          <w:trHeight w:val="2019"/>
          <w:jc w:val="center"/>
        </w:trPr>
        <w:tc>
          <w:tcPr>
            <w:tcW w:w="806" w:type="dxa"/>
            <w:vMerge w:val="restart"/>
          </w:tcPr>
          <w:p w14:paraId="01C9235B" w14:textId="30A5983B" w:rsidR="00216F32" w:rsidRPr="00AC752B" w:rsidRDefault="00216F32" w:rsidP="00115AFD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89" w:type="dxa"/>
            <w:gridSpan w:val="4"/>
            <w:shd w:val="clear" w:color="auto" w:fill="FFFFFF" w:themeFill="background1"/>
          </w:tcPr>
          <w:p w14:paraId="1B7716DC" w14:textId="62F3B324" w:rsidR="00216F3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  <w:b/>
                <w:bCs/>
              </w:rPr>
            </w:pPr>
            <w:r w:rsidRPr="004E19C2">
              <w:rPr>
                <w:rFonts w:cs="Arial"/>
                <w:b/>
                <w:bCs/>
              </w:rPr>
              <w:t xml:space="preserve">Strip </w:t>
            </w:r>
            <w:r>
              <w:rPr>
                <w:rFonts w:cs="Arial"/>
                <w:b/>
                <w:bCs/>
              </w:rPr>
              <w:t>3</w:t>
            </w:r>
            <w:r w:rsidRPr="004E19C2">
              <w:rPr>
                <w:rFonts w:cs="Arial"/>
                <w:b/>
                <w:bCs/>
              </w:rPr>
              <w:t xml:space="preserve"> Results</w:t>
            </w:r>
          </w:p>
          <w:p w14:paraId="7A4759AA" w14:textId="0FA6C6FD" w:rsidR="00216F32" w:rsidRDefault="00216F32" w:rsidP="00BF75BA">
            <w:pPr>
              <w:pStyle w:val="TableHeader"/>
              <w:numPr>
                <w:ilvl w:val="0"/>
                <w:numId w:val="55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0" w:after="120" w:line="264" w:lineRule="auto"/>
              <w:ind w:left="620"/>
              <w:rPr>
                <w:rFonts w:cs="Arial"/>
              </w:rPr>
            </w:pPr>
            <w:r>
              <w:rPr>
                <w:rFonts w:cs="Arial"/>
              </w:rPr>
              <w:t>Verify the effluent pH is ≤ 2.4 (NOR: ≤ 2.5) using an offline meter.</w:t>
            </w:r>
          </w:p>
          <w:p w14:paraId="1E47BEA1" w14:textId="77777777" w:rsidR="00216F32" w:rsidRDefault="00216F32" w:rsidP="00BF75BA">
            <w:pPr>
              <w:pStyle w:val="TableHeader"/>
              <w:numPr>
                <w:ilvl w:val="0"/>
                <w:numId w:val="55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0" w:after="240" w:line="264" w:lineRule="auto"/>
              <w:ind w:left="619"/>
              <w:rPr>
                <w:rFonts w:cs="Arial"/>
              </w:rPr>
            </w:pPr>
            <w:r>
              <w:rPr>
                <w:rFonts w:cs="Arial"/>
              </w:rPr>
              <w:t>Verify the temperature is in range.</w:t>
            </w:r>
          </w:p>
          <w:p w14:paraId="5D1DAAC1" w14:textId="7A033211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  <w:b/>
                <w:bCs/>
              </w:rPr>
            </w:pPr>
            <w:r w:rsidRPr="001E67FE">
              <w:rPr>
                <w:rFonts w:cs="Arial"/>
                <w:sz w:val="18"/>
                <w:szCs w:val="18"/>
              </w:rPr>
              <w:t xml:space="preserve">NOTE: Contact a supervisor if the </w:t>
            </w:r>
            <w:r>
              <w:rPr>
                <w:rFonts w:cs="Arial"/>
                <w:sz w:val="18"/>
                <w:szCs w:val="18"/>
              </w:rPr>
              <w:t>pH</w:t>
            </w:r>
            <w:r w:rsidRPr="001E67FE">
              <w:rPr>
                <w:rFonts w:cs="Arial"/>
                <w:sz w:val="18"/>
                <w:szCs w:val="18"/>
              </w:rPr>
              <w:t xml:space="preserve"> is not within specification.</w:t>
            </w:r>
          </w:p>
        </w:tc>
        <w:tc>
          <w:tcPr>
            <w:tcW w:w="135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7670F2F" w14:textId="77777777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2A05B7">
              <w:rPr>
                <w:rFonts w:ascii="Arial Bold" w:hAnsi="Arial Bold" w:cs="Arial"/>
                <w:b/>
                <w:sz w:val="12"/>
              </w:rPr>
              <w:t>Cycle 1</w:t>
            </w:r>
          </w:p>
          <w:p w14:paraId="562CA5FF" w14:textId="00700164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40" w:type="dxa"/>
            <w:vMerge w:val="restart"/>
            <w:shd w:val="clear" w:color="auto" w:fill="auto"/>
          </w:tcPr>
          <w:p w14:paraId="5264253E" w14:textId="77777777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2A05B7">
              <w:rPr>
                <w:rFonts w:ascii="Arial Bold" w:hAnsi="Arial Bold" w:cs="Arial"/>
                <w:b/>
                <w:sz w:val="12"/>
              </w:rPr>
              <w:t>Cycle 1</w:t>
            </w:r>
          </w:p>
          <w:p w14:paraId="09E91975" w14:textId="63F1FCEB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2716DE" w:rsidRPr="00AC752B" w14:paraId="4DD5C5BF" w14:textId="77777777" w:rsidTr="00F81701">
        <w:trPr>
          <w:gridAfter w:val="1"/>
          <w:wAfter w:w="13" w:type="dxa"/>
          <w:cantSplit/>
          <w:trHeight w:val="129"/>
          <w:jc w:val="center"/>
        </w:trPr>
        <w:tc>
          <w:tcPr>
            <w:tcW w:w="806" w:type="dxa"/>
            <w:vMerge/>
          </w:tcPr>
          <w:p w14:paraId="6CAF7F4B" w14:textId="77777777" w:rsidR="00216F32" w:rsidRPr="00AC752B" w:rsidRDefault="00216F32" w:rsidP="00115AFD">
            <w:pPr>
              <w:keepLines/>
              <w:tabs>
                <w:tab w:val="left" w:pos="1440"/>
              </w:tabs>
              <w:suppressAutoHyphens/>
              <w:spacing w:before="120"/>
              <w:ind w:left="360"/>
              <w:outlineLvl w:val="1"/>
              <w:rPr>
                <w:rFonts w:cs="Arial"/>
              </w:rPr>
            </w:pPr>
          </w:p>
        </w:tc>
        <w:tc>
          <w:tcPr>
            <w:tcW w:w="1264" w:type="dxa"/>
            <w:gridSpan w:val="2"/>
            <w:shd w:val="clear" w:color="auto" w:fill="D9D9D9" w:themeFill="background1" w:themeFillShade="D9"/>
            <w:vAlign w:val="center"/>
          </w:tcPr>
          <w:p w14:paraId="673E7D51" w14:textId="0089EA9B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  <w:b/>
                <w:bCs/>
              </w:rPr>
            </w:pPr>
            <w:r w:rsidRPr="00E34350">
              <w:rPr>
                <w:rFonts w:cs="Arial"/>
              </w:rPr>
              <w:t>Cycle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635A8C54" w14:textId="115893CA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sz w:val="18"/>
                <w:szCs w:val="18"/>
              </w:rPr>
              <w:t xml:space="preserve">pH </w:t>
            </w:r>
            <w:r w:rsidRPr="001E67FE">
              <w:rPr>
                <w:rFonts w:cs="Arial"/>
                <w:sz w:val="18"/>
                <w:szCs w:val="18"/>
              </w:rPr>
              <w:t>(</w:t>
            </w:r>
            <w:r>
              <w:rPr>
                <w:rFonts w:cs="Arial"/>
                <w:sz w:val="18"/>
                <w:szCs w:val="18"/>
              </w:rPr>
              <w:t>≤ 2.4</w:t>
            </w:r>
            <w:r w:rsidRPr="001E67FE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2969" w:type="dxa"/>
            <w:shd w:val="clear" w:color="auto" w:fill="D9D9D9" w:themeFill="background1" w:themeFillShade="D9"/>
            <w:vAlign w:val="center"/>
          </w:tcPr>
          <w:p w14:paraId="23B34B05" w14:textId="193B4520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  <w:b/>
                <w:bCs/>
              </w:rPr>
            </w:pPr>
            <w:r w:rsidRPr="00E34350">
              <w:rPr>
                <w:rFonts w:cs="Arial"/>
              </w:rPr>
              <w:t>Temp</w:t>
            </w:r>
            <w:r>
              <w:rPr>
                <w:rFonts w:cs="Arial"/>
              </w:rPr>
              <w:t>erature</w:t>
            </w:r>
            <w:r>
              <w:rPr>
                <w:rFonts w:cs="Arial"/>
                <w:sz w:val="18"/>
                <w:szCs w:val="18"/>
              </w:rPr>
              <w:br/>
            </w:r>
            <w:r w:rsidRPr="001E67FE">
              <w:rPr>
                <w:rFonts w:cs="Arial"/>
                <w:sz w:val="18"/>
                <w:szCs w:val="18"/>
              </w:rPr>
              <w:t>(15 – 2</w:t>
            </w:r>
            <w:r>
              <w:rPr>
                <w:rFonts w:cs="Arial"/>
                <w:sz w:val="18"/>
                <w:szCs w:val="18"/>
              </w:rPr>
              <w:t>7</w:t>
            </w:r>
            <w:r w:rsidRPr="001E67FE">
              <w:rPr>
                <w:rFonts w:cs="Arial"/>
                <w:sz w:val="18"/>
                <w:szCs w:val="18"/>
              </w:rPr>
              <w:t xml:space="preserve"> °C)</w:t>
            </w:r>
          </w:p>
        </w:tc>
        <w:tc>
          <w:tcPr>
            <w:tcW w:w="1355" w:type="dxa"/>
            <w:vMerge/>
          </w:tcPr>
          <w:p w14:paraId="3051D283" w14:textId="27076AF7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40" w:type="dxa"/>
            <w:vMerge/>
          </w:tcPr>
          <w:p w14:paraId="4E05C14F" w14:textId="77777777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2716DE" w:rsidRPr="00AC752B" w14:paraId="3C1596D2" w14:textId="77777777" w:rsidTr="00F81701">
        <w:trPr>
          <w:gridAfter w:val="1"/>
          <w:wAfter w:w="13" w:type="dxa"/>
          <w:cantSplit/>
          <w:trHeight w:val="576"/>
          <w:jc w:val="center"/>
        </w:trPr>
        <w:tc>
          <w:tcPr>
            <w:tcW w:w="806" w:type="dxa"/>
            <w:vMerge/>
          </w:tcPr>
          <w:p w14:paraId="00A820FD" w14:textId="77777777" w:rsidR="00216F32" w:rsidRPr="00AC752B" w:rsidRDefault="00216F32" w:rsidP="00115AFD">
            <w:pPr>
              <w:keepLines/>
              <w:tabs>
                <w:tab w:val="left" w:pos="1440"/>
              </w:tabs>
              <w:suppressAutoHyphens/>
              <w:spacing w:before="120"/>
              <w:ind w:left="360"/>
              <w:outlineLvl w:val="1"/>
              <w:rPr>
                <w:rFonts w:cs="Arial"/>
              </w:rPr>
            </w:pPr>
          </w:p>
        </w:tc>
        <w:tc>
          <w:tcPr>
            <w:tcW w:w="1264" w:type="dxa"/>
            <w:gridSpan w:val="2"/>
            <w:shd w:val="clear" w:color="auto" w:fill="D9D9D9" w:themeFill="background1" w:themeFillShade="D9"/>
            <w:vAlign w:val="center"/>
          </w:tcPr>
          <w:p w14:paraId="71D1FF6E" w14:textId="1457C7A5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  <w:b/>
                <w:bCs/>
              </w:rPr>
            </w:pPr>
            <w:r w:rsidRPr="00E34350">
              <w:rPr>
                <w:rFonts w:cs="Arial"/>
              </w:rPr>
              <w:t>1</w:t>
            </w:r>
          </w:p>
        </w:tc>
        <w:tc>
          <w:tcPr>
            <w:tcW w:w="3056" w:type="dxa"/>
            <w:shd w:val="clear" w:color="auto" w:fill="FFFFFF" w:themeFill="background1"/>
            <w:vAlign w:val="center"/>
          </w:tcPr>
          <w:p w14:paraId="204113B4" w14:textId="0E2A6063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jc w:val="right"/>
              <w:rPr>
                <w:rFonts w:cs="Arial"/>
                <w:b/>
                <w:bCs/>
              </w:rPr>
            </w:pPr>
          </w:p>
        </w:tc>
        <w:tc>
          <w:tcPr>
            <w:tcW w:w="2969" w:type="dxa"/>
            <w:shd w:val="clear" w:color="auto" w:fill="FFFFFF" w:themeFill="background1"/>
            <w:vAlign w:val="center"/>
          </w:tcPr>
          <w:p w14:paraId="4D0644CE" w14:textId="48155762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jc w:val="right"/>
              <w:rPr>
                <w:rFonts w:cs="Arial"/>
                <w:b/>
                <w:bCs/>
              </w:rPr>
            </w:pPr>
            <w:r w:rsidRPr="00A36411">
              <w:rPr>
                <w:rFonts w:cs="Arial"/>
                <w:sz w:val="18"/>
                <w:szCs w:val="18"/>
              </w:rPr>
              <w:t>°C</w:t>
            </w:r>
          </w:p>
        </w:tc>
        <w:tc>
          <w:tcPr>
            <w:tcW w:w="1355" w:type="dxa"/>
            <w:vMerge/>
          </w:tcPr>
          <w:p w14:paraId="048A63D7" w14:textId="305C2A1D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1340" w:type="dxa"/>
            <w:vMerge/>
          </w:tcPr>
          <w:p w14:paraId="4C24D53E" w14:textId="77777777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9D50D5" w:rsidRPr="00AC752B" w14:paraId="72819D4D" w14:textId="77777777" w:rsidTr="009D50D5">
        <w:trPr>
          <w:gridAfter w:val="1"/>
          <w:wAfter w:w="13" w:type="dxa"/>
          <w:cantSplit/>
          <w:trHeight w:val="576"/>
          <w:jc w:val="center"/>
        </w:trPr>
        <w:tc>
          <w:tcPr>
            <w:tcW w:w="806" w:type="dxa"/>
            <w:vMerge/>
          </w:tcPr>
          <w:p w14:paraId="2347D453" w14:textId="77777777" w:rsidR="00216F32" w:rsidRPr="00AC752B" w:rsidRDefault="00216F32" w:rsidP="00115AFD">
            <w:pPr>
              <w:keepLines/>
              <w:tabs>
                <w:tab w:val="left" w:pos="1440"/>
              </w:tabs>
              <w:suppressAutoHyphens/>
              <w:spacing w:before="120"/>
              <w:ind w:left="360"/>
              <w:outlineLvl w:val="1"/>
              <w:rPr>
                <w:rFonts w:cs="Arial"/>
              </w:rPr>
            </w:pPr>
          </w:p>
        </w:tc>
        <w:tc>
          <w:tcPr>
            <w:tcW w:w="1264" w:type="dxa"/>
            <w:gridSpan w:val="2"/>
            <w:shd w:val="clear" w:color="auto" w:fill="D9D9D9" w:themeFill="background1" w:themeFillShade="D9"/>
            <w:vAlign w:val="center"/>
          </w:tcPr>
          <w:p w14:paraId="45836485" w14:textId="75C634EC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  <w:b/>
                <w:bCs/>
              </w:rPr>
            </w:pPr>
            <w:r w:rsidRPr="00E34350">
              <w:rPr>
                <w:rFonts w:cs="Arial"/>
              </w:rPr>
              <w:t>2</w:t>
            </w:r>
          </w:p>
        </w:tc>
        <w:tc>
          <w:tcPr>
            <w:tcW w:w="3056" w:type="dxa"/>
            <w:shd w:val="clear" w:color="auto" w:fill="FFFFFF" w:themeFill="background1"/>
            <w:vAlign w:val="center"/>
          </w:tcPr>
          <w:p w14:paraId="5CB41483" w14:textId="0AC06BB1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jc w:val="right"/>
              <w:rPr>
                <w:rFonts w:cs="Arial"/>
                <w:b/>
                <w:bCs/>
              </w:rPr>
            </w:pPr>
          </w:p>
        </w:tc>
        <w:tc>
          <w:tcPr>
            <w:tcW w:w="2969" w:type="dxa"/>
            <w:shd w:val="clear" w:color="auto" w:fill="FFFFFF" w:themeFill="background1"/>
            <w:vAlign w:val="center"/>
          </w:tcPr>
          <w:p w14:paraId="15A94C6C" w14:textId="412096B1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jc w:val="right"/>
              <w:rPr>
                <w:rFonts w:cs="Arial"/>
                <w:b/>
                <w:bCs/>
              </w:rPr>
            </w:pPr>
            <w:r w:rsidRPr="00A36411">
              <w:rPr>
                <w:rFonts w:cs="Arial"/>
                <w:sz w:val="18"/>
                <w:szCs w:val="18"/>
              </w:rPr>
              <w:t>°C</w:t>
            </w:r>
          </w:p>
        </w:tc>
        <w:tc>
          <w:tcPr>
            <w:tcW w:w="1355" w:type="dxa"/>
            <w:shd w:val="clear" w:color="auto" w:fill="auto"/>
          </w:tcPr>
          <w:p w14:paraId="1AE57DAA" w14:textId="06875558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  <w:tc>
          <w:tcPr>
            <w:tcW w:w="1340" w:type="dxa"/>
            <w:shd w:val="clear" w:color="auto" w:fill="auto"/>
          </w:tcPr>
          <w:p w14:paraId="71129F99" w14:textId="10E1D442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</w:tc>
      </w:tr>
      <w:tr w:rsidR="009D50D5" w:rsidRPr="00AC752B" w14:paraId="3F35D8E0" w14:textId="77777777" w:rsidTr="009D50D5">
        <w:trPr>
          <w:gridAfter w:val="1"/>
          <w:wAfter w:w="13" w:type="dxa"/>
          <w:cantSplit/>
          <w:trHeight w:val="576"/>
          <w:jc w:val="center"/>
        </w:trPr>
        <w:tc>
          <w:tcPr>
            <w:tcW w:w="806" w:type="dxa"/>
            <w:vMerge/>
          </w:tcPr>
          <w:p w14:paraId="717C8263" w14:textId="77777777" w:rsidR="00216F32" w:rsidRPr="00AC752B" w:rsidRDefault="00216F32" w:rsidP="00115AFD">
            <w:pPr>
              <w:keepLines/>
              <w:tabs>
                <w:tab w:val="left" w:pos="1440"/>
              </w:tabs>
              <w:suppressAutoHyphens/>
              <w:spacing w:before="120"/>
              <w:ind w:left="360"/>
              <w:outlineLvl w:val="1"/>
              <w:rPr>
                <w:rFonts w:cs="Arial"/>
              </w:rPr>
            </w:pPr>
          </w:p>
        </w:tc>
        <w:tc>
          <w:tcPr>
            <w:tcW w:w="1264" w:type="dxa"/>
            <w:gridSpan w:val="2"/>
            <w:shd w:val="clear" w:color="auto" w:fill="D9D9D9" w:themeFill="background1" w:themeFillShade="D9"/>
            <w:vAlign w:val="center"/>
          </w:tcPr>
          <w:p w14:paraId="7EA8DA5E" w14:textId="1A41E629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056" w:type="dxa"/>
            <w:shd w:val="clear" w:color="auto" w:fill="FFFFFF" w:themeFill="background1"/>
            <w:vAlign w:val="center"/>
          </w:tcPr>
          <w:p w14:paraId="2ECE5278" w14:textId="12F021D9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jc w:val="right"/>
              <w:rPr>
                <w:rFonts w:cs="Arial"/>
                <w:b/>
                <w:bCs/>
              </w:rPr>
            </w:pPr>
          </w:p>
        </w:tc>
        <w:tc>
          <w:tcPr>
            <w:tcW w:w="2969" w:type="dxa"/>
            <w:shd w:val="clear" w:color="auto" w:fill="FFFFFF" w:themeFill="background1"/>
            <w:vAlign w:val="center"/>
          </w:tcPr>
          <w:p w14:paraId="50A31410" w14:textId="1CD6CD71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jc w:val="right"/>
              <w:rPr>
                <w:rFonts w:cs="Arial"/>
                <w:b/>
                <w:bCs/>
              </w:rPr>
            </w:pPr>
            <w:r w:rsidRPr="00A36411">
              <w:rPr>
                <w:rFonts w:cs="Arial"/>
                <w:sz w:val="18"/>
                <w:szCs w:val="18"/>
              </w:rPr>
              <w:t>°C</w:t>
            </w:r>
          </w:p>
        </w:tc>
        <w:tc>
          <w:tcPr>
            <w:tcW w:w="1355" w:type="dxa"/>
            <w:shd w:val="clear" w:color="auto" w:fill="auto"/>
          </w:tcPr>
          <w:p w14:paraId="1B458CA5" w14:textId="42989FCC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  <w:tc>
          <w:tcPr>
            <w:tcW w:w="1340" w:type="dxa"/>
            <w:shd w:val="clear" w:color="auto" w:fill="auto"/>
          </w:tcPr>
          <w:p w14:paraId="56315FD2" w14:textId="74373B4F" w:rsidR="00216F32" w:rsidRPr="00AC752B" w:rsidRDefault="00216F32" w:rsidP="00115A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</w:tc>
      </w:tr>
      <w:tr w:rsidR="009F582B" w:rsidRPr="00AC752B" w14:paraId="629EC994" w14:textId="77777777" w:rsidTr="009D50D5">
        <w:trPr>
          <w:gridAfter w:val="1"/>
          <w:wAfter w:w="13" w:type="dxa"/>
          <w:cantSplit/>
          <w:trHeight w:val="679"/>
          <w:jc w:val="center"/>
        </w:trPr>
        <w:tc>
          <w:tcPr>
            <w:tcW w:w="806" w:type="dxa"/>
            <w:vMerge/>
          </w:tcPr>
          <w:p w14:paraId="2BC99E93" w14:textId="77777777" w:rsidR="00216F32" w:rsidRPr="00AC752B" w:rsidRDefault="00216F32" w:rsidP="00115AFD">
            <w:pPr>
              <w:keepLines/>
              <w:tabs>
                <w:tab w:val="left" w:pos="1440"/>
              </w:tabs>
              <w:suppressAutoHyphens/>
              <w:spacing w:before="120"/>
              <w:ind w:left="360"/>
              <w:outlineLvl w:val="1"/>
              <w:rPr>
                <w:rFonts w:cs="Arial"/>
              </w:rPr>
            </w:pP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15128AE1" w14:textId="77777777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062" w:type="dxa"/>
            <w:gridSpan w:val="2"/>
            <w:shd w:val="clear" w:color="auto" w:fill="FFFFFF" w:themeFill="background1"/>
            <w:vAlign w:val="center"/>
          </w:tcPr>
          <w:p w14:paraId="5B6C3522" w14:textId="11D78BE8" w:rsidR="00216F32" w:rsidRPr="004E19C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jc w:val="right"/>
              <w:rPr>
                <w:rFonts w:cs="Arial"/>
                <w:b/>
                <w:bCs/>
              </w:rPr>
            </w:pPr>
          </w:p>
        </w:tc>
        <w:tc>
          <w:tcPr>
            <w:tcW w:w="2969" w:type="dxa"/>
            <w:shd w:val="clear" w:color="auto" w:fill="FFFFFF" w:themeFill="background1"/>
            <w:vAlign w:val="center"/>
          </w:tcPr>
          <w:p w14:paraId="28612BD2" w14:textId="151F0E5D" w:rsidR="00216F32" w:rsidRPr="00AC752B" w:rsidRDefault="00216F32" w:rsidP="00F81701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right"/>
              <w:rPr>
                <w:rFonts w:ascii="Arial Bold" w:hAnsi="Arial Bold" w:cs="Arial"/>
                <w:b/>
                <w:sz w:val="12"/>
              </w:rPr>
            </w:pPr>
            <w:r w:rsidRPr="00A36411">
              <w:rPr>
                <w:rFonts w:cs="Arial"/>
                <w:sz w:val="18"/>
                <w:szCs w:val="18"/>
              </w:rPr>
              <w:t>°C</w:t>
            </w:r>
          </w:p>
        </w:tc>
        <w:tc>
          <w:tcPr>
            <w:tcW w:w="1355" w:type="dxa"/>
            <w:shd w:val="clear" w:color="auto" w:fill="FFFFFF" w:themeFill="background1"/>
          </w:tcPr>
          <w:p w14:paraId="52C968BF" w14:textId="26D3DA0F" w:rsidR="00216F32" w:rsidRPr="00AC752B" w:rsidRDefault="00216F32" w:rsidP="00615251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1340" w:type="dxa"/>
            <w:shd w:val="clear" w:color="auto" w:fill="FFFFFF" w:themeFill="background1"/>
          </w:tcPr>
          <w:p w14:paraId="4C292C8C" w14:textId="7FB3FDB1" w:rsidR="00216F32" w:rsidRPr="00AC752B" w:rsidRDefault="00216F3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9F582B" w:rsidRPr="00AC752B" w14:paraId="36A5625F" w14:textId="77777777" w:rsidTr="009D50D5">
        <w:trPr>
          <w:gridAfter w:val="1"/>
          <w:wAfter w:w="13" w:type="dxa"/>
          <w:cantSplit/>
          <w:trHeight w:val="678"/>
          <w:jc w:val="center"/>
        </w:trPr>
        <w:tc>
          <w:tcPr>
            <w:tcW w:w="806" w:type="dxa"/>
            <w:vMerge/>
          </w:tcPr>
          <w:p w14:paraId="54169E91" w14:textId="77777777" w:rsidR="00216F32" w:rsidRPr="00AC752B" w:rsidRDefault="00216F32" w:rsidP="00115AFD">
            <w:pPr>
              <w:keepLines/>
              <w:tabs>
                <w:tab w:val="left" w:pos="1440"/>
              </w:tabs>
              <w:suppressAutoHyphens/>
              <w:spacing w:before="120"/>
              <w:ind w:left="360"/>
              <w:outlineLvl w:val="1"/>
              <w:rPr>
                <w:rFonts w:cs="Arial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5EFE3" w14:textId="735E29CA" w:rsidR="00216F3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06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90D2A5" w14:textId="77777777" w:rsidR="00216F32" w:rsidRDefault="00216F32" w:rsidP="00115AFD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</w:rPr>
            </w:pPr>
          </w:p>
        </w:tc>
        <w:tc>
          <w:tcPr>
            <w:tcW w:w="29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EDF575" w14:textId="03D17412" w:rsidR="00216F32" w:rsidRDefault="00216F32" w:rsidP="00615251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jc w:val="center"/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 xml:space="preserve">                                                 </w:t>
            </w:r>
            <w:r w:rsidRPr="00A36411">
              <w:rPr>
                <w:rFonts w:cs="Arial"/>
                <w:sz w:val="18"/>
                <w:szCs w:val="18"/>
              </w:rPr>
              <w:t>°C</w:t>
            </w:r>
          </w:p>
        </w:tc>
        <w:tc>
          <w:tcPr>
            <w:tcW w:w="135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6EE6A88" w14:textId="39A978B7" w:rsidR="00216F32" w:rsidRDefault="002716DE" w:rsidP="00F81701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>
              <w:rPr>
                <w:rFonts w:ascii="Arial Bold" w:hAnsi="Arial Bold" w:cs="Arial"/>
                <w:b/>
                <w:sz w:val="12"/>
              </w:rPr>
              <w:t xml:space="preserve">          </w:t>
            </w:r>
            <w:r w:rsidR="00216F32"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="00216F32"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2CE126C" w14:textId="12A230DD" w:rsidR="00216F32" w:rsidRDefault="002716DE" w:rsidP="00F81701">
            <w:pPr>
              <w:tabs>
                <w:tab w:val="left" w:pos="3610"/>
                <w:tab w:val="right" w:pos="10620"/>
              </w:tabs>
              <w:spacing w:after="100" w:afterAutospacing="1" w:line="276" w:lineRule="auto"/>
              <w:ind w:right="-173"/>
              <w:rPr>
                <w:rFonts w:cs="Arial"/>
              </w:rPr>
            </w:pPr>
            <w:r>
              <w:rPr>
                <w:rFonts w:ascii="Arial Bold" w:hAnsi="Arial Bold" w:cs="Arial"/>
                <w:b/>
                <w:sz w:val="12"/>
              </w:rPr>
              <w:t xml:space="preserve">          </w:t>
            </w:r>
            <w:r w:rsidR="00216F32"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 w:rsidR="00216F32"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</w:tbl>
    <w:p w14:paraId="7394884F" w14:textId="7E4B6316" w:rsidR="00C757A2" w:rsidRDefault="00C757A2" w:rsidP="001A16BF"/>
    <w:p w14:paraId="260197BC" w14:textId="6376B969" w:rsidR="00C757A2" w:rsidRDefault="00C757A2" w:rsidP="00CA2EAA">
      <w:pPr>
        <w:spacing w:line="240" w:lineRule="auto"/>
      </w:pPr>
      <w:r>
        <w:br w:type="page"/>
      </w:r>
      <w:r w:rsidR="00BC0F60" w:rsidRPr="00842C70">
        <w:rPr>
          <w:b/>
          <w:bCs/>
          <w:sz w:val="22"/>
          <w:szCs w:val="22"/>
        </w:rPr>
        <w:lastRenderedPageBreak/>
        <w:t>1</w:t>
      </w:r>
      <w:r w:rsidR="006C5129">
        <w:rPr>
          <w:b/>
          <w:bCs/>
          <w:sz w:val="22"/>
          <w:szCs w:val="22"/>
        </w:rPr>
        <w:t>4</w:t>
      </w:r>
      <w:r w:rsidR="00BC0F60" w:rsidRPr="00842C70">
        <w:rPr>
          <w:b/>
          <w:bCs/>
          <w:sz w:val="22"/>
          <w:szCs w:val="22"/>
        </w:rPr>
        <w:tab/>
        <w:t>CaptureSelect CH1-XL Chromatography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36"/>
        <w:gridCol w:w="3703"/>
        <w:gridCol w:w="3647"/>
        <w:gridCol w:w="1353"/>
        <w:gridCol w:w="1351"/>
      </w:tblGrid>
      <w:tr w:rsidR="00403CF3" w:rsidRPr="00403CF3" w14:paraId="114148C8" w14:textId="77777777" w:rsidTr="00A87D2D">
        <w:trPr>
          <w:cantSplit/>
          <w:trHeight w:val="70"/>
          <w:jc w:val="center"/>
        </w:trPr>
        <w:tc>
          <w:tcPr>
            <w:tcW w:w="341" w:type="pct"/>
            <w:vAlign w:val="center"/>
          </w:tcPr>
          <w:p w14:paraId="43F25F56" w14:textId="7C6F2C10" w:rsidR="00403CF3" w:rsidRPr="00403CF3" w:rsidRDefault="002D1EAC" w:rsidP="00403CF3">
            <w:pPr>
              <w:jc w:val="center"/>
            </w:pPr>
            <w:r w:rsidRPr="00AC752B">
              <w:br w:type="page"/>
            </w:r>
            <w:r w:rsidR="00403CF3" w:rsidRPr="00403CF3">
              <w:t>Step</w:t>
            </w:r>
          </w:p>
        </w:tc>
        <w:tc>
          <w:tcPr>
            <w:tcW w:w="3406" w:type="pct"/>
            <w:gridSpan w:val="2"/>
            <w:shd w:val="clear" w:color="auto" w:fill="auto"/>
            <w:vAlign w:val="center"/>
          </w:tcPr>
          <w:p w14:paraId="71CA2192" w14:textId="513B635D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627" w:type="pct"/>
            <w:vAlign w:val="center"/>
          </w:tcPr>
          <w:p w14:paraId="7276DBFE" w14:textId="77777777" w:rsidR="00403CF3" w:rsidRPr="00403CF3" w:rsidRDefault="00403CF3" w:rsidP="00403CF3">
            <w:pPr>
              <w:jc w:val="center"/>
            </w:pPr>
            <w:r w:rsidRPr="00403CF3">
              <w:t>Performed by/ Date</w:t>
            </w:r>
          </w:p>
        </w:tc>
        <w:tc>
          <w:tcPr>
            <w:tcW w:w="626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54E28626" w14:textId="77777777" w:rsidR="00403CF3" w:rsidRPr="00403CF3" w:rsidRDefault="00403CF3" w:rsidP="00403CF3">
            <w:pPr>
              <w:jc w:val="center"/>
            </w:pPr>
            <w:r w:rsidRPr="00403CF3">
              <w:t>Witnessed by/ Date</w:t>
            </w:r>
          </w:p>
        </w:tc>
      </w:tr>
      <w:tr w:rsidR="00A87D2D" w:rsidRPr="00AC752B" w14:paraId="53DAF622" w14:textId="77777777" w:rsidTr="00F81701">
        <w:trPr>
          <w:cantSplit/>
          <w:trHeight w:val="520"/>
          <w:jc w:val="center"/>
        </w:trPr>
        <w:tc>
          <w:tcPr>
            <w:tcW w:w="341" w:type="pct"/>
            <w:vMerge w:val="restart"/>
          </w:tcPr>
          <w:p w14:paraId="0BEF91F7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  <w:bookmarkStart w:id="88" w:name="OLE_LINK20"/>
            <w:bookmarkStart w:id="89" w:name="OLE_LINK21"/>
            <w:r w:rsidRPr="00AC752B">
              <w:rPr>
                <w:b/>
                <w:sz w:val="22"/>
                <w:szCs w:val="22"/>
              </w:rPr>
              <w:br w:type="page"/>
            </w:r>
          </w:p>
        </w:tc>
        <w:tc>
          <w:tcPr>
            <w:tcW w:w="3406" w:type="pct"/>
            <w:gridSpan w:val="2"/>
            <w:vMerge w:val="restart"/>
            <w:shd w:val="clear" w:color="auto" w:fill="auto"/>
          </w:tcPr>
          <w:p w14:paraId="5E194268" w14:textId="16D163AB" w:rsidR="00A87D2D" w:rsidRPr="00AC752B" w:rsidRDefault="00A87D2D" w:rsidP="00B55BC1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00" w:afterAutospacing="1"/>
              <w:rPr>
                <w:rFonts w:cs="Arial"/>
              </w:rPr>
            </w:pPr>
            <w:r w:rsidRPr="00AC752B">
              <w:rPr>
                <w:rFonts w:cs="Arial"/>
              </w:rPr>
              <w:t xml:space="preserve">After the completion of the </w:t>
            </w:r>
            <w:r>
              <w:rPr>
                <w:rFonts w:cs="Arial"/>
              </w:rPr>
              <w:t>Strip 3</w:t>
            </w:r>
            <w:r w:rsidRPr="00AC752B">
              <w:rPr>
                <w:rFonts w:cs="Arial"/>
              </w:rPr>
              <w:t xml:space="preserve"> step, the chromatography skid pumps will stop. This recipe is now complete.</w:t>
            </w:r>
          </w:p>
          <w:p w14:paraId="189F1594" w14:textId="380DA134" w:rsidR="00A87D2D" w:rsidRPr="00AC752B" w:rsidRDefault="00A87D2D" w:rsidP="00B55BC1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</w:rPr>
            </w:pPr>
            <w:r w:rsidRPr="00AC752B">
              <w:rPr>
                <w:rFonts w:cs="Arial"/>
              </w:rPr>
              <w:t>Record buffer volumes from skid totalizers in</w:t>
            </w:r>
            <w:r>
              <w:rPr>
                <w:rFonts w:cs="Arial"/>
                <w:b/>
              </w:rPr>
              <w:t xml:space="preserve"> </w:t>
            </w:r>
            <w:r w:rsidRPr="00AA3D10">
              <w:rPr>
                <w:rFonts w:cs="Arial"/>
                <w:b/>
              </w:rPr>
              <w:fldChar w:fldCharType="begin"/>
            </w:r>
            <w:r w:rsidRPr="00AA3D10">
              <w:rPr>
                <w:rFonts w:cs="Arial"/>
                <w:b/>
              </w:rPr>
              <w:instrText xml:space="preserve"> REF _Ref103260736 \h  \* MERGEFORMAT </w:instrText>
            </w:r>
            <w:r w:rsidRPr="00AA3D10">
              <w:rPr>
                <w:rFonts w:cs="Arial"/>
                <w:b/>
              </w:rPr>
            </w:r>
            <w:r w:rsidRPr="00AA3D10">
              <w:rPr>
                <w:rFonts w:cs="Arial"/>
                <w:b/>
              </w:rPr>
              <w:fldChar w:fldCharType="separate"/>
            </w:r>
            <w:r w:rsidR="00BE21D6" w:rsidRPr="00BE21D6">
              <w:rPr>
                <w:b/>
              </w:rPr>
              <w:t>Attachment 5: Buffer Totalizer Volumes</w:t>
            </w:r>
            <w:r w:rsidRPr="00AA3D10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>.</w:t>
            </w: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2A0B8338" w14:textId="211366BF" w:rsidR="00A87D2D" w:rsidRPr="00AC752B" w:rsidRDefault="00A87D2D" w:rsidP="001A4E14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  <w:tc>
          <w:tcPr>
            <w:tcW w:w="626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36902994" w14:textId="77777777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  <w:p w14:paraId="16B5B484" w14:textId="6AE1167D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87D2D" w:rsidRPr="00AC752B" w14:paraId="65C67FAE" w14:textId="77777777" w:rsidTr="00F81701">
        <w:trPr>
          <w:cantSplit/>
          <w:trHeight w:val="520"/>
          <w:jc w:val="center"/>
        </w:trPr>
        <w:tc>
          <w:tcPr>
            <w:tcW w:w="341" w:type="pct"/>
            <w:vMerge/>
          </w:tcPr>
          <w:p w14:paraId="29E1D99A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5865BC31" w14:textId="77777777" w:rsidR="00A87D2D" w:rsidRPr="00AC752B" w:rsidRDefault="00A87D2D" w:rsidP="00B55BC1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00" w:afterAutospacing="1"/>
              <w:rPr>
                <w:rFonts w:cs="Arial"/>
              </w:rPr>
            </w:pP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40DEEB79" w14:textId="77777777" w:rsidR="00A87D2D" w:rsidRPr="00AC752B" w:rsidRDefault="00A87D2D" w:rsidP="00A87D2D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51F17612" w14:textId="77777777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shd w:val="clear" w:color="auto" w:fill="FFFFFF" w:themeFill="background1"/>
          </w:tcPr>
          <w:p w14:paraId="42FC6164" w14:textId="77777777" w:rsidR="00A87D2D" w:rsidRPr="00AC752B" w:rsidRDefault="00A87D2D" w:rsidP="00A87D2D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374B7B50" w14:textId="77777777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87D2D" w:rsidRPr="00AC752B" w14:paraId="1158BE80" w14:textId="77777777" w:rsidTr="00F81701">
        <w:trPr>
          <w:cantSplit/>
          <w:trHeight w:val="520"/>
          <w:jc w:val="center"/>
        </w:trPr>
        <w:tc>
          <w:tcPr>
            <w:tcW w:w="341" w:type="pct"/>
            <w:vMerge/>
          </w:tcPr>
          <w:p w14:paraId="0B1D2B54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7913E551" w14:textId="77777777" w:rsidR="00A87D2D" w:rsidRPr="00AC752B" w:rsidRDefault="00A87D2D" w:rsidP="00B55BC1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00" w:afterAutospacing="1"/>
              <w:rPr>
                <w:rFonts w:cs="Arial"/>
              </w:rPr>
            </w:pP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5F68D96C" w14:textId="77777777" w:rsidR="00A87D2D" w:rsidRPr="00AC752B" w:rsidRDefault="00A87D2D" w:rsidP="00A87D2D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0B515049" w14:textId="77777777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shd w:val="clear" w:color="auto" w:fill="FFFFFF" w:themeFill="background1"/>
          </w:tcPr>
          <w:p w14:paraId="5469F36D" w14:textId="77777777" w:rsidR="00A87D2D" w:rsidRPr="00AC752B" w:rsidRDefault="00A87D2D" w:rsidP="00A87D2D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4981BDBC" w14:textId="77777777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87D2D" w:rsidRPr="00AC752B" w14:paraId="73C16039" w14:textId="77777777" w:rsidTr="00F81701">
        <w:trPr>
          <w:cantSplit/>
          <w:trHeight w:val="520"/>
          <w:jc w:val="center"/>
        </w:trPr>
        <w:tc>
          <w:tcPr>
            <w:tcW w:w="341" w:type="pct"/>
            <w:vMerge/>
          </w:tcPr>
          <w:p w14:paraId="1490E8E1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1642B1F1" w14:textId="77777777" w:rsidR="00A87D2D" w:rsidRPr="00AC752B" w:rsidRDefault="00A87D2D" w:rsidP="00B55BC1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00" w:afterAutospacing="1"/>
              <w:rPr>
                <w:rFonts w:cs="Arial"/>
              </w:rPr>
            </w:pP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17B138DB" w14:textId="1978D3A2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6" w:type="pct"/>
            <w:shd w:val="clear" w:color="auto" w:fill="FFFFFF" w:themeFill="background1"/>
          </w:tcPr>
          <w:p w14:paraId="04DED5EC" w14:textId="4B5BB3E9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A87D2D" w:rsidRPr="00AC752B" w14:paraId="14C5FF9A" w14:textId="77777777" w:rsidTr="00F81701">
        <w:trPr>
          <w:cantSplit/>
          <w:trHeight w:val="520"/>
          <w:jc w:val="center"/>
        </w:trPr>
        <w:tc>
          <w:tcPr>
            <w:tcW w:w="341" w:type="pct"/>
            <w:vMerge/>
          </w:tcPr>
          <w:p w14:paraId="5C957253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6C4FD1A9" w14:textId="77777777" w:rsidR="00A87D2D" w:rsidRPr="00AC752B" w:rsidRDefault="00A87D2D" w:rsidP="00B55BC1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00" w:afterAutospacing="1"/>
              <w:rPr>
                <w:rFonts w:cs="Arial"/>
              </w:rPr>
            </w:pP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4D2B35BB" w14:textId="245C73CA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6" w:type="pct"/>
            <w:shd w:val="clear" w:color="auto" w:fill="FFFFFF" w:themeFill="background1"/>
          </w:tcPr>
          <w:p w14:paraId="0DB93229" w14:textId="779B0F9F" w:rsidR="00A87D2D" w:rsidRPr="00AC752B" w:rsidRDefault="00A87D2D" w:rsidP="008C303F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A87D2D" w:rsidRPr="00AC752B" w14:paraId="5B1DE30E" w14:textId="77777777" w:rsidTr="00F81701">
        <w:trPr>
          <w:cantSplit/>
          <w:trHeight w:val="682"/>
          <w:jc w:val="center"/>
        </w:trPr>
        <w:tc>
          <w:tcPr>
            <w:tcW w:w="341" w:type="pct"/>
            <w:vMerge w:val="restart"/>
          </w:tcPr>
          <w:p w14:paraId="423DB1C0" w14:textId="0E2BF80D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</w:p>
        </w:tc>
        <w:tc>
          <w:tcPr>
            <w:tcW w:w="3406" w:type="pct"/>
            <w:gridSpan w:val="2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425D90D6" w14:textId="30189C92" w:rsidR="00A87D2D" w:rsidRPr="00AC752B" w:rsidRDefault="00A87D2D" w:rsidP="009C77A1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kern w:val="18"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Continue to </w:t>
            </w:r>
            <w:r w:rsidRPr="00AC752B">
              <w:rPr>
                <w:rFonts w:ascii="Arial" w:hAnsi="Arial" w:cs="Arial"/>
                <w:b/>
                <w:sz w:val="20"/>
              </w:rPr>
              <w:t xml:space="preserve">Step </w:t>
            </w:r>
            <w:r>
              <w:rPr>
                <w:rFonts w:ascii="Arial" w:hAnsi="Arial" w:cs="Arial"/>
                <w:b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</w:rPr>
              <w:instrText xml:space="preserve"> REF _Ref261272577 \r \h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sz w:val="20"/>
              </w:rPr>
              <w:t>14.3</w:t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 w:rsidRPr="00AC752B">
              <w:rPr>
                <w:rFonts w:ascii="Arial" w:hAnsi="Arial" w:cs="Arial"/>
                <w:b/>
                <w:sz w:val="20"/>
              </w:rPr>
              <w:t xml:space="preserve"> </w:t>
            </w:r>
            <w:r w:rsidRPr="00AC752B">
              <w:rPr>
                <w:rFonts w:ascii="Arial" w:hAnsi="Arial" w:cs="Arial"/>
                <w:sz w:val="20"/>
              </w:rPr>
              <w:t>if more cycles are required.</w:t>
            </w:r>
          </w:p>
          <w:p w14:paraId="45242114" w14:textId="1486A202" w:rsidR="00A87D2D" w:rsidRPr="00000ABD" w:rsidRDefault="00A87D2D" w:rsidP="00C57C4C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jc w:val="both"/>
              <w:rPr>
                <w:rFonts w:cs="Arial"/>
                <w:bCs/>
              </w:rPr>
            </w:pPr>
            <w:r w:rsidRPr="00000ABD">
              <w:rPr>
                <w:rFonts w:cs="Arial"/>
                <w:bCs/>
              </w:rPr>
              <w:t xml:space="preserve">Continue to </w:t>
            </w:r>
            <w:r w:rsidRPr="00000ABD">
              <w:rPr>
                <w:rFonts w:cs="Arial"/>
                <w:b/>
              </w:rPr>
              <w:t xml:space="preserve">Step </w:t>
            </w:r>
            <w:r w:rsidRPr="00000ABD">
              <w:rPr>
                <w:rFonts w:cs="Arial"/>
                <w:b/>
              </w:rPr>
              <w:fldChar w:fldCharType="begin"/>
            </w:r>
            <w:r w:rsidRPr="00000ABD">
              <w:rPr>
                <w:rFonts w:cs="Arial"/>
                <w:b/>
              </w:rPr>
              <w:instrText xml:space="preserve"> REF _Ref499887547 \r \h  \* MERGEFORMAT </w:instrText>
            </w:r>
            <w:r w:rsidRPr="00000ABD">
              <w:rPr>
                <w:rFonts w:cs="Arial"/>
                <w:b/>
              </w:rPr>
            </w:r>
            <w:r w:rsidRPr="00000ABD">
              <w:rPr>
                <w:rFonts w:cs="Arial"/>
                <w:b/>
              </w:rPr>
              <w:fldChar w:fldCharType="separate"/>
            </w:r>
            <w:r w:rsidR="00BE21D6">
              <w:rPr>
                <w:rFonts w:cs="Arial"/>
                <w:b/>
              </w:rPr>
              <w:t>14.48</w:t>
            </w:r>
            <w:r w:rsidRPr="00000ABD">
              <w:rPr>
                <w:rFonts w:cs="Arial"/>
                <w:b/>
              </w:rPr>
              <w:fldChar w:fldCharType="end"/>
            </w:r>
            <w:r w:rsidRPr="00000ABD">
              <w:rPr>
                <w:rFonts w:cs="Arial"/>
                <w:bCs/>
              </w:rPr>
              <w:t xml:space="preserve"> if no additional cycles are needed on the current processing day</w:t>
            </w:r>
            <w:r w:rsidR="00BE21D6" w:rsidRPr="00000ABD">
              <w:rPr>
                <w:rFonts w:cs="Arial"/>
                <w:bCs/>
              </w:rPr>
              <w:t xml:space="preserve">. </w:t>
            </w:r>
          </w:p>
          <w:p w14:paraId="5DB567A3" w14:textId="69934553" w:rsidR="00A87D2D" w:rsidRPr="00AC752B" w:rsidRDefault="00A87D2D" w:rsidP="00EE0A0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</w:rPr>
            </w:pPr>
          </w:p>
        </w:tc>
        <w:tc>
          <w:tcPr>
            <w:tcW w:w="627" w:type="pct"/>
            <w:shd w:val="clear" w:color="auto" w:fill="auto"/>
          </w:tcPr>
          <w:p w14:paraId="71C9DBEF" w14:textId="77777777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  <w:p w14:paraId="1355B55B" w14:textId="5BB4B200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cs="Arial"/>
              </w:rPr>
            </w:pPr>
          </w:p>
        </w:tc>
        <w:tc>
          <w:tcPr>
            <w:tcW w:w="626" w:type="pct"/>
            <w:tcBorders>
              <w:top w:val="single" w:sz="6" w:space="0" w:color="auto"/>
            </w:tcBorders>
            <w:shd w:val="clear" w:color="auto" w:fill="auto"/>
          </w:tcPr>
          <w:p w14:paraId="5A1B0F11" w14:textId="4A545711" w:rsidR="00A87D2D" w:rsidRPr="00AC752B" w:rsidRDefault="00A87D2D" w:rsidP="001A4E14">
            <w:pPr>
              <w:pStyle w:val="TableHeader"/>
              <w:spacing w:before="0" w:after="12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1</w:t>
            </w:r>
          </w:p>
        </w:tc>
      </w:tr>
      <w:tr w:rsidR="00A87D2D" w:rsidRPr="00AC752B" w14:paraId="1535D7E9" w14:textId="77777777" w:rsidTr="00F81701">
        <w:trPr>
          <w:cantSplit/>
          <w:trHeight w:val="682"/>
          <w:jc w:val="center"/>
        </w:trPr>
        <w:tc>
          <w:tcPr>
            <w:tcW w:w="341" w:type="pct"/>
            <w:vMerge/>
          </w:tcPr>
          <w:p w14:paraId="7A1D9D79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5D2F2636" w14:textId="77777777" w:rsidR="00A87D2D" w:rsidRPr="00AC752B" w:rsidRDefault="00A87D2D" w:rsidP="009C77A1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7" w:type="pct"/>
            <w:shd w:val="clear" w:color="auto" w:fill="auto"/>
          </w:tcPr>
          <w:p w14:paraId="50231D4F" w14:textId="77777777" w:rsidR="00A87D2D" w:rsidRPr="00AC752B" w:rsidRDefault="00A87D2D" w:rsidP="00A87D2D">
            <w:pPr>
              <w:pStyle w:val="TableHeader"/>
              <w:spacing w:before="0" w:after="12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74D9DE2D" w14:textId="77777777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shd w:val="clear" w:color="auto" w:fill="auto"/>
          </w:tcPr>
          <w:p w14:paraId="6E28326B" w14:textId="77777777" w:rsidR="00A87D2D" w:rsidRPr="00AC752B" w:rsidRDefault="00A87D2D" w:rsidP="00A87D2D">
            <w:pPr>
              <w:pStyle w:val="TableHeader"/>
              <w:spacing w:before="0" w:after="12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2</w:t>
            </w:r>
          </w:p>
          <w:p w14:paraId="652D4826" w14:textId="77777777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87D2D" w:rsidRPr="00AC752B" w14:paraId="507CEF7A" w14:textId="77777777" w:rsidTr="00F81701">
        <w:trPr>
          <w:cantSplit/>
          <w:trHeight w:val="682"/>
          <w:jc w:val="center"/>
        </w:trPr>
        <w:tc>
          <w:tcPr>
            <w:tcW w:w="341" w:type="pct"/>
            <w:vMerge/>
          </w:tcPr>
          <w:p w14:paraId="4DA8D405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60DA9D81" w14:textId="77777777" w:rsidR="00A87D2D" w:rsidRPr="00AC752B" w:rsidRDefault="00A87D2D" w:rsidP="009C77A1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7" w:type="pct"/>
            <w:shd w:val="clear" w:color="auto" w:fill="auto"/>
          </w:tcPr>
          <w:p w14:paraId="39B950B0" w14:textId="77777777" w:rsidR="00A87D2D" w:rsidRPr="00AC752B" w:rsidRDefault="00A87D2D" w:rsidP="00A87D2D">
            <w:pPr>
              <w:pStyle w:val="TableHeader"/>
              <w:spacing w:before="0" w:after="12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3DD947F6" w14:textId="77777777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6" w:type="pct"/>
            <w:shd w:val="clear" w:color="auto" w:fill="auto"/>
          </w:tcPr>
          <w:p w14:paraId="155947E8" w14:textId="77777777" w:rsidR="00A87D2D" w:rsidRPr="00AC752B" w:rsidRDefault="00A87D2D" w:rsidP="00A87D2D">
            <w:pPr>
              <w:pStyle w:val="TableHeader"/>
              <w:spacing w:before="0" w:after="12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3</w:t>
            </w:r>
          </w:p>
          <w:p w14:paraId="53AA89FF" w14:textId="77777777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A87D2D" w:rsidRPr="00AC752B" w14:paraId="433BDF7C" w14:textId="77777777" w:rsidTr="00F81701">
        <w:trPr>
          <w:cantSplit/>
          <w:trHeight w:val="682"/>
          <w:jc w:val="center"/>
        </w:trPr>
        <w:tc>
          <w:tcPr>
            <w:tcW w:w="341" w:type="pct"/>
            <w:vMerge/>
          </w:tcPr>
          <w:p w14:paraId="63FBEE1D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52EAC3B9" w14:textId="77777777" w:rsidR="00A87D2D" w:rsidRPr="00AC752B" w:rsidRDefault="00A87D2D" w:rsidP="009C77A1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7" w:type="pct"/>
            <w:shd w:val="clear" w:color="auto" w:fill="auto"/>
          </w:tcPr>
          <w:p w14:paraId="13636D59" w14:textId="2E000DDB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  <w:tc>
          <w:tcPr>
            <w:tcW w:w="626" w:type="pct"/>
            <w:shd w:val="clear" w:color="auto" w:fill="auto"/>
          </w:tcPr>
          <w:p w14:paraId="68669A57" w14:textId="53204F6B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CYCLE 4</w:t>
            </w:r>
          </w:p>
        </w:tc>
      </w:tr>
      <w:tr w:rsidR="00A87D2D" w:rsidRPr="00AC752B" w14:paraId="65CC96C4" w14:textId="77777777" w:rsidTr="00F81701">
        <w:trPr>
          <w:cantSplit/>
          <w:trHeight w:val="682"/>
          <w:jc w:val="center"/>
        </w:trPr>
        <w:tc>
          <w:tcPr>
            <w:tcW w:w="341" w:type="pct"/>
            <w:vMerge/>
          </w:tcPr>
          <w:p w14:paraId="6AF976C1" w14:textId="77777777" w:rsidR="00A87D2D" w:rsidRPr="00AC752B" w:rsidRDefault="00A87D2D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</w:p>
        </w:tc>
        <w:tc>
          <w:tcPr>
            <w:tcW w:w="3406" w:type="pct"/>
            <w:gridSpan w:val="2"/>
            <w:vMerge/>
            <w:shd w:val="clear" w:color="auto" w:fill="auto"/>
          </w:tcPr>
          <w:p w14:paraId="7F4DBABA" w14:textId="77777777" w:rsidR="00A87D2D" w:rsidRPr="00AC752B" w:rsidRDefault="00A87D2D" w:rsidP="009C77A1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627" w:type="pct"/>
            <w:shd w:val="clear" w:color="auto" w:fill="auto"/>
          </w:tcPr>
          <w:p w14:paraId="64017212" w14:textId="15FFC0A8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  <w:tc>
          <w:tcPr>
            <w:tcW w:w="626" w:type="pct"/>
            <w:shd w:val="clear" w:color="auto" w:fill="auto"/>
          </w:tcPr>
          <w:p w14:paraId="26820A29" w14:textId="6DDB8AF5" w:rsidR="00A87D2D" w:rsidRPr="00AC752B" w:rsidRDefault="00A87D2D" w:rsidP="001E36B8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CYCLE </w:t>
            </w:r>
            <w:r>
              <w:rPr>
                <w:rFonts w:ascii="Arial Bold" w:hAnsi="Arial Bold" w:cs="Arial"/>
                <w:b/>
                <w:sz w:val="12"/>
              </w:rPr>
              <w:t>5</w:t>
            </w:r>
          </w:p>
        </w:tc>
      </w:tr>
      <w:tr w:rsidR="002325BB" w:rsidRPr="00AC752B" w14:paraId="01F3394F" w14:textId="77777777" w:rsidTr="00A87D2D">
        <w:trPr>
          <w:cantSplit/>
          <w:trHeight w:val="240"/>
          <w:jc w:val="center"/>
        </w:trPr>
        <w:tc>
          <w:tcPr>
            <w:tcW w:w="341" w:type="pct"/>
            <w:vMerge w:val="restart"/>
          </w:tcPr>
          <w:p w14:paraId="1A180219" w14:textId="77777777" w:rsidR="00C31B97" w:rsidRPr="00AC752B" w:rsidRDefault="00C31B97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  <w:bookmarkStart w:id="90" w:name="_Ref499887547"/>
          </w:p>
        </w:tc>
        <w:bookmarkEnd w:id="90"/>
        <w:tc>
          <w:tcPr>
            <w:tcW w:w="340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E4A537B" w14:textId="08EA2F3A" w:rsidR="002C567F" w:rsidRDefault="00C31B97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AC752B">
              <w:rPr>
                <w:rFonts w:ascii="Arial" w:hAnsi="Arial" w:cs="Arial"/>
                <w:sz w:val="20"/>
              </w:rPr>
              <w:t xml:space="preserve">At the completion of the </w:t>
            </w:r>
            <w:r w:rsidR="0017751A">
              <w:rPr>
                <w:rFonts w:ascii="Arial" w:hAnsi="Arial" w:cs="Arial"/>
                <w:sz w:val="20"/>
              </w:rPr>
              <w:t xml:space="preserve">Strip </w:t>
            </w:r>
            <w:r w:rsidR="00E50AFE">
              <w:rPr>
                <w:rFonts w:ascii="Arial" w:hAnsi="Arial" w:cs="Arial"/>
                <w:sz w:val="20"/>
              </w:rPr>
              <w:t>3</w:t>
            </w:r>
            <w:r w:rsidR="00E50AFE" w:rsidRPr="00AC752B">
              <w:rPr>
                <w:rFonts w:ascii="Arial" w:hAnsi="Arial" w:cs="Arial"/>
                <w:sz w:val="20"/>
              </w:rPr>
              <w:t xml:space="preserve"> </w:t>
            </w:r>
            <w:r w:rsidRPr="00AC752B">
              <w:rPr>
                <w:rFonts w:ascii="Arial" w:hAnsi="Arial" w:cs="Arial"/>
                <w:sz w:val="20"/>
              </w:rPr>
              <w:t>step for the final cycle, hold the column for</w:t>
            </w:r>
            <w:r w:rsidRPr="00AC752B">
              <w:rPr>
                <w:rFonts w:ascii="Arial" w:hAnsi="Arial" w:cs="Arial"/>
                <w:b/>
                <w:sz w:val="20"/>
              </w:rPr>
              <w:t xml:space="preserve"> 35 minutes</w:t>
            </w:r>
            <w:r w:rsidR="00D76C03">
              <w:rPr>
                <w:rFonts w:ascii="Arial" w:hAnsi="Arial" w:cs="Arial"/>
                <w:b/>
                <w:sz w:val="20"/>
              </w:rPr>
              <w:t xml:space="preserve"> (NOR: 30 -120 minutes)</w:t>
            </w:r>
            <w:r w:rsidRPr="00AC752B">
              <w:rPr>
                <w:rFonts w:ascii="Arial" w:hAnsi="Arial" w:cs="Arial"/>
                <w:b/>
                <w:sz w:val="20"/>
              </w:rPr>
              <w:t xml:space="preserve">. </w:t>
            </w:r>
          </w:p>
          <w:p w14:paraId="26153507" w14:textId="44FCBC14" w:rsidR="00C31B97" w:rsidRPr="000D57E4" w:rsidRDefault="002C567F" w:rsidP="00606614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both"/>
              <w:rPr>
                <w:rFonts w:ascii="Arial" w:hAnsi="Arial" w:cs="Arial"/>
                <w:bCs/>
                <w:sz w:val="20"/>
              </w:rPr>
            </w:pPr>
            <w:r w:rsidRPr="000D57E4">
              <w:rPr>
                <w:rFonts w:ascii="Arial" w:hAnsi="Arial" w:cs="Arial"/>
                <w:bCs/>
                <w:sz w:val="20"/>
              </w:rPr>
              <w:t xml:space="preserve">NOTE: At the end of the last day of processing, sampling may be performed concurrently with </w:t>
            </w:r>
            <w:r w:rsidR="00654EB9">
              <w:rPr>
                <w:rFonts w:ascii="Arial" w:hAnsi="Arial" w:cs="Arial"/>
                <w:bCs/>
                <w:sz w:val="20"/>
              </w:rPr>
              <w:t>t</w:t>
            </w:r>
            <w:r w:rsidRPr="000D57E4">
              <w:rPr>
                <w:rFonts w:ascii="Arial" w:hAnsi="Arial" w:cs="Arial"/>
                <w:bCs/>
                <w:sz w:val="20"/>
              </w:rPr>
              <w:t xml:space="preserve">his step. </w:t>
            </w:r>
          </w:p>
        </w:tc>
        <w:tc>
          <w:tcPr>
            <w:tcW w:w="627" w:type="pct"/>
            <w:vMerge w:val="restart"/>
            <w:shd w:val="clear" w:color="auto" w:fill="auto"/>
          </w:tcPr>
          <w:p w14:paraId="16A00D03" w14:textId="76DFD771" w:rsidR="00C31B97" w:rsidRPr="00000ABD" w:rsidRDefault="00C31B97" w:rsidP="00606614">
            <w:pPr>
              <w:pStyle w:val="TableHeader"/>
              <w:spacing w:before="0" w:after="0"/>
              <w:jc w:val="center"/>
              <w:rPr>
                <w:rFonts w:cs="Arial"/>
                <w:b/>
                <w:sz w:val="12"/>
              </w:rPr>
            </w:pPr>
            <w:r w:rsidRPr="00000ABD">
              <w:rPr>
                <w:rFonts w:cs="Arial"/>
                <w:b/>
                <w:sz w:val="12"/>
              </w:rPr>
              <w:t xml:space="preserve">Final Cycle </w:t>
            </w:r>
            <w:r w:rsidR="00EE0A0D" w:rsidRPr="00000ABD">
              <w:rPr>
                <w:rFonts w:cs="Arial"/>
                <w:b/>
                <w:sz w:val="12"/>
              </w:rPr>
              <w:br/>
            </w:r>
            <w:r w:rsidRPr="00000ABD">
              <w:rPr>
                <w:rFonts w:cs="Arial"/>
                <w:b/>
                <w:sz w:val="12"/>
              </w:rPr>
              <w:t>(Day 1)</w:t>
            </w:r>
          </w:p>
        </w:tc>
        <w:tc>
          <w:tcPr>
            <w:tcW w:w="626" w:type="pct"/>
            <w:vMerge w:val="restart"/>
            <w:shd w:val="clear" w:color="auto" w:fill="auto"/>
          </w:tcPr>
          <w:p w14:paraId="151FD9CD" w14:textId="0458F068" w:rsidR="00C31B97" w:rsidRPr="00000ABD" w:rsidRDefault="00C31B97" w:rsidP="00606614">
            <w:pPr>
              <w:pStyle w:val="TableHeader"/>
              <w:spacing w:before="0" w:after="0"/>
              <w:jc w:val="center"/>
              <w:rPr>
                <w:rFonts w:cs="Arial"/>
                <w:b/>
                <w:sz w:val="12"/>
              </w:rPr>
            </w:pPr>
            <w:r w:rsidRPr="00000ABD">
              <w:rPr>
                <w:rFonts w:cs="Arial"/>
                <w:b/>
                <w:sz w:val="12"/>
              </w:rPr>
              <w:t xml:space="preserve">Final Cycle </w:t>
            </w:r>
            <w:r w:rsidR="00EE0A0D" w:rsidRPr="00000ABD">
              <w:rPr>
                <w:rFonts w:cs="Arial"/>
                <w:b/>
                <w:sz w:val="12"/>
              </w:rPr>
              <w:br/>
            </w:r>
            <w:r w:rsidRPr="00000ABD">
              <w:rPr>
                <w:rFonts w:cs="Arial"/>
                <w:b/>
                <w:sz w:val="12"/>
              </w:rPr>
              <w:t>(Day 1)</w:t>
            </w:r>
          </w:p>
        </w:tc>
      </w:tr>
      <w:tr w:rsidR="00EF7638" w:rsidRPr="00AC752B" w14:paraId="4DD86E78" w14:textId="77777777" w:rsidTr="00A87D2D">
        <w:trPr>
          <w:cantSplit/>
          <w:trHeight w:val="576"/>
          <w:jc w:val="center"/>
        </w:trPr>
        <w:tc>
          <w:tcPr>
            <w:tcW w:w="341" w:type="pct"/>
            <w:vMerge/>
          </w:tcPr>
          <w:p w14:paraId="6AEA4923" w14:textId="77777777" w:rsidR="00C31B97" w:rsidRPr="00AC752B" w:rsidRDefault="00C31B97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</w:p>
        </w:tc>
        <w:tc>
          <w:tcPr>
            <w:tcW w:w="1716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904C1D2" w14:textId="77777777" w:rsidR="00C31B97" w:rsidRPr="00000ABD" w:rsidRDefault="00C31B97" w:rsidP="00000ABD">
            <w:r w:rsidRPr="00000ABD">
              <w:t>Sanitization HOLD Start Time, FINAL Cycle (Day 1)</w:t>
            </w:r>
          </w:p>
        </w:tc>
        <w:tc>
          <w:tcPr>
            <w:tcW w:w="169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68C7AAC" w14:textId="77777777" w:rsidR="00C31B97" w:rsidRPr="00AC752B" w:rsidRDefault="00C31B97" w:rsidP="00606614">
            <w:pPr>
              <w:pStyle w:val="BRTable"/>
              <w:tabs>
                <w:tab w:val="left" w:pos="980"/>
                <w:tab w:val="right" w:pos="10620"/>
              </w:tabs>
              <w:spacing w:before="60" w:after="60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7" w:type="pct"/>
            <w:vMerge/>
            <w:shd w:val="clear" w:color="auto" w:fill="auto"/>
          </w:tcPr>
          <w:p w14:paraId="564AC2BE" w14:textId="77777777" w:rsidR="00C31B97" w:rsidRPr="00000ABD" w:rsidRDefault="00C31B97" w:rsidP="00606614">
            <w:pPr>
              <w:pStyle w:val="TableHeader"/>
              <w:spacing w:before="0" w:after="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0D1DDDF3" w14:textId="77777777" w:rsidR="00C31B97" w:rsidRPr="00000ABD" w:rsidRDefault="00C31B97" w:rsidP="00606614">
            <w:pPr>
              <w:pStyle w:val="TableHeader"/>
              <w:spacing w:before="0" w:after="0"/>
              <w:jc w:val="center"/>
              <w:rPr>
                <w:rFonts w:cs="Arial"/>
                <w:b/>
                <w:sz w:val="12"/>
              </w:rPr>
            </w:pPr>
          </w:p>
        </w:tc>
      </w:tr>
      <w:tr w:rsidR="00EF7638" w:rsidRPr="00AC752B" w14:paraId="7DBA2C1E" w14:textId="77777777" w:rsidTr="00A87D2D">
        <w:trPr>
          <w:cantSplit/>
          <w:trHeight w:val="813"/>
          <w:jc w:val="center"/>
        </w:trPr>
        <w:tc>
          <w:tcPr>
            <w:tcW w:w="341" w:type="pct"/>
            <w:vMerge/>
          </w:tcPr>
          <w:p w14:paraId="0312DE78" w14:textId="77777777" w:rsidR="00C31B97" w:rsidRPr="00AC752B" w:rsidRDefault="00C31B97" w:rsidP="00606614">
            <w:pPr>
              <w:pStyle w:val="Heading2"/>
              <w:numPr>
                <w:ilvl w:val="0"/>
                <w:numId w:val="0"/>
              </w:numPr>
              <w:spacing w:before="120"/>
              <w:jc w:val="both"/>
              <w:rPr>
                <w:rFonts w:cs="Times New Roman"/>
                <w:b/>
                <w:szCs w:val="22"/>
              </w:rPr>
            </w:pPr>
          </w:p>
        </w:tc>
        <w:tc>
          <w:tcPr>
            <w:tcW w:w="1716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05ED5227" w14:textId="77777777" w:rsidR="00C31B97" w:rsidRPr="00000ABD" w:rsidRDefault="00C31B97" w:rsidP="00000ABD">
            <w:r w:rsidRPr="00000ABD">
              <w:t>Sanitization HOLD Start Time, FINAL Cycle (Day 2)</w:t>
            </w:r>
          </w:p>
        </w:tc>
        <w:tc>
          <w:tcPr>
            <w:tcW w:w="169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754A41" w14:textId="77777777" w:rsidR="00C31B97" w:rsidRPr="00AC752B" w:rsidRDefault="00C31B97" w:rsidP="00606614">
            <w:pPr>
              <w:pStyle w:val="BRTable"/>
              <w:tabs>
                <w:tab w:val="left" w:pos="980"/>
                <w:tab w:val="right" w:pos="10620"/>
              </w:tabs>
              <w:spacing w:before="60" w:after="60" w:line="288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27" w:type="pct"/>
            <w:shd w:val="clear" w:color="auto" w:fill="auto"/>
          </w:tcPr>
          <w:p w14:paraId="3AAE9744" w14:textId="630B7E0D" w:rsidR="00C31B97" w:rsidRPr="00000ABD" w:rsidRDefault="00C31B97" w:rsidP="00606614">
            <w:pPr>
              <w:pStyle w:val="TableHeader"/>
              <w:spacing w:before="0" w:after="0"/>
              <w:jc w:val="center"/>
              <w:rPr>
                <w:rFonts w:cs="Arial"/>
                <w:b/>
                <w:sz w:val="12"/>
              </w:rPr>
            </w:pPr>
            <w:r w:rsidRPr="00000ABD">
              <w:rPr>
                <w:rFonts w:cs="Arial"/>
                <w:b/>
                <w:sz w:val="12"/>
              </w:rPr>
              <w:t xml:space="preserve">Final Cycle </w:t>
            </w:r>
            <w:r w:rsidR="00EE0A0D" w:rsidRPr="00000ABD">
              <w:rPr>
                <w:rFonts w:cs="Arial"/>
                <w:b/>
                <w:sz w:val="12"/>
              </w:rPr>
              <w:br/>
            </w:r>
            <w:r w:rsidRPr="00000ABD">
              <w:rPr>
                <w:rFonts w:cs="Arial"/>
                <w:b/>
                <w:sz w:val="12"/>
              </w:rPr>
              <w:t>(Day 2)</w:t>
            </w:r>
          </w:p>
        </w:tc>
        <w:tc>
          <w:tcPr>
            <w:tcW w:w="626" w:type="pct"/>
            <w:shd w:val="clear" w:color="auto" w:fill="auto"/>
          </w:tcPr>
          <w:p w14:paraId="56EDD967" w14:textId="4AEFA25F" w:rsidR="00C31B97" w:rsidRPr="00000ABD" w:rsidRDefault="00C31B97" w:rsidP="00606614">
            <w:pPr>
              <w:pStyle w:val="TableHeader"/>
              <w:spacing w:before="0" w:after="0"/>
              <w:jc w:val="center"/>
              <w:rPr>
                <w:rFonts w:cs="Arial"/>
                <w:b/>
                <w:sz w:val="12"/>
              </w:rPr>
            </w:pPr>
            <w:r w:rsidRPr="00000ABD">
              <w:rPr>
                <w:rFonts w:cs="Arial"/>
                <w:b/>
                <w:sz w:val="12"/>
              </w:rPr>
              <w:t xml:space="preserve">Final Cycle </w:t>
            </w:r>
            <w:r w:rsidR="00EE0A0D" w:rsidRPr="00000ABD">
              <w:rPr>
                <w:rFonts w:cs="Arial"/>
                <w:b/>
                <w:sz w:val="12"/>
              </w:rPr>
              <w:br/>
            </w:r>
            <w:r w:rsidRPr="00000ABD">
              <w:rPr>
                <w:rFonts w:cs="Arial"/>
                <w:b/>
                <w:sz w:val="12"/>
              </w:rPr>
              <w:t>(Day 2)</w:t>
            </w:r>
          </w:p>
        </w:tc>
      </w:tr>
    </w:tbl>
    <w:p w14:paraId="369E2F07" w14:textId="77777777" w:rsidR="00B42128" w:rsidRPr="00AC752B" w:rsidRDefault="00B42128">
      <w:pPr>
        <w:spacing w:line="240" w:lineRule="auto"/>
      </w:pPr>
      <w:r w:rsidRPr="00AC752B">
        <w:br w:type="page"/>
      </w:r>
    </w:p>
    <w:p w14:paraId="2DD7B34B" w14:textId="09E32E76" w:rsidR="002774BE" w:rsidRPr="00AC752B" w:rsidRDefault="002774BE" w:rsidP="0058598C">
      <w:pPr>
        <w:pStyle w:val="Heading1"/>
        <w:tabs>
          <w:tab w:val="clear" w:pos="4860"/>
          <w:tab w:val="num" w:pos="4410"/>
        </w:tabs>
        <w:spacing w:before="0"/>
        <w:ind w:left="720"/>
        <w:jc w:val="both"/>
      </w:pPr>
      <w:bookmarkStart w:id="91" w:name="_Ref433293529"/>
      <w:bookmarkStart w:id="92" w:name="_Ref212000589"/>
      <w:bookmarkStart w:id="93" w:name="_Ref260380854"/>
      <w:bookmarkStart w:id="94" w:name="_Ref338162298"/>
      <w:bookmarkEnd w:id="88"/>
      <w:bookmarkEnd w:id="89"/>
      <w:r w:rsidRPr="00AC752B">
        <w:lastRenderedPageBreak/>
        <w:t>Storage of the Column</w:t>
      </w:r>
      <w:bookmarkEnd w:id="91"/>
      <w:r w:rsidRPr="00AC752B"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6"/>
        <w:gridCol w:w="1841"/>
        <w:gridCol w:w="1843"/>
        <w:gridCol w:w="1841"/>
        <w:gridCol w:w="1843"/>
        <w:gridCol w:w="1349"/>
        <w:gridCol w:w="1347"/>
      </w:tblGrid>
      <w:tr w:rsidR="00403CF3" w:rsidRPr="00403CF3" w14:paraId="301DACC1" w14:textId="77777777" w:rsidTr="00A957CB">
        <w:trPr>
          <w:cantSplit/>
          <w:trHeight w:val="432"/>
          <w:jc w:val="center"/>
        </w:trPr>
        <w:tc>
          <w:tcPr>
            <w:tcW w:w="337" w:type="pct"/>
            <w:tcBorders>
              <w:bottom w:val="single" w:sz="6" w:space="0" w:color="auto"/>
            </w:tcBorders>
            <w:vAlign w:val="center"/>
          </w:tcPr>
          <w:p w14:paraId="4705FDA4" w14:textId="77777777" w:rsidR="00403CF3" w:rsidRPr="00403CF3" w:rsidRDefault="00403CF3" w:rsidP="00403CF3">
            <w:pPr>
              <w:jc w:val="center"/>
            </w:pPr>
            <w:r w:rsidRPr="00403CF3">
              <w:br w:type="page"/>
              <w:t>Step</w:t>
            </w:r>
          </w:p>
        </w:tc>
        <w:tc>
          <w:tcPr>
            <w:tcW w:w="3413" w:type="pct"/>
            <w:gridSpan w:val="4"/>
            <w:tcBorders>
              <w:bottom w:val="single" w:sz="6" w:space="0" w:color="auto"/>
            </w:tcBorders>
            <w:vAlign w:val="center"/>
          </w:tcPr>
          <w:p w14:paraId="79294F7D" w14:textId="181E386D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vAlign w:val="center"/>
          </w:tcPr>
          <w:p w14:paraId="40DB5A3B" w14:textId="06477B55" w:rsidR="00403CF3" w:rsidRPr="00403CF3" w:rsidRDefault="00403CF3" w:rsidP="00403CF3">
            <w:pPr>
              <w:jc w:val="center"/>
            </w:pPr>
            <w:r w:rsidRPr="00403CF3">
              <w:t>Performed</w:t>
            </w:r>
            <w:r w:rsidRPr="00403CF3">
              <w:br/>
              <w:t>by/Date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2171F6" w14:textId="7F532366" w:rsidR="00403CF3" w:rsidRPr="00403CF3" w:rsidRDefault="00403CF3" w:rsidP="00403CF3">
            <w:pPr>
              <w:jc w:val="center"/>
            </w:pPr>
            <w:r w:rsidRPr="00403CF3">
              <w:t>Witnessed</w:t>
            </w:r>
            <w:r w:rsidRPr="00403CF3">
              <w:br/>
              <w:t>by/Date</w:t>
            </w:r>
          </w:p>
        </w:tc>
      </w:tr>
      <w:tr w:rsidR="00613960" w:rsidRPr="00AC752B" w14:paraId="729C78E7" w14:textId="77777777" w:rsidTr="00A957CB">
        <w:trPr>
          <w:cantSplit/>
          <w:trHeight w:val="471"/>
          <w:jc w:val="center"/>
        </w:trPr>
        <w:tc>
          <w:tcPr>
            <w:tcW w:w="337" w:type="pct"/>
            <w:vMerge w:val="restart"/>
            <w:tcBorders>
              <w:top w:val="single" w:sz="6" w:space="0" w:color="auto"/>
            </w:tcBorders>
          </w:tcPr>
          <w:p w14:paraId="7993C067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95" w:name="_Ref103259137"/>
          </w:p>
        </w:tc>
        <w:bookmarkEnd w:id="95"/>
        <w:tc>
          <w:tcPr>
            <w:tcW w:w="3413" w:type="pct"/>
            <w:gridSpan w:val="4"/>
            <w:tcBorders>
              <w:top w:val="single" w:sz="6" w:space="0" w:color="auto"/>
            </w:tcBorders>
          </w:tcPr>
          <w:p w14:paraId="34491CE4" w14:textId="54FB68B3" w:rsidR="00613960" w:rsidRPr="00AC752B" w:rsidRDefault="00613960" w:rsidP="00BF75BA">
            <w:pPr>
              <w:pStyle w:val="BRTable"/>
              <w:numPr>
                <w:ilvl w:val="0"/>
                <w:numId w:val="45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Record the information for the Column Storage buffer below. 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73E618D6" w14:textId="0F49D914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5D53CAEB" w14:textId="66865540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613960" w:rsidRPr="00AC752B" w14:paraId="2C0487D5" w14:textId="77777777" w:rsidTr="00A957CB">
        <w:trPr>
          <w:cantSplit/>
          <w:trHeight w:val="265"/>
          <w:jc w:val="center"/>
        </w:trPr>
        <w:tc>
          <w:tcPr>
            <w:tcW w:w="337" w:type="pct"/>
            <w:vMerge/>
          </w:tcPr>
          <w:p w14:paraId="1C3797D7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853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885C8F" w14:textId="2D95E863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Column Storage Buffer</w:t>
            </w:r>
          </w:p>
        </w:tc>
        <w:tc>
          <w:tcPr>
            <w:tcW w:w="854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53C374" w14:textId="6B00D7BB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Part No.</w:t>
            </w:r>
          </w:p>
        </w:tc>
        <w:tc>
          <w:tcPr>
            <w:tcW w:w="853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27DE306" w14:textId="1A6122DD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Batch No.</w:t>
            </w:r>
          </w:p>
        </w:tc>
        <w:tc>
          <w:tcPr>
            <w:tcW w:w="854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BC8DF76" w14:textId="1B832A91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Exp. Date</w:t>
            </w:r>
          </w:p>
        </w:tc>
        <w:tc>
          <w:tcPr>
            <w:tcW w:w="625" w:type="pct"/>
            <w:vMerge/>
          </w:tcPr>
          <w:p w14:paraId="043168DE" w14:textId="77777777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5" w:type="pct"/>
            <w:vMerge/>
          </w:tcPr>
          <w:p w14:paraId="7690CC8F" w14:textId="77777777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613960" w:rsidRPr="00AC752B" w14:paraId="7BD25F63" w14:textId="77777777" w:rsidTr="00A957CB">
        <w:trPr>
          <w:cantSplit/>
          <w:trHeight w:val="576"/>
          <w:jc w:val="center"/>
        </w:trPr>
        <w:tc>
          <w:tcPr>
            <w:tcW w:w="337" w:type="pct"/>
            <w:vMerge/>
          </w:tcPr>
          <w:p w14:paraId="23326459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853" w:type="pct"/>
            <w:vMerge w:val="restart"/>
            <w:shd w:val="clear" w:color="auto" w:fill="D9D9D9" w:themeFill="background1" w:themeFillShade="D9"/>
            <w:vAlign w:val="center"/>
          </w:tcPr>
          <w:p w14:paraId="3DB4D097" w14:textId="5F1124DC" w:rsidR="00613960" w:rsidRDefault="00F82803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F82803">
              <w:rPr>
                <w:rFonts w:ascii="Arial" w:hAnsi="Arial" w:cs="Arial"/>
                <w:bCs/>
                <w:sz w:val="20"/>
              </w:rPr>
              <w:t xml:space="preserve">2% (v/v) </w:t>
            </w:r>
            <w:r w:rsidR="008D5533">
              <w:rPr>
                <w:rFonts w:ascii="Arial" w:hAnsi="Arial" w:cs="Arial"/>
                <w:bCs/>
                <w:sz w:val="20"/>
              </w:rPr>
              <w:t>B</w:t>
            </w:r>
            <w:r w:rsidRPr="00F82803">
              <w:rPr>
                <w:rFonts w:ascii="Arial" w:hAnsi="Arial" w:cs="Arial"/>
                <w:bCs/>
                <w:sz w:val="20"/>
              </w:rPr>
              <w:t>enzyl alcohol, 100 mM sodium acetate, pH 5.0</w:t>
            </w:r>
          </w:p>
        </w:tc>
        <w:tc>
          <w:tcPr>
            <w:tcW w:w="854" w:type="pct"/>
            <w:vMerge w:val="restart"/>
            <w:shd w:val="clear" w:color="auto" w:fill="D9D9D9" w:themeFill="background1" w:themeFillShade="D9"/>
            <w:vAlign w:val="center"/>
          </w:tcPr>
          <w:p w14:paraId="5CB2F749" w14:textId="38FE2A5B" w:rsidR="00613960" w:rsidRPr="008D5533" w:rsidRDefault="00F82803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8D5533">
              <w:rPr>
                <w:rFonts w:ascii="Arial" w:hAnsi="Arial" w:cs="Arial"/>
                <w:b/>
                <w:sz w:val="20"/>
              </w:rPr>
              <w:t>8004953</w:t>
            </w:r>
          </w:p>
        </w:tc>
        <w:tc>
          <w:tcPr>
            <w:tcW w:w="853" w:type="pct"/>
            <w:tcBorders>
              <w:bottom w:val="single" w:sz="6" w:space="0" w:color="auto"/>
            </w:tcBorders>
            <w:vAlign w:val="center"/>
          </w:tcPr>
          <w:p w14:paraId="58C5A1D5" w14:textId="77777777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pct"/>
            <w:vAlign w:val="center"/>
          </w:tcPr>
          <w:p w14:paraId="5F407209" w14:textId="2EEFB9BA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vMerge/>
          </w:tcPr>
          <w:p w14:paraId="4663BCF4" w14:textId="77777777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5" w:type="pct"/>
            <w:vMerge/>
          </w:tcPr>
          <w:p w14:paraId="7B54B5E0" w14:textId="77777777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613960" w:rsidRPr="00AC752B" w14:paraId="24092B7B" w14:textId="77777777" w:rsidTr="00A957CB">
        <w:trPr>
          <w:cantSplit/>
          <w:trHeight w:val="576"/>
          <w:jc w:val="center"/>
        </w:trPr>
        <w:tc>
          <w:tcPr>
            <w:tcW w:w="337" w:type="pct"/>
            <w:vMerge/>
          </w:tcPr>
          <w:p w14:paraId="75D80D7E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853" w:type="pct"/>
            <w:vMerge/>
          </w:tcPr>
          <w:p w14:paraId="7C8A7F19" w14:textId="77777777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pct"/>
            <w:vMerge/>
          </w:tcPr>
          <w:p w14:paraId="683AEAAD" w14:textId="77777777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853" w:type="pct"/>
            <w:tcBorders>
              <w:bottom w:val="single" w:sz="6" w:space="0" w:color="auto"/>
            </w:tcBorders>
          </w:tcPr>
          <w:p w14:paraId="3749CDC8" w14:textId="77777777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pct"/>
            <w:tcBorders>
              <w:bottom w:val="single" w:sz="6" w:space="0" w:color="auto"/>
            </w:tcBorders>
          </w:tcPr>
          <w:p w14:paraId="256850D1" w14:textId="77777777" w:rsidR="00613960" w:rsidRDefault="00613960" w:rsidP="00613960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</w:tcPr>
          <w:p w14:paraId="2DF12FA1" w14:textId="3C45FE06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</w:tcPr>
          <w:p w14:paraId="18BCF4D4" w14:textId="1DE7D24A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613960" w:rsidRPr="00AC752B" w14:paraId="2294F6F5" w14:textId="77777777" w:rsidTr="00A957CB">
        <w:trPr>
          <w:cantSplit/>
          <w:trHeight w:val="884"/>
          <w:jc w:val="center"/>
        </w:trPr>
        <w:tc>
          <w:tcPr>
            <w:tcW w:w="337" w:type="pct"/>
            <w:vMerge w:val="restart"/>
          </w:tcPr>
          <w:p w14:paraId="4F4EA6E7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4"/>
            <w:vMerge w:val="restart"/>
            <w:shd w:val="clear" w:color="auto" w:fill="auto"/>
          </w:tcPr>
          <w:p w14:paraId="45274534" w14:textId="1CAD7065" w:rsidR="00613960" w:rsidRDefault="00AE55DE" w:rsidP="00BF75BA">
            <w:pPr>
              <w:pStyle w:val="BRTable"/>
              <w:numPr>
                <w:ilvl w:val="0"/>
                <w:numId w:val="45"/>
              </w:numPr>
              <w:tabs>
                <w:tab w:val="left" w:pos="980"/>
                <w:tab w:val="right" w:pos="10620"/>
              </w:tabs>
              <w:spacing w:before="120" w:after="100" w:afterAutospacing="1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Close the Outlets and d</w:t>
            </w:r>
            <w:r w:rsidR="00613960">
              <w:rPr>
                <w:rFonts w:ascii="Arial" w:hAnsi="Arial" w:cs="Arial"/>
                <w:sz w:val="20"/>
              </w:rPr>
              <w:t xml:space="preserve">isconnect buffers </w:t>
            </w:r>
            <w:r w:rsidR="00DC3CCD">
              <w:rPr>
                <w:rFonts w:ascii="Arial" w:hAnsi="Arial" w:cs="Arial"/>
                <w:sz w:val="20"/>
              </w:rPr>
              <w:t>8006409</w:t>
            </w:r>
            <w:r w:rsidR="00613960">
              <w:rPr>
                <w:rFonts w:ascii="Arial" w:hAnsi="Arial" w:cs="Arial"/>
                <w:sz w:val="20"/>
              </w:rPr>
              <w:t xml:space="preserve"> and </w:t>
            </w:r>
            <w:r w:rsidR="00DC3CCD">
              <w:rPr>
                <w:rFonts w:ascii="Arial" w:hAnsi="Arial" w:cs="Arial"/>
                <w:sz w:val="20"/>
              </w:rPr>
              <w:t>8008813</w:t>
            </w:r>
            <w:r w:rsidR="00613960">
              <w:rPr>
                <w:rFonts w:ascii="Arial" w:hAnsi="Arial" w:cs="Arial"/>
                <w:sz w:val="20"/>
              </w:rPr>
              <w:t xml:space="preserve"> from Inlet 6.</w:t>
            </w:r>
          </w:p>
          <w:p w14:paraId="05F6641D" w14:textId="2D3F9714" w:rsidR="00613960" w:rsidRDefault="00613960" w:rsidP="00BF75BA">
            <w:pPr>
              <w:pStyle w:val="BRTable"/>
              <w:numPr>
                <w:ilvl w:val="0"/>
                <w:numId w:val="45"/>
              </w:numPr>
              <w:tabs>
                <w:tab w:val="left" w:pos="980"/>
                <w:tab w:val="right" w:pos="10620"/>
              </w:tabs>
              <w:spacing w:before="120" w:after="100" w:afterAutospacing="1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Connect the storage buffer</w:t>
            </w:r>
            <w:r w:rsidR="00AE55DE">
              <w:rPr>
                <w:rFonts w:ascii="Arial" w:hAnsi="Arial" w:cs="Arial"/>
                <w:sz w:val="20"/>
              </w:rPr>
              <w:t xml:space="preserve"> (</w:t>
            </w:r>
            <w:r w:rsidR="00F82803">
              <w:rPr>
                <w:rFonts w:ascii="Arial" w:hAnsi="Arial" w:cs="Arial"/>
                <w:sz w:val="20"/>
              </w:rPr>
              <w:t>8004953</w:t>
            </w:r>
            <w:r w:rsidR="00AE55DE">
              <w:rPr>
                <w:rFonts w:ascii="Arial" w:hAnsi="Arial" w:cs="Arial"/>
                <w:sz w:val="20"/>
              </w:rPr>
              <w:t>)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F82803" w:rsidRPr="00390AF7">
              <w:rPr>
                <w:rFonts w:ascii="Arial" w:hAnsi="Arial" w:cs="Arial"/>
                <w:sz w:val="20"/>
                <w:lang w:val="en-GB"/>
              </w:rPr>
              <w:t>2% (v/v) benzyl alcohol,</w:t>
            </w:r>
            <w:r w:rsidR="008D5533">
              <w:rPr>
                <w:rFonts w:ascii="Arial" w:hAnsi="Arial" w:cs="Arial"/>
                <w:sz w:val="20"/>
                <w:lang w:val="en-GB"/>
              </w:rPr>
              <w:t xml:space="preserve"> </w:t>
            </w:r>
            <w:r w:rsidR="00F82803" w:rsidRPr="00390AF7">
              <w:rPr>
                <w:rFonts w:ascii="Arial" w:hAnsi="Arial" w:cs="Arial"/>
                <w:sz w:val="20"/>
                <w:lang w:val="en-GB"/>
              </w:rPr>
              <w:t>100 mM sodium acetate,</w:t>
            </w:r>
            <w:r w:rsidR="008D5533" w:rsidRPr="00390AF7">
              <w:rPr>
                <w:rFonts w:ascii="Arial" w:hAnsi="Arial" w:cs="Arial"/>
                <w:sz w:val="20"/>
                <w:lang w:val="en-GB"/>
              </w:rPr>
              <w:t xml:space="preserve"> </w:t>
            </w:r>
            <w:r w:rsidR="00F82803" w:rsidRPr="00390AF7">
              <w:rPr>
                <w:rFonts w:ascii="Arial" w:hAnsi="Arial" w:cs="Arial"/>
                <w:sz w:val="20"/>
                <w:lang w:val="en-GB"/>
              </w:rPr>
              <w:t>pH 5.0</w:t>
            </w:r>
            <w:r w:rsidR="008D5533">
              <w:rPr>
                <w:rFonts w:ascii="Arial" w:hAnsi="Arial" w:cs="Arial"/>
                <w:sz w:val="20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to inlet 6.</w:t>
            </w:r>
          </w:p>
          <w:p w14:paraId="4A2D26C4" w14:textId="6B744CDC" w:rsidR="00613960" w:rsidRDefault="00613960" w:rsidP="00BF75BA">
            <w:pPr>
              <w:pStyle w:val="BRTable"/>
              <w:numPr>
                <w:ilvl w:val="0"/>
                <w:numId w:val="45"/>
              </w:numPr>
              <w:tabs>
                <w:tab w:val="left" w:pos="980"/>
                <w:tab w:val="right" w:pos="10620"/>
              </w:tabs>
              <w:spacing w:before="120" w:after="100" w:afterAutospacing="1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Ensure the outlet from the </w:t>
            </w:r>
            <w:r w:rsidR="00342075">
              <w:rPr>
                <w:rFonts w:ascii="Arial" w:hAnsi="Arial" w:cs="Arial"/>
                <w:sz w:val="20"/>
              </w:rPr>
              <w:t xml:space="preserve">(8004953) </w:t>
            </w:r>
            <w:r w:rsidR="00F82803" w:rsidRPr="00390AF7">
              <w:rPr>
                <w:rFonts w:ascii="Arial" w:hAnsi="Arial" w:cs="Arial"/>
                <w:sz w:val="20"/>
                <w:lang w:val="en-GB"/>
              </w:rPr>
              <w:t>2% (v/v) benzyl alcohol,</w:t>
            </w:r>
            <w:r w:rsidR="008D5533">
              <w:rPr>
                <w:rFonts w:ascii="Arial" w:hAnsi="Arial" w:cs="Arial"/>
                <w:sz w:val="20"/>
                <w:lang w:val="en-GB"/>
              </w:rPr>
              <w:t xml:space="preserve"> </w:t>
            </w:r>
            <w:r w:rsidR="00F82803" w:rsidRPr="00390AF7">
              <w:rPr>
                <w:rFonts w:ascii="Arial" w:hAnsi="Arial" w:cs="Arial"/>
                <w:sz w:val="20"/>
                <w:lang w:val="en-GB"/>
              </w:rPr>
              <w:t>100 mM sodium acetate,</w:t>
            </w:r>
            <w:r w:rsidR="008D5533">
              <w:rPr>
                <w:rFonts w:ascii="Arial" w:hAnsi="Arial" w:cs="Arial"/>
                <w:sz w:val="20"/>
                <w:lang w:val="en-GB"/>
              </w:rPr>
              <w:t xml:space="preserve"> </w:t>
            </w:r>
            <w:r w:rsidR="00F82803" w:rsidRPr="00390AF7">
              <w:rPr>
                <w:rFonts w:ascii="Arial" w:hAnsi="Arial" w:cs="Arial"/>
                <w:sz w:val="20"/>
                <w:lang w:val="en-GB"/>
              </w:rPr>
              <w:t>pH 5.0</w:t>
            </w:r>
            <w:r w:rsidR="008D5533">
              <w:rPr>
                <w:rFonts w:ascii="Arial" w:hAnsi="Arial" w:cs="Arial"/>
                <w:sz w:val="20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is Open.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</w:tcPr>
          <w:p w14:paraId="41351521" w14:textId="344C93AA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5" w:type="pct"/>
            <w:shd w:val="clear" w:color="auto" w:fill="auto"/>
          </w:tcPr>
          <w:p w14:paraId="2C786A5B" w14:textId="78C9A65D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613960" w:rsidRPr="00AC752B" w14:paraId="187273C8" w14:textId="77777777" w:rsidTr="00A957CB">
        <w:trPr>
          <w:cantSplit/>
          <w:trHeight w:val="885"/>
          <w:jc w:val="center"/>
        </w:trPr>
        <w:tc>
          <w:tcPr>
            <w:tcW w:w="337" w:type="pct"/>
            <w:vMerge/>
          </w:tcPr>
          <w:p w14:paraId="249E9F7E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4"/>
            <w:vMerge/>
          </w:tcPr>
          <w:p w14:paraId="745957F2" w14:textId="77777777" w:rsidR="00613960" w:rsidRDefault="00613960" w:rsidP="00BF75BA">
            <w:pPr>
              <w:pStyle w:val="BRTable"/>
              <w:numPr>
                <w:ilvl w:val="0"/>
                <w:numId w:val="45"/>
              </w:numPr>
              <w:tabs>
                <w:tab w:val="left" w:pos="980"/>
                <w:tab w:val="right" w:pos="10620"/>
              </w:tabs>
              <w:spacing w:before="120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</w:tcPr>
          <w:p w14:paraId="228FE171" w14:textId="13E76747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</w:tcPr>
          <w:p w14:paraId="04C86FB7" w14:textId="2F71CBC9" w:rsidR="00613960" w:rsidRPr="00D76C03" w:rsidRDefault="00613960" w:rsidP="00613960">
            <w:pPr>
              <w:pStyle w:val="TableHeader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613960" w:rsidRPr="00AC752B" w14:paraId="798BED13" w14:textId="77777777" w:rsidTr="00A957CB">
        <w:trPr>
          <w:cantSplit/>
          <w:trHeight w:val="576"/>
          <w:jc w:val="center"/>
        </w:trPr>
        <w:tc>
          <w:tcPr>
            <w:tcW w:w="337" w:type="pct"/>
            <w:vMerge w:val="restart"/>
            <w:tcBorders>
              <w:top w:val="single" w:sz="6" w:space="0" w:color="auto"/>
            </w:tcBorders>
          </w:tcPr>
          <w:p w14:paraId="4C297722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4"/>
            <w:vMerge w:val="restart"/>
            <w:tcBorders>
              <w:top w:val="single" w:sz="6" w:space="0" w:color="auto"/>
            </w:tcBorders>
          </w:tcPr>
          <w:p w14:paraId="6DCC1E47" w14:textId="5B8E1150" w:rsidR="00613960" w:rsidRPr="00000ABD" w:rsidRDefault="00613960" w:rsidP="00613960">
            <w:r w:rsidRPr="00E34350">
              <w:rPr>
                <w:rFonts w:cs="Arial"/>
              </w:rPr>
              <w:t xml:space="preserve">Initiate the </w:t>
            </w:r>
            <w:r w:rsidR="00DE1649">
              <w:rPr>
                <w:rFonts w:cs="Arial"/>
                <w:b/>
                <w:bCs/>
              </w:rPr>
              <w:t xml:space="preserve">AZD8630 Affinity </w:t>
            </w:r>
            <w:r w:rsidR="00F92D08">
              <w:rPr>
                <w:rFonts w:cs="Arial"/>
                <w:b/>
                <w:bCs/>
              </w:rPr>
              <w:t>Storage</w:t>
            </w:r>
            <w:r w:rsidRPr="001E67FE">
              <w:rPr>
                <w:rFonts w:cs="Arial"/>
              </w:rPr>
              <w:t xml:space="preserve"> method</w:t>
            </w:r>
            <w:r w:rsidRPr="00E34350">
              <w:rPr>
                <w:rFonts w:cs="Arial"/>
              </w:rPr>
              <w:t xml:space="preserve"> per </w:t>
            </w:r>
            <w:r w:rsidR="00200A6D" w:rsidRPr="00130216">
              <w:rPr>
                <w:rFonts w:cs="Arial"/>
                <w:b/>
                <w:bCs/>
              </w:rPr>
              <w:t>SOP-0107212</w:t>
            </w:r>
            <w:r>
              <w:rPr>
                <w:rFonts w:cs="Arial"/>
              </w:rPr>
              <w:t xml:space="preserve">. Verify the method parameters per </w:t>
            </w:r>
            <w:r w:rsidRPr="006934F3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_Ref99920929 \r \h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15.4</w:t>
            </w:r>
            <w:r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AB27C35" w14:textId="2E469C99" w:rsidR="00613960" w:rsidRPr="00AC752B" w:rsidRDefault="00613960" w:rsidP="00613960">
            <w:pPr>
              <w:pStyle w:val="TableHeader"/>
              <w:spacing w:before="0" w:line="240" w:lineRule="auto"/>
              <w:jc w:val="center"/>
              <w:rPr>
                <w:rFonts w:cs="Arial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3C53E52E" w14:textId="65F27046" w:rsidR="00613960" w:rsidRPr="00AC752B" w:rsidRDefault="00613960" w:rsidP="00613960">
            <w:pPr>
              <w:pStyle w:val="TableHeader"/>
              <w:spacing w:before="0" w:line="240" w:lineRule="auto"/>
              <w:jc w:val="center"/>
              <w:rPr>
                <w:rFonts w:cs="Arial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613960" w:rsidRPr="00AC752B" w14:paraId="1D6B139A" w14:textId="77777777" w:rsidTr="00A957CB">
        <w:trPr>
          <w:cantSplit/>
          <w:trHeight w:val="576"/>
          <w:jc w:val="center"/>
        </w:trPr>
        <w:tc>
          <w:tcPr>
            <w:tcW w:w="337" w:type="pct"/>
            <w:vMerge/>
          </w:tcPr>
          <w:p w14:paraId="42C3726A" w14:textId="77777777" w:rsidR="00613960" w:rsidRPr="00AC752B" w:rsidRDefault="00613960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3" w:type="pct"/>
            <w:gridSpan w:val="4"/>
            <w:vMerge/>
          </w:tcPr>
          <w:p w14:paraId="5F092080" w14:textId="77777777" w:rsidR="00613960" w:rsidRPr="00E34350" w:rsidRDefault="00613960" w:rsidP="00613960">
            <w:pPr>
              <w:rPr>
                <w:rFonts w:cs="Arial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7C30C017" w14:textId="20CA0D57" w:rsidR="00613960" w:rsidRPr="00AC752B" w:rsidRDefault="00613960" w:rsidP="00613960">
            <w:pPr>
              <w:pStyle w:val="TableHeader"/>
              <w:spacing w:before="0" w:line="240" w:lineRule="auto"/>
              <w:jc w:val="center"/>
              <w:rPr>
                <w:rFonts w:cs="Arial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</w:tcPr>
          <w:p w14:paraId="75461A47" w14:textId="026E8944" w:rsidR="00613960" w:rsidRPr="00AC752B" w:rsidRDefault="00613960" w:rsidP="00613960">
            <w:pPr>
              <w:pStyle w:val="TableHeader"/>
              <w:spacing w:before="0" w:line="240" w:lineRule="auto"/>
              <w:jc w:val="center"/>
              <w:rPr>
                <w:rFonts w:cs="Arial"/>
              </w:rPr>
            </w:pPr>
            <w:r w:rsidRPr="00D76C03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</w:tbl>
    <w:p w14:paraId="0812EA2A" w14:textId="2BD41441" w:rsidR="008F58EF" w:rsidRDefault="008F58EF" w:rsidP="002774BE">
      <w:pPr>
        <w:spacing w:line="240" w:lineRule="auto"/>
        <w:jc w:val="both"/>
        <w:rPr>
          <w:rFonts w:cs="Arial"/>
          <w:b/>
          <w:sz w:val="22"/>
        </w:rPr>
      </w:pPr>
    </w:p>
    <w:p w14:paraId="0219BA30" w14:textId="4A62BBF7" w:rsidR="008F58EF" w:rsidRPr="00EC6174" w:rsidRDefault="008F58EF" w:rsidP="00EC6174">
      <w:pPr>
        <w:rPr>
          <w:b/>
          <w:bCs/>
          <w:sz w:val="22"/>
          <w:szCs w:val="22"/>
        </w:rPr>
      </w:pPr>
      <w:r>
        <w:br w:type="page"/>
      </w:r>
      <w:r w:rsidR="00EC6174" w:rsidRPr="00EC6174">
        <w:rPr>
          <w:b/>
          <w:bCs/>
          <w:sz w:val="22"/>
          <w:szCs w:val="22"/>
        </w:rPr>
        <w:lastRenderedPageBreak/>
        <w:t>1</w:t>
      </w:r>
      <w:r w:rsidR="006C5129">
        <w:rPr>
          <w:b/>
          <w:bCs/>
          <w:sz w:val="22"/>
          <w:szCs w:val="22"/>
        </w:rPr>
        <w:t>5</w:t>
      </w:r>
      <w:r w:rsidR="006C5129">
        <w:rPr>
          <w:b/>
          <w:bCs/>
          <w:sz w:val="22"/>
          <w:szCs w:val="22"/>
        </w:rPr>
        <w:tab/>
      </w:r>
      <w:r w:rsidR="00EC6174" w:rsidRPr="00EC6174">
        <w:rPr>
          <w:b/>
          <w:bCs/>
          <w:sz w:val="22"/>
          <w:szCs w:val="22"/>
        </w:rPr>
        <w:t>Storage of the Column</w:t>
      </w:r>
      <w:r w:rsidR="006C5129">
        <w:rPr>
          <w:b/>
          <w:bCs/>
          <w:sz w:val="22"/>
          <w:szCs w:val="22"/>
        </w:rPr>
        <w:t xml:space="preserve"> (continued)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89"/>
        <w:gridCol w:w="1729"/>
        <w:gridCol w:w="3636"/>
        <w:gridCol w:w="3636"/>
      </w:tblGrid>
      <w:tr w:rsidR="00766DE9" w:rsidRPr="00AC752B" w14:paraId="4AAA50B3" w14:textId="77777777" w:rsidTr="00A957CB">
        <w:trPr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</w:tcPr>
          <w:p w14:paraId="605F7F7A" w14:textId="48D1CEE4" w:rsidR="00766DE9" w:rsidRPr="00AC752B" w:rsidRDefault="00A840D1" w:rsidP="00BF75BA">
            <w:pPr>
              <w:pStyle w:val="Heading2"/>
              <w:numPr>
                <w:ilvl w:val="1"/>
                <w:numId w:val="36"/>
              </w:num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b/>
              </w:rPr>
            </w:pPr>
            <w:bookmarkStart w:id="96" w:name="_Ref99920929"/>
            <w:bookmarkStart w:id="97" w:name="_Hlk505003409"/>
            <w:r>
              <w:rPr>
                <w:b/>
                <w:bCs/>
              </w:rPr>
              <w:t>AZD8630</w:t>
            </w:r>
            <w:r w:rsidR="00EE61A1">
              <w:t xml:space="preserve"> </w:t>
            </w:r>
            <w:r w:rsidR="00B23008">
              <w:rPr>
                <w:b/>
              </w:rPr>
              <w:t xml:space="preserve">CaptureSelect CH1-XL </w:t>
            </w:r>
            <w:r w:rsidR="00EE61A1">
              <w:rPr>
                <w:b/>
              </w:rPr>
              <w:t>Store</w:t>
            </w:r>
            <w:r w:rsidR="00EE61A1" w:rsidRPr="001E67FE">
              <w:t xml:space="preserve"> </w:t>
            </w:r>
            <w:r w:rsidR="008F1242" w:rsidRPr="00AC752B">
              <w:rPr>
                <w:b/>
              </w:rPr>
              <w:t>Storage</w:t>
            </w:r>
            <w:r w:rsidR="00766DE9" w:rsidRPr="00AC752B">
              <w:t xml:space="preserve"> </w:t>
            </w:r>
            <w:r w:rsidR="00766DE9" w:rsidRPr="00AC752B">
              <w:rPr>
                <w:b/>
              </w:rPr>
              <w:t>Method Overview</w:t>
            </w:r>
            <w:bookmarkEnd w:id="96"/>
          </w:p>
        </w:tc>
      </w:tr>
      <w:tr w:rsidR="00766DE9" w:rsidRPr="00AC752B" w14:paraId="3A3BDCA1" w14:textId="77777777" w:rsidTr="00A957CB">
        <w:trPr>
          <w:trHeight w:val="96"/>
          <w:jc w:val="center"/>
        </w:trPr>
        <w:tc>
          <w:tcPr>
            <w:tcW w:w="829" w:type="pct"/>
            <w:shd w:val="clear" w:color="auto" w:fill="D9D9D9" w:themeFill="background1" w:themeFillShade="D9"/>
          </w:tcPr>
          <w:p w14:paraId="02E6B3A7" w14:textId="77777777" w:rsidR="00766DE9" w:rsidRPr="00000ABD" w:rsidRDefault="00766DE9" w:rsidP="00766DE9">
            <w:pPr>
              <w:spacing w:before="60" w:after="60" w:line="240" w:lineRule="auto"/>
              <w:jc w:val="center"/>
              <w:rPr>
                <w:bCs/>
              </w:rPr>
            </w:pPr>
            <w:r w:rsidRPr="00000ABD">
              <w:rPr>
                <w:bCs/>
              </w:rPr>
              <w:t>Volumes</w:t>
            </w:r>
          </w:p>
        </w:tc>
        <w:tc>
          <w:tcPr>
            <w:tcW w:w="4171" w:type="pct"/>
            <w:gridSpan w:val="3"/>
            <w:shd w:val="clear" w:color="auto" w:fill="D9D9D9" w:themeFill="background1" w:themeFillShade="D9"/>
          </w:tcPr>
          <w:p w14:paraId="6786D23A" w14:textId="77777777" w:rsidR="00766DE9" w:rsidRPr="00000ABD" w:rsidRDefault="00766DE9" w:rsidP="00766DE9">
            <w:pPr>
              <w:spacing w:before="60" w:after="60" w:line="240" w:lineRule="auto"/>
              <w:jc w:val="center"/>
              <w:rPr>
                <w:bCs/>
              </w:rPr>
            </w:pPr>
            <w:r w:rsidRPr="00000ABD">
              <w:rPr>
                <w:bCs/>
              </w:rPr>
              <w:t>Step</w:t>
            </w:r>
          </w:p>
        </w:tc>
      </w:tr>
      <w:tr w:rsidR="008F58EF" w:rsidRPr="00AC752B" w14:paraId="731C2A95" w14:textId="77777777" w:rsidTr="00A957CB">
        <w:trPr>
          <w:trHeight w:val="90"/>
          <w:jc w:val="center"/>
        </w:trPr>
        <w:tc>
          <w:tcPr>
            <w:tcW w:w="829" w:type="pct"/>
            <w:shd w:val="clear" w:color="auto" w:fill="D9D9D9" w:themeFill="background1" w:themeFillShade="D9"/>
            <w:vAlign w:val="center"/>
          </w:tcPr>
          <w:p w14:paraId="199C27B8" w14:textId="2A3B754F" w:rsidR="008F58EF" w:rsidRPr="00AC752B" w:rsidRDefault="008F58EF" w:rsidP="00766DE9">
            <w:pPr>
              <w:spacing w:before="60" w:after="60" w:line="240" w:lineRule="auto"/>
              <w:jc w:val="center"/>
            </w:pPr>
            <w:r>
              <w:t>5L</w:t>
            </w:r>
          </w:p>
        </w:tc>
        <w:tc>
          <w:tcPr>
            <w:tcW w:w="4171" w:type="pct"/>
            <w:gridSpan w:val="3"/>
            <w:shd w:val="clear" w:color="auto" w:fill="D9D9D9" w:themeFill="background1" w:themeFillShade="D9"/>
          </w:tcPr>
          <w:p w14:paraId="16AC82A1" w14:textId="33FAEAB4" w:rsidR="008F58EF" w:rsidRPr="00AC752B" w:rsidRDefault="008F58EF" w:rsidP="00766DE9">
            <w:pPr>
              <w:tabs>
                <w:tab w:val="center" w:pos="3483"/>
                <w:tab w:val="left" w:pos="4526"/>
              </w:tabs>
              <w:spacing w:before="60" w:after="60" w:line="240" w:lineRule="auto"/>
            </w:pPr>
            <w:r>
              <w:t xml:space="preserve">Skid Flush – Pre-Storage </w:t>
            </w:r>
            <w:r w:rsidR="008037D3">
              <w:t>Equilibration</w:t>
            </w:r>
          </w:p>
        </w:tc>
      </w:tr>
      <w:tr w:rsidR="008F58EF" w:rsidRPr="00AC752B" w14:paraId="68B619C6" w14:textId="77777777" w:rsidTr="00A957CB">
        <w:trPr>
          <w:trHeight w:val="90"/>
          <w:jc w:val="center"/>
        </w:trPr>
        <w:tc>
          <w:tcPr>
            <w:tcW w:w="829" w:type="pct"/>
            <w:shd w:val="clear" w:color="auto" w:fill="D9D9D9" w:themeFill="background1" w:themeFillShade="D9"/>
            <w:vAlign w:val="center"/>
          </w:tcPr>
          <w:p w14:paraId="15CC1B8C" w14:textId="3C0AC81E" w:rsidR="008F58EF" w:rsidRPr="00AC752B" w:rsidRDefault="008037D3" w:rsidP="00766DE9">
            <w:pPr>
              <w:spacing w:before="60" w:after="60" w:line="240" w:lineRule="auto"/>
              <w:jc w:val="center"/>
            </w:pPr>
            <w:r>
              <w:t>1</w:t>
            </w:r>
            <w:r w:rsidR="008F58EF">
              <w:t xml:space="preserve"> CV</w:t>
            </w:r>
          </w:p>
        </w:tc>
        <w:tc>
          <w:tcPr>
            <w:tcW w:w="4171" w:type="pct"/>
            <w:gridSpan w:val="3"/>
            <w:shd w:val="clear" w:color="auto" w:fill="D9D9D9" w:themeFill="background1" w:themeFillShade="D9"/>
          </w:tcPr>
          <w:p w14:paraId="52497FBB" w14:textId="04AC00BE" w:rsidR="008F58EF" w:rsidRPr="00AC752B" w:rsidRDefault="008F58EF" w:rsidP="00766DE9">
            <w:pPr>
              <w:tabs>
                <w:tab w:val="center" w:pos="3483"/>
                <w:tab w:val="left" w:pos="4526"/>
              </w:tabs>
              <w:spacing w:before="60" w:after="60" w:line="240" w:lineRule="auto"/>
            </w:pPr>
            <w:r>
              <w:t xml:space="preserve">Pre-Storage </w:t>
            </w:r>
            <w:r w:rsidR="00342075">
              <w:t>Equilibration</w:t>
            </w:r>
          </w:p>
        </w:tc>
      </w:tr>
      <w:tr w:rsidR="00766DE9" w:rsidRPr="00AC752B" w14:paraId="7E597B58" w14:textId="77777777" w:rsidTr="00A957CB">
        <w:trPr>
          <w:trHeight w:val="90"/>
          <w:jc w:val="center"/>
        </w:trPr>
        <w:tc>
          <w:tcPr>
            <w:tcW w:w="829" w:type="pct"/>
            <w:shd w:val="clear" w:color="auto" w:fill="D9D9D9" w:themeFill="background1" w:themeFillShade="D9"/>
            <w:vAlign w:val="center"/>
          </w:tcPr>
          <w:p w14:paraId="2A3D8E05" w14:textId="77777777" w:rsidR="00766DE9" w:rsidRPr="00AC752B" w:rsidRDefault="00766DE9" w:rsidP="00766DE9">
            <w:pPr>
              <w:spacing w:before="60" w:after="60" w:line="240" w:lineRule="auto"/>
              <w:jc w:val="center"/>
            </w:pPr>
            <w:r w:rsidRPr="00AC752B">
              <w:t>5 L</w:t>
            </w:r>
          </w:p>
        </w:tc>
        <w:tc>
          <w:tcPr>
            <w:tcW w:w="4171" w:type="pct"/>
            <w:gridSpan w:val="3"/>
            <w:shd w:val="clear" w:color="auto" w:fill="D9D9D9" w:themeFill="background1" w:themeFillShade="D9"/>
          </w:tcPr>
          <w:p w14:paraId="167E1788" w14:textId="35CDE4B6" w:rsidR="00766DE9" w:rsidRPr="00AC752B" w:rsidRDefault="00766DE9" w:rsidP="00766DE9">
            <w:pPr>
              <w:tabs>
                <w:tab w:val="center" w:pos="3483"/>
                <w:tab w:val="left" w:pos="4526"/>
              </w:tabs>
              <w:spacing w:before="60" w:after="60" w:line="240" w:lineRule="auto"/>
            </w:pPr>
            <w:r w:rsidRPr="00AC752B">
              <w:t xml:space="preserve">Skid Flush – </w:t>
            </w:r>
            <w:r w:rsidR="008F58EF">
              <w:t>Column Storage</w:t>
            </w:r>
          </w:p>
        </w:tc>
      </w:tr>
      <w:tr w:rsidR="00766DE9" w:rsidRPr="00AC752B" w14:paraId="7539C9E8" w14:textId="77777777" w:rsidTr="00A957CB">
        <w:trPr>
          <w:trHeight w:val="90"/>
          <w:jc w:val="center"/>
        </w:trPr>
        <w:tc>
          <w:tcPr>
            <w:tcW w:w="829" w:type="pct"/>
            <w:shd w:val="clear" w:color="auto" w:fill="D9D9D9" w:themeFill="background1" w:themeFillShade="D9"/>
            <w:vAlign w:val="center"/>
          </w:tcPr>
          <w:p w14:paraId="49DDCEFC" w14:textId="77777777" w:rsidR="00766DE9" w:rsidRPr="00AC752B" w:rsidRDefault="00766DE9" w:rsidP="00766DE9">
            <w:pPr>
              <w:spacing w:before="60" w:after="60" w:line="240" w:lineRule="auto"/>
              <w:jc w:val="center"/>
            </w:pPr>
            <w:r w:rsidRPr="00AC752B">
              <w:t>3 CV</w:t>
            </w:r>
          </w:p>
        </w:tc>
        <w:tc>
          <w:tcPr>
            <w:tcW w:w="4171" w:type="pct"/>
            <w:gridSpan w:val="3"/>
            <w:shd w:val="clear" w:color="auto" w:fill="D9D9D9" w:themeFill="background1" w:themeFillShade="D9"/>
          </w:tcPr>
          <w:p w14:paraId="5D5A88AA" w14:textId="634F05F1" w:rsidR="00766DE9" w:rsidRPr="00AC752B" w:rsidRDefault="008F58EF" w:rsidP="00766DE9">
            <w:pPr>
              <w:spacing w:before="60" w:after="60" w:line="240" w:lineRule="auto"/>
            </w:pPr>
            <w:r>
              <w:t>Column Storage</w:t>
            </w:r>
          </w:p>
        </w:tc>
      </w:tr>
      <w:tr w:rsidR="00016727" w:rsidRPr="00AC752B" w14:paraId="7BEB242F" w14:textId="3379C05B" w:rsidTr="00A957CB">
        <w:trPr>
          <w:jc w:val="center"/>
        </w:trPr>
        <w:tc>
          <w:tcPr>
            <w:tcW w:w="1630" w:type="pct"/>
            <w:gridSpan w:val="2"/>
            <w:shd w:val="clear" w:color="auto" w:fill="D9D9D9" w:themeFill="background1" w:themeFillShade="D9"/>
            <w:vAlign w:val="center"/>
          </w:tcPr>
          <w:p w14:paraId="4503B58D" w14:textId="77777777" w:rsidR="00016727" w:rsidRPr="00000ABD" w:rsidRDefault="00016727" w:rsidP="00766DE9">
            <w:pPr>
              <w:spacing w:before="60" w:after="60" w:line="240" w:lineRule="auto"/>
              <w:jc w:val="center"/>
              <w:rPr>
                <w:bCs/>
              </w:rPr>
            </w:pPr>
            <w:r w:rsidRPr="00000ABD">
              <w:rPr>
                <w:bCs/>
              </w:rPr>
              <w:t>Variables</w:t>
            </w:r>
          </w:p>
        </w:tc>
        <w:tc>
          <w:tcPr>
            <w:tcW w:w="1685" w:type="pct"/>
            <w:shd w:val="clear" w:color="auto" w:fill="D9D9D9" w:themeFill="background1" w:themeFillShade="D9"/>
          </w:tcPr>
          <w:p w14:paraId="3A58CE32" w14:textId="0AA44D32" w:rsidR="00016727" w:rsidRPr="00000ABD" w:rsidRDefault="008F58EF" w:rsidP="00766DE9">
            <w:pPr>
              <w:spacing w:before="60" w:after="60" w:line="240" w:lineRule="auto"/>
              <w:jc w:val="center"/>
              <w:rPr>
                <w:bCs/>
              </w:rPr>
            </w:pPr>
            <w:r>
              <w:rPr>
                <w:bCs/>
              </w:rPr>
              <w:t>Day 1</w:t>
            </w:r>
          </w:p>
        </w:tc>
        <w:tc>
          <w:tcPr>
            <w:tcW w:w="1685" w:type="pct"/>
            <w:shd w:val="clear" w:color="auto" w:fill="D9D9D9" w:themeFill="background1" w:themeFillShade="D9"/>
          </w:tcPr>
          <w:p w14:paraId="60D53F38" w14:textId="2F8145D9" w:rsidR="00016727" w:rsidRPr="00000ABD" w:rsidRDefault="008F58EF" w:rsidP="00766DE9">
            <w:pPr>
              <w:spacing w:before="60" w:after="60" w:line="240" w:lineRule="auto"/>
              <w:jc w:val="center"/>
              <w:rPr>
                <w:bCs/>
              </w:rPr>
            </w:pPr>
            <w:r>
              <w:rPr>
                <w:bCs/>
              </w:rPr>
              <w:t>Day 2 (If Applicable)</w:t>
            </w:r>
          </w:p>
        </w:tc>
      </w:tr>
      <w:tr w:rsidR="00016727" w:rsidRPr="00AC752B" w14:paraId="4D6F7911" w14:textId="77777777" w:rsidTr="00A957CB">
        <w:trPr>
          <w:trHeight w:val="576"/>
          <w:jc w:val="center"/>
        </w:trPr>
        <w:tc>
          <w:tcPr>
            <w:tcW w:w="1630" w:type="pct"/>
            <w:gridSpan w:val="2"/>
            <w:shd w:val="clear" w:color="auto" w:fill="D9D9D9" w:themeFill="background1" w:themeFillShade="D9"/>
          </w:tcPr>
          <w:p w14:paraId="06D81EFB" w14:textId="1BABF09A" w:rsidR="00016727" w:rsidRPr="00AC752B" w:rsidRDefault="00016727" w:rsidP="00766DE9">
            <w:pPr>
              <w:spacing w:line="240" w:lineRule="auto"/>
            </w:pPr>
            <w:r w:rsidRPr="00AC752B">
              <w:t>Column</w:t>
            </w:r>
            <w:r w:rsidR="00AE55DE">
              <w:t xml:space="preserve"> Bed</w:t>
            </w:r>
            <w:r w:rsidR="008F58EF">
              <w:t xml:space="preserve"> </w:t>
            </w:r>
            <w:r w:rsidRPr="00AC752B">
              <w:t>Volume</w:t>
            </w:r>
          </w:p>
          <w:p w14:paraId="2C29390F" w14:textId="18229A4E" w:rsidR="00016727" w:rsidRPr="00AC752B" w:rsidRDefault="00016727" w:rsidP="00A82209">
            <w:pPr>
              <w:spacing w:line="240" w:lineRule="auto"/>
              <w:rPr>
                <w:b/>
              </w:rPr>
            </w:pPr>
            <w:r w:rsidRPr="00AC752B">
              <w:rPr>
                <w:b/>
              </w:rPr>
              <w:t xml:space="preserve">(Step </w:t>
            </w:r>
            <w:r w:rsidRPr="00AC752B">
              <w:rPr>
                <w:b/>
              </w:rPr>
              <w:fldChar w:fldCharType="begin"/>
            </w:r>
            <w:r w:rsidRPr="00AC752B">
              <w:rPr>
                <w:b/>
              </w:rPr>
              <w:instrText xml:space="preserve"> REF _Ref257205511 \r \h </w:instrText>
            </w:r>
            <w:r w:rsidR="00AC752B">
              <w:rPr>
                <w:b/>
              </w:rPr>
              <w:instrText xml:space="preserve"> \* MERGEFORMAT </w:instrText>
            </w:r>
            <w:r w:rsidRPr="00AC752B">
              <w:rPr>
                <w:b/>
              </w:rPr>
            </w:r>
            <w:r w:rsidRPr="00AC752B">
              <w:rPr>
                <w:b/>
              </w:rPr>
              <w:fldChar w:fldCharType="separate"/>
            </w:r>
            <w:r w:rsidR="00BE21D6">
              <w:rPr>
                <w:b/>
              </w:rPr>
              <w:t>8.1</w:t>
            </w:r>
            <w:r w:rsidRPr="00AC752B">
              <w:rPr>
                <w:b/>
              </w:rPr>
              <w:fldChar w:fldCharType="end"/>
            </w:r>
            <w:r w:rsidRPr="00AC752B">
              <w:rPr>
                <w:b/>
              </w:rPr>
              <w:t>)</w:t>
            </w:r>
          </w:p>
        </w:tc>
        <w:tc>
          <w:tcPr>
            <w:tcW w:w="1685" w:type="pct"/>
            <w:vAlign w:val="center"/>
          </w:tcPr>
          <w:p w14:paraId="55C44672" w14:textId="77777777" w:rsidR="00016727" w:rsidRPr="00AC752B" w:rsidRDefault="00016727" w:rsidP="00766DE9">
            <w:pPr>
              <w:spacing w:before="120" w:after="120" w:line="240" w:lineRule="auto"/>
              <w:jc w:val="right"/>
            </w:pPr>
            <w:r w:rsidRPr="00AC752B">
              <w:t>L</w:t>
            </w:r>
          </w:p>
        </w:tc>
        <w:tc>
          <w:tcPr>
            <w:tcW w:w="1685" w:type="pct"/>
            <w:vAlign w:val="center"/>
          </w:tcPr>
          <w:p w14:paraId="447EBEEE" w14:textId="58925C64" w:rsidR="00016727" w:rsidRPr="00AC752B" w:rsidRDefault="00016727" w:rsidP="00766DE9">
            <w:pPr>
              <w:spacing w:before="120" w:after="120" w:line="240" w:lineRule="auto"/>
              <w:jc w:val="right"/>
            </w:pPr>
            <w:r w:rsidRPr="00AC752B">
              <w:t>L</w:t>
            </w:r>
          </w:p>
        </w:tc>
      </w:tr>
      <w:tr w:rsidR="00016727" w:rsidRPr="00AC752B" w14:paraId="6CA7B3B1" w14:textId="77777777" w:rsidTr="00A957CB">
        <w:trPr>
          <w:trHeight w:val="576"/>
          <w:jc w:val="center"/>
        </w:trPr>
        <w:tc>
          <w:tcPr>
            <w:tcW w:w="1630" w:type="pct"/>
            <w:gridSpan w:val="2"/>
            <w:shd w:val="clear" w:color="auto" w:fill="D9D9D9" w:themeFill="background1" w:themeFillShade="D9"/>
          </w:tcPr>
          <w:p w14:paraId="18B2D97B" w14:textId="7B1A6A3E" w:rsidR="00016727" w:rsidRPr="00AC752B" w:rsidRDefault="008F58EF" w:rsidP="00A82209">
            <w:pPr>
              <w:spacing w:line="240" w:lineRule="auto"/>
              <w:rPr>
                <w:b/>
              </w:rPr>
            </w:pPr>
            <w:r w:rsidRPr="009004D8">
              <w:rPr>
                <w:rFonts w:cs="Arial"/>
              </w:rPr>
              <w:t xml:space="preserve">Column </w:t>
            </w:r>
            <w:r w:rsidRPr="00E131C3">
              <w:rPr>
                <w:rFonts w:cs="Arial"/>
              </w:rPr>
              <w:t>Inlet</w:t>
            </w:r>
            <w:r w:rsidRPr="00CD518F">
              <w:rPr>
                <w:rFonts w:cs="Arial"/>
              </w:rPr>
              <w:t xml:space="preserve"> Pressure</w:t>
            </w:r>
            <w:r w:rsidRPr="00623E46">
              <w:rPr>
                <w:rFonts w:cs="Arial"/>
              </w:rPr>
              <w:t xml:space="preserve"> Max</w:t>
            </w:r>
            <w:r>
              <w:rPr>
                <w:rFonts w:cs="Arial"/>
              </w:rPr>
              <w:t xml:space="preserve"> </w:t>
            </w:r>
            <w:r w:rsidR="00016727" w:rsidRPr="00AC752B">
              <w:rPr>
                <w:b/>
              </w:rPr>
              <w:t>(Step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REF _Ref58410483 \r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BE21D6">
              <w:rPr>
                <w:b/>
              </w:rPr>
              <w:t>8.2</w:t>
            </w:r>
            <w:r>
              <w:rPr>
                <w:b/>
              </w:rPr>
              <w:fldChar w:fldCharType="end"/>
            </w:r>
            <w:r w:rsidR="00016727" w:rsidRPr="00AC752B">
              <w:rPr>
                <w:b/>
              </w:rPr>
              <w:t>)*</w:t>
            </w:r>
          </w:p>
        </w:tc>
        <w:tc>
          <w:tcPr>
            <w:tcW w:w="1685" w:type="pct"/>
            <w:vAlign w:val="center"/>
          </w:tcPr>
          <w:p w14:paraId="4197BDD0" w14:textId="77777777" w:rsidR="00016727" w:rsidRPr="00AC752B" w:rsidRDefault="00016727" w:rsidP="00766DE9">
            <w:pPr>
              <w:spacing w:before="120" w:after="120" w:line="240" w:lineRule="auto"/>
              <w:jc w:val="right"/>
            </w:pPr>
            <w:r w:rsidRPr="00AC752B">
              <w:t>bar</w:t>
            </w:r>
          </w:p>
        </w:tc>
        <w:tc>
          <w:tcPr>
            <w:tcW w:w="1685" w:type="pct"/>
            <w:vAlign w:val="center"/>
          </w:tcPr>
          <w:p w14:paraId="204E0878" w14:textId="5D6493ED" w:rsidR="00016727" w:rsidRPr="00AC752B" w:rsidRDefault="00016727" w:rsidP="00766DE9">
            <w:pPr>
              <w:spacing w:before="120" w:after="120" w:line="240" w:lineRule="auto"/>
              <w:jc w:val="right"/>
            </w:pPr>
            <w:r w:rsidRPr="00AC752B">
              <w:t>bar</w:t>
            </w:r>
          </w:p>
        </w:tc>
      </w:tr>
      <w:tr w:rsidR="00016727" w:rsidRPr="00AC752B" w14:paraId="4233214C" w14:textId="77777777" w:rsidTr="00A957CB">
        <w:trPr>
          <w:trHeight w:val="576"/>
          <w:jc w:val="center"/>
        </w:trPr>
        <w:tc>
          <w:tcPr>
            <w:tcW w:w="1630" w:type="pct"/>
            <w:gridSpan w:val="2"/>
            <w:shd w:val="clear" w:color="auto" w:fill="D9D9D9" w:themeFill="background1" w:themeFillShade="D9"/>
          </w:tcPr>
          <w:p w14:paraId="7D72763D" w14:textId="7E1D712D" w:rsidR="00016727" w:rsidRPr="00AC752B" w:rsidRDefault="008F58EF" w:rsidP="00A82209">
            <w:pPr>
              <w:spacing w:line="240" w:lineRule="auto"/>
              <w:rPr>
                <w:b/>
              </w:rPr>
            </w:pPr>
            <w:r w:rsidRPr="009004D8">
              <w:rPr>
                <w:rFonts w:cs="Arial"/>
              </w:rPr>
              <w:t xml:space="preserve">Column </w:t>
            </w:r>
            <w:r w:rsidRPr="00E131C3">
              <w:rPr>
                <w:rFonts w:cs="Arial"/>
              </w:rPr>
              <w:t>Differential Pressure</w:t>
            </w:r>
            <w:r>
              <w:rPr>
                <w:rFonts w:cs="Arial"/>
              </w:rPr>
              <w:t xml:space="preserve"> </w:t>
            </w:r>
            <w:r w:rsidR="00016727" w:rsidRPr="00AC752B">
              <w:rPr>
                <w:b/>
              </w:rPr>
              <w:t xml:space="preserve">(Step </w:t>
            </w:r>
            <w:r w:rsidR="00564986" w:rsidRPr="00AC752B">
              <w:rPr>
                <w:b/>
              </w:rPr>
              <w:fldChar w:fldCharType="begin"/>
            </w:r>
            <w:r w:rsidR="00564986" w:rsidRPr="00AC752B">
              <w:rPr>
                <w:b/>
              </w:rPr>
              <w:instrText xml:space="preserve"> REF _Ref257205511 \r \h </w:instrText>
            </w:r>
            <w:r w:rsidR="00564986">
              <w:rPr>
                <w:b/>
              </w:rPr>
              <w:instrText xml:space="preserve"> \* MERGEFORMAT </w:instrText>
            </w:r>
            <w:r w:rsidR="00564986" w:rsidRPr="00AC752B">
              <w:rPr>
                <w:b/>
              </w:rPr>
            </w:r>
            <w:r w:rsidR="00564986" w:rsidRPr="00AC752B">
              <w:rPr>
                <w:b/>
              </w:rPr>
              <w:fldChar w:fldCharType="separate"/>
            </w:r>
            <w:r w:rsidR="00BE21D6">
              <w:rPr>
                <w:b/>
              </w:rPr>
              <w:t>8.1</w:t>
            </w:r>
            <w:r w:rsidR="00564986" w:rsidRPr="00AC752B">
              <w:rPr>
                <w:b/>
              </w:rPr>
              <w:fldChar w:fldCharType="end"/>
            </w:r>
            <w:r w:rsidR="00016727" w:rsidRPr="00AC752B">
              <w:rPr>
                <w:b/>
              </w:rPr>
              <w:t>)</w:t>
            </w:r>
            <w:r w:rsidR="006E6B86">
              <w:rPr>
                <w:b/>
              </w:rPr>
              <w:t>**</w:t>
            </w:r>
          </w:p>
        </w:tc>
        <w:tc>
          <w:tcPr>
            <w:tcW w:w="1685" w:type="pct"/>
            <w:vAlign w:val="center"/>
          </w:tcPr>
          <w:p w14:paraId="10A264A5" w14:textId="0C87B54B" w:rsidR="00016727" w:rsidRPr="00AC752B" w:rsidRDefault="00016727" w:rsidP="00766DE9">
            <w:pPr>
              <w:spacing w:before="120" w:after="120" w:line="240" w:lineRule="auto"/>
              <w:jc w:val="right"/>
            </w:pPr>
            <w:r w:rsidRPr="00AC752B">
              <w:t>bar</w:t>
            </w:r>
            <w:r w:rsidR="008F58EF">
              <w:t>D</w:t>
            </w:r>
          </w:p>
        </w:tc>
        <w:tc>
          <w:tcPr>
            <w:tcW w:w="1685" w:type="pct"/>
            <w:vAlign w:val="center"/>
          </w:tcPr>
          <w:p w14:paraId="2B2EEC7C" w14:textId="4D42AB21" w:rsidR="00016727" w:rsidRPr="00AC752B" w:rsidRDefault="00016727" w:rsidP="00766DE9">
            <w:pPr>
              <w:spacing w:before="120" w:after="120" w:line="240" w:lineRule="auto"/>
              <w:jc w:val="right"/>
            </w:pPr>
            <w:r w:rsidRPr="00AC752B">
              <w:t>bar</w:t>
            </w:r>
            <w:r w:rsidR="008F58EF">
              <w:t>D</w:t>
            </w:r>
          </w:p>
        </w:tc>
      </w:tr>
      <w:tr w:rsidR="008F58EF" w:rsidRPr="00AC752B" w14:paraId="01C3CDD2" w14:textId="77777777" w:rsidTr="00A957CB">
        <w:trPr>
          <w:trHeight w:val="576"/>
          <w:jc w:val="center"/>
        </w:trPr>
        <w:tc>
          <w:tcPr>
            <w:tcW w:w="1630" w:type="pct"/>
            <w:gridSpan w:val="2"/>
            <w:shd w:val="clear" w:color="auto" w:fill="D9D9D9" w:themeFill="background1" w:themeFillShade="D9"/>
          </w:tcPr>
          <w:p w14:paraId="5775EBB0" w14:textId="45E3E74B" w:rsidR="008F58EF" w:rsidRPr="009004D8" w:rsidRDefault="008F58EF" w:rsidP="008F58EF">
            <w:pPr>
              <w:spacing w:line="240" w:lineRule="auto"/>
              <w:rPr>
                <w:rFonts w:cs="Arial"/>
              </w:rPr>
            </w:pPr>
            <w:r>
              <w:t xml:space="preserve">Pre-Storage </w:t>
            </w:r>
            <w:r w:rsidR="008037D3">
              <w:t xml:space="preserve">Equilibration </w:t>
            </w:r>
            <w:r>
              <w:t>and Column Storage Flow Rates</w:t>
            </w:r>
            <w:r w:rsidR="006E6B86">
              <w:t>***</w:t>
            </w:r>
          </w:p>
        </w:tc>
        <w:tc>
          <w:tcPr>
            <w:tcW w:w="1685" w:type="pct"/>
            <w:shd w:val="clear" w:color="auto" w:fill="D9D9D9" w:themeFill="background1" w:themeFillShade="D9"/>
            <w:vAlign w:val="center"/>
          </w:tcPr>
          <w:p w14:paraId="61DFA80F" w14:textId="532CF3FF" w:rsidR="008F58EF" w:rsidRPr="00AC752B" w:rsidRDefault="00615251" w:rsidP="008F58EF">
            <w:pPr>
              <w:spacing w:before="120" w:after="120" w:line="240" w:lineRule="auto"/>
              <w:jc w:val="center"/>
            </w:pPr>
            <w:r>
              <w:rPr>
                <w:rFonts w:cs="Arial"/>
              </w:rPr>
              <w:t>318</w:t>
            </w:r>
            <w:r w:rsidR="008F58EF">
              <w:rPr>
                <w:rFonts w:cs="Arial"/>
              </w:rPr>
              <w:t xml:space="preserve"> </w:t>
            </w:r>
            <w:r w:rsidR="008F58EF" w:rsidRPr="00AC752B">
              <w:t>L/hr</w:t>
            </w:r>
          </w:p>
        </w:tc>
        <w:tc>
          <w:tcPr>
            <w:tcW w:w="1685" w:type="pct"/>
            <w:shd w:val="clear" w:color="auto" w:fill="D9D9D9" w:themeFill="background1" w:themeFillShade="D9"/>
            <w:vAlign w:val="center"/>
          </w:tcPr>
          <w:p w14:paraId="5C3F4195" w14:textId="7E996FF9" w:rsidR="008F58EF" w:rsidRPr="00AC752B" w:rsidRDefault="00615251" w:rsidP="008F58EF">
            <w:pPr>
              <w:spacing w:before="120" w:after="120" w:line="240" w:lineRule="auto"/>
              <w:jc w:val="center"/>
            </w:pPr>
            <w:r>
              <w:rPr>
                <w:rFonts w:cs="Arial"/>
              </w:rPr>
              <w:t xml:space="preserve">318 </w:t>
            </w:r>
            <w:r w:rsidR="008F58EF" w:rsidRPr="00AC752B">
              <w:t>L/hr</w:t>
            </w:r>
          </w:p>
        </w:tc>
      </w:tr>
      <w:tr w:rsidR="00016727" w:rsidRPr="00AC752B" w14:paraId="454EB2C3" w14:textId="77777777" w:rsidTr="00A957CB">
        <w:trPr>
          <w:jc w:val="center"/>
        </w:trPr>
        <w:tc>
          <w:tcPr>
            <w:tcW w:w="1630" w:type="pct"/>
            <w:gridSpan w:val="2"/>
            <w:shd w:val="clear" w:color="auto" w:fill="D9D9D9" w:themeFill="background1" w:themeFillShade="D9"/>
          </w:tcPr>
          <w:p w14:paraId="5061E935" w14:textId="3381F0BF" w:rsidR="00016727" w:rsidRPr="00AC752B" w:rsidRDefault="00016727" w:rsidP="00C60DCE">
            <w:pPr>
              <w:spacing w:before="120" w:after="120"/>
            </w:pPr>
            <w:r w:rsidRPr="00AC752B">
              <w:t>Performed By/Date</w:t>
            </w:r>
          </w:p>
        </w:tc>
        <w:tc>
          <w:tcPr>
            <w:tcW w:w="1685" w:type="pct"/>
          </w:tcPr>
          <w:p w14:paraId="7A3F05CF" w14:textId="77777777" w:rsidR="00016727" w:rsidRPr="00AC752B" w:rsidRDefault="00016727" w:rsidP="00C60DCE">
            <w:pPr>
              <w:spacing w:before="120" w:after="120"/>
            </w:pPr>
          </w:p>
        </w:tc>
        <w:tc>
          <w:tcPr>
            <w:tcW w:w="1685" w:type="pct"/>
          </w:tcPr>
          <w:p w14:paraId="573C7483" w14:textId="0863DDC2" w:rsidR="00016727" w:rsidRPr="00AC752B" w:rsidRDefault="00016727" w:rsidP="00C60DCE">
            <w:pPr>
              <w:spacing w:before="120" w:after="120"/>
            </w:pPr>
          </w:p>
        </w:tc>
      </w:tr>
      <w:tr w:rsidR="00016727" w:rsidRPr="00AC752B" w14:paraId="7FD71D22" w14:textId="77777777" w:rsidTr="00A957CB">
        <w:trPr>
          <w:jc w:val="center"/>
        </w:trPr>
        <w:tc>
          <w:tcPr>
            <w:tcW w:w="1630" w:type="pct"/>
            <w:gridSpan w:val="2"/>
            <w:shd w:val="clear" w:color="auto" w:fill="D9D9D9" w:themeFill="background1" w:themeFillShade="D9"/>
          </w:tcPr>
          <w:p w14:paraId="772CAF43" w14:textId="1165DB54" w:rsidR="00016727" w:rsidRPr="00AC752B" w:rsidRDefault="00016727" w:rsidP="00B375A7">
            <w:pPr>
              <w:spacing w:before="120" w:after="120"/>
            </w:pPr>
            <w:r w:rsidRPr="00AC752B">
              <w:t>Verified By/ Date</w:t>
            </w:r>
          </w:p>
        </w:tc>
        <w:tc>
          <w:tcPr>
            <w:tcW w:w="1685" w:type="pct"/>
          </w:tcPr>
          <w:p w14:paraId="26E2686A" w14:textId="77777777" w:rsidR="00016727" w:rsidRPr="00AC752B" w:rsidRDefault="00016727" w:rsidP="00C60DCE">
            <w:pPr>
              <w:spacing w:before="120" w:after="120"/>
            </w:pPr>
          </w:p>
        </w:tc>
        <w:tc>
          <w:tcPr>
            <w:tcW w:w="1685" w:type="pct"/>
          </w:tcPr>
          <w:p w14:paraId="084CA809" w14:textId="1F414AE1" w:rsidR="00016727" w:rsidRPr="00AC752B" w:rsidRDefault="00016727" w:rsidP="00C60DCE">
            <w:pPr>
              <w:spacing w:before="120" w:after="120"/>
            </w:pPr>
          </w:p>
        </w:tc>
      </w:tr>
    </w:tbl>
    <w:bookmarkEnd w:id="97"/>
    <w:p w14:paraId="5DCC9BF0" w14:textId="62E3D1C7" w:rsidR="008F58EF" w:rsidRPr="002A2E63" w:rsidRDefault="006E6B86" w:rsidP="008F58EF">
      <w:pPr>
        <w:tabs>
          <w:tab w:val="left" w:pos="720"/>
        </w:tabs>
        <w:spacing w:after="20"/>
        <w:rPr>
          <w:rFonts w:cs="Arial"/>
        </w:rPr>
      </w:pPr>
      <w:r>
        <w:rPr>
          <w:rFonts w:cs="Arial"/>
          <w:b/>
        </w:rPr>
        <w:t>*</w:t>
      </w:r>
      <w:r w:rsidR="008F58EF" w:rsidRPr="002A2E63">
        <w:rPr>
          <w:rFonts w:cs="Arial"/>
        </w:rPr>
        <w:t>If CPDS value is greater than the skid’s rating, record the skid’s max pressure (5 bar).</w:t>
      </w:r>
    </w:p>
    <w:p w14:paraId="0D8734C9" w14:textId="12DBB590" w:rsidR="008F58EF" w:rsidRDefault="006E6B86" w:rsidP="008F58EF">
      <w:pPr>
        <w:tabs>
          <w:tab w:val="left" w:pos="720"/>
        </w:tabs>
        <w:spacing w:after="20"/>
        <w:rPr>
          <w:sz w:val="22"/>
          <w:szCs w:val="22"/>
        </w:rPr>
      </w:pPr>
      <w:r>
        <w:rPr>
          <w:rFonts w:cs="Arial"/>
          <w:b/>
          <w:bCs/>
        </w:rPr>
        <w:t>**</w:t>
      </w:r>
      <w:r w:rsidR="008F58EF" w:rsidRPr="002A2E63">
        <w:rPr>
          <w:rFonts w:cs="Arial"/>
        </w:rPr>
        <w:t>If CPDS value is greater than the skid’s rating, record the skid’s max differential</w:t>
      </w:r>
      <w:r w:rsidR="008F58EF">
        <w:rPr>
          <w:rFonts w:cs="Arial"/>
        </w:rPr>
        <w:t xml:space="preserve"> </w:t>
      </w:r>
      <w:r w:rsidR="008F58EF" w:rsidRPr="002A2E63">
        <w:rPr>
          <w:rFonts w:cs="Arial"/>
        </w:rPr>
        <w:t>pressure (4 bar</w:t>
      </w:r>
      <w:r w:rsidR="008F58EF">
        <w:rPr>
          <w:rFonts w:cs="Arial"/>
        </w:rPr>
        <w:t>D</w:t>
      </w:r>
      <w:r w:rsidR="008F58EF" w:rsidRPr="002A2E63">
        <w:rPr>
          <w:rFonts w:cs="Arial"/>
        </w:rPr>
        <w:t>).</w:t>
      </w:r>
    </w:p>
    <w:p w14:paraId="1700BA65" w14:textId="73C68FFB" w:rsidR="008F58EF" w:rsidRDefault="006E6B86" w:rsidP="008F58EF">
      <w:pPr>
        <w:spacing w:after="20" w:line="240" w:lineRule="auto"/>
        <w:ind w:left="270" w:hanging="270"/>
      </w:pPr>
      <w:r>
        <w:rPr>
          <w:b/>
        </w:rPr>
        <w:t>***</w:t>
      </w:r>
      <w:r w:rsidR="008F58EF" w:rsidRPr="009A5C8A">
        <w:t>To avoid over pressurization flow</w:t>
      </w:r>
      <w:r w:rsidR="008F58EF">
        <w:t xml:space="preserve"> </w:t>
      </w:r>
      <w:r w:rsidR="008F58EF" w:rsidRPr="009A5C8A">
        <w:t>rates may be lowered manually or as a part of the recipe.</w:t>
      </w:r>
      <w:r w:rsidR="008F58EF">
        <w:br/>
      </w:r>
      <w:r w:rsidR="008F58EF" w:rsidRPr="009A5C8A">
        <w:t>The</w:t>
      </w:r>
      <w:r w:rsidR="008F58EF">
        <w:t xml:space="preserve"> </w:t>
      </w:r>
      <w:r w:rsidR="008F58EF" w:rsidRPr="009A5C8A">
        <w:t xml:space="preserve">NOR for column storage is 0.0 – </w:t>
      </w:r>
      <w:r w:rsidR="00F82803">
        <w:t>350</w:t>
      </w:r>
      <w:r w:rsidR="008F58EF" w:rsidRPr="009A5C8A">
        <w:t xml:space="preserve"> L/hr.</w:t>
      </w:r>
    </w:p>
    <w:p w14:paraId="6A762B38" w14:textId="238E9329" w:rsidR="009F4687" w:rsidRPr="00AC752B" w:rsidRDefault="002774BE" w:rsidP="00766DE9">
      <w:pPr>
        <w:spacing w:line="240" w:lineRule="auto"/>
        <w:rPr>
          <w:b/>
          <w:sz w:val="22"/>
          <w:szCs w:val="22"/>
        </w:rPr>
      </w:pPr>
      <w:r w:rsidRPr="00AC752B">
        <w:rPr>
          <w:b/>
          <w:sz w:val="22"/>
          <w:szCs w:val="22"/>
        </w:rPr>
        <w:br w:type="page"/>
      </w:r>
      <w:r w:rsidR="006C5129" w:rsidRPr="00EC6174">
        <w:rPr>
          <w:b/>
          <w:bCs/>
          <w:sz w:val="22"/>
          <w:szCs w:val="22"/>
        </w:rPr>
        <w:lastRenderedPageBreak/>
        <w:t>1</w:t>
      </w:r>
      <w:r w:rsidR="006C5129">
        <w:rPr>
          <w:b/>
          <w:bCs/>
          <w:sz w:val="22"/>
          <w:szCs w:val="22"/>
        </w:rPr>
        <w:t>5</w:t>
      </w:r>
      <w:r w:rsidR="006C5129">
        <w:rPr>
          <w:b/>
          <w:bCs/>
          <w:sz w:val="22"/>
          <w:szCs w:val="22"/>
        </w:rPr>
        <w:tab/>
        <w:t>S</w:t>
      </w:r>
      <w:r w:rsidR="006C5129" w:rsidRPr="00EC6174">
        <w:rPr>
          <w:b/>
          <w:bCs/>
          <w:sz w:val="22"/>
          <w:szCs w:val="22"/>
        </w:rPr>
        <w:t>torage of the Column</w:t>
      </w:r>
      <w:r w:rsidR="006C5129">
        <w:rPr>
          <w:b/>
          <w:bCs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4"/>
        <w:gridCol w:w="2070"/>
        <w:gridCol w:w="1970"/>
        <w:gridCol w:w="3328"/>
        <w:gridCol w:w="1349"/>
        <w:gridCol w:w="1349"/>
      </w:tblGrid>
      <w:tr w:rsidR="00403CF3" w:rsidRPr="00403CF3" w14:paraId="2CDEABD9" w14:textId="77777777" w:rsidTr="00A957CB">
        <w:trPr>
          <w:cantSplit/>
          <w:jc w:val="center"/>
        </w:trPr>
        <w:tc>
          <w:tcPr>
            <w:tcW w:w="33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64E353" w14:textId="77777777" w:rsidR="00403CF3" w:rsidRPr="00403CF3" w:rsidRDefault="00403CF3" w:rsidP="00403CF3">
            <w:pPr>
              <w:jc w:val="center"/>
            </w:pPr>
            <w:r w:rsidRPr="00403CF3">
              <w:t>Step</w:t>
            </w:r>
          </w:p>
        </w:tc>
        <w:tc>
          <w:tcPr>
            <w:tcW w:w="3414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F0D4D0" w14:textId="0BEAFF1D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20F625" w14:textId="0B9BF2EC" w:rsidR="00403CF3" w:rsidRPr="00403CF3" w:rsidRDefault="00403CF3" w:rsidP="00403CF3">
            <w:pPr>
              <w:jc w:val="center"/>
            </w:pPr>
            <w:r w:rsidRPr="00403CF3">
              <w:t>Performed</w:t>
            </w:r>
            <w:r w:rsidRPr="00403CF3">
              <w:br/>
              <w:t>by/Date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E8FC754" w14:textId="78C2ED32" w:rsidR="00403CF3" w:rsidRPr="00403CF3" w:rsidRDefault="00403CF3" w:rsidP="00403CF3">
            <w:pPr>
              <w:jc w:val="center"/>
            </w:pPr>
            <w:r w:rsidRPr="00403CF3">
              <w:t>Witnessed</w:t>
            </w:r>
            <w:r w:rsidRPr="00403CF3">
              <w:br/>
              <w:t>by/Date</w:t>
            </w:r>
          </w:p>
        </w:tc>
      </w:tr>
      <w:tr w:rsidR="006E6B86" w:rsidRPr="00AC752B" w14:paraId="601B7C86" w14:textId="77777777" w:rsidTr="00A957CB">
        <w:trPr>
          <w:cantSplit/>
          <w:jc w:val="center"/>
        </w:trPr>
        <w:tc>
          <w:tcPr>
            <w:tcW w:w="336" w:type="pct"/>
            <w:vMerge w:val="restart"/>
            <w:tcBorders>
              <w:top w:val="single" w:sz="6" w:space="0" w:color="auto"/>
            </w:tcBorders>
          </w:tcPr>
          <w:p w14:paraId="75735E7F" w14:textId="77777777" w:rsidR="006E6B86" w:rsidRPr="00AC752B" w:rsidRDefault="006E6B86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4" w:type="pct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65FD36F4" w14:textId="3A365C5D" w:rsidR="006E6B86" w:rsidRPr="00411D8D" w:rsidRDefault="006E6B86" w:rsidP="00CC086D">
            <w:pPr>
              <w:tabs>
                <w:tab w:val="left" w:pos="980"/>
                <w:tab w:val="right" w:pos="10620"/>
              </w:tabs>
              <w:spacing w:before="100" w:beforeAutospacing="1" w:after="100" w:afterAutospacing="1"/>
            </w:pPr>
            <w:r w:rsidRPr="00411D8D">
              <w:t>Start</w:t>
            </w:r>
            <w:r w:rsidR="000B35D7">
              <w:rPr>
                <w:rFonts w:cs="Arial"/>
                <w:b/>
                <w:bCs/>
              </w:rPr>
              <w:t xml:space="preserve"> </w:t>
            </w:r>
            <w:r w:rsidR="004D4F1B">
              <w:rPr>
                <w:rFonts w:cs="Arial"/>
                <w:b/>
                <w:bCs/>
              </w:rPr>
              <w:t>AZD8630 Affinity</w:t>
            </w:r>
            <w:r w:rsidR="00B23008">
              <w:rPr>
                <w:rFonts w:cs="Arial"/>
                <w:b/>
                <w:bCs/>
              </w:rPr>
              <w:t xml:space="preserve"> </w:t>
            </w:r>
            <w:r w:rsidR="00EE61A1" w:rsidRPr="00AA3D10">
              <w:rPr>
                <w:rFonts w:cs="Arial"/>
                <w:b/>
                <w:bCs/>
              </w:rPr>
              <w:t>Stor</w:t>
            </w:r>
            <w:r w:rsidR="00F92D08">
              <w:rPr>
                <w:rFonts w:cs="Arial"/>
                <w:b/>
                <w:bCs/>
              </w:rPr>
              <w:t>ag</w:t>
            </w:r>
            <w:r w:rsidR="00EE61A1" w:rsidRPr="00AA3D10">
              <w:rPr>
                <w:rFonts w:cs="Arial"/>
                <w:b/>
                <w:bCs/>
              </w:rPr>
              <w:t>e</w:t>
            </w:r>
            <w:r w:rsidR="00EE61A1" w:rsidRPr="001E67FE">
              <w:rPr>
                <w:rFonts w:cs="Arial"/>
              </w:rPr>
              <w:t xml:space="preserve"> </w:t>
            </w:r>
            <w:r w:rsidR="00F92D08">
              <w:rPr>
                <w:rFonts w:cs="Arial"/>
              </w:rPr>
              <w:t xml:space="preserve">method </w:t>
            </w:r>
            <w:r w:rsidRPr="00411D8D">
              <w:t xml:space="preserve">per </w:t>
            </w:r>
            <w:r w:rsidR="00200A6D" w:rsidRPr="00130216">
              <w:rPr>
                <w:b/>
                <w:bCs/>
              </w:rPr>
              <w:t>SOP-0107212</w:t>
            </w:r>
            <w:r w:rsidRPr="00411D8D">
              <w:t>.</w:t>
            </w:r>
          </w:p>
          <w:p w14:paraId="75B3D818" w14:textId="77777777" w:rsidR="006E6B86" w:rsidRPr="00E34350" w:rsidRDefault="006E6B86" w:rsidP="00BF75BA">
            <w:pPr>
              <w:pStyle w:val="BodyText3"/>
              <w:numPr>
                <w:ilvl w:val="0"/>
                <w:numId w:val="56"/>
              </w:numPr>
              <w:tabs>
                <w:tab w:val="right" w:pos="10620"/>
              </w:tabs>
              <w:spacing w:before="120" w:line="288" w:lineRule="auto"/>
              <w:ind w:left="540"/>
              <w:rPr>
                <w:rFonts w:ascii="Arial" w:hAnsi="Arial" w:cs="Arial"/>
                <w:b w:val="0"/>
              </w:rPr>
            </w:pPr>
            <w:r w:rsidRPr="00E34350">
              <w:rPr>
                <w:rFonts w:ascii="Arial" w:hAnsi="Arial" w:cs="Arial"/>
                <w:b w:val="0"/>
              </w:rPr>
              <w:t xml:space="preserve">Record the </w:t>
            </w:r>
            <w:r>
              <w:rPr>
                <w:rFonts w:ascii="Arial" w:hAnsi="Arial" w:cs="Arial"/>
                <w:b w:val="0"/>
              </w:rPr>
              <w:t>batch Name ID and Start Time below</w:t>
            </w:r>
            <w:r w:rsidRPr="00E34350" w:rsidDel="007776A6">
              <w:rPr>
                <w:rFonts w:ascii="Arial" w:hAnsi="Arial" w:cs="Arial"/>
                <w:b w:val="0"/>
              </w:rPr>
              <w:t>.</w:t>
            </w:r>
          </w:p>
          <w:p w14:paraId="0F7608C2" w14:textId="77777777" w:rsidR="006E6B86" w:rsidRPr="005C4394" w:rsidRDefault="006E6B86" w:rsidP="00BF75BA">
            <w:pPr>
              <w:pStyle w:val="BodyText3"/>
              <w:numPr>
                <w:ilvl w:val="0"/>
                <w:numId w:val="56"/>
              </w:numPr>
              <w:tabs>
                <w:tab w:val="right" w:pos="10620"/>
              </w:tabs>
              <w:spacing w:before="120" w:line="288" w:lineRule="auto"/>
              <w:ind w:left="540"/>
              <w:rPr>
                <w:rFonts w:cs="Arial"/>
                <w:b w:val="0"/>
              </w:rPr>
            </w:pPr>
            <w:r w:rsidRPr="001E67FE">
              <w:rPr>
                <w:rFonts w:ascii="Arial" w:hAnsi="Arial" w:cs="Arial"/>
                <w:b w:val="0"/>
              </w:rPr>
              <w:t xml:space="preserve">Verify flow paths are correct during the execution of the </w:t>
            </w:r>
            <w:r>
              <w:rPr>
                <w:rFonts w:ascii="Arial" w:hAnsi="Arial" w:cs="Arial"/>
                <w:b w:val="0"/>
              </w:rPr>
              <w:t>storage method</w:t>
            </w:r>
            <w:r w:rsidRPr="001E67FE">
              <w:rPr>
                <w:rFonts w:ascii="Arial" w:hAnsi="Arial" w:cs="Arial"/>
                <w:b w:val="0"/>
              </w:rPr>
              <w:t>.</w:t>
            </w:r>
          </w:p>
          <w:p w14:paraId="24647B5A" w14:textId="01EDE72D" w:rsidR="006E6B86" w:rsidRPr="006A2BD8" w:rsidRDefault="006E6B86" w:rsidP="00BF75BA">
            <w:pPr>
              <w:pStyle w:val="BodyText3"/>
              <w:numPr>
                <w:ilvl w:val="0"/>
                <w:numId w:val="56"/>
              </w:numPr>
              <w:tabs>
                <w:tab w:val="right" w:pos="10620"/>
              </w:tabs>
              <w:spacing w:before="120" w:line="288" w:lineRule="auto"/>
              <w:ind w:left="540"/>
              <w:rPr>
                <w:rFonts w:cs="Arial"/>
                <w:b w:val="0"/>
              </w:rPr>
            </w:pPr>
            <w:r w:rsidRPr="001E67FE">
              <w:rPr>
                <w:rFonts w:ascii="Arial" w:hAnsi="Arial" w:cs="Arial"/>
                <w:b w:val="0"/>
              </w:rPr>
              <w:t xml:space="preserve">If there are any discrepancies between the </w:t>
            </w:r>
            <w:r>
              <w:rPr>
                <w:rFonts w:ascii="Arial" w:hAnsi="Arial" w:cs="Arial"/>
                <w:b w:val="0"/>
              </w:rPr>
              <w:t>method</w:t>
            </w:r>
            <w:r w:rsidRPr="001E67FE">
              <w:rPr>
                <w:rFonts w:ascii="Arial" w:hAnsi="Arial" w:cs="Arial"/>
                <w:b w:val="0"/>
              </w:rPr>
              <w:t xml:space="preserve"> and the flow paths outlined below, immediately contact area supervisor</w:t>
            </w:r>
            <w:r>
              <w:rPr>
                <w:rFonts w:ascii="Arial" w:hAnsi="Arial" w:cs="Arial"/>
                <w:b w:val="0"/>
              </w:rPr>
              <w:t>.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3DDCF666" w14:textId="46D487B6" w:rsidR="006E6B86" w:rsidRPr="00AC752B" w:rsidRDefault="006E6B86" w:rsidP="00CF1CDC">
            <w:pPr>
              <w:pStyle w:val="TableHeader"/>
              <w:spacing w:before="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60E58490" w14:textId="3475352D" w:rsidR="006E6B86" w:rsidRPr="00AC752B" w:rsidRDefault="006E6B86" w:rsidP="00CF1CDC">
            <w:pPr>
              <w:pStyle w:val="TableHeader"/>
              <w:spacing w:before="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6E6B86" w:rsidRPr="00AC752B" w14:paraId="02363049" w14:textId="77777777" w:rsidTr="00A957CB">
        <w:trPr>
          <w:cantSplit/>
          <w:trHeight w:val="720"/>
          <w:jc w:val="center"/>
        </w:trPr>
        <w:tc>
          <w:tcPr>
            <w:tcW w:w="336" w:type="pct"/>
            <w:vMerge/>
          </w:tcPr>
          <w:p w14:paraId="3787088A" w14:textId="77777777" w:rsidR="006E6B86" w:rsidRPr="00AC752B" w:rsidRDefault="006E6B86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5F5FC9" w14:textId="30D264EA" w:rsidR="006E6B86" w:rsidRPr="00411D8D" w:rsidRDefault="006E6B86" w:rsidP="00916F88">
            <w:pPr>
              <w:tabs>
                <w:tab w:val="left" w:pos="980"/>
                <w:tab w:val="right" w:pos="10620"/>
              </w:tabs>
            </w:pPr>
            <w:r>
              <w:rPr>
                <w:rFonts w:cs="Arial"/>
              </w:rPr>
              <w:t>Name ID, Day 1</w:t>
            </w:r>
          </w:p>
        </w:tc>
        <w:tc>
          <w:tcPr>
            <w:tcW w:w="245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EA9111" w14:textId="66777632" w:rsidR="006E6B86" w:rsidRPr="002F5F92" w:rsidRDefault="006E6B86" w:rsidP="006E6B86"/>
        </w:tc>
        <w:tc>
          <w:tcPr>
            <w:tcW w:w="625" w:type="pct"/>
            <w:vMerge/>
          </w:tcPr>
          <w:p w14:paraId="54CBF3FE" w14:textId="77777777" w:rsidR="006E6B86" w:rsidRPr="00AC752B" w:rsidRDefault="006E6B86" w:rsidP="006E6B86">
            <w:pPr>
              <w:pStyle w:val="TableHeader"/>
              <w:jc w:val="both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2F5C47AB" w14:textId="77777777" w:rsidR="006E6B86" w:rsidRPr="00AC752B" w:rsidRDefault="006E6B86" w:rsidP="006E6B86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6E6B86" w:rsidRPr="00AC752B" w14:paraId="5142816B" w14:textId="77777777" w:rsidTr="00A957CB">
        <w:trPr>
          <w:cantSplit/>
          <w:trHeight w:val="720"/>
          <w:jc w:val="center"/>
        </w:trPr>
        <w:tc>
          <w:tcPr>
            <w:tcW w:w="336" w:type="pct"/>
            <w:vMerge/>
          </w:tcPr>
          <w:p w14:paraId="1F1F49BC" w14:textId="77777777" w:rsidR="006E6B86" w:rsidRPr="00AC752B" w:rsidRDefault="006E6B86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E5C831F" w14:textId="12762753" w:rsidR="006E6B86" w:rsidRPr="00411D8D" w:rsidRDefault="006E6B86" w:rsidP="00916F88">
            <w:pPr>
              <w:tabs>
                <w:tab w:val="left" w:pos="980"/>
                <w:tab w:val="right" w:pos="10620"/>
              </w:tabs>
            </w:pPr>
            <w:r>
              <w:rPr>
                <w:rFonts w:cs="Arial"/>
              </w:rPr>
              <w:t>Start Time, Day 1</w:t>
            </w:r>
          </w:p>
        </w:tc>
        <w:tc>
          <w:tcPr>
            <w:tcW w:w="245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E5600D" w14:textId="77777777" w:rsidR="006E6B86" w:rsidRPr="002F5F92" w:rsidRDefault="006E6B86" w:rsidP="006E6B86"/>
        </w:tc>
        <w:tc>
          <w:tcPr>
            <w:tcW w:w="625" w:type="pct"/>
            <w:vMerge/>
          </w:tcPr>
          <w:p w14:paraId="5BA2C596" w14:textId="77777777" w:rsidR="006E6B86" w:rsidRPr="00AC752B" w:rsidRDefault="006E6B86" w:rsidP="006E6B86">
            <w:pPr>
              <w:pStyle w:val="TableHeader"/>
              <w:jc w:val="both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0E82F6CB" w14:textId="77777777" w:rsidR="006E6B86" w:rsidRPr="00AC752B" w:rsidRDefault="006E6B86" w:rsidP="006E6B86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6E6B86" w:rsidRPr="00AC752B" w14:paraId="01FE4E71" w14:textId="77777777" w:rsidTr="006A2BD8">
        <w:trPr>
          <w:cantSplit/>
          <w:trHeight w:val="723"/>
          <w:jc w:val="center"/>
        </w:trPr>
        <w:tc>
          <w:tcPr>
            <w:tcW w:w="336" w:type="pct"/>
            <w:vMerge/>
          </w:tcPr>
          <w:p w14:paraId="3897B525" w14:textId="77777777" w:rsidR="006E6B86" w:rsidRPr="00AC752B" w:rsidRDefault="006E6B86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0D24DC" w14:textId="59CF451C" w:rsidR="006E6B86" w:rsidRPr="00411D8D" w:rsidRDefault="006E6B86" w:rsidP="00916F88">
            <w:pPr>
              <w:tabs>
                <w:tab w:val="left" w:pos="980"/>
                <w:tab w:val="right" w:pos="10620"/>
              </w:tabs>
            </w:pPr>
            <w:r>
              <w:rPr>
                <w:rFonts w:cs="Arial"/>
              </w:rPr>
              <w:t>Name ID, Day 2</w:t>
            </w:r>
            <w:r>
              <w:rPr>
                <w:rFonts w:cs="Arial"/>
              </w:rPr>
              <w:br/>
              <w:t>(if applicable)</w:t>
            </w:r>
          </w:p>
        </w:tc>
        <w:tc>
          <w:tcPr>
            <w:tcW w:w="245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E8E77C" w14:textId="77777777" w:rsidR="006E6B86" w:rsidRPr="002F5F92" w:rsidRDefault="006E6B86" w:rsidP="006E6B86"/>
        </w:tc>
        <w:tc>
          <w:tcPr>
            <w:tcW w:w="625" w:type="pct"/>
            <w:vMerge w:val="restart"/>
            <w:shd w:val="clear" w:color="auto" w:fill="auto"/>
          </w:tcPr>
          <w:p w14:paraId="36054728" w14:textId="49B88FEC" w:rsidR="006E6B86" w:rsidRPr="00AC752B" w:rsidRDefault="006E6B86" w:rsidP="006E6B86">
            <w:pPr>
              <w:pStyle w:val="TableHeader"/>
              <w:spacing w:before="0" w:line="240" w:lineRule="auto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5" w:type="pct"/>
            <w:vMerge w:val="restart"/>
            <w:shd w:val="clear" w:color="auto" w:fill="auto"/>
          </w:tcPr>
          <w:p w14:paraId="03878B79" w14:textId="48762315" w:rsidR="006E6B86" w:rsidRPr="00AC752B" w:rsidRDefault="006E6B86" w:rsidP="006E6B86">
            <w:pPr>
              <w:pStyle w:val="TableHeader"/>
              <w:spacing w:before="0" w:line="240" w:lineRule="auto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6E6B86" w:rsidRPr="00AC752B" w14:paraId="06672C36" w14:textId="77777777" w:rsidTr="006A2BD8">
        <w:trPr>
          <w:cantSplit/>
          <w:trHeight w:val="714"/>
          <w:jc w:val="center"/>
        </w:trPr>
        <w:tc>
          <w:tcPr>
            <w:tcW w:w="336" w:type="pct"/>
            <w:vMerge/>
          </w:tcPr>
          <w:p w14:paraId="19875738" w14:textId="77777777" w:rsidR="006E6B86" w:rsidRPr="00AC752B" w:rsidRDefault="006E6B86" w:rsidP="006E6B86">
            <w:pPr>
              <w:pStyle w:val="Heading2"/>
              <w:numPr>
                <w:ilvl w:val="0"/>
                <w:numId w:val="0"/>
              </w:numPr>
              <w:spacing w:before="0"/>
              <w:ind w:left="630"/>
              <w:jc w:val="both"/>
            </w:pPr>
          </w:p>
        </w:tc>
        <w:tc>
          <w:tcPr>
            <w:tcW w:w="959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29B477" w14:textId="00D69E2D" w:rsidR="006E6B86" w:rsidRPr="00411D8D" w:rsidRDefault="006E6B86" w:rsidP="00916F88">
            <w:pPr>
              <w:tabs>
                <w:tab w:val="left" w:pos="980"/>
                <w:tab w:val="right" w:pos="10620"/>
              </w:tabs>
            </w:pPr>
            <w:r>
              <w:rPr>
                <w:rFonts w:cs="Arial"/>
              </w:rPr>
              <w:t>Start Time, Day 2</w:t>
            </w:r>
            <w:r>
              <w:rPr>
                <w:rFonts w:cs="Arial"/>
              </w:rPr>
              <w:br/>
              <w:t>(if appliable)</w:t>
            </w:r>
          </w:p>
        </w:tc>
        <w:tc>
          <w:tcPr>
            <w:tcW w:w="245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FD311D" w14:textId="3ADDA086" w:rsidR="006E6B86" w:rsidRPr="002F5F92" w:rsidRDefault="006E6B86" w:rsidP="006E6B86"/>
        </w:tc>
        <w:tc>
          <w:tcPr>
            <w:tcW w:w="625" w:type="pct"/>
            <w:vMerge/>
          </w:tcPr>
          <w:p w14:paraId="76521759" w14:textId="7EFF6DF0" w:rsidR="006E6B86" w:rsidRPr="00AC752B" w:rsidRDefault="006E6B86" w:rsidP="006E6B86">
            <w:pPr>
              <w:pStyle w:val="TableHeader"/>
              <w:spacing w:before="0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4656AE3D" w14:textId="61FE974E" w:rsidR="006E6B86" w:rsidRPr="00AC752B" w:rsidRDefault="006E6B86" w:rsidP="006E6B86">
            <w:pPr>
              <w:pStyle w:val="TableHeader"/>
              <w:spacing w:before="0"/>
              <w:jc w:val="center"/>
              <w:rPr>
                <w:rFonts w:cs="Arial"/>
              </w:rPr>
            </w:pPr>
          </w:p>
        </w:tc>
      </w:tr>
      <w:tr w:rsidR="00AC752B" w:rsidRPr="00AC752B" w14:paraId="473F9322" w14:textId="77777777" w:rsidTr="00A957CB">
        <w:trPr>
          <w:cantSplit/>
          <w:trHeight w:val="1083"/>
          <w:jc w:val="center"/>
        </w:trPr>
        <w:tc>
          <w:tcPr>
            <w:tcW w:w="336" w:type="pct"/>
            <w:vMerge w:val="restart"/>
            <w:tcBorders>
              <w:bottom w:val="single" w:sz="6" w:space="0" w:color="auto"/>
            </w:tcBorders>
          </w:tcPr>
          <w:p w14:paraId="1988FDC6" w14:textId="19D7CC8E" w:rsidR="0039718C" w:rsidRPr="00AC752B" w:rsidRDefault="0039718C" w:rsidP="00BF75BA">
            <w:pPr>
              <w:pStyle w:val="Heading2"/>
              <w:numPr>
                <w:ilvl w:val="1"/>
                <w:numId w:val="27"/>
              </w:numPr>
              <w:spacing w:before="120"/>
            </w:pPr>
          </w:p>
        </w:tc>
        <w:tc>
          <w:tcPr>
            <w:tcW w:w="1872" w:type="pct"/>
            <w:gridSpan w:val="2"/>
            <w:vMerge w:val="restart"/>
            <w:tcBorders>
              <w:bottom w:val="single" w:sz="6" w:space="0" w:color="auto"/>
            </w:tcBorders>
            <w:shd w:val="clear" w:color="auto" w:fill="auto"/>
          </w:tcPr>
          <w:p w14:paraId="377C53A5" w14:textId="2B7E57B4" w:rsidR="0039718C" w:rsidRPr="002E25C5" w:rsidRDefault="0039718C" w:rsidP="00656254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  <w:b/>
              </w:rPr>
            </w:pPr>
            <w:r w:rsidRPr="002E25C5">
              <w:rPr>
                <w:rFonts w:cs="Arial"/>
                <w:b/>
              </w:rPr>
              <w:t xml:space="preserve">Skid Flush </w:t>
            </w:r>
            <w:r w:rsidR="006E6B86" w:rsidRPr="002E25C5">
              <w:rPr>
                <w:rFonts w:cs="Arial"/>
                <w:b/>
              </w:rPr>
              <w:t xml:space="preserve">Pre-Storage </w:t>
            </w:r>
            <w:r w:rsidR="00EF3FCD">
              <w:rPr>
                <w:rFonts w:cs="Arial"/>
                <w:b/>
              </w:rPr>
              <w:t>Equilibration</w:t>
            </w:r>
          </w:p>
          <w:p w14:paraId="0B329142" w14:textId="75FF3109" w:rsidR="0039718C" w:rsidRPr="00AC752B" w:rsidRDefault="006E6B86" w:rsidP="00656254">
            <w:pPr>
              <w:tabs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1A666C">
              <w:rPr>
                <w:rFonts w:cs="Arial"/>
                <w:bCs/>
              </w:rPr>
              <w:t>(80049</w:t>
            </w:r>
            <w:r w:rsidR="00C93B76">
              <w:rPr>
                <w:rFonts w:cs="Arial"/>
                <w:bCs/>
              </w:rPr>
              <w:t>49</w:t>
            </w:r>
            <w:r w:rsidRPr="001A666C">
              <w:rPr>
                <w:rFonts w:cs="Arial"/>
                <w:bCs/>
              </w:rPr>
              <w:t>:</w:t>
            </w:r>
            <w:r w:rsidRPr="00AC752B">
              <w:rPr>
                <w:rFonts w:cs="Arial"/>
              </w:rPr>
              <w:t xml:space="preserve"> 50 mM Tris, pH 7.4)</w:t>
            </w:r>
          </w:p>
        </w:tc>
        <w:tc>
          <w:tcPr>
            <w:tcW w:w="1542" w:type="pct"/>
            <w:vMerge w:val="restart"/>
            <w:tcBorders>
              <w:bottom w:val="single" w:sz="6" w:space="0" w:color="auto"/>
            </w:tcBorders>
            <w:shd w:val="clear" w:color="auto" w:fill="auto"/>
          </w:tcPr>
          <w:p w14:paraId="2DFB3D09" w14:textId="2ADF4FAC" w:rsidR="0039718C" w:rsidRPr="00AC752B" w:rsidRDefault="0039718C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 w:rsidR="00C93B76">
              <w:rPr>
                <w:rFonts w:cs="Arial"/>
              </w:rPr>
              <w:t>2</w:t>
            </w:r>
          </w:p>
          <w:p w14:paraId="1A61549E" w14:textId="77777777" w:rsidR="0039718C" w:rsidRPr="00AC752B" w:rsidRDefault="0039718C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22F7FCC7" w14:textId="77777777" w:rsidR="0039718C" w:rsidRPr="00AC752B" w:rsidRDefault="0039718C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1EA92DCB" w14:textId="77777777" w:rsidR="0039718C" w:rsidRPr="00AC752B" w:rsidRDefault="0039718C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5B4E93DE" w14:textId="77777777" w:rsidR="0039718C" w:rsidRPr="00AC752B" w:rsidRDefault="0039718C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>Flow: 50%</w:t>
            </w:r>
          </w:p>
          <w:p w14:paraId="0150A2AD" w14:textId="77777777" w:rsidR="0039718C" w:rsidRPr="00AC752B" w:rsidRDefault="0039718C" w:rsidP="00656254">
            <w:pPr>
              <w:pStyle w:val="ListParagraph"/>
              <w:tabs>
                <w:tab w:val="left" w:pos="3610"/>
                <w:tab w:val="right" w:pos="10620"/>
              </w:tabs>
              <w:spacing w:before="100" w:before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Volume: 5 L </w:t>
            </w:r>
          </w:p>
          <w:p w14:paraId="708BA4A8" w14:textId="199EE7D3" w:rsidR="0039718C" w:rsidRPr="00AC752B" w:rsidRDefault="0039718C" w:rsidP="00656254">
            <w:pPr>
              <w:tabs>
                <w:tab w:val="right" w:pos="10620"/>
              </w:tabs>
              <w:spacing w:before="100" w:beforeAutospacing="1" w:after="100" w:afterAutospacing="1"/>
              <w:ind w:left="461"/>
              <w:jc w:val="right"/>
              <w:rPr>
                <w:rFonts w:cs="Arial"/>
              </w:rPr>
            </w:pPr>
          </w:p>
        </w:tc>
        <w:tc>
          <w:tcPr>
            <w:tcW w:w="625" w:type="pct"/>
            <w:tcBorders>
              <w:bottom w:val="single" w:sz="6" w:space="0" w:color="auto"/>
            </w:tcBorders>
            <w:shd w:val="clear" w:color="auto" w:fill="auto"/>
          </w:tcPr>
          <w:p w14:paraId="3838A849" w14:textId="77777777" w:rsidR="0039718C" w:rsidRPr="00AC752B" w:rsidRDefault="0039718C" w:rsidP="00656254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709CB7AE" w14:textId="77777777" w:rsidR="0039718C" w:rsidRPr="00AC752B" w:rsidRDefault="0039718C" w:rsidP="00656254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cs="Arial"/>
                <w:kern w:val="18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</w:tr>
      <w:tr w:rsidR="00AC752B" w:rsidRPr="00AC752B" w14:paraId="6577B596" w14:textId="77777777" w:rsidTr="00A957CB">
        <w:trPr>
          <w:cantSplit/>
          <w:trHeight w:val="490"/>
          <w:jc w:val="center"/>
        </w:trPr>
        <w:tc>
          <w:tcPr>
            <w:tcW w:w="336" w:type="pct"/>
            <w:vMerge/>
          </w:tcPr>
          <w:p w14:paraId="315A1FAF" w14:textId="77777777" w:rsidR="0039718C" w:rsidRPr="00AC752B" w:rsidRDefault="0039718C" w:rsidP="0093202C">
            <w:pPr>
              <w:keepLines/>
              <w:numPr>
                <w:ilvl w:val="1"/>
                <w:numId w:val="15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1872" w:type="pct"/>
            <w:gridSpan w:val="2"/>
            <w:vMerge/>
            <w:vAlign w:val="center"/>
          </w:tcPr>
          <w:p w14:paraId="697E4D58" w14:textId="7E0EC14C" w:rsidR="0039718C" w:rsidRPr="00AC752B" w:rsidRDefault="0039718C" w:rsidP="00656254">
            <w:pPr>
              <w:tabs>
                <w:tab w:val="left" w:pos="980"/>
                <w:tab w:val="right" w:pos="10620"/>
              </w:tabs>
              <w:spacing w:before="100" w:beforeAutospacing="1" w:after="100" w:afterAutospacing="1"/>
              <w:rPr>
                <w:rFonts w:cs="Arial"/>
                <w:b/>
              </w:rPr>
            </w:pPr>
          </w:p>
        </w:tc>
        <w:tc>
          <w:tcPr>
            <w:tcW w:w="1542" w:type="pct"/>
            <w:vMerge/>
            <w:vAlign w:val="center"/>
          </w:tcPr>
          <w:p w14:paraId="2D6A21D4" w14:textId="0203EAD6" w:rsidR="0039718C" w:rsidRPr="00AC752B" w:rsidRDefault="0039718C" w:rsidP="00656254">
            <w:pPr>
              <w:tabs>
                <w:tab w:val="right" w:pos="10620"/>
              </w:tabs>
              <w:spacing w:before="100" w:beforeAutospacing="1" w:after="100" w:afterAutospacing="1"/>
              <w:ind w:left="461"/>
              <w:jc w:val="right"/>
              <w:rPr>
                <w:rFonts w:cs="Arial"/>
                <w:b/>
              </w:rPr>
            </w:pPr>
          </w:p>
        </w:tc>
        <w:tc>
          <w:tcPr>
            <w:tcW w:w="625" w:type="pct"/>
            <w:shd w:val="clear" w:color="auto" w:fill="auto"/>
          </w:tcPr>
          <w:p w14:paraId="5BA09B54" w14:textId="77777777" w:rsidR="0039718C" w:rsidRPr="00AC752B" w:rsidRDefault="0039718C" w:rsidP="00656254">
            <w:pPr>
              <w:tabs>
                <w:tab w:val="center" w:pos="4320"/>
                <w:tab w:val="right" w:pos="8640"/>
              </w:tabs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  <w:tc>
          <w:tcPr>
            <w:tcW w:w="625" w:type="pct"/>
            <w:tcBorders>
              <w:top w:val="single" w:sz="6" w:space="0" w:color="auto"/>
            </w:tcBorders>
            <w:shd w:val="clear" w:color="auto" w:fill="auto"/>
          </w:tcPr>
          <w:p w14:paraId="3B73D323" w14:textId="77777777" w:rsidR="0039718C" w:rsidRPr="00AC752B" w:rsidRDefault="0039718C" w:rsidP="00656254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after="120"/>
              <w:jc w:val="center"/>
              <w:rPr>
                <w:rFonts w:cs="Arial"/>
                <w:kern w:val="18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</w:tr>
    </w:tbl>
    <w:p w14:paraId="780B4217" w14:textId="636AF8CD" w:rsidR="008B7AD7" w:rsidRPr="00AC752B" w:rsidRDefault="008B7AD7"/>
    <w:p w14:paraId="08E350B9" w14:textId="54004A8E" w:rsidR="00F847A7" w:rsidRPr="00AC752B" w:rsidRDefault="00F847A7" w:rsidP="0090101E">
      <w:pPr>
        <w:spacing w:line="240" w:lineRule="auto"/>
        <w:rPr>
          <w:rFonts w:ascii="Arial Bold" w:hAnsi="Arial Bold"/>
          <w:b/>
          <w:sz w:val="22"/>
          <w:szCs w:val="22"/>
        </w:rPr>
      </w:pPr>
      <w:r w:rsidRPr="00AC752B">
        <w:rPr>
          <w:b/>
          <w:sz w:val="22"/>
        </w:rPr>
        <w:br w:type="page"/>
      </w:r>
      <w:r w:rsidR="006C5129" w:rsidRPr="00EC6174">
        <w:rPr>
          <w:b/>
          <w:bCs/>
          <w:sz w:val="22"/>
          <w:szCs w:val="22"/>
        </w:rPr>
        <w:lastRenderedPageBreak/>
        <w:t>1</w:t>
      </w:r>
      <w:r w:rsidR="006C5129">
        <w:rPr>
          <w:b/>
          <w:bCs/>
          <w:sz w:val="22"/>
          <w:szCs w:val="22"/>
        </w:rPr>
        <w:t>5</w:t>
      </w:r>
      <w:r w:rsidR="006C5129">
        <w:rPr>
          <w:b/>
          <w:bCs/>
          <w:sz w:val="22"/>
          <w:szCs w:val="22"/>
        </w:rPr>
        <w:tab/>
        <w:t>S</w:t>
      </w:r>
      <w:r w:rsidR="006C5129" w:rsidRPr="00EC6174">
        <w:rPr>
          <w:b/>
          <w:bCs/>
          <w:sz w:val="22"/>
          <w:szCs w:val="22"/>
        </w:rPr>
        <w:t>torage of the Column</w:t>
      </w:r>
      <w:r w:rsidR="006C5129">
        <w:rPr>
          <w:b/>
          <w:bCs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96"/>
        <w:gridCol w:w="3871"/>
        <w:gridCol w:w="3323"/>
        <w:gridCol w:w="1347"/>
        <w:gridCol w:w="1353"/>
      </w:tblGrid>
      <w:tr w:rsidR="00403CF3" w:rsidRPr="00403CF3" w14:paraId="0EAB53F7" w14:textId="77777777" w:rsidTr="000C3F28">
        <w:trPr>
          <w:cantSplit/>
          <w:trHeight w:val="720"/>
          <w:jc w:val="center"/>
        </w:trPr>
        <w:tc>
          <w:tcPr>
            <w:tcW w:w="41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9C76FE" w14:textId="77777777" w:rsidR="00403CF3" w:rsidRPr="00403CF3" w:rsidRDefault="00403CF3" w:rsidP="00403CF3">
            <w:pPr>
              <w:jc w:val="center"/>
            </w:pPr>
            <w:r w:rsidRPr="00403CF3">
              <w:t>Step</w:t>
            </w:r>
          </w:p>
        </w:tc>
        <w:tc>
          <w:tcPr>
            <w:tcW w:w="3334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693595" w14:textId="55026C39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73993AE" w14:textId="77777777" w:rsidR="00403CF3" w:rsidRPr="00403CF3" w:rsidRDefault="00403CF3" w:rsidP="00403CF3">
            <w:pPr>
              <w:jc w:val="center"/>
            </w:pPr>
            <w:r w:rsidRPr="00403CF3">
              <w:t>Performed</w:t>
            </w:r>
            <w:r w:rsidRPr="00403CF3">
              <w:br/>
              <w:t>by/Date</w:t>
            </w:r>
          </w:p>
        </w:tc>
        <w:tc>
          <w:tcPr>
            <w:tcW w:w="62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6E37278" w14:textId="77777777" w:rsidR="00403CF3" w:rsidRPr="00403CF3" w:rsidRDefault="00403CF3" w:rsidP="00403CF3">
            <w:pPr>
              <w:jc w:val="center"/>
            </w:pPr>
            <w:r w:rsidRPr="00403CF3">
              <w:t>Witnessed</w:t>
            </w:r>
            <w:r w:rsidRPr="00403CF3">
              <w:br/>
              <w:t>by/Date</w:t>
            </w:r>
          </w:p>
        </w:tc>
      </w:tr>
      <w:tr w:rsidR="00B548FB" w:rsidRPr="00AC752B" w14:paraId="3DEFA2EA" w14:textId="77777777" w:rsidTr="000C3F28">
        <w:trPr>
          <w:cantSplit/>
          <w:trHeight w:val="3816"/>
          <w:jc w:val="center"/>
        </w:trPr>
        <w:tc>
          <w:tcPr>
            <w:tcW w:w="415" w:type="pct"/>
            <w:vMerge w:val="restart"/>
          </w:tcPr>
          <w:p w14:paraId="05DDFF4A" w14:textId="68E3E254" w:rsidR="00B548FB" w:rsidRPr="00AC752B" w:rsidRDefault="00B548FB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794" w:type="pct"/>
            <w:shd w:val="clear" w:color="auto" w:fill="auto"/>
          </w:tcPr>
          <w:p w14:paraId="423F98A2" w14:textId="6B58DAD5" w:rsidR="00B548FB" w:rsidRPr="002E25C5" w:rsidRDefault="00B548FB" w:rsidP="002E25C5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  <w:b/>
              </w:rPr>
            </w:pPr>
            <w:r w:rsidRPr="002E25C5">
              <w:rPr>
                <w:rFonts w:cs="Arial"/>
                <w:b/>
              </w:rPr>
              <w:t xml:space="preserve">Pre-Storage </w:t>
            </w:r>
            <w:r w:rsidR="00EF3FCD">
              <w:rPr>
                <w:rFonts w:cs="Arial"/>
                <w:b/>
              </w:rPr>
              <w:t>Equilibration</w:t>
            </w:r>
          </w:p>
          <w:p w14:paraId="2BA02DAF" w14:textId="10C7E69D" w:rsidR="00B548FB" w:rsidRDefault="00B548FB" w:rsidP="002E25C5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cs="Arial"/>
              </w:rPr>
            </w:pPr>
            <w:r w:rsidRPr="00AB4806">
              <w:rPr>
                <w:rFonts w:ascii="Arial" w:hAnsi="Arial"/>
                <w:sz w:val="20"/>
              </w:rPr>
              <w:t>(80049</w:t>
            </w:r>
            <w:r w:rsidR="000137D1">
              <w:rPr>
                <w:rFonts w:ascii="Arial" w:hAnsi="Arial"/>
                <w:sz w:val="20"/>
              </w:rPr>
              <w:t>49</w:t>
            </w:r>
            <w:r w:rsidRPr="00AB4806">
              <w:rPr>
                <w:rFonts w:ascii="Arial" w:hAnsi="Arial"/>
                <w:sz w:val="20"/>
              </w:rPr>
              <w:t xml:space="preserve"> 50 mM Tris, pH 7.4)</w:t>
            </w:r>
          </w:p>
          <w:p w14:paraId="4EBEF9C4" w14:textId="2B974C9C" w:rsidR="00B548FB" w:rsidRDefault="00B548FB" w:rsidP="00B548FB">
            <w:pPr>
              <w:spacing w:before="240" w:after="60"/>
            </w:pPr>
            <w:r w:rsidRPr="00BA75B4">
              <w:t>Record the</w:t>
            </w:r>
            <w:r>
              <w:t xml:space="preserve"> column sanitization</w:t>
            </w:r>
            <w:r w:rsidRPr="00BA75B4">
              <w:t xml:space="preserve"> </w:t>
            </w:r>
            <w:r w:rsidRPr="001E67FE">
              <w:rPr>
                <w:b/>
              </w:rPr>
              <w:t>Hold End Time</w:t>
            </w:r>
            <w:r>
              <w:t xml:space="preserve"> and calculate the </w:t>
            </w:r>
            <w:r w:rsidRPr="001E67FE">
              <w:rPr>
                <w:b/>
              </w:rPr>
              <w:t>Hold Duration</w:t>
            </w:r>
            <w:r>
              <w:t xml:space="preserve"> below:</w:t>
            </w:r>
          </w:p>
          <w:p w14:paraId="0F80ABF3" w14:textId="77777777" w:rsidR="00B548FB" w:rsidRDefault="00B548FB" w:rsidP="00BF75BA">
            <w:pPr>
              <w:pStyle w:val="ListParagraph"/>
              <w:numPr>
                <w:ilvl w:val="0"/>
                <w:numId w:val="57"/>
              </w:numPr>
              <w:spacing w:after="120"/>
              <w:ind w:left="533"/>
              <w:contextualSpacing w:val="0"/>
            </w:pPr>
            <w:r>
              <w:t xml:space="preserve">The </w:t>
            </w:r>
            <w:r w:rsidRPr="001E67FE">
              <w:rPr>
                <w:b/>
              </w:rPr>
              <w:t>Hold End Time</w:t>
            </w:r>
            <w:r>
              <w:t xml:space="preserve"> is the time when the pump starts for this step.</w:t>
            </w:r>
          </w:p>
          <w:p w14:paraId="5651314A" w14:textId="6D243363" w:rsidR="00B548FB" w:rsidRDefault="00B548FB" w:rsidP="00BF75BA">
            <w:pPr>
              <w:pStyle w:val="ListParagraph"/>
              <w:numPr>
                <w:ilvl w:val="0"/>
                <w:numId w:val="57"/>
              </w:numPr>
              <w:spacing w:after="120"/>
              <w:ind w:left="530"/>
              <w:contextualSpacing w:val="0"/>
            </w:pPr>
            <w:r>
              <w:t xml:space="preserve">The sanitization </w:t>
            </w:r>
            <w:r w:rsidRPr="001E67FE">
              <w:rPr>
                <w:b/>
              </w:rPr>
              <w:t>Hold Duration</w:t>
            </w:r>
            <w:r>
              <w:t xml:space="preserve"> is the time in minutes that has elapsed between the </w:t>
            </w:r>
            <w:r w:rsidRPr="001E67FE">
              <w:rPr>
                <w:b/>
              </w:rPr>
              <w:t>Sanitization Hold Start Time</w:t>
            </w:r>
            <w:r>
              <w:br/>
              <w:t>(</w:t>
            </w:r>
            <w:r w:rsidRPr="001E67FE">
              <w:rPr>
                <w:b/>
              </w:rPr>
              <w:t>Step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_Ref499887547 \r \h </w:instrText>
            </w:r>
            <w:r w:rsidR="000C3F28">
              <w:rPr>
                <w:b/>
                <w:bCs/>
              </w:rPr>
              <w:instrText xml:space="preserve"> \* MERGEFORMAT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14.48</w:t>
            </w:r>
            <w:r>
              <w:rPr>
                <w:b/>
                <w:bCs/>
              </w:rPr>
              <w:fldChar w:fldCharType="end"/>
            </w:r>
            <w:r>
              <w:t xml:space="preserve">) and the </w:t>
            </w:r>
            <w:r w:rsidRPr="001E67FE">
              <w:rPr>
                <w:b/>
              </w:rPr>
              <w:t>Hold End Time</w:t>
            </w:r>
            <w:r>
              <w:t>.</w:t>
            </w:r>
          </w:p>
          <w:p w14:paraId="3D67C74A" w14:textId="4C86E8CE" w:rsidR="00B548FB" w:rsidRPr="00DA6D9A" w:rsidRDefault="00B548FB" w:rsidP="00BF75BA">
            <w:pPr>
              <w:pStyle w:val="ListParagraph"/>
              <w:numPr>
                <w:ilvl w:val="0"/>
                <w:numId w:val="57"/>
              </w:numPr>
              <w:spacing w:after="120"/>
              <w:ind w:left="530"/>
              <w:contextualSpacing w:val="0"/>
              <w:rPr>
                <w:rFonts w:cs="Arial"/>
                <w:bCs/>
              </w:rPr>
            </w:pPr>
            <w:r>
              <w:t xml:space="preserve">NOR for the sanitization </w:t>
            </w:r>
            <w:r w:rsidRPr="001E67FE">
              <w:rPr>
                <w:b/>
              </w:rPr>
              <w:t>Hold Duration</w:t>
            </w:r>
            <w:r>
              <w:t xml:space="preserve"> is </w:t>
            </w:r>
            <w:r w:rsidR="00AE55DE">
              <w:t>30</w:t>
            </w:r>
            <w:r>
              <w:t xml:space="preserve"> – 120 minutes.</w:t>
            </w:r>
          </w:p>
        </w:tc>
        <w:tc>
          <w:tcPr>
            <w:tcW w:w="1540" w:type="pct"/>
            <w:shd w:val="clear" w:color="auto" w:fill="auto"/>
          </w:tcPr>
          <w:p w14:paraId="382BAD27" w14:textId="3F78332C" w:rsidR="00B548FB" w:rsidRPr="00DA6D9A" w:rsidRDefault="00B548FB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 xml:space="preserve">Inlet: </w:t>
            </w:r>
            <w:r w:rsidR="000137D1">
              <w:rPr>
                <w:rFonts w:cs="Arial"/>
                <w:bCs/>
              </w:rPr>
              <w:t>2</w:t>
            </w:r>
          </w:p>
          <w:p w14:paraId="7E9E8AB4" w14:textId="77777777" w:rsidR="00B548FB" w:rsidRPr="00DA6D9A" w:rsidRDefault="00B548FB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>Airtrap: Inline</w:t>
            </w:r>
          </w:p>
          <w:p w14:paraId="233C1DEB" w14:textId="25073AED" w:rsidR="00B548FB" w:rsidRPr="00DA6D9A" w:rsidRDefault="00B548FB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 xml:space="preserve">Column: Inline </w:t>
            </w:r>
          </w:p>
          <w:p w14:paraId="54548408" w14:textId="77777777" w:rsidR="00B548FB" w:rsidRPr="00DA6D9A" w:rsidRDefault="00B548FB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>Outlet: 1</w:t>
            </w:r>
          </w:p>
          <w:p w14:paraId="7958E803" w14:textId="014FE87E" w:rsidR="00B548FB" w:rsidRPr="00DA6D9A" w:rsidRDefault="00B548FB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 xml:space="preserve">Flow: </w:t>
            </w:r>
            <w:r w:rsidR="000C3F28">
              <w:rPr>
                <w:rFonts w:cs="Arial"/>
                <w:bCs/>
              </w:rPr>
              <w:t>318</w:t>
            </w:r>
            <w:r w:rsidR="000C3F28" w:rsidRPr="00DA6D9A">
              <w:rPr>
                <w:rFonts w:cs="Arial"/>
                <w:bCs/>
              </w:rPr>
              <w:t xml:space="preserve"> </w:t>
            </w:r>
            <w:r w:rsidRPr="00DA6D9A">
              <w:rPr>
                <w:rFonts w:cs="Arial"/>
                <w:bCs/>
              </w:rPr>
              <w:t>L/hr</w:t>
            </w:r>
          </w:p>
          <w:p w14:paraId="51554948" w14:textId="7196E484" w:rsidR="00B548FB" w:rsidRPr="00DA6D9A" w:rsidRDefault="00B548FB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 xml:space="preserve">Volume: </w:t>
            </w:r>
            <w:r w:rsidR="001A4E14">
              <w:rPr>
                <w:rFonts w:cs="Arial"/>
                <w:bCs/>
              </w:rPr>
              <w:t>1</w:t>
            </w:r>
            <w:r w:rsidR="001A4E14" w:rsidRPr="00DA6D9A">
              <w:rPr>
                <w:rFonts w:cs="Arial"/>
                <w:bCs/>
              </w:rPr>
              <w:t xml:space="preserve"> </w:t>
            </w:r>
            <w:r w:rsidRPr="00DA6D9A">
              <w:rPr>
                <w:rFonts w:cs="Arial"/>
                <w:bCs/>
              </w:rPr>
              <w:t>CV</w:t>
            </w:r>
          </w:p>
        </w:tc>
        <w:tc>
          <w:tcPr>
            <w:tcW w:w="624" w:type="pct"/>
            <w:vMerge w:val="restart"/>
            <w:shd w:val="clear" w:color="auto" w:fill="auto"/>
          </w:tcPr>
          <w:p w14:paraId="4FE94278" w14:textId="77777777" w:rsidR="00B548FB" w:rsidRPr="00AC752B" w:rsidRDefault="00B548FB" w:rsidP="0051640E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  <w:tc>
          <w:tcPr>
            <w:tcW w:w="627" w:type="pct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2A7E457" w14:textId="357279BE" w:rsidR="00B548FB" w:rsidRPr="00AC752B" w:rsidRDefault="00B548FB" w:rsidP="0051640E">
            <w:pPr>
              <w:pStyle w:val="TableHeader"/>
              <w:spacing w:before="0" w:after="400"/>
              <w:jc w:val="center"/>
              <w:rPr>
                <w:rFonts w:cs="Arial"/>
                <w:b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</w:tr>
      <w:tr w:rsidR="00B548FB" w:rsidRPr="00AC752B" w14:paraId="26DDD645" w14:textId="77777777" w:rsidTr="000C3F28">
        <w:trPr>
          <w:cantSplit/>
          <w:trHeight w:val="576"/>
          <w:jc w:val="center"/>
        </w:trPr>
        <w:tc>
          <w:tcPr>
            <w:tcW w:w="415" w:type="pct"/>
            <w:vMerge/>
          </w:tcPr>
          <w:p w14:paraId="1A4D8CC4" w14:textId="77777777" w:rsidR="00B548FB" w:rsidRPr="00AC752B" w:rsidRDefault="00B548FB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794" w:type="pct"/>
            <w:shd w:val="clear" w:color="auto" w:fill="D9D9D9" w:themeFill="background1" w:themeFillShade="D9"/>
            <w:vAlign w:val="center"/>
          </w:tcPr>
          <w:p w14:paraId="2C1E035C" w14:textId="7089444C" w:rsidR="00B548FB" w:rsidRPr="00DA6D9A" w:rsidRDefault="00B548FB" w:rsidP="0039718C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DA6D9A">
              <w:rPr>
                <w:rFonts w:ascii="Arial" w:hAnsi="Arial" w:cs="Arial"/>
                <w:bCs/>
                <w:sz w:val="20"/>
              </w:rPr>
              <w:t>Day 1</w:t>
            </w:r>
            <w:r>
              <w:rPr>
                <w:rFonts w:ascii="Arial" w:hAnsi="Arial" w:cs="Arial"/>
                <w:bCs/>
                <w:sz w:val="20"/>
              </w:rPr>
              <w:t xml:space="preserve"> Hold End Time*</w:t>
            </w:r>
          </w:p>
        </w:tc>
        <w:tc>
          <w:tcPr>
            <w:tcW w:w="1540" w:type="pct"/>
            <w:shd w:val="clear" w:color="auto" w:fill="auto"/>
          </w:tcPr>
          <w:p w14:paraId="70479350" w14:textId="73473F69" w:rsidR="00B548FB" w:rsidRPr="00DA6D9A" w:rsidRDefault="00B548FB" w:rsidP="0051640E">
            <w:pPr>
              <w:tabs>
                <w:tab w:val="right" w:pos="10620"/>
              </w:tabs>
              <w:spacing w:before="100" w:beforeAutospacing="1" w:line="276" w:lineRule="auto"/>
              <w:jc w:val="right"/>
              <w:rPr>
                <w:rFonts w:cs="Arial"/>
                <w:bCs/>
              </w:rPr>
            </w:pPr>
          </w:p>
        </w:tc>
        <w:tc>
          <w:tcPr>
            <w:tcW w:w="624" w:type="pct"/>
            <w:vMerge/>
          </w:tcPr>
          <w:p w14:paraId="04EB4CF7" w14:textId="77777777" w:rsidR="00B548FB" w:rsidRPr="00AC752B" w:rsidRDefault="00B548FB" w:rsidP="0051640E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7" w:type="pct"/>
            <w:vMerge/>
          </w:tcPr>
          <w:p w14:paraId="51F45E98" w14:textId="77777777" w:rsidR="00B548FB" w:rsidRPr="00AC752B" w:rsidRDefault="00B548FB" w:rsidP="0051640E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</w:p>
        </w:tc>
      </w:tr>
      <w:tr w:rsidR="00B548FB" w:rsidRPr="00AC752B" w14:paraId="652A6229" w14:textId="77777777" w:rsidTr="000C3F28">
        <w:trPr>
          <w:cantSplit/>
          <w:trHeight w:val="576"/>
          <w:jc w:val="center"/>
        </w:trPr>
        <w:tc>
          <w:tcPr>
            <w:tcW w:w="415" w:type="pct"/>
            <w:vMerge/>
          </w:tcPr>
          <w:p w14:paraId="6BC966C2" w14:textId="77777777" w:rsidR="00B548FB" w:rsidRPr="00AC752B" w:rsidRDefault="00B548FB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3334" w:type="pct"/>
            <w:gridSpan w:val="2"/>
            <w:shd w:val="clear" w:color="auto" w:fill="D9D9D9" w:themeFill="background1" w:themeFillShade="D9"/>
            <w:vAlign w:val="center"/>
          </w:tcPr>
          <w:p w14:paraId="205A29B0" w14:textId="5BF5A7F6" w:rsidR="00B548FB" w:rsidRPr="00DA6D9A" w:rsidRDefault="00B548FB" w:rsidP="003069F7">
            <w:pPr>
              <w:tabs>
                <w:tab w:val="right" w:pos="10620"/>
              </w:tabs>
              <w:spacing w:before="100" w:beforeAutospacing="1" w:line="276" w:lineRule="auto"/>
              <w:rPr>
                <w:rFonts w:cs="Arial"/>
                <w:bCs/>
              </w:rPr>
            </w:pPr>
            <w:r w:rsidRPr="00BA75B4">
              <w:rPr>
                <w:rFonts w:cs="Arial"/>
                <w:b/>
                <w:bCs/>
                <w:sz w:val="18"/>
                <w:szCs w:val="18"/>
              </w:rPr>
              <w:t>*</w:t>
            </w:r>
            <w:r w:rsidRPr="00BA75B4">
              <w:rPr>
                <w:rFonts w:cs="Arial"/>
                <w:sz w:val="18"/>
                <w:szCs w:val="18"/>
              </w:rPr>
              <w:t xml:space="preserve"> The </w:t>
            </w:r>
            <w:r>
              <w:rPr>
                <w:rFonts w:cs="Arial"/>
                <w:sz w:val="18"/>
                <w:szCs w:val="18"/>
              </w:rPr>
              <w:t>Pre-Storage Flush</w:t>
            </w:r>
            <w:r w:rsidRPr="00BA75B4">
              <w:rPr>
                <w:rFonts w:cs="Arial"/>
                <w:sz w:val="18"/>
                <w:szCs w:val="18"/>
              </w:rPr>
              <w:t xml:space="preserve"> start time </w:t>
            </w:r>
            <w:r w:rsidRPr="00BA75B4">
              <w:rPr>
                <w:rFonts w:cs="Arial"/>
                <w:b/>
                <w:bCs/>
                <w:sz w:val="18"/>
                <w:szCs w:val="18"/>
                <w:u w:val="single"/>
              </w:rPr>
              <w:t>is</w:t>
            </w:r>
            <w:r w:rsidRPr="00BA75B4">
              <w:rPr>
                <w:rFonts w:cs="Arial"/>
                <w:sz w:val="18"/>
                <w:szCs w:val="18"/>
              </w:rPr>
              <w:t xml:space="preserve"> the sanitization hold end time.</w:t>
            </w:r>
          </w:p>
        </w:tc>
        <w:tc>
          <w:tcPr>
            <w:tcW w:w="624" w:type="pct"/>
            <w:vMerge/>
          </w:tcPr>
          <w:p w14:paraId="3DFE126A" w14:textId="77777777" w:rsidR="00B548FB" w:rsidRPr="00AC752B" w:rsidRDefault="00B548FB" w:rsidP="0051640E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7" w:type="pct"/>
            <w:vMerge/>
          </w:tcPr>
          <w:p w14:paraId="57153F4D" w14:textId="77777777" w:rsidR="00B548FB" w:rsidRPr="00AC752B" w:rsidRDefault="00B548FB" w:rsidP="0051640E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</w:p>
        </w:tc>
      </w:tr>
      <w:tr w:rsidR="00B548FB" w:rsidRPr="00AC752B" w14:paraId="76C13D42" w14:textId="77777777" w:rsidTr="000C3F28">
        <w:trPr>
          <w:cantSplit/>
          <w:trHeight w:val="576"/>
          <w:jc w:val="center"/>
        </w:trPr>
        <w:tc>
          <w:tcPr>
            <w:tcW w:w="415" w:type="pct"/>
            <w:vMerge/>
          </w:tcPr>
          <w:p w14:paraId="3899B52F" w14:textId="77777777" w:rsidR="00B548FB" w:rsidRPr="00AC752B" w:rsidRDefault="00B548FB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794" w:type="pct"/>
            <w:shd w:val="clear" w:color="auto" w:fill="D9D9D9" w:themeFill="background1" w:themeFillShade="D9"/>
            <w:vAlign w:val="center"/>
          </w:tcPr>
          <w:p w14:paraId="0D463E20" w14:textId="7E56BC45" w:rsidR="00B548FB" w:rsidRPr="00BA75B4" w:rsidRDefault="00B548FB" w:rsidP="003069F7">
            <w:pPr>
              <w:tabs>
                <w:tab w:val="right" w:pos="10620"/>
              </w:tabs>
              <w:spacing w:before="100" w:beforeAutospacing="1" w:line="276" w:lineRule="auto"/>
              <w:rPr>
                <w:rFonts w:cs="Arial"/>
                <w:b/>
                <w:bCs/>
                <w:sz w:val="18"/>
                <w:szCs w:val="18"/>
              </w:rPr>
            </w:pPr>
            <w:r w:rsidRPr="001E67FE">
              <w:rPr>
                <w:rFonts w:cs="Arial"/>
              </w:rPr>
              <w:t>Day 1 Hold Duration</w:t>
            </w:r>
            <w:r>
              <w:rPr>
                <w:rFonts w:cs="Arial"/>
              </w:rPr>
              <w:br/>
            </w:r>
            <w:r w:rsidRPr="001E67FE">
              <w:rPr>
                <w:rFonts w:cs="Arial"/>
                <w:sz w:val="18"/>
                <w:szCs w:val="18"/>
              </w:rPr>
              <w:t>(</w:t>
            </w:r>
            <w:r w:rsidR="00AE55DE">
              <w:rPr>
                <w:rFonts w:cs="Arial"/>
                <w:sz w:val="18"/>
                <w:szCs w:val="18"/>
              </w:rPr>
              <w:t>30</w:t>
            </w:r>
            <w:r w:rsidRPr="001E67FE">
              <w:rPr>
                <w:rFonts w:cs="Arial"/>
                <w:sz w:val="18"/>
                <w:szCs w:val="18"/>
              </w:rPr>
              <w:t xml:space="preserve"> – </w:t>
            </w:r>
            <w:r w:rsidR="00FF6D39">
              <w:rPr>
                <w:rFonts w:cs="Arial"/>
                <w:sz w:val="18"/>
                <w:szCs w:val="18"/>
              </w:rPr>
              <w:t>60</w:t>
            </w:r>
            <w:r w:rsidRPr="001E67FE">
              <w:rPr>
                <w:rFonts w:cs="Arial"/>
                <w:sz w:val="18"/>
                <w:szCs w:val="18"/>
              </w:rPr>
              <w:t xml:space="preserve"> minutes, Target 35 minutes)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7BC89BA5" w14:textId="22AD6F14" w:rsidR="00B548FB" w:rsidRPr="00BA75B4" w:rsidRDefault="00B548FB" w:rsidP="003069F7">
            <w:pPr>
              <w:tabs>
                <w:tab w:val="right" w:pos="10620"/>
              </w:tabs>
              <w:spacing w:before="100" w:beforeAutospacing="1" w:line="276" w:lineRule="auto"/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1E67FE">
              <w:rPr>
                <w:rFonts w:cs="Arial"/>
                <w:sz w:val="18"/>
                <w:szCs w:val="18"/>
              </w:rPr>
              <w:t>min</w:t>
            </w:r>
          </w:p>
        </w:tc>
        <w:tc>
          <w:tcPr>
            <w:tcW w:w="624" w:type="pct"/>
            <w:vMerge/>
          </w:tcPr>
          <w:p w14:paraId="5A080565" w14:textId="77777777" w:rsidR="00B548FB" w:rsidRPr="00AC752B" w:rsidRDefault="00B548FB" w:rsidP="003069F7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7" w:type="pct"/>
            <w:vMerge/>
          </w:tcPr>
          <w:p w14:paraId="00C3E8A9" w14:textId="77777777" w:rsidR="00B548FB" w:rsidRPr="00AC752B" w:rsidRDefault="00B548FB" w:rsidP="003069F7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</w:p>
        </w:tc>
      </w:tr>
      <w:tr w:rsidR="00B548FB" w:rsidRPr="00AC752B" w14:paraId="6E7D4206" w14:textId="77777777" w:rsidTr="000C3F28">
        <w:trPr>
          <w:cantSplit/>
          <w:trHeight w:val="576"/>
          <w:jc w:val="center"/>
        </w:trPr>
        <w:tc>
          <w:tcPr>
            <w:tcW w:w="415" w:type="pct"/>
            <w:vMerge/>
          </w:tcPr>
          <w:p w14:paraId="2771E1DF" w14:textId="77777777" w:rsidR="00B548FB" w:rsidRPr="00AC752B" w:rsidRDefault="00B548FB" w:rsidP="0093202C">
            <w:pPr>
              <w:pStyle w:val="Heading2"/>
              <w:numPr>
                <w:ilvl w:val="1"/>
                <w:numId w:val="15"/>
              </w:numPr>
              <w:spacing w:before="120"/>
              <w:rPr>
                <w:b/>
              </w:rPr>
            </w:pPr>
          </w:p>
        </w:tc>
        <w:tc>
          <w:tcPr>
            <w:tcW w:w="1794" w:type="pct"/>
            <w:shd w:val="clear" w:color="auto" w:fill="D9D9D9" w:themeFill="background1" w:themeFillShade="D9"/>
            <w:vAlign w:val="center"/>
          </w:tcPr>
          <w:p w14:paraId="56F2E274" w14:textId="784153C3" w:rsidR="00B548FB" w:rsidRPr="00DA6D9A" w:rsidRDefault="00B548FB" w:rsidP="0039718C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Cs/>
              </w:rPr>
            </w:pPr>
            <w:r>
              <w:rPr>
                <w:rFonts w:cs="Arial"/>
              </w:rPr>
              <w:t>Day 2 Hold End Time*</w:t>
            </w:r>
            <w:r w:rsidRPr="001E67FE">
              <w:rPr>
                <w:rFonts w:cs="Arial"/>
                <w:sz w:val="18"/>
                <w:szCs w:val="18"/>
              </w:rPr>
              <w:t xml:space="preserve"> (if applicable)</w:t>
            </w:r>
          </w:p>
        </w:tc>
        <w:tc>
          <w:tcPr>
            <w:tcW w:w="1540" w:type="pct"/>
            <w:shd w:val="clear" w:color="auto" w:fill="auto"/>
          </w:tcPr>
          <w:p w14:paraId="2965A2DA" w14:textId="0F58995B" w:rsidR="00B548FB" w:rsidRPr="00DA6D9A" w:rsidRDefault="00B548FB" w:rsidP="0051640E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ind w:left="461"/>
              <w:jc w:val="right"/>
              <w:rPr>
                <w:rFonts w:cs="Arial"/>
                <w:bCs/>
              </w:rPr>
            </w:pPr>
          </w:p>
        </w:tc>
        <w:tc>
          <w:tcPr>
            <w:tcW w:w="624" w:type="pct"/>
            <w:vMerge w:val="restart"/>
            <w:shd w:val="clear" w:color="auto" w:fill="auto"/>
          </w:tcPr>
          <w:p w14:paraId="3B254FE6" w14:textId="77777777" w:rsidR="00B548FB" w:rsidRPr="00AC752B" w:rsidRDefault="00B548FB" w:rsidP="0051640E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  <w:tc>
          <w:tcPr>
            <w:tcW w:w="627" w:type="pct"/>
            <w:vMerge w:val="restart"/>
            <w:shd w:val="clear" w:color="auto" w:fill="auto"/>
          </w:tcPr>
          <w:p w14:paraId="21770811" w14:textId="77777777" w:rsidR="00B548FB" w:rsidRPr="00AC752B" w:rsidRDefault="00B548FB" w:rsidP="0051640E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</w:tr>
      <w:tr w:rsidR="00B548FB" w:rsidRPr="00AC752B" w14:paraId="3653B249" w14:textId="77777777" w:rsidTr="2150F248">
        <w:trPr>
          <w:cantSplit/>
          <w:trHeight w:val="576"/>
          <w:jc w:val="center"/>
        </w:trPr>
        <w:tc>
          <w:tcPr>
            <w:tcW w:w="415" w:type="pct"/>
            <w:vMerge/>
          </w:tcPr>
          <w:p w14:paraId="79202927" w14:textId="77777777" w:rsidR="00B548FB" w:rsidRPr="00AC752B" w:rsidRDefault="00B548FB" w:rsidP="003069F7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rPr>
                <w:b/>
              </w:rPr>
            </w:pPr>
          </w:p>
        </w:tc>
        <w:tc>
          <w:tcPr>
            <w:tcW w:w="3334" w:type="pct"/>
            <w:gridSpan w:val="2"/>
            <w:shd w:val="clear" w:color="auto" w:fill="D9D9D9" w:themeFill="background1" w:themeFillShade="D9"/>
            <w:vAlign w:val="center"/>
          </w:tcPr>
          <w:p w14:paraId="291EDE93" w14:textId="75BF0601" w:rsidR="00B548FB" w:rsidRPr="00DA6D9A" w:rsidRDefault="00B548FB" w:rsidP="00B548FB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rPr>
                <w:rFonts w:cs="Arial"/>
                <w:bCs/>
              </w:rPr>
            </w:pPr>
            <w:r w:rsidRPr="00BA75B4">
              <w:rPr>
                <w:rFonts w:cs="Arial"/>
                <w:b/>
                <w:bCs/>
                <w:sz w:val="18"/>
                <w:szCs w:val="18"/>
              </w:rPr>
              <w:t>*</w:t>
            </w:r>
            <w:r w:rsidRPr="00BA75B4">
              <w:rPr>
                <w:rFonts w:cs="Arial"/>
                <w:sz w:val="18"/>
                <w:szCs w:val="18"/>
              </w:rPr>
              <w:t xml:space="preserve"> The </w:t>
            </w:r>
            <w:r>
              <w:rPr>
                <w:rFonts w:cs="Arial"/>
                <w:sz w:val="18"/>
                <w:szCs w:val="18"/>
              </w:rPr>
              <w:t>Pre-Storage Flush</w:t>
            </w:r>
            <w:r w:rsidRPr="00BA75B4">
              <w:rPr>
                <w:rFonts w:cs="Arial"/>
                <w:sz w:val="18"/>
                <w:szCs w:val="18"/>
              </w:rPr>
              <w:t xml:space="preserve"> start time </w:t>
            </w:r>
            <w:r w:rsidRPr="00BA75B4">
              <w:rPr>
                <w:rFonts w:cs="Arial"/>
                <w:b/>
                <w:bCs/>
                <w:sz w:val="18"/>
                <w:szCs w:val="18"/>
                <w:u w:val="single"/>
              </w:rPr>
              <w:t>is</w:t>
            </w:r>
            <w:r w:rsidRPr="00BA75B4">
              <w:rPr>
                <w:rFonts w:cs="Arial"/>
                <w:sz w:val="18"/>
                <w:szCs w:val="18"/>
              </w:rPr>
              <w:t xml:space="preserve"> the sanitization hold end time.</w:t>
            </w:r>
          </w:p>
        </w:tc>
        <w:tc>
          <w:tcPr>
            <w:tcW w:w="624" w:type="pct"/>
            <w:vMerge/>
          </w:tcPr>
          <w:p w14:paraId="204D8093" w14:textId="77777777" w:rsidR="00B548FB" w:rsidRPr="00AC752B" w:rsidRDefault="00B548FB" w:rsidP="0051640E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7" w:type="pct"/>
            <w:vMerge/>
          </w:tcPr>
          <w:p w14:paraId="584A52B4" w14:textId="77777777" w:rsidR="00B548FB" w:rsidRPr="00AC752B" w:rsidRDefault="00B548FB" w:rsidP="0051640E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</w:p>
        </w:tc>
      </w:tr>
      <w:tr w:rsidR="00B548FB" w:rsidRPr="00AC752B" w14:paraId="1E59C1D0" w14:textId="77777777" w:rsidTr="2150F248">
        <w:trPr>
          <w:cantSplit/>
          <w:trHeight w:val="576"/>
          <w:jc w:val="center"/>
        </w:trPr>
        <w:tc>
          <w:tcPr>
            <w:tcW w:w="415" w:type="pct"/>
            <w:vMerge/>
          </w:tcPr>
          <w:p w14:paraId="162121F1" w14:textId="77777777" w:rsidR="00B548FB" w:rsidRPr="00AC752B" w:rsidRDefault="00B548FB" w:rsidP="00B548FB">
            <w:pPr>
              <w:pStyle w:val="Heading2"/>
              <w:numPr>
                <w:ilvl w:val="0"/>
                <w:numId w:val="0"/>
              </w:numPr>
              <w:spacing w:before="120"/>
              <w:ind w:left="360"/>
              <w:rPr>
                <w:b/>
              </w:rPr>
            </w:pPr>
          </w:p>
        </w:tc>
        <w:tc>
          <w:tcPr>
            <w:tcW w:w="1794" w:type="pct"/>
            <w:shd w:val="clear" w:color="auto" w:fill="D9D9D9" w:themeFill="background1" w:themeFillShade="D9"/>
            <w:vAlign w:val="center"/>
          </w:tcPr>
          <w:p w14:paraId="71F37A51" w14:textId="2AA96406" w:rsidR="00B548FB" w:rsidRPr="00BA75B4" w:rsidRDefault="00B548FB" w:rsidP="00B548FB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rPr>
                <w:rFonts w:cs="Arial"/>
                <w:b/>
                <w:bCs/>
                <w:sz w:val="18"/>
                <w:szCs w:val="18"/>
              </w:rPr>
            </w:pPr>
            <w:r w:rsidRPr="001E67FE">
              <w:rPr>
                <w:rFonts w:cs="Arial"/>
              </w:rPr>
              <w:t xml:space="preserve">Day 2 Hold Duration </w:t>
            </w:r>
            <w:r w:rsidRPr="001E67FE">
              <w:rPr>
                <w:rFonts w:cs="Arial"/>
                <w:sz w:val="18"/>
                <w:szCs w:val="18"/>
              </w:rPr>
              <w:t>(if appliable)</w:t>
            </w:r>
            <w:r>
              <w:rPr>
                <w:rFonts w:cs="Arial"/>
                <w:sz w:val="18"/>
                <w:szCs w:val="18"/>
              </w:rPr>
              <w:br/>
            </w:r>
            <w:r w:rsidRPr="00E21FCA">
              <w:rPr>
                <w:rFonts w:cs="Arial"/>
                <w:sz w:val="18"/>
                <w:szCs w:val="18"/>
              </w:rPr>
              <w:t>(</w:t>
            </w:r>
            <w:r w:rsidR="00AE55DE">
              <w:rPr>
                <w:rFonts w:cs="Arial"/>
                <w:sz w:val="18"/>
                <w:szCs w:val="18"/>
              </w:rPr>
              <w:t>30</w:t>
            </w:r>
            <w:r w:rsidRPr="00E21FCA">
              <w:rPr>
                <w:rFonts w:cs="Arial"/>
                <w:sz w:val="18"/>
                <w:szCs w:val="18"/>
              </w:rPr>
              <w:t xml:space="preserve"> – </w:t>
            </w:r>
            <w:r w:rsidR="00FF6D39">
              <w:rPr>
                <w:rFonts w:cs="Arial"/>
                <w:sz w:val="18"/>
                <w:szCs w:val="18"/>
              </w:rPr>
              <w:t>60</w:t>
            </w:r>
            <w:r w:rsidRPr="00E21FCA">
              <w:rPr>
                <w:rFonts w:cs="Arial"/>
                <w:sz w:val="18"/>
                <w:szCs w:val="18"/>
              </w:rPr>
              <w:t xml:space="preserve"> minutes, Target 35 minutes)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101FC530" w14:textId="7A2FCF5B" w:rsidR="00B548FB" w:rsidRPr="00BA75B4" w:rsidRDefault="00B548FB" w:rsidP="00B548FB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1E67FE">
              <w:rPr>
                <w:rFonts w:cs="Arial"/>
                <w:sz w:val="18"/>
                <w:szCs w:val="18"/>
              </w:rPr>
              <w:t>min</w:t>
            </w:r>
          </w:p>
        </w:tc>
        <w:tc>
          <w:tcPr>
            <w:tcW w:w="624" w:type="pct"/>
            <w:vMerge/>
          </w:tcPr>
          <w:p w14:paraId="2DDC837A" w14:textId="77777777" w:rsidR="00B548FB" w:rsidRPr="00AC752B" w:rsidRDefault="00B548FB" w:rsidP="00B548FB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627" w:type="pct"/>
            <w:vMerge/>
          </w:tcPr>
          <w:p w14:paraId="7FACAC45" w14:textId="77777777" w:rsidR="00B548FB" w:rsidRPr="00AC752B" w:rsidRDefault="00B548FB" w:rsidP="00B548FB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</w:p>
        </w:tc>
      </w:tr>
    </w:tbl>
    <w:p w14:paraId="53957C5E" w14:textId="23EF48BC" w:rsidR="00DD6540" w:rsidRDefault="00DD6540"/>
    <w:p w14:paraId="18C04A4E" w14:textId="1F1767CC" w:rsidR="00DD6540" w:rsidRDefault="00DD6540" w:rsidP="006C5129">
      <w:pPr>
        <w:spacing w:line="240" w:lineRule="auto"/>
      </w:pPr>
      <w:r>
        <w:br w:type="page"/>
      </w:r>
      <w:r w:rsidR="006C5129" w:rsidRPr="00EC6174">
        <w:rPr>
          <w:b/>
          <w:bCs/>
          <w:sz w:val="22"/>
          <w:szCs w:val="22"/>
        </w:rPr>
        <w:lastRenderedPageBreak/>
        <w:t>1</w:t>
      </w:r>
      <w:r w:rsidR="006C5129">
        <w:rPr>
          <w:b/>
          <w:bCs/>
          <w:sz w:val="22"/>
          <w:szCs w:val="22"/>
        </w:rPr>
        <w:t>5</w:t>
      </w:r>
      <w:r w:rsidR="006C5129">
        <w:rPr>
          <w:b/>
          <w:bCs/>
          <w:sz w:val="22"/>
          <w:szCs w:val="22"/>
        </w:rPr>
        <w:tab/>
        <w:t>S</w:t>
      </w:r>
      <w:r w:rsidR="006C5129" w:rsidRPr="00EC6174">
        <w:rPr>
          <w:b/>
          <w:bCs/>
          <w:sz w:val="22"/>
          <w:szCs w:val="22"/>
        </w:rPr>
        <w:t>torage of the Column</w:t>
      </w:r>
      <w:r w:rsidR="006C5129">
        <w:rPr>
          <w:b/>
          <w:bCs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41"/>
        <w:gridCol w:w="1970"/>
        <w:gridCol w:w="1319"/>
        <w:gridCol w:w="734"/>
        <w:gridCol w:w="2326"/>
        <w:gridCol w:w="1795"/>
        <w:gridCol w:w="1705"/>
      </w:tblGrid>
      <w:tr w:rsidR="009921FF" w:rsidRPr="00AC752B" w14:paraId="555DEC63" w14:textId="77777777" w:rsidTr="00CE01E4">
        <w:trPr>
          <w:cantSplit/>
          <w:trHeight w:val="720"/>
          <w:jc w:val="center"/>
        </w:trPr>
        <w:tc>
          <w:tcPr>
            <w:tcW w:w="436" w:type="pct"/>
            <w:shd w:val="clear" w:color="auto" w:fill="auto"/>
            <w:vAlign w:val="center"/>
          </w:tcPr>
          <w:p w14:paraId="5C231F95" w14:textId="636E835D" w:rsidR="00DD6540" w:rsidRPr="00AC752B" w:rsidRDefault="00DD6540" w:rsidP="00DD6540">
            <w:pPr>
              <w:pStyle w:val="Heading2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</w:rPr>
            </w:pPr>
            <w:r w:rsidRPr="00403CF3">
              <w:t>Step</w:t>
            </w:r>
          </w:p>
        </w:tc>
        <w:tc>
          <w:tcPr>
            <w:tcW w:w="2942" w:type="pct"/>
            <w:gridSpan w:val="4"/>
            <w:shd w:val="clear" w:color="auto" w:fill="auto"/>
            <w:vAlign w:val="center"/>
          </w:tcPr>
          <w:p w14:paraId="4A7F6F78" w14:textId="21B27D66" w:rsidR="00DD6540" w:rsidRDefault="00DD6540" w:rsidP="00DD654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03CF3">
              <w:t>Description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15E42E5B" w14:textId="57817A22" w:rsidR="00DD6540" w:rsidRPr="00AC752B" w:rsidRDefault="00DD6540" w:rsidP="00DD6540">
            <w:pPr>
              <w:pStyle w:val="Footer"/>
              <w:spacing w:line="240" w:lineRule="auto"/>
              <w:jc w:val="center"/>
              <w:rPr>
                <w:rFonts w:cs="Arial"/>
                <w:b/>
                <w:sz w:val="12"/>
              </w:rPr>
            </w:pPr>
            <w:r w:rsidRPr="00403CF3">
              <w:t>Performed</w:t>
            </w:r>
            <w:r w:rsidRPr="00403CF3">
              <w:br/>
              <w:t>by/Date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D311C7" w14:textId="1D376084" w:rsidR="00DD6540" w:rsidRPr="00AC752B" w:rsidRDefault="00DD6540" w:rsidP="00DD6540">
            <w:pPr>
              <w:pStyle w:val="TableHeader"/>
              <w:spacing w:before="0" w:after="0" w:line="240" w:lineRule="auto"/>
              <w:jc w:val="center"/>
              <w:rPr>
                <w:rFonts w:cs="Arial"/>
                <w:b/>
                <w:sz w:val="12"/>
              </w:rPr>
            </w:pPr>
            <w:r w:rsidRPr="00403CF3">
              <w:t>Witnessed</w:t>
            </w:r>
            <w:r w:rsidRPr="00403CF3">
              <w:br/>
              <w:t>by/Date</w:t>
            </w:r>
          </w:p>
        </w:tc>
      </w:tr>
      <w:tr w:rsidR="009921FF" w:rsidRPr="00AC752B" w14:paraId="1A7A466B" w14:textId="77777777" w:rsidTr="00CE01E4">
        <w:trPr>
          <w:cantSplit/>
          <w:trHeight w:val="884"/>
          <w:jc w:val="center"/>
        </w:trPr>
        <w:tc>
          <w:tcPr>
            <w:tcW w:w="436" w:type="pct"/>
            <w:vMerge w:val="restart"/>
          </w:tcPr>
          <w:p w14:paraId="43D1D31B" w14:textId="77777777" w:rsidR="002E25C5" w:rsidRPr="00AC752B" w:rsidRDefault="002E25C5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524" w:type="pct"/>
            <w:gridSpan w:val="2"/>
            <w:vMerge w:val="restart"/>
            <w:shd w:val="clear" w:color="auto" w:fill="auto"/>
          </w:tcPr>
          <w:p w14:paraId="6E7A8077" w14:textId="597E5F8B" w:rsidR="002E25C5" w:rsidRPr="002E25C5" w:rsidRDefault="002E25C5" w:rsidP="002E25C5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  <w:b/>
              </w:rPr>
            </w:pPr>
            <w:r w:rsidRPr="002E25C5">
              <w:rPr>
                <w:rFonts w:cs="Arial"/>
                <w:b/>
              </w:rPr>
              <w:t xml:space="preserve">Skid Flush </w:t>
            </w:r>
            <w:r>
              <w:rPr>
                <w:rFonts w:cs="Arial"/>
                <w:b/>
              </w:rPr>
              <w:t>Storage</w:t>
            </w:r>
            <w:r w:rsidRPr="002E25C5">
              <w:rPr>
                <w:rFonts w:cs="Arial"/>
                <w:b/>
              </w:rPr>
              <w:t xml:space="preserve"> </w:t>
            </w:r>
          </w:p>
          <w:p w14:paraId="639C9E7B" w14:textId="517F029F" w:rsidR="002E25C5" w:rsidRPr="003069F7" w:rsidRDefault="002E25C5" w:rsidP="00160198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Cs/>
              </w:rPr>
            </w:pPr>
            <w:r w:rsidRPr="001A666C">
              <w:rPr>
                <w:rFonts w:cs="Arial"/>
                <w:bCs/>
              </w:rPr>
              <w:t>(</w:t>
            </w:r>
            <w:r w:rsidR="0019492B">
              <w:rPr>
                <w:rFonts w:cs="Arial"/>
                <w:bCs/>
              </w:rPr>
              <w:t>8004953</w:t>
            </w:r>
            <w:r>
              <w:rPr>
                <w:rFonts w:cs="Arial"/>
                <w:bCs/>
              </w:rPr>
              <w:t xml:space="preserve">: </w:t>
            </w:r>
            <w:r w:rsidR="0019492B" w:rsidRPr="00390AF7">
              <w:rPr>
                <w:rFonts w:cs="Arial"/>
                <w:lang w:val="en-GB"/>
              </w:rPr>
              <w:t>2% (v/v) benzyl alcohol,</w:t>
            </w:r>
            <w:r w:rsidR="0019492B" w:rsidRPr="00390AF7">
              <w:rPr>
                <w:rFonts w:cs="Arial"/>
              </w:rPr>
              <w:t> </w:t>
            </w:r>
            <w:r w:rsidR="0019492B" w:rsidRPr="00390AF7">
              <w:rPr>
                <w:rFonts w:cs="Arial"/>
                <w:lang w:val="en-GB"/>
              </w:rPr>
              <w:t>100 mM sodium acetate,</w:t>
            </w:r>
            <w:r w:rsidR="0019492B" w:rsidRPr="00390AF7">
              <w:rPr>
                <w:rFonts w:cs="Arial"/>
              </w:rPr>
              <w:t> </w:t>
            </w:r>
            <w:r w:rsidR="0019492B" w:rsidRPr="00390AF7">
              <w:rPr>
                <w:rFonts w:cs="Arial"/>
                <w:lang w:val="en-GB"/>
              </w:rPr>
              <w:t>pH 5.0</w:t>
            </w:r>
            <w:r w:rsidR="0019492B">
              <w:rPr>
                <w:rFonts w:cs="Arial"/>
              </w:rPr>
              <w:t>)</w:t>
            </w:r>
          </w:p>
        </w:tc>
        <w:tc>
          <w:tcPr>
            <w:tcW w:w="1418" w:type="pct"/>
            <w:gridSpan w:val="2"/>
            <w:vMerge w:val="restart"/>
            <w:shd w:val="clear" w:color="auto" w:fill="auto"/>
          </w:tcPr>
          <w:p w14:paraId="34F6F398" w14:textId="66DEC96A" w:rsidR="002E25C5" w:rsidRPr="00AC752B" w:rsidRDefault="002E25C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 xml:space="preserve">Inlet: </w:t>
            </w:r>
            <w:r>
              <w:rPr>
                <w:rFonts w:cs="Arial"/>
              </w:rPr>
              <w:t>6</w:t>
            </w:r>
          </w:p>
          <w:p w14:paraId="00EBD5C8" w14:textId="77777777" w:rsidR="002E25C5" w:rsidRPr="00AC752B" w:rsidRDefault="002E25C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>Airtrap: Inline</w:t>
            </w:r>
          </w:p>
          <w:p w14:paraId="7274F8AC" w14:textId="77777777" w:rsidR="002E25C5" w:rsidRPr="00AC752B" w:rsidRDefault="002E25C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 xml:space="preserve">Column: Bypass </w:t>
            </w:r>
          </w:p>
          <w:p w14:paraId="0C74E656" w14:textId="77777777" w:rsidR="002E25C5" w:rsidRPr="00AC752B" w:rsidRDefault="002E25C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>Outlet: 1</w:t>
            </w:r>
          </w:p>
          <w:p w14:paraId="7BB51607" w14:textId="77777777" w:rsidR="002E25C5" w:rsidRPr="00AC752B" w:rsidRDefault="002E25C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AC752B">
              <w:rPr>
                <w:rFonts w:cs="Arial"/>
              </w:rPr>
              <w:t>Flow: 50%</w:t>
            </w:r>
          </w:p>
          <w:p w14:paraId="52E5FB30" w14:textId="08C6B672" w:rsidR="002E25C5" w:rsidRPr="00171842" w:rsidRDefault="002E25C5" w:rsidP="00171842">
            <w:pPr>
              <w:pStyle w:val="ListParagraph"/>
              <w:tabs>
                <w:tab w:val="left" w:pos="3610"/>
                <w:tab w:val="right" w:pos="10620"/>
              </w:tabs>
              <w:spacing w:before="100" w:beforeAutospacing="1" w:line="276" w:lineRule="auto"/>
              <w:ind w:left="461" w:right="-173"/>
              <w:rPr>
                <w:rFonts w:cs="Arial"/>
              </w:rPr>
            </w:pPr>
            <w:r w:rsidRPr="00AC752B">
              <w:rPr>
                <w:rFonts w:cs="Arial"/>
              </w:rPr>
              <w:t xml:space="preserve">Volume: 5 L </w:t>
            </w:r>
          </w:p>
        </w:tc>
        <w:tc>
          <w:tcPr>
            <w:tcW w:w="832" w:type="pct"/>
            <w:shd w:val="clear" w:color="auto" w:fill="auto"/>
          </w:tcPr>
          <w:p w14:paraId="5BE23B19" w14:textId="0FB856C9" w:rsidR="002E25C5" w:rsidRPr="00AC752B" w:rsidRDefault="002E25C5" w:rsidP="002E25C5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  <w:tc>
          <w:tcPr>
            <w:tcW w:w="790" w:type="pct"/>
            <w:shd w:val="clear" w:color="auto" w:fill="auto"/>
          </w:tcPr>
          <w:p w14:paraId="1102260C" w14:textId="2DE60927" w:rsidR="002E25C5" w:rsidRPr="00AC752B" w:rsidRDefault="002E25C5" w:rsidP="002E25C5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</w:tr>
      <w:tr w:rsidR="009921FF" w:rsidRPr="00AC752B" w14:paraId="52681AD7" w14:textId="77777777" w:rsidTr="00CE01E4">
        <w:trPr>
          <w:cantSplit/>
          <w:trHeight w:val="884"/>
          <w:jc w:val="center"/>
        </w:trPr>
        <w:tc>
          <w:tcPr>
            <w:tcW w:w="436" w:type="pct"/>
            <w:vMerge/>
          </w:tcPr>
          <w:p w14:paraId="45DAFFD0" w14:textId="77777777" w:rsidR="002E25C5" w:rsidRPr="00AC752B" w:rsidRDefault="002E25C5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524" w:type="pct"/>
            <w:gridSpan w:val="2"/>
            <w:vMerge/>
          </w:tcPr>
          <w:p w14:paraId="7D949B6F" w14:textId="77777777" w:rsidR="002E25C5" w:rsidRPr="002E25C5" w:rsidRDefault="002E25C5" w:rsidP="002E25C5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  <w:b/>
              </w:rPr>
            </w:pPr>
          </w:p>
        </w:tc>
        <w:tc>
          <w:tcPr>
            <w:tcW w:w="1418" w:type="pct"/>
            <w:gridSpan w:val="2"/>
            <w:vMerge/>
          </w:tcPr>
          <w:p w14:paraId="491BFF77" w14:textId="77777777" w:rsidR="002E25C5" w:rsidRPr="00AC752B" w:rsidRDefault="002E25C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44"/>
              <w:rPr>
                <w:rFonts w:cs="Arial"/>
              </w:rPr>
            </w:pPr>
          </w:p>
        </w:tc>
        <w:tc>
          <w:tcPr>
            <w:tcW w:w="832" w:type="pct"/>
            <w:shd w:val="clear" w:color="auto" w:fill="auto"/>
          </w:tcPr>
          <w:p w14:paraId="522441BC" w14:textId="4DE54467" w:rsidR="002E25C5" w:rsidRPr="00AC752B" w:rsidRDefault="002E25C5" w:rsidP="002E25C5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  <w:tc>
          <w:tcPr>
            <w:tcW w:w="790" w:type="pct"/>
            <w:shd w:val="clear" w:color="auto" w:fill="auto"/>
          </w:tcPr>
          <w:p w14:paraId="53FAAA67" w14:textId="6F7DF610" w:rsidR="002E25C5" w:rsidRPr="00AC752B" w:rsidRDefault="002E25C5" w:rsidP="002E25C5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</w:tr>
      <w:tr w:rsidR="009921FF" w:rsidRPr="00AC752B" w14:paraId="3DE4D84D" w14:textId="77777777" w:rsidTr="00CE01E4">
        <w:trPr>
          <w:cantSplit/>
          <w:trHeight w:val="888"/>
          <w:jc w:val="center"/>
        </w:trPr>
        <w:tc>
          <w:tcPr>
            <w:tcW w:w="436" w:type="pct"/>
            <w:vMerge w:val="restart"/>
          </w:tcPr>
          <w:p w14:paraId="67A17895" w14:textId="77777777" w:rsidR="003069F7" w:rsidRPr="00AC752B" w:rsidRDefault="003069F7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524" w:type="pct"/>
            <w:gridSpan w:val="2"/>
            <w:vMerge w:val="restart"/>
            <w:shd w:val="clear" w:color="auto" w:fill="auto"/>
          </w:tcPr>
          <w:p w14:paraId="6C7CEBFE" w14:textId="78AE3D85" w:rsidR="003069F7" w:rsidRPr="002E25C5" w:rsidRDefault="007C3E9F" w:rsidP="003069F7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Column </w:t>
            </w:r>
            <w:r w:rsidR="003069F7">
              <w:rPr>
                <w:rFonts w:cs="Arial"/>
                <w:b/>
              </w:rPr>
              <w:t>Storage</w:t>
            </w:r>
            <w:r w:rsidR="003069F7" w:rsidRPr="002E25C5">
              <w:rPr>
                <w:rFonts w:cs="Arial"/>
                <w:b/>
              </w:rPr>
              <w:t xml:space="preserve"> </w:t>
            </w:r>
          </w:p>
          <w:p w14:paraId="389BE510" w14:textId="68E74205" w:rsidR="003069F7" w:rsidRPr="003069F7" w:rsidRDefault="003069F7" w:rsidP="00C650BE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/>
              <w:rPr>
                <w:rFonts w:cs="Arial"/>
                <w:bCs/>
              </w:rPr>
            </w:pPr>
            <w:r w:rsidRPr="001A666C">
              <w:rPr>
                <w:rFonts w:cs="Arial"/>
                <w:bCs/>
              </w:rPr>
              <w:t>(</w:t>
            </w:r>
            <w:r w:rsidR="0019492B">
              <w:rPr>
                <w:rFonts w:cs="Arial"/>
                <w:bCs/>
              </w:rPr>
              <w:t>8004953</w:t>
            </w:r>
            <w:r>
              <w:rPr>
                <w:rFonts w:cs="Arial"/>
                <w:bCs/>
              </w:rPr>
              <w:t xml:space="preserve">: </w:t>
            </w:r>
            <w:r w:rsidR="0019492B" w:rsidRPr="00390AF7">
              <w:rPr>
                <w:rFonts w:cs="Arial"/>
                <w:lang w:val="en-GB"/>
              </w:rPr>
              <w:t>2% (v/v) benzyl alcohol,100 mM sodium acetate,</w:t>
            </w:r>
            <w:r w:rsidR="002B7D3C" w:rsidRPr="00390AF7">
              <w:rPr>
                <w:rFonts w:cs="Arial"/>
                <w:lang w:val="en-GB"/>
              </w:rPr>
              <w:t xml:space="preserve"> </w:t>
            </w:r>
            <w:r w:rsidR="0019492B" w:rsidRPr="00390AF7">
              <w:rPr>
                <w:rFonts w:cs="Arial"/>
                <w:lang w:val="en-GB"/>
              </w:rPr>
              <w:t>pH 5.0</w:t>
            </w:r>
            <w:r>
              <w:rPr>
                <w:rFonts w:cs="Arial"/>
                <w:bCs/>
              </w:rPr>
              <w:t>)</w:t>
            </w:r>
          </w:p>
        </w:tc>
        <w:tc>
          <w:tcPr>
            <w:tcW w:w="1418" w:type="pct"/>
            <w:gridSpan w:val="2"/>
            <w:vMerge w:val="restart"/>
            <w:shd w:val="clear" w:color="auto" w:fill="auto"/>
          </w:tcPr>
          <w:p w14:paraId="72167367" w14:textId="58EB13A9" w:rsidR="003069F7" w:rsidRPr="00DA6D9A" w:rsidRDefault="003069F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 xml:space="preserve">Inlet: </w:t>
            </w:r>
            <w:r>
              <w:rPr>
                <w:rFonts w:cs="Arial"/>
                <w:bCs/>
              </w:rPr>
              <w:t>6</w:t>
            </w:r>
          </w:p>
          <w:p w14:paraId="625639EA" w14:textId="77777777" w:rsidR="003069F7" w:rsidRPr="00DA6D9A" w:rsidRDefault="003069F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>Airtrap: Inline</w:t>
            </w:r>
          </w:p>
          <w:p w14:paraId="20F8BDD2" w14:textId="77777777" w:rsidR="003069F7" w:rsidRPr="00DA6D9A" w:rsidRDefault="003069F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 xml:space="preserve">Column: Inline </w:t>
            </w:r>
          </w:p>
          <w:p w14:paraId="0196E5C7" w14:textId="77777777" w:rsidR="003069F7" w:rsidRPr="00DA6D9A" w:rsidRDefault="003069F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>Outlet: 1</w:t>
            </w:r>
          </w:p>
          <w:p w14:paraId="14F9B785" w14:textId="00611DCC" w:rsidR="003069F7" w:rsidRPr="00DA6D9A" w:rsidRDefault="003069F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DA6D9A">
              <w:rPr>
                <w:rFonts w:cs="Arial"/>
                <w:bCs/>
              </w:rPr>
              <w:t xml:space="preserve">Flow: </w:t>
            </w:r>
            <w:r w:rsidR="0019492B">
              <w:rPr>
                <w:rFonts w:cs="Arial"/>
                <w:bCs/>
              </w:rPr>
              <w:t>318</w:t>
            </w:r>
            <w:r w:rsidR="0019492B" w:rsidRPr="00DA6D9A">
              <w:rPr>
                <w:rFonts w:cs="Arial"/>
                <w:bCs/>
              </w:rPr>
              <w:t xml:space="preserve"> </w:t>
            </w:r>
            <w:r w:rsidRPr="00DA6D9A">
              <w:rPr>
                <w:rFonts w:cs="Arial"/>
                <w:bCs/>
              </w:rPr>
              <w:t>L/hr</w:t>
            </w:r>
          </w:p>
          <w:p w14:paraId="4FAF7718" w14:textId="4B0233F2" w:rsidR="003069F7" w:rsidRPr="003069F7" w:rsidRDefault="003069F7" w:rsidP="003069F7">
            <w:pPr>
              <w:pStyle w:val="ListParagraph"/>
              <w:tabs>
                <w:tab w:val="left" w:pos="3610"/>
                <w:tab w:val="right" w:pos="10620"/>
              </w:tabs>
              <w:spacing w:before="100" w:beforeAutospacing="1" w:line="276" w:lineRule="auto"/>
              <w:ind w:left="461" w:right="-173"/>
              <w:rPr>
                <w:rFonts w:cs="Arial"/>
              </w:rPr>
            </w:pPr>
            <w:r w:rsidRPr="00DA6D9A">
              <w:rPr>
                <w:rFonts w:cs="Arial"/>
                <w:bCs/>
              </w:rPr>
              <w:t>Volume: 3 CV</w:t>
            </w:r>
          </w:p>
        </w:tc>
        <w:tc>
          <w:tcPr>
            <w:tcW w:w="832" w:type="pct"/>
            <w:shd w:val="clear" w:color="auto" w:fill="auto"/>
          </w:tcPr>
          <w:p w14:paraId="1978BD38" w14:textId="0C56AAE2" w:rsidR="003069F7" w:rsidRPr="00AC752B" w:rsidRDefault="003069F7" w:rsidP="003069F7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  <w:tc>
          <w:tcPr>
            <w:tcW w:w="790" w:type="pct"/>
            <w:shd w:val="clear" w:color="auto" w:fill="auto"/>
          </w:tcPr>
          <w:p w14:paraId="47FFDD97" w14:textId="73E66435" w:rsidR="003069F7" w:rsidRPr="00AC752B" w:rsidRDefault="003069F7" w:rsidP="003069F7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</w:tr>
      <w:tr w:rsidR="009921FF" w:rsidRPr="00AC752B" w14:paraId="4B7E0DDD" w14:textId="77777777" w:rsidTr="00CE01E4">
        <w:trPr>
          <w:cantSplit/>
          <w:trHeight w:val="888"/>
          <w:jc w:val="center"/>
        </w:trPr>
        <w:tc>
          <w:tcPr>
            <w:tcW w:w="436" w:type="pct"/>
            <w:vMerge/>
          </w:tcPr>
          <w:p w14:paraId="63F32158" w14:textId="77777777" w:rsidR="003069F7" w:rsidRPr="00AC752B" w:rsidRDefault="003069F7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1524" w:type="pct"/>
            <w:gridSpan w:val="2"/>
            <w:vMerge/>
          </w:tcPr>
          <w:p w14:paraId="01532994" w14:textId="77777777" w:rsidR="003069F7" w:rsidRPr="002E25C5" w:rsidRDefault="003069F7" w:rsidP="003069F7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rPr>
                <w:rFonts w:cs="Arial"/>
                <w:b/>
              </w:rPr>
            </w:pPr>
          </w:p>
        </w:tc>
        <w:tc>
          <w:tcPr>
            <w:tcW w:w="1418" w:type="pct"/>
            <w:gridSpan w:val="2"/>
            <w:vMerge/>
          </w:tcPr>
          <w:p w14:paraId="6E6EC8DD" w14:textId="77777777" w:rsidR="003069F7" w:rsidRPr="00DA6D9A" w:rsidRDefault="003069F7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00" w:afterAutospacing="1" w:line="276" w:lineRule="auto"/>
              <w:ind w:left="444"/>
              <w:rPr>
                <w:rFonts w:cs="Arial"/>
                <w:bCs/>
              </w:rPr>
            </w:pPr>
          </w:p>
        </w:tc>
        <w:tc>
          <w:tcPr>
            <w:tcW w:w="832" w:type="pct"/>
            <w:shd w:val="clear" w:color="auto" w:fill="auto"/>
          </w:tcPr>
          <w:p w14:paraId="2B1CA5AC" w14:textId="689F49BA" w:rsidR="003069F7" w:rsidRPr="00AC752B" w:rsidRDefault="003069F7" w:rsidP="003069F7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  <w:tc>
          <w:tcPr>
            <w:tcW w:w="790" w:type="pct"/>
            <w:shd w:val="clear" w:color="auto" w:fill="auto"/>
          </w:tcPr>
          <w:p w14:paraId="050C7F58" w14:textId="41DC43CE" w:rsidR="003069F7" w:rsidRPr="00AC752B" w:rsidRDefault="003069F7" w:rsidP="003069F7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</w:tr>
      <w:tr w:rsidR="00EF6123" w:rsidRPr="00AC752B" w14:paraId="678808C5" w14:textId="77777777" w:rsidTr="00CE01E4">
        <w:trPr>
          <w:cantSplit/>
          <w:trHeight w:val="1270"/>
          <w:jc w:val="center"/>
        </w:trPr>
        <w:tc>
          <w:tcPr>
            <w:tcW w:w="436" w:type="pct"/>
            <w:vMerge w:val="restart"/>
          </w:tcPr>
          <w:p w14:paraId="0E120656" w14:textId="77777777" w:rsidR="00EF6123" w:rsidRPr="00AC752B" w:rsidRDefault="00EF6123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2942" w:type="pct"/>
            <w:gridSpan w:val="4"/>
            <w:shd w:val="clear" w:color="auto" w:fill="auto"/>
            <w:vAlign w:val="center"/>
          </w:tcPr>
          <w:p w14:paraId="6489BA60" w14:textId="5F15F03A" w:rsidR="00EF6123" w:rsidRPr="00160198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/>
                <w:kern w:val="18"/>
              </w:rPr>
            </w:pPr>
            <w:r>
              <w:rPr>
                <w:rFonts w:cs="Arial"/>
                <w:b/>
                <w:kern w:val="18"/>
              </w:rPr>
              <w:t xml:space="preserve">Column </w:t>
            </w:r>
            <w:r w:rsidRPr="00160198">
              <w:rPr>
                <w:rFonts w:cs="Arial"/>
                <w:b/>
                <w:kern w:val="18"/>
              </w:rPr>
              <w:t>Storage Effluent Results</w:t>
            </w:r>
          </w:p>
          <w:p w14:paraId="0DF69863" w14:textId="4840BB72" w:rsidR="00C400F5" w:rsidRPr="00C400F5" w:rsidRDefault="00EF6123" w:rsidP="00BF75BA">
            <w:pPr>
              <w:numPr>
                <w:ilvl w:val="0"/>
                <w:numId w:val="22"/>
              </w:numPr>
              <w:tabs>
                <w:tab w:val="right" w:pos="10620"/>
              </w:tabs>
              <w:spacing w:after="120" w:line="264" w:lineRule="auto"/>
              <w:ind w:left="461"/>
              <w:rPr>
                <w:rFonts w:cs="Arial"/>
              </w:rPr>
            </w:pPr>
            <w:r>
              <w:rPr>
                <w:rFonts w:cs="Arial"/>
                <w:kern w:val="18"/>
              </w:rPr>
              <w:t xml:space="preserve">At the end of </w:t>
            </w:r>
            <w:r w:rsidR="000E2E6B">
              <w:rPr>
                <w:rFonts w:cs="Arial"/>
                <w:kern w:val="18"/>
              </w:rPr>
              <w:t>Column Storage</w:t>
            </w:r>
            <w:r>
              <w:rPr>
                <w:rFonts w:cs="Arial"/>
                <w:kern w:val="18"/>
              </w:rPr>
              <w:t>, verify</w:t>
            </w:r>
            <w:r w:rsidRPr="002E7D03">
              <w:rPr>
                <w:rFonts w:cs="Arial"/>
                <w:kern w:val="18"/>
              </w:rPr>
              <w:t xml:space="preserve"> the </w:t>
            </w:r>
            <w:r w:rsidR="000E2E6B">
              <w:rPr>
                <w:rFonts w:cs="Arial"/>
                <w:kern w:val="18"/>
              </w:rPr>
              <w:t>Column Storage</w:t>
            </w:r>
            <w:r>
              <w:rPr>
                <w:rFonts w:cs="Arial"/>
                <w:kern w:val="18"/>
              </w:rPr>
              <w:t xml:space="preserve"> </w:t>
            </w:r>
            <w:r w:rsidRPr="00DA0CC1">
              <w:rPr>
                <w:rFonts w:cs="Arial"/>
                <w:kern w:val="18"/>
              </w:rPr>
              <w:t xml:space="preserve">effluent </w:t>
            </w:r>
            <w:r w:rsidRPr="00691080">
              <w:rPr>
                <w:rFonts w:cs="Arial"/>
                <w:kern w:val="18"/>
              </w:rPr>
              <w:t>is</w:t>
            </w:r>
            <w:r w:rsidRPr="008B5A88">
              <w:rPr>
                <w:rFonts w:cs="Arial"/>
                <w:kern w:val="18"/>
              </w:rPr>
              <w:t xml:space="preserve"> in range</w:t>
            </w:r>
            <w:r w:rsidRPr="006C672D" w:rsidDel="00B36F0C">
              <w:rPr>
                <w:rFonts w:cs="Arial"/>
                <w:kern w:val="18"/>
              </w:rPr>
              <w:t xml:space="preserve"> </w:t>
            </w:r>
            <w:r>
              <w:rPr>
                <w:rFonts w:cs="Arial"/>
                <w:kern w:val="18"/>
              </w:rPr>
              <w:t>using an offline meter</w:t>
            </w:r>
            <w:r w:rsidRPr="006C672D" w:rsidDel="00B36F0C">
              <w:rPr>
                <w:rFonts w:cs="Arial"/>
                <w:kern w:val="18"/>
              </w:rPr>
              <w:t xml:space="preserve"> </w:t>
            </w:r>
            <w:r w:rsidRPr="006C672D">
              <w:rPr>
                <w:rFonts w:cs="Arial"/>
                <w:kern w:val="18"/>
              </w:rPr>
              <w:t xml:space="preserve">and record the </w:t>
            </w:r>
            <w:r w:rsidRPr="002E7D03">
              <w:rPr>
                <w:rFonts w:cs="Arial"/>
                <w:kern w:val="18"/>
              </w:rPr>
              <w:t xml:space="preserve">results </w:t>
            </w:r>
            <w:r>
              <w:rPr>
                <w:rFonts w:cs="Arial"/>
                <w:kern w:val="18"/>
              </w:rPr>
              <w:t>pH and temperature below.</w:t>
            </w:r>
          </w:p>
          <w:p w14:paraId="678EC46E" w14:textId="481CA519" w:rsidR="00EF6123" w:rsidRPr="00C400F5" w:rsidRDefault="00EF6123" w:rsidP="00BF75BA">
            <w:pPr>
              <w:numPr>
                <w:ilvl w:val="0"/>
                <w:numId w:val="22"/>
              </w:numPr>
              <w:tabs>
                <w:tab w:val="right" w:pos="10620"/>
              </w:tabs>
              <w:spacing w:after="120" w:line="264" w:lineRule="auto"/>
              <w:ind w:left="461"/>
              <w:rPr>
                <w:rFonts w:cs="Arial"/>
              </w:rPr>
            </w:pPr>
            <w:r w:rsidRPr="00C400F5">
              <w:rPr>
                <w:rFonts w:cs="Arial"/>
                <w:bCs/>
                <w:kern w:val="18"/>
              </w:rPr>
              <w:t>Verify that the pH is within the range of 4.8-5.2</w:t>
            </w:r>
            <w:r w:rsidRPr="00C400F5">
              <w:rPr>
                <w:rFonts w:cs="Arial"/>
                <w:bCs/>
              </w:rPr>
              <w:t xml:space="preserve">. </w:t>
            </w:r>
          </w:p>
          <w:p w14:paraId="6B129736" w14:textId="77777777" w:rsidR="00EF6123" w:rsidRPr="001E67FE" w:rsidRDefault="00EF6123" w:rsidP="00381EAB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right" w:pos="10620"/>
              </w:tabs>
              <w:suppressAutoHyphens w:val="0"/>
              <w:spacing w:before="80" w:after="80"/>
              <w:rPr>
                <w:rFonts w:cs="Arial"/>
                <w:sz w:val="18"/>
                <w:szCs w:val="18"/>
              </w:rPr>
            </w:pPr>
            <w:r w:rsidRPr="00E41549">
              <w:rPr>
                <w:rFonts w:cs="Arial"/>
                <w:bCs/>
              </w:rPr>
              <w:t>NOTE: Contact the area supervisor/designee if the pH is not within specification.</w:t>
            </w:r>
          </w:p>
        </w:tc>
        <w:tc>
          <w:tcPr>
            <w:tcW w:w="832" w:type="pct"/>
            <w:vMerge w:val="restart"/>
            <w:shd w:val="clear" w:color="auto" w:fill="auto"/>
          </w:tcPr>
          <w:p w14:paraId="433FD7FF" w14:textId="77777777" w:rsidR="00EF6123" w:rsidRPr="00AC752B" w:rsidRDefault="00EF6123" w:rsidP="00381EAB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  <w:tc>
          <w:tcPr>
            <w:tcW w:w="790" w:type="pct"/>
            <w:vMerge w:val="restart"/>
            <w:shd w:val="clear" w:color="auto" w:fill="auto"/>
          </w:tcPr>
          <w:p w14:paraId="034E2257" w14:textId="77777777" w:rsidR="00EF6123" w:rsidRPr="00AC752B" w:rsidRDefault="00EF6123" w:rsidP="00381EAB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1</w:t>
            </w:r>
          </w:p>
        </w:tc>
      </w:tr>
      <w:tr w:rsidR="00EF6123" w:rsidRPr="00AC752B" w14:paraId="5BFAFCAA" w14:textId="77777777" w:rsidTr="00CE01E4">
        <w:trPr>
          <w:cantSplit/>
          <w:trHeight w:val="576"/>
          <w:jc w:val="center"/>
        </w:trPr>
        <w:tc>
          <w:tcPr>
            <w:tcW w:w="436" w:type="pct"/>
            <w:vMerge/>
          </w:tcPr>
          <w:p w14:paraId="68C54B01" w14:textId="77777777" w:rsidR="00EF6123" w:rsidRPr="00AC752B" w:rsidRDefault="00EF6123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913" w:type="pct"/>
            <w:shd w:val="clear" w:color="auto" w:fill="D9D9D9" w:themeFill="background1" w:themeFillShade="D9"/>
            <w:vAlign w:val="center"/>
          </w:tcPr>
          <w:p w14:paraId="73DB433F" w14:textId="77777777" w:rsidR="00EF6123" w:rsidRPr="00E41549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</w:p>
        </w:tc>
        <w:tc>
          <w:tcPr>
            <w:tcW w:w="951" w:type="pct"/>
            <w:gridSpan w:val="2"/>
            <w:shd w:val="clear" w:color="auto" w:fill="D9D9D9" w:themeFill="background1" w:themeFillShade="D9"/>
            <w:vAlign w:val="center"/>
          </w:tcPr>
          <w:p w14:paraId="3DAFB894" w14:textId="77777777" w:rsidR="00EF6123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line="240" w:lineRule="auto"/>
              <w:jc w:val="center"/>
              <w:rPr>
                <w:rFonts w:cs="Arial"/>
                <w:bCs/>
                <w:kern w:val="18"/>
              </w:rPr>
            </w:pPr>
            <w:r>
              <w:rPr>
                <w:rFonts w:cs="Arial"/>
                <w:bCs/>
                <w:kern w:val="18"/>
              </w:rPr>
              <w:t>pH</w:t>
            </w:r>
          </w:p>
          <w:p w14:paraId="1948E6CD" w14:textId="2137A9E7" w:rsidR="00EF6123" w:rsidRPr="00E41549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line="240" w:lineRule="auto"/>
              <w:jc w:val="center"/>
              <w:rPr>
                <w:rFonts w:cs="Arial"/>
                <w:bCs/>
                <w:kern w:val="18"/>
              </w:rPr>
            </w:pPr>
            <w:r>
              <w:rPr>
                <w:rFonts w:cs="Arial"/>
                <w:bCs/>
                <w:kern w:val="18"/>
              </w:rPr>
              <w:t>(</w:t>
            </w:r>
            <w:r w:rsidR="00D11D33">
              <w:rPr>
                <w:rFonts w:cs="Arial"/>
                <w:bCs/>
                <w:kern w:val="18"/>
              </w:rPr>
              <w:t>4.8-5.2</w:t>
            </w:r>
            <w:r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1078" w:type="pct"/>
            <w:shd w:val="clear" w:color="auto" w:fill="D9D9D9" w:themeFill="background1" w:themeFillShade="D9"/>
            <w:vAlign w:val="center"/>
          </w:tcPr>
          <w:p w14:paraId="1CCB0291" w14:textId="77777777" w:rsidR="00EF6123" w:rsidRPr="00E41549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line="240" w:lineRule="auto"/>
              <w:jc w:val="center"/>
              <w:rPr>
                <w:rFonts w:cs="Arial"/>
                <w:bCs/>
                <w:kern w:val="18"/>
              </w:rPr>
            </w:pPr>
            <w:r>
              <w:rPr>
                <w:rFonts w:cs="Arial"/>
                <w:bCs/>
                <w:kern w:val="18"/>
              </w:rPr>
              <w:t>Temperature</w:t>
            </w:r>
            <w:r>
              <w:rPr>
                <w:rFonts w:cs="Arial"/>
                <w:bCs/>
                <w:kern w:val="18"/>
              </w:rPr>
              <w:br/>
              <w:t>(15 – 25°C)</w:t>
            </w:r>
          </w:p>
        </w:tc>
        <w:tc>
          <w:tcPr>
            <w:tcW w:w="832" w:type="pct"/>
            <w:vMerge/>
          </w:tcPr>
          <w:p w14:paraId="332E4214" w14:textId="77777777" w:rsidR="00EF6123" w:rsidRPr="00AC752B" w:rsidRDefault="00EF6123" w:rsidP="00381EAB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790" w:type="pct"/>
            <w:vMerge/>
          </w:tcPr>
          <w:p w14:paraId="10A9C519" w14:textId="77777777" w:rsidR="00EF6123" w:rsidRPr="00AC752B" w:rsidRDefault="00EF6123" w:rsidP="00381EAB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</w:p>
        </w:tc>
      </w:tr>
      <w:tr w:rsidR="00EF6123" w:rsidRPr="00AC752B" w14:paraId="108433F5" w14:textId="77777777" w:rsidTr="00CE01E4">
        <w:trPr>
          <w:cantSplit/>
          <w:trHeight w:val="423"/>
          <w:jc w:val="center"/>
        </w:trPr>
        <w:tc>
          <w:tcPr>
            <w:tcW w:w="436" w:type="pct"/>
            <w:vMerge/>
          </w:tcPr>
          <w:p w14:paraId="46BBE285" w14:textId="77777777" w:rsidR="00EF6123" w:rsidRPr="00AC752B" w:rsidRDefault="00EF6123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913" w:type="pct"/>
            <w:shd w:val="clear" w:color="auto" w:fill="auto"/>
            <w:vAlign w:val="center"/>
          </w:tcPr>
          <w:p w14:paraId="30EDDD36" w14:textId="004EFF19" w:rsidR="00EF6123" w:rsidRPr="00E41549" w:rsidRDefault="00D56E8C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  <w:r>
              <w:rPr>
                <w:rFonts w:cs="Arial"/>
                <w:bCs/>
                <w:kern w:val="18"/>
              </w:rPr>
              <w:t>Column Storage Effluent</w:t>
            </w:r>
            <w:r w:rsidR="00EF6123">
              <w:rPr>
                <w:rFonts w:cs="Arial"/>
                <w:bCs/>
                <w:kern w:val="18"/>
              </w:rPr>
              <w:t xml:space="preserve"> – Day 1</w:t>
            </w:r>
          </w:p>
        </w:tc>
        <w:tc>
          <w:tcPr>
            <w:tcW w:w="951" w:type="pct"/>
            <w:gridSpan w:val="2"/>
            <w:shd w:val="clear" w:color="auto" w:fill="auto"/>
            <w:vAlign w:val="center"/>
          </w:tcPr>
          <w:p w14:paraId="304C32BD" w14:textId="77777777" w:rsidR="00EF6123" w:rsidRPr="00E41549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</w:p>
        </w:tc>
        <w:tc>
          <w:tcPr>
            <w:tcW w:w="1078" w:type="pct"/>
            <w:shd w:val="clear" w:color="auto" w:fill="auto"/>
            <w:vAlign w:val="center"/>
          </w:tcPr>
          <w:p w14:paraId="7643597E" w14:textId="77777777" w:rsidR="00EF6123" w:rsidRPr="00E41549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</w:p>
        </w:tc>
        <w:tc>
          <w:tcPr>
            <w:tcW w:w="832" w:type="pct"/>
            <w:vMerge/>
          </w:tcPr>
          <w:p w14:paraId="10CD3901" w14:textId="77777777" w:rsidR="00EF6123" w:rsidRPr="00AC752B" w:rsidRDefault="00EF6123" w:rsidP="00381EAB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</w:p>
        </w:tc>
        <w:tc>
          <w:tcPr>
            <w:tcW w:w="790" w:type="pct"/>
            <w:vMerge/>
          </w:tcPr>
          <w:p w14:paraId="2C108327" w14:textId="77777777" w:rsidR="00EF6123" w:rsidRPr="00AC752B" w:rsidRDefault="00EF6123" w:rsidP="00381EAB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</w:p>
        </w:tc>
      </w:tr>
      <w:tr w:rsidR="00EF6123" w:rsidRPr="00AC752B" w14:paraId="79694974" w14:textId="77777777" w:rsidTr="00CE01E4">
        <w:trPr>
          <w:cantSplit/>
          <w:trHeight w:val="423"/>
          <w:jc w:val="center"/>
        </w:trPr>
        <w:tc>
          <w:tcPr>
            <w:tcW w:w="436" w:type="pct"/>
            <w:vMerge/>
          </w:tcPr>
          <w:p w14:paraId="3AC9E7BD" w14:textId="77777777" w:rsidR="00EF6123" w:rsidRPr="00AC752B" w:rsidRDefault="00EF6123" w:rsidP="00BF75BA">
            <w:pPr>
              <w:pStyle w:val="Heading2"/>
              <w:numPr>
                <w:ilvl w:val="1"/>
                <w:numId w:val="29"/>
              </w:numPr>
              <w:spacing w:before="120"/>
              <w:rPr>
                <w:b/>
              </w:rPr>
            </w:pPr>
          </w:p>
        </w:tc>
        <w:tc>
          <w:tcPr>
            <w:tcW w:w="913" w:type="pct"/>
            <w:shd w:val="clear" w:color="auto" w:fill="auto"/>
            <w:vAlign w:val="center"/>
          </w:tcPr>
          <w:p w14:paraId="6ECC1E2A" w14:textId="3088BA53" w:rsidR="00EF6123" w:rsidRPr="00E41549" w:rsidRDefault="00D56E8C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  <w:r>
              <w:rPr>
                <w:rFonts w:cs="Arial"/>
                <w:bCs/>
                <w:kern w:val="18"/>
              </w:rPr>
              <w:t>Column Storage Effluent</w:t>
            </w:r>
            <w:r w:rsidR="00EF6123">
              <w:rPr>
                <w:rFonts w:cs="Arial"/>
                <w:bCs/>
                <w:kern w:val="18"/>
              </w:rPr>
              <w:t xml:space="preserve"> – Day 2</w:t>
            </w:r>
          </w:p>
        </w:tc>
        <w:tc>
          <w:tcPr>
            <w:tcW w:w="951" w:type="pct"/>
            <w:gridSpan w:val="2"/>
            <w:shd w:val="clear" w:color="auto" w:fill="auto"/>
            <w:vAlign w:val="center"/>
          </w:tcPr>
          <w:p w14:paraId="27AE2FAA" w14:textId="77777777" w:rsidR="00EF6123" w:rsidRPr="00E41549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</w:p>
        </w:tc>
        <w:tc>
          <w:tcPr>
            <w:tcW w:w="1078" w:type="pct"/>
            <w:shd w:val="clear" w:color="auto" w:fill="auto"/>
            <w:vAlign w:val="center"/>
          </w:tcPr>
          <w:p w14:paraId="606750B7" w14:textId="77777777" w:rsidR="00EF6123" w:rsidRPr="00E41549" w:rsidRDefault="00EF6123" w:rsidP="00381EAB">
            <w:pPr>
              <w:tabs>
                <w:tab w:val="left" w:pos="855"/>
                <w:tab w:val="left" w:pos="980"/>
                <w:tab w:val="right" w:pos="10620"/>
              </w:tabs>
              <w:spacing w:after="120" w:line="264" w:lineRule="auto"/>
              <w:rPr>
                <w:rFonts w:cs="Arial"/>
                <w:bCs/>
                <w:kern w:val="18"/>
              </w:rPr>
            </w:pPr>
          </w:p>
        </w:tc>
        <w:tc>
          <w:tcPr>
            <w:tcW w:w="832" w:type="pct"/>
            <w:shd w:val="clear" w:color="auto" w:fill="auto"/>
          </w:tcPr>
          <w:p w14:paraId="76907304" w14:textId="77777777" w:rsidR="00EF6123" w:rsidRPr="00AC752B" w:rsidRDefault="00EF6123" w:rsidP="00381EAB">
            <w:pPr>
              <w:pStyle w:val="Footer"/>
              <w:spacing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  <w:tc>
          <w:tcPr>
            <w:tcW w:w="790" w:type="pct"/>
            <w:shd w:val="clear" w:color="auto" w:fill="auto"/>
          </w:tcPr>
          <w:p w14:paraId="1E9947EE" w14:textId="77777777" w:rsidR="00EF6123" w:rsidRPr="00AC752B" w:rsidRDefault="00EF6123" w:rsidP="00381EAB">
            <w:pPr>
              <w:pStyle w:val="TableHeader"/>
              <w:spacing w:before="0" w:after="400"/>
              <w:jc w:val="center"/>
              <w:rPr>
                <w:rFonts w:cs="Arial"/>
                <w:b/>
                <w:sz w:val="12"/>
              </w:rPr>
            </w:pPr>
            <w:r w:rsidRPr="00AC752B">
              <w:rPr>
                <w:rFonts w:cs="Arial"/>
                <w:b/>
                <w:sz w:val="12"/>
              </w:rPr>
              <w:t>Day 2</w:t>
            </w:r>
          </w:p>
        </w:tc>
      </w:tr>
    </w:tbl>
    <w:p w14:paraId="3F01A44E" w14:textId="049C794B" w:rsidR="00A957CB" w:rsidRDefault="00A957CB"/>
    <w:p w14:paraId="01E5DB29" w14:textId="77777777" w:rsidR="00A957CB" w:rsidRDefault="00A957CB">
      <w:pPr>
        <w:spacing w:line="240" w:lineRule="auto"/>
      </w:pPr>
      <w:r>
        <w:br w:type="page"/>
      </w:r>
    </w:p>
    <w:p w14:paraId="0AEEC231" w14:textId="07074A93" w:rsidR="00160198" w:rsidRPr="00E10AF4" w:rsidRDefault="006C5129">
      <w:pPr>
        <w:rPr>
          <w:b/>
          <w:bCs/>
          <w:sz w:val="22"/>
          <w:szCs w:val="22"/>
        </w:rPr>
      </w:pPr>
      <w:r w:rsidRPr="00EC6174">
        <w:rPr>
          <w:b/>
          <w:bCs/>
          <w:sz w:val="22"/>
          <w:szCs w:val="22"/>
        </w:rPr>
        <w:lastRenderedPageBreak/>
        <w:t>1</w:t>
      </w:r>
      <w:r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ab/>
        <w:t>S</w:t>
      </w:r>
      <w:r w:rsidRPr="00EC6174">
        <w:rPr>
          <w:b/>
          <w:bCs/>
          <w:sz w:val="22"/>
          <w:szCs w:val="22"/>
        </w:rPr>
        <w:t>torage of the Column</w:t>
      </w:r>
      <w:r>
        <w:rPr>
          <w:b/>
          <w:bCs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35"/>
        <w:gridCol w:w="7361"/>
        <w:gridCol w:w="1344"/>
        <w:gridCol w:w="1350"/>
      </w:tblGrid>
      <w:tr w:rsidR="00160198" w:rsidRPr="00AC752B" w14:paraId="302986AF" w14:textId="77777777" w:rsidTr="00A957CB">
        <w:trPr>
          <w:cantSplit/>
          <w:trHeight w:val="720"/>
          <w:jc w:val="center"/>
        </w:trPr>
        <w:tc>
          <w:tcPr>
            <w:tcW w:w="336" w:type="pct"/>
            <w:vAlign w:val="center"/>
          </w:tcPr>
          <w:p w14:paraId="2246EDAE" w14:textId="4DC86B1B" w:rsidR="00160198" w:rsidRPr="00AC752B" w:rsidRDefault="00160198" w:rsidP="00160198">
            <w:pPr>
              <w:pStyle w:val="Heading2"/>
              <w:numPr>
                <w:ilvl w:val="0"/>
                <w:numId w:val="0"/>
              </w:numPr>
              <w:spacing w:before="0"/>
              <w:jc w:val="center"/>
              <w:rPr>
                <w:b/>
                <w:sz w:val="22"/>
                <w:szCs w:val="22"/>
              </w:rPr>
            </w:pPr>
            <w:r w:rsidRPr="00403CF3">
              <w:t>Step</w:t>
            </w:r>
          </w:p>
        </w:tc>
        <w:tc>
          <w:tcPr>
            <w:tcW w:w="3412" w:type="pct"/>
            <w:shd w:val="clear" w:color="auto" w:fill="auto"/>
            <w:vAlign w:val="center"/>
          </w:tcPr>
          <w:p w14:paraId="1618FC03" w14:textId="1CC1B8E3" w:rsidR="00160198" w:rsidRPr="00AC752B" w:rsidRDefault="00160198" w:rsidP="00160198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0"/>
              <w:jc w:val="center"/>
              <w:rPr>
                <w:rFonts w:cs="Arial"/>
              </w:rPr>
            </w:pPr>
            <w:r w:rsidRPr="00403CF3">
              <w:t>Description</w:t>
            </w:r>
          </w:p>
        </w:tc>
        <w:tc>
          <w:tcPr>
            <w:tcW w:w="624" w:type="pct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5788C3B9" w14:textId="4EDE9A48" w:rsidR="00160198" w:rsidRPr="00AC752B" w:rsidRDefault="00160198" w:rsidP="00160198">
            <w:pPr>
              <w:pStyle w:val="Footer"/>
              <w:spacing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403CF3">
              <w:t>Performed</w:t>
            </w:r>
            <w:r w:rsidRPr="00403CF3">
              <w:br/>
              <w:t>by/Date</w:t>
            </w: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  <w:vAlign w:val="center"/>
          </w:tcPr>
          <w:p w14:paraId="34C978BC" w14:textId="4CD19060" w:rsidR="00160198" w:rsidRPr="00AC752B" w:rsidRDefault="00160198" w:rsidP="00160198">
            <w:pPr>
              <w:pStyle w:val="Footer"/>
              <w:spacing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403CF3">
              <w:t>Witnessed</w:t>
            </w:r>
            <w:r w:rsidRPr="00403CF3">
              <w:br/>
              <w:t>by/Date</w:t>
            </w:r>
          </w:p>
        </w:tc>
      </w:tr>
      <w:tr w:rsidR="009C3731" w:rsidRPr="00AC752B" w14:paraId="3D27716E" w14:textId="77777777" w:rsidTr="00A957CB">
        <w:trPr>
          <w:cantSplit/>
          <w:trHeight w:val="1412"/>
          <w:jc w:val="center"/>
        </w:trPr>
        <w:tc>
          <w:tcPr>
            <w:tcW w:w="336" w:type="pct"/>
            <w:vMerge w:val="restart"/>
          </w:tcPr>
          <w:p w14:paraId="1660E65C" w14:textId="77777777" w:rsidR="009C3731" w:rsidRPr="00AC752B" w:rsidRDefault="009C3731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  <w:rPr>
                <w:rFonts w:cs="Times New Roman"/>
                <w:b/>
                <w:szCs w:val="22"/>
              </w:rPr>
            </w:pPr>
            <w:bookmarkStart w:id="98" w:name="_Hlk503360444"/>
            <w:bookmarkStart w:id="99" w:name="_Ref442536007"/>
            <w:bookmarkStart w:id="100" w:name="_Ref433293669"/>
            <w:r w:rsidRPr="00AC752B">
              <w:rPr>
                <w:b/>
                <w:sz w:val="22"/>
                <w:szCs w:val="22"/>
              </w:rPr>
              <w:br w:type="page"/>
            </w:r>
          </w:p>
        </w:tc>
        <w:tc>
          <w:tcPr>
            <w:tcW w:w="3412" w:type="pct"/>
            <w:vMerge w:val="restart"/>
            <w:shd w:val="clear" w:color="auto" w:fill="auto"/>
          </w:tcPr>
          <w:p w14:paraId="1E7204FB" w14:textId="3E170ED2" w:rsidR="009C3731" w:rsidRPr="00160198" w:rsidRDefault="009C3731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160198">
              <w:rPr>
                <w:rFonts w:cs="Arial"/>
                <w:bCs/>
              </w:rPr>
              <w:t>After the completion of the Storage step, the chromatography skid pumps will stop</w:t>
            </w:r>
            <w:r w:rsidR="00BE21D6" w:rsidRPr="00160198">
              <w:rPr>
                <w:rFonts w:cs="Arial"/>
                <w:bCs/>
              </w:rPr>
              <w:t xml:space="preserve">. </w:t>
            </w:r>
            <w:r w:rsidRPr="00160198">
              <w:rPr>
                <w:rFonts w:cs="Arial"/>
                <w:bCs/>
              </w:rPr>
              <w:t>This recipe is now complete.</w:t>
            </w:r>
          </w:p>
          <w:p w14:paraId="1735E0F3" w14:textId="77777777" w:rsidR="009C3731" w:rsidRPr="00160198" w:rsidRDefault="009C3731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  <w:bCs/>
              </w:rPr>
            </w:pPr>
            <w:r w:rsidRPr="00160198">
              <w:rPr>
                <w:rFonts w:cs="Arial"/>
                <w:bCs/>
              </w:rPr>
              <w:t xml:space="preserve">Store the pH probe in KCI storage solution at the end of day 1, if applicable. </w:t>
            </w:r>
          </w:p>
          <w:p w14:paraId="09037840" w14:textId="4E30158D" w:rsidR="009C3731" w:rsidRPr="00AC752B" w:rsidRDefault="009C3731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00" w:afterAutospacing="1" w:line="276" w:lineRule="auto"/>
              <w:ind w:left="444"/>
              <w:rPr>
                <w:rFonts w:cs="Arial"/>
              </w:rPr>
            </w:pPr>
            <w:r w:rsidRPr="00160198">
              <w:rPr>
                <w:rFonts w:cs="Arial"/>
                <w:bCs/>
              </w:rPr>
              <w:t xml:space="preserve">Record buffer volumes from </w:t>
            </w:r>
            <w:r w:rsidR="00EC2CCC">
              <w:rPr>
                <w:rFonts w:cs="Arial"/>
                <w:bCs/>
              </w:rPr>
              <w:t xml:space="preserve">the </w:t>
            </w:r>
            <w:r w:rsidRPr="00160198">
              <w:rPr>
                <w:rFonts w:cs="Arial"/>
                <w:bCs/>
              </w:rPr>
              <w:t>skid Totalizer</w:t>
            </w:r>
            <w:r w:rsidR="00EC2CCC">
              <w:rPr>
                <w:rFonts w:cs="Arial"/>
                <w:bCs/>
              </w:rPr>
              <w:t>s</w:t>
            </w:r>
            <w:r w:rsidRPr="00160198">
              <w:rPr>
                <w:rFonts w:cs="Arial"/>
                <w:bCs/>
              </w:rPr>
              <w:t xml:space="preserve"> in</w:t>
            </w:r>
            <w:r w:rsidR="00AA3D10">
              <w:rPr>
                <w:rFonts w:cs="Arial"/>
                <w:b/>
              </w:rPr>
              <w:t xml:space="preserve"> </w:t>
            </w:r>
            <w:r w:rsidR="00AA3D10" w:rsidRPr="00AA3D10">
              <w:rPr>
                <w:rFonts w:cs="Arial"/>
                <w:b/>
              </w:rPr>
              <w:fldChar w:fldCharType="begin"/>
            </w:r>
            <w:r w:rsidR="00AA3D10" w:rsidRPr="00AA3D10">
              <w:rPr>
                <w:rFonts w:cs="Arial"/>
                <w:b/>
              </w:rPr>
              <w:instrText xml:space="preserve"> REF _Ref103260736 \h  \* MERGEFORMAT </w:instrText>
            </w:r>
            <w:r w:rsidR="00AA3D10" w:rsidRPr="00AA3D10">
              <w:rPr>
                <w:rFonts w:cs="Arial"/>
                <w:b/>
              </w:rPr>
            </w:r>
            <w:r w:rsidR="00AA3D10" w:rsidRPr="00AA3D10">
              <w:rPr>
                <w:rFonts w:cs="Arial"/>
                <w:b/>
              </w:rPr>
              <w:fldChar w:fldCharType="separate"/>
            </w:r>
            <w:r w:rsidR="00BE21D6" w:rsidRPr="00BE21D6">
              <w:rPr>
                <w:b/>
              </w:rPr>
              <w:t>Attachment 5: Buffer Totalizer Volumes</w:t>
            </w:r>
            <w:r w:rsidR="00AA3D10" w:rsidRPr="00AA3D10">
              <w:rPr>
                <w:rFonts w:cs="Arial"/>
                <w:b/>
              </w:rPr>
              <w:fldChar w:fldCharType="end"/>
            </w:r>
            <w:r w:rsidR="00992398" w:rsidRPr="00160198">
              <w:rPr>
                <w:rFonts w:cs="Arial"/>
                <w:bCs/>
              </w:rPr>
              <w:t>.</w:t>
            </w:r>
          </w:p>
        </w:tc>
        <w:tc>
          <w:tcPr>
            <w:tcW w:w="624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6528E04A" w14:textId="77777777" w:rsidR="009C3731" w:rsidRPr="00AC752B" w:rsidRDefault="009C3731" w:rsidP="0051640E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Day 1 </w:t>
            </w: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6C315F71" w14:textId="77777777" w:rsidR="009C3731" w:rsidRPr="00AC752B" w:rsidRDefault="009C3731" w:rsidP="0051640E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9C3731" w:rsidRPr="00AC752B" w14:paraId="7F919735" w14:textId="77777777" w:rsidTr="00A957CB">
        <w:trPr>
          <w:cantSplit/>
          <w:trHeight w:val="1412"/>
          <w:jc w:val="center"/>
        </w:trPr>
        <w:tc>
          <w:tcPr>
            <w:tcW w:w="336" w:type="pct"/>
            <w:vMerge/>
          </w:tcPr>
          <w:p w14:paraId="2D375AB6" w14:textId="77777777" w:rsidR="009C3731" w:rsidRPr="00AC752B" w:rsidRDefault="009C3731" w:rsidP="0051640E">
            <w:pPr>
              <w:pStyle w:val="Heading2"/>
              <w:numPr>
                <w:ilvl w:val="0"/>
                <w:numId w:val="0"/>
              </w:numPr>
              <w:spacing w:before="12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12" w:type="pct"/>
            <w:vMerge/>
            <w:vAlign w:val="center"/>
          </w:tcPr>
          <w:p w14:paraId="3F9FB21D" w14:textId="77777777" w:rsidR="009C3731" w:rsidRPr="00AC752B" w:rsidRDefault="009C3731" w:rsidP="0051640E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 w:line="264" w:lineRule="auto"/>
              <w:jc w:val="right"/>
              <w:rPr>
                <w:rFonts w:cs="Arial"/>
                <w:b/>
              </w:rPr>
            </w:pP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6C80CCA3" w14:textId="77777777" w:rsidR="009C3731" w:rsidRPr="00AC752B" w:rsidRDefault="009C3731" w:rsidP="0051640E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24377BB5" w14:textId="77777777" w:rsidR="009C3731" w:rsidRPr="00AC752B" w:rsidRDefault="009C3731" w:rsidP="0051640E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B548FB" w:rsidRPr="00AC752B" w14:paraId="5E25D4B6" w14:textId="77777777" w:rsidTr="00A957CB">
        <w:trPr>
          <w:cantSplit/>
          <w:trHeight w:val="2098"/>
          <w:jc w:val="center"/>
        </w:trPr>
        <w:tc>
          <w:tcPr>
            <w:tcW w:w="336" w:type="pct"/>
            <w:vMerge w:val="restart"/>
          </w:tcPr>
          <w:p w14:paraId="0B2945C7" w14:textId="77777777" w:rsidR="00B548FB" w:rsidRPr="00AC752B" w:rsidRDefault="00B548FB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12" w:type="pct"/>
            <w:vMerge w:val="restart"/>
          </w:tcPr>
          <w:p w14:paraId="6C3C9FFC" w14:textId="19763603" w:rsidR="000D1288" w:rsidRDefault="00B22013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before="100" w:beforeAutospacing="1" w:after="120" w:line="276" w:lineRule="auto"/>
              <w:ind w:left="444"/>
              <w:rPr>
                <w:rFonts w:cs="Arial"/>
              </w:rPr>
            </w:pPr>
            <w:r>
              <w:rPr>
                <w:rFonts w:cs="Arial"/>
              </w:rPr>
              <w:t>If Day 1 of processing is complete and</w:t>
            </w:r>
            <w:r w:rsidR="009C3CD5">
              <w:rPr>
                <w:rFonts w:cs="Arial"/>
              </w:rPr>
              <w:t xml:space="preserve"> </w:t>
            </w:r>
            <w:r w:rsidR="00C739DC">
              <w:rPr>
                <w:rFonts w:cs="Arial"/>
              </w:rPr>
              <w:t>Day</w:t>
            </w:r>
            <w:r w:rsidR="00D65C72">
              <w:rPr>
                <w:rFonts w:cs="Arial"/>
              </w:rPr>
              <w:t xml:space="preserve"> 2 of</w:t>
            </w:r>
            <w:r w:rsidR="00C739DC">
              <w:rPr>
                <w:rFonts w:cs="Arial"/>
              </w:rPr>
              <w:t xml:space="preserve"> processing is required</w:t>
            </w:r>
            <w:r w:rsidR="009C3CD5">
              <w:rPr>
                <w:rFonts w:cs="Arial"/>
              </w:rPr>
              <w:t>, perform the following:</w:t>
            </w:r>
          </w:p>
          <w:p w14:paraId="29A1DE38" w14:textId="715DD954" w:rsidR="006F083F" w:rsidRDefault="009C3CD5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120"/>
              <w:ind w:left="727"/>
              <w:rPr>
                <w:rFonts w:cs="Arial"/>
              </w:rPr>
            </w:pPr>
            <w:r>
              <w:rPr>
                <w:rFonts w:cs="Arial"/>
              </w:rPr>
              <w:t>Disconnect the column from the skid and dispose of the column guard filter.</w:t>
            </w:r>
          </w:p>
          <w:p w14:paraId="55F2034D" w14:textId="2AC4E4D9" w:rsidR="003B6370" w:rsidRPr="00311747" w:rsidRDefault="00340161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120"/>
              <w:ind w:left="727"/>
              <w:rPr>
                <w:rFonts w:cs="Arial"/>
              </w:rPr>
            </w:pPr>
            <w:r>
              <w:rPr>
                <w:rFonts w:cs="Arial"/>
              </w:rPr>
              <w:t>Disconnect the load from the chromatography skid inlet and discard tubing.</w:t>
            </w:r>
          </w:p>
          <w:p w14:paraId="4467A0D0" w14:textId="09B679C4" w:rsidR="009C3CD5" w:rsidRDefault="009C3CD5" w:rsidP="00BF75BA">
            <w:pPr>
              <w:pStyle w:val="ListParagraph"/>
              <w:numPr>
                <w:ilvl w:val="0"/>
                <w:numId w:val="35"/>
              </w:numPr>
              <w:tabs>
                <w:tab w:val="left" w:pos="3610"/>
                <w:tab w:val="right" w:pos="10620"/>
              </w:tabs>
              <w:spacing w:after="120" w:line="276" w:lineRule="auto"/>
              <w:ind w:left="446"/>
              <w:rPr>
                <w:rFonts w:cs="Arial"/>
              </w:rPr>
            </w:pPr>
            <w:r>
              <w:rPr>
                <w:rFonts w:cs="Arial"/>
              </w:rPr>
              <w:t xml:space="preserve">If </w:t>
            </w:r>
            <w:r w:rsidR="00C739DC">
              <w:rPr>
                <w:rFonts w:cs="Arial"/>
              </w:rPr>
              <w:t xml:space="preserve">only Day 1 of processing is required </w:t>
            </w:r>
            <w:r w:rsidR="00D65C72">
              <w:rPr>
                <w:rFonts w:cs="Arial"/>
              </w:rPr>
              <w:t>o</w:t>
            </w:r>
            <w:r w:rsidR="00B14983">
              <w:rPr>
                <w:rFonts w:cs="Arial"/>
              </w:rPr>
              <w:t>r Day 2 processing is complete, perform the following:</w:t>
            </w:r>
          </w:p>
          <w:p w14:paraId="2D51ED2E" w14:textId="77777777" w:rsidR="00B14983" w:rsidRDefault="00B14983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120"/>
              <w:ind w:left="727"/>
              <w:rPr>
                <w:rFonts w:cs="Arial"/>
              </w:rPr>
            </w:pPr>
            <w:r>
              <w:rPr>
                <w:rFonts w:cs="Arial"/>
              </w:rPr>
              <w:t>Disconnect the column from the skid and dispose of the column guard filter.</w:t>
            </w:r>
          </w:p>
          <w:p w14:paraId="42AC5DBC" w14:textId="0780C4E5" w:rsidR="00340161" w:rsidRPr="00340161" w:rsidRDefault="00340161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120"/>
              <w:ind w:left="727"/>
              <w:rPr>
                <w:rFonts w:cs="Arial"/>
              </w:rPr>
            </w:pPr>
            <w:r>
              <w:rPr>
                <w:rFonts w:cs="Arial"/>
              </w:rPr>
              <w:t>Disconnect the load from the chromatography skid inlet and discard tubing.</w:t>
            </w:r>
          </w:p>
          <w:p w14:paraId="49669678" w14:textId="72B4A9FE" w:rsidR="00566E2B" w:rsidRPr="006751B7" w:rsidRDefault="00C32ED6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120"/>
              <w:ind w:left="727"/>
              <w:rPr>
                <w:rFonts w:cs="Arial"/>
              </w:rPr>
            </w:pPr>
            <w:r>
              <w:rPr>
                <w:rFonts w:cs="Arial"/>
              </w:rPr>
              <w:t xml:space="preserve">Disconnect and </w:t>
            </w:r>
            <w:r w:rsidR="00AC1B67">
              <w:rPr>
                <w:rFonts w:cs="Arial"/>
              </w:rPr>
              <w:t>dispose of the AKTA Ready Kit.</w:t>
            </w: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7FA755C1" w14:textId="425AC946" w:rsidR="00B548FB" w:rsidRPr="00AC752B" w:rsidRDefault="00B548FB" w:rsidP="00B548FB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 xml:space="preserve">Day 1 </w:t>
            </w: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5191B6FC" w14:textId="2FE86676" w:rsidR="00B548FB" w:rsidRPr="00AC752B" w:rsidRDefault="00B548FB" w:rsidP="00B548FB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B548FB" w:rsidRPr="00AC752B" w14:paraId="0621E697" w14:textId="77777777" w:rsidTr="00A957CB">
        <w:trPr>
          <w:cantSplit/>
          <w:trHeight w:val="2099"/>
          <w:jc w:val="center"/>
        </w:trPr>
        <w:tc>
          <w:tcPr>
            <w:tcW w:w="336" w:type="pct"/>
            <w:vMerge/>
          </w:tcPr>
          <w:p w14:paraId="5C3A0D8A" w14:textId="77777777" w:rsidR="00B548FB" w:rsidRPr="00AC752B" w:rsidRDefault="00B548FB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12" w:type="pct"/>
            <w:vMerge/>
            <w:vAlign w:val="center"/>
          </w:tcPr>
          <w:p w14:paraId="3A2657E7" w14:textId="77777777" w:rsidR="00B548FB" w:rsidRPr="001E67FE" w:rsidRDefault="00B548FB" w:rsidP="00B548FB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6C06FA8E" w14:textId="01AF8327" w:rsidR="00B548FB" w:rsidRPr="00AC752B" w:rsidRDefault="00B548FB" w:rsidP="00B548FB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7" w:type="pct"/>
            <w:shd w:val="clear" w:color="auto" w:fill="FFFFFF" w:themeFill="background1"/>
          </w:tcPr>
          <w:p w14:paraId="62C6F7EB" w14:textId="4547312E" w:rsidR="00B548FB" w:rsidRPr="00AC752B" w:rsidRDefault="00B548FB" w:rsidP="00B548FB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5653D0" w:rsidRPr="00AC752B" w14:paraId="73D8F7FD" w14:textId="77777777" w:rsidTr="00A957CB">
        <w:trPr>
          <w:cantSplit/>
          <w:trHeight w:val="691"/>
          <w:jc w:val="center"/>
        </w:trPr>
        <w:tc>
          <w:tcPr>
            <w:tcW w:w="336" w:type="pct"/>
            <w:vMerge w:val="restart"/>
          </w:tcPr>
          <w:p w14:paraId="6D509DF2" w14:textId="77777777" w:rsidR="005653D0" w:rsidRPr="00AC752B" w:rsidRDefault="005653D0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12" w:type="pct"/>
            <w:vMerge w:val="restart"/>
          </w:tcPr>
          <w:p w14:paraId="7D5C228F" w14:textId="77777777" w:rsidR="005653D0" w:rsidRPr="00E34350" w:rsidRDefault="005653D0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60"/>
              <w:ind w:left="727"/>
              <w:rPr>
                <w:rFonts w:cs="Arial"/>
              </w:rPr>
            </w:pPr>
            <w:r w:rsidRPr="00E34350">
              <w:rPr>
                <w:rFonts w:cs="Arial"/>
              </w:rPr>
              <w:t>Close the inlet to the product collection vessel.</w:t>
            </w:r>
          </w:p>
          <w:p w14:paraId="52A6C77A" w14:textId="77777777" w:rsidR="005653D0" w:rsidRDefault="005653D0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60"/>
              <w:ind w:left="727"/>
              <w:rPr>
                <w:rFonts w:cs="Arial"/>
              </w:rPr>
            </w:pPr>
            <w:r w:rsidRPr="00E34350">
              <w:rPr>
                <w:rFonts w:cs="Arial"/>
              </w:rPr>
              <w:t>Disconnect the product collection vessel from Outlet 4.</w:t>
            </w:r>
          </w:p>
          <w:p w14:paraId="48C83810" w14:textId="14318539" w:rsidR="005653D0" w:rsidRPr="001E67FE" w:rsidRDefault="005653D0" w:rsidP="00BF75BA">
            <w:pPr>
              <w:numPr>
                <w:ilvl w:val="0"/>
                <w:numId w:val="58"/>
              </w:numPr>
              <w:tabs>
                <w:tab w:val="clear" w:pos="720"/>
              </w:tabs>
              <w:spacing w:after="60"/>
              <w:ind w:left="727"/>
              <w:rPr>
                <w:rFonts w:cs="Arial"/>
              </w:rPr>
            </w:pPr>
            <w:r>
              <w:rPr>
                <w:rFonts w:cs="Arial"/>
              </w:rPr>
              <w:t>Remove and dispose of the product filter.</w:t>
            </w: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441B8E10" w14:textId="1163329B" w:rsidR="005653D0" w:rsidRPr="00AC752B" w:rsidRDefault="005653D0" w:rsidP="005653D0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cs="Arial"/>
                <w:sz w:val="12"/>
                <w:szCs w:val="12"/>
              </w:rPr>
              <w:t>Day 1</w:t>
            </w:r>
          </w:p>
        </w:tc>
        <w:tc>
          <w:tcPr>
            <w:tcW w:w="627" w:type="pct"/>
            <w:shd w:val="clear" w:color="auto" w:fill="FFFFFF" w:themeFill="background1"/>
          </w:tcPr>
          <w:p w14:paraId="7025C3E4" w14:textId="259923DA" w:rsidR="005653D0" w:rsidRPr="00AC752B" w:rsidRDefault="005653D0" w:rsidP="005653D0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cs="Arial"/>
                <w:sz w:val="12"/>
                <w:szCs w:val="12"/>
              </w:rPr>
              <w:t>Day 1</w:t>
            </w:r>
          </w:p>
        </w:tc>
      </w:tr>
      <w:tr w:rsidR="005653D0" w:rsidRPr="00AC752B" w14:paraId="4BA928C7" w14:textId="77777777" w:rsidTr="00A957CB">
        <w:trPr>
          <w:cantSplit/>
          <w:trHeight w:val="692"/>
          <w:jc w:val="center"/>
        </w:trPr>
        <w:tc>
          <w:tcPr>
            <w:tcW w:w="336" w:type="pct"/>
            <w:vMerge/>
          </w:tcPr>
          <w:p w14:paraId="0896D886" w14:textId="77777777" w:rsidR="005653D0" w:rsidRPr="00AC752B" w:rsidRDefault="005653D0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412" w:type="pct"/>
            <w:vMerge/>
            <w:vAlign w:val="center"/>
          </w:tcPr>
          <w:p w14:paraId="1DFD409C" w14:textId="77777777" w:rsidR="005653D0" w:rsidRPr="001E67FE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624" w:type="pct"/>
            <w:tcBorders>
              <w:top w:val="single" w:sz="6" w:space="0" w:color="auto"/>
            </w:tcBorders>
            <w:shd w:val="clear" w:color="auto" w:fill="FFFFFF" w:themeFill="background1"/>
          </w:tcPr>
          <w:p w14:paraId="17A4666C" w14:textId="7F0116DE" w:rsidR="005653D0" w:rsidRPr="00AC752B" w:rsidRDefault="005653D0" w:rsidP="005653D0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cs="Arial"/>
                <w:sz w:val="12"/>
                <w:szCs w:val="12"/>
              </w:rPr>
              <w:t>Day 2</w:t>
            </w:r>
          </w:p>
        </w:tc>
        <w:tc>
          <w:tcPr>
            <w:tcW w:w="627" w:type="pct"/>
            <w:shd w:val="clear" w:color="auto" w:fill="FFFFFF" w:themeFill="background1"/>
          </w:tcPr>
          <w:p w14:paraId="18FA0BF3" w14:textId="67D73716" w:rsidR="005653D0" w:rsidRPr="00AC752B" w:rsidRDefault="005653D0" w:rsidP="005653D0">
            <w:pPr>
              <w:pStyle w:val="Footer"/>
              <w:spacing w:after="40" w:line="264" w:lineRule="auto"/>
              <w:jc w:val="center"/>
              <w:rPr>
                <w:rFonts w:ascii="Arial Bold" w:hAnsi="Arial Bold" w:cs="Arial"/>
                <w:b/>
                <w:sz w:val="12"/>
              </w:rPr>
            </w:pPr>
            <w:r>
              <w:rPr>
                <w:rFonts w:cs="Arial"/>
                <w:sz w:val="12"/>
                <w:szCs w:val="12"/>
              </w:rPr>
              <w:t>Day 2</w:t>
            </w:r>
          </w:p>
        </w:tc>
      </w:tr>
    </w:tbl>
    <w:p w14:paraId="43C3FF6B" w14:textId="6EFFDC49" w:rsidR="005D726B" w:rsidRDefault="005D726B"/>
    <w:p w14:paraId="68B2E077" w14:textId="2C940D2F" w:rsidR="005D726B" w:rsidRPr="00E10AF4" w:rsidRDefault="005D726B" w:rsidP="00E10AF4">
      <w:pPr>
        <w:rPr>
          <w:b/>
          <w:bCs/>
        </w:rPr>
      </w:pPr>
      <w:r>
        <w:br w:type="page"/>
      </w:r>
      <w:r w:rsidR="006C5129" w:rsidRPr="00EC6174">
        <w:rPr>
          <w:b/>
          <w:bCs/>
          <w:sz w:val="22"/>
          <w:szCs w:val="22"/>
        </w:rPr>
        <w:lastRenderedPageBreak/>
        <w:t>1</w:t>
      </w:r>
      <w:r w:rsidR="006C5129">
        <w:rPr>
          <w:b/>
          <w:bCs/>
          <w:sz w:val="22"/>
          <w:szCs w:val="22"/>
        </w:rPr>
        <w:t>5</w:t>
      </w:r>
      <w:r w:rsidR="006C5129">
        <w:rPr>
          <w:b/>
          <w:bCs/>
          <w:sz w:val="22"/>
          <w:szCs w:val="22"/>
        </w:rPr>
        <w:tab/>
        <w:t>S</w:t>
      </w:r>
      <w:r w:rsidR="006C5129" w:rsidRPr="00EC6174">
        <w:rPr>
          <w:b/>
          <w:bCs/>
          <w:sz w:val="22"/>
          <w:szCs w:val="22"/>
        </w:rPr>
        <w:t>torage of the Column</w:t>
      </w:r>
      <w:r w:rsidR="006C5129">
        <w:rPr>
          <w:b/>
          <w:bCs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6"/>
        <w:gridCol w:w="2692"/>
        <w:gridCol w:w="2281"/>
        <w:gridCol w:w="2389"/>
        <w:gridCol w:w="1349"/>
        <w:gridCol w:w="1353"/>
      </w:tblGrid>
      <w:tr w:rsidR="00403CF3" w:rsidRPr="00403CF3" w14:paraId="305EE6AB" w14:textId="77777777" w:rsidTr="00A957CB">
        <w:trPr>
          <w:cantSplit/>
          <w:jc w:val="center"/>
        </w:trPr>
        <w:tc>
          <w:tcPr>
            <w:tcW w:w="33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D8D7A9" w14:textId="77777777" w:rsidR="00403CF3" w:rsidRPr="00403CF3" w:rsidRDefault="00403CF3" w:rsidP="00403CF3">
            <w:pPr>
              <w:jc w:val="center"/>
            </w:pPr>
            <w:r w:rsidRPr="00403CF3">
              <w:t>Step</w:t>
            </w:r>
          </w:p>
        </w:tc>
        <w:tc>
          <w:tcPr>
            <w:tcW w:w="3411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69E2C6" w14:textId="3F27A897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E2DBE7D" w14:textId="77777777" w:rsidR="00403CF3" w:rsidRPr="00403CF3" w:rsidRDefault="00403CF3" w:rsidP="00403CF3">
            <w:pPr>
              <w:jc w:val="center"/>
            </w:pPr>
            <w:r w:rsidRPr="00403CF3">
              <w:t>Performed</w:t>
            </w:r>
            <w:r w:rsidRPr="00403CF3">
              <w:br/>
              <w:t>by/Date</w:t>
            </w:r>
          </w:p>
        </w:tc>
        <w:tc>
          <w:tcPr>
            <w:tcW w:w="62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BF1A54A" w14:textId="77777777" w:rsidR="00403CF3" w:rsidRPr="00403CF3" w:rsidRDefault="00403CF3" w:rsidP="00403CF3">
            <w:pPr>
              <w:jc w:val="center"/>
            </w:pPr>
            <w:r w:rsidRPr="00403CF3">
              <w:t>Witnessed</w:t>
            </w:r>
            <w:r w:rsidRPr="00403CF3">
              <w:br/>
              <w:t>by/Date</w:t>
            </w:r>
          </w:p>
        </w:tc>
      </w:tr>
      <w:tr w:rsidR="005653D0" w:rsidRPr="00AC752B" w14:paraId="76D8FFEF" w14:textId="77777777" w:rsidTr="00A957CB">
        <w:trPr>
          <w:cantSplit/>
          <w:trHeight w:val="1590"/>
          <w:jc w:val="center"/>
        </w:trPr>
        <w:tc>
          <w:tcPr>
            <w:tcW w:w="336" w:type="pct"/>
            <w:vMerge w:val="restart"/>
            <w:tcBorders>
              <w:top w:val="single" w:sz="6" w:space="0" w:color="auto"/>
            </w:tcBorders>
          </w:tcPr>
          <w:p w14:paraId="6BB413F9" w14:textId="77777777" w:rsidR="005653D0" w:rsidRPr="00AC752B" w:rsidRDefault="005653D0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</w:pPr>
          </w:p>
        </w:tc>
        <w:tc>
          <w:tcPr>
            <w:tcW w:w="3411" w:type="pct"/>
            <w:gridSpan w:val="3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6C34E69F" w14:textId="5828081C" w:rsidR="005653D0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20" w:after="24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Proceed based on how many days of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 xml:space="preserve">processing is needed: </w:t>
            </w:r>
          </w:p>
          <w:p w14:paraId="44804378" w14:textId="77777777" w:rsidR="005653D0" w:rsidRPr="001E67FE" w:rsidRDefault="005653D0" w:rsidP="00BF75BA">
            <w:pPr>
              <w:pStyle w:val="TableHeader"/>
              <w:numPr>
                <w:ilvl w:val="0"/>
                <w:numId w:val="59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120" w:after="120"/>
              <w:ind w:left="584"/>
              <w:rPr>
                <w:rFonts w:cs="Arial"/>
                <w:b/>
              </w:rPr>
            </w:pPr>
            <w:r w:rsidRPr="001E67FE">
              <w:rPr>
                <w:rFonts w:cs="Arial"/>
                <w:b/>
              </w:rPr>
              <w:t>2 days:</w:t>
            </w:r>
          </w:p>
          <w:p w14:paraId="07A9270B" w14:textId="36D22ADE" w:rsidR="005653D0" w:rsidRDefault="005653D0" w:rsidP="00BF75BA">
            <w:pPr>
              <w:pStyle w:val="TableHeader"/>
              <w:numPr>
                <w:ilvl w:val="0"/>
                <w:numId w:val="60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120" w:after="120"/>
              <w:ind w:left="944"/>
              <w:rPr>
                <w:rFonts w:cs="Arial"/>
              </w:rPr>
            </w:pPr>
            <w:r>
              <w:rPr>
                <w:rFonts w:cs="Arial"/>
              </w:rPr>
              <w:t xml:space="preserve">On Day 1:  Go to the next step to </w:t>
            </w:r>
            <w:r w:rsidR="00160198">
              <w:rPr>
                <w:rFonts w:cs="Arial"/>
              </w:rPr>
              <w:t xml:space="preserve">record the </w:t>
            </w:r>
            <w:r>
              <w:rPr>
                <w:rFonts w:cs="Arial"/>
              </w:rPr>
              <w:t>stor</w:t>
            </w:r>
            <w:r w:rsidR="00160198">
              <w:rPr>
                <w:rFonts w:cs="Arial"/>
              </w:rPr>
              <w:t>age of</w:t>
            </w:r>
            <w:r>
              <w:rPr>
                <w:rFonts w:cs="Arial"/>
              </w:rPr>
              <w:t xml:space="preserve"> the Day 1 product.</w:t>
            </w:r>
          </w:p>
          <w:p w14:paraId="7F4B794E" w14:textId="1320FE80" w:rsidR="005653D0" w:rsidRDefault="005653D0" w:rsidP="00BF75BA">
            <w:pPr>
              <w:pStyle w:val="TableHeader"/>
              <w:numPr>
                <w:ilvl w:val="0"/>
                <w:numId w:val="60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120" w:after="240"/>
              <w:ind w:left="944"/>
              <w:rPr>
                <w:rFonts w:cs="Arial"/>
              </w:rPr>
            </w:pPr>
            <w:r>
              <w:rPr>
                <w:rFonts w:cs="Arial"/>
              </w:rPr>
              <w:t xml:space="preserve">On Day 2:  Go to </w:t>
            </w:r>
            <w:r w:rsidRPr="001E67FE">
              <w:rPr>
                <w:rFonts w:cs="Arial"/>
                <w:b/>
              </w:rPr>
              <w:t xml:space="preserve">Section </w:t>
            </w:r>
            <w:r w:rsidR="00566086">
              <w:rPr>
                <w:rFonts w:cs="Arial"/>
                <w:b/>
                <w:bCs/>
              </w:rPr>
              <w:fldChar w:fldCharType="begin"/>
            </w:r>
            <w:r w:rsidR="00566086">
              <w:rPr>
                <w:rFonts w:cs="Arial"/>
                <w:b/>
              </w:rPr>
              <w:instrText xml:space="preserve"> REF _Ref99922913 \r \h </w:instrText>
            </w:r>
            <w:r w:rsidR="00566086">
              <w:rPr>
                <w:rFonts w:cs="Arial"/>
                <w:b/>
                <w:bCs/>
              </w:rPr>
            </w:r>
            <w:r w:rsidR="00566086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</w:rPr>
              <w:t>16</w:t>
            </w:r>
            <w:r w:rsidR="00566086">
              <w:rPr>
                <w:rFonts w:cs="Arial"/>
                <w:b/>
                <w:bCs/>
              </w:rPr>
              <w:fldChar w:fldCharType="end"/>
            </w:r>
            <w:r w:rsidR="00566086"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 xml:space="preserve">to sample the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>product.</w:t>
            </w:r>
          </w:p>
          <w:p w14:paraId="0D799AE7" w14:textId="77777777" w:rsidR="005653D0" w:rsidRPr="001E67FE" w:rsidRDefault="005653D0" w:rsidP="00BF75BA">
            <w:pPr>
              <w:pStyle w:val="TableHeader"/>
              <w:numPr>
                <w:ilvl w:val="0"/>
                <w:numId w:val="59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120" w:after="120"/>
              <w:ind w:left="584"/>
              <w:rPr>
                <w:rFonts w:cs="Arial"/>
                <w:b/>
              </w:rPr>
            </w:pPr>
            <w:r w:rsidRPr="001E67FE">
              <w:rPr>
                <w:rFonts w:cs="Arial"/>
                <w:b/>
              </w:rPr>
              <w:t>1 day</w:t>
            </w:r>
          </w:p>
          <w:p w14:paraId="766F1EA1" w14:textId="152161E8" w:rsidR="005653D0" w:rsidRPr="00383A84" w:rsidRDefault="005653D0" w:rsidP="005653D0">
            <w:pPr>
              <w:rPr>
                <w:rFonts w:cs="Arial"/>
                <w:bCs/>
              </w:rPr>
            </w:pPr>
            <w:r>
              <w:rPr>
                <w:rFonts w:cs="Arial"/>
              </w:rPr>
              <w:t xml:space="preserve">N/A the next step, then go to </w:t>
            </w:r>
            <w:r w:rsidRPr="00BA75B4">
              <w:rPr>
                <w:rFonts w:cs="Arial"/>
                <w:b/>
                <w:bCs/>
              </w:rPr>
              <w:t xml:space="preserve">Section </w:t>
            </w:r>
            <w:r w:rsidR="00566086">
              <w:rPr>
                <w:rFonts w:cs="Arial"/>
                <w:b/>
                <w:bCs/>
              </w:rPr>
              <w:fldChar w:fldCharType="begin"/>
            </w:r>
            <w:r w:rsidR="00566086">
              <w:rPr>
                <w:rFonts w:cs="Arial"/>
                <w:b/>
                <w:bCs/>
              </w:rPr>
              <w:instrText xml:space="preserve"> REF _Ref99922913 \r \h </w:instrText>
            </w:r>
            <w:r w:rsidR="00566086">
              <w:rPr>
                <w:rFonts w:cs="Arial"/>
                <w:b/>
                <w:bCs/>
              </w:rPr>
            </w:r>
            <w:r w:rsidR="00566086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16</w:t>
            </w:r>
            <w:r w:rsidR="00566086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 xml:space="preserve"> to sample the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>product.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1FF70B57" w14:textId="643B39A6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  <w:tc>
          <w:tcPr>
            <w:tcW w:w="627" w:type="pct"/>
            <w:tcBorders>
              <w:top w:val="single" w:sz="6" w:space="0" w:color="auto"/>
            </w:tcBorders>
            <w:shd w:val="clear" w:color="auto" w:fill="auto"/>
          </w:tcPr>
          <w:p w14:paraId="637ABE07" w14:textId="4F1F8266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</w:tc>
      </w:tr>
      <w:tr w:rsidR="005653D0" w:rsidRPr="00AC752B" w14:paraId="715572F7" w14:textId="77777777" w:rsidTr="00A957CB">
        <w:trPr>
          <w:cantSplit/>
          <w:trHeight w:val="1590"/>
          <w:jc w:val="center"/>
        </w:trPr>
        <w:tc>
          <w:tcPr>
            <w:tcW w:w="336" w:type="pct"/>
            <w:vMerge/>
          </w:tcPr>
          <w:p w14:paraId="0A401588" w14:textId="77777777" w:rsidR="005653D0" w:rsidRPr="00AC752B" w:rsidRDefault="005653D0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</w:pPr>
          </w:p>
        </w:tc>
        <w:tc>
          <w:tcPr>
            <w:tcW w:w="3411" w:type="pct"/>
            <w:gridSpan w:val="3"/>
            <w:vMerge/>
            <w:shd w:val="clear" w:color="auto" w:fill="auto"/>
          </w:tcPr>
          <w:p w14:paraId="5786BF79" w14:textId="77777777" w:rsidR="005653D0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20" w:after="240"/>
              <w:jc w:val="both"/>
              <w:rPr>
                <w:rFonts w:cs="Arial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76C6038" w14:textId="06DA6EE1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  <w:tc>
          <w:tcPr>
            <w:tcW w:w="627" w:type="pct"/>
            <w:shd w:val="clear" w:color="auto" w:fill="auto"/>
          </w:tcPr>
          <w:p w14:paraId="43B42753" w14:textId="04DC6FD4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2</w:t>
            </w:r>
          </w:p>
        </w:tc>
      </w:tr>
      <w:tr w:rsidR="005653D0" w:rsidRPr="00AC752B" w14:paraId="337389FF" w14:textId="77777777" w:rsidTr="00A957CB">
        <w:trPr>
          <w:cantSplit/>
          <w:trHeight w:val="748"/>
          <w:jc w:val="center"/>
        </w:trPr>
        <w:tc>
          <w:tcPr>
            <w:tcW w:w="336" w:type="pct"/>
            <w:vMerge w:val="restart"/>
            <w:tcBorders>
              <w:top w:val="single" w:sz="6" w:space="0" w:color="auto"/>
            </w:tcBorders>
          </w:tcPr>
          <w:p w14:paraId="0F62BEE6" w14:textId="77777777" w:rsidR="005653D0" w:rsidRPr="00AC752B" w:rsidRDefault="005653D0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</w:pPr>
            <w:bookmarkStart w:id="101" w:name="_Ref99923493"/>
          </w:p>
        </w:tc>
        <w:bookmarkEnd w:id="101"/>
        <w:tc>
          <w:tcPr>
            <w:tcW w:w="3411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B16765A" w14:textId="77777777" w:rsidR="005653D0" w:rsidRPr="001E67FE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20" w:after="120"/>
              <w:rPr>
                <w:rFonts w:cs="Arial"/>
                <w:b/>
              </w:rPr>
            </w:pPr>
            <w:r w:rsidRPr="001E67FE">
              <w:rPr>
                <w:rFonts w:cs="Arial"/>
                <w:b/>
              </w:rPr>
              <w:t>Day 1 Storage Start</w:t>
            </w:r>
          </w:p>
          <w:p w14:paraId="37E15745" w14:textId="2417AECD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00" w:beforeAutospacing="1" w:after="100" w:afterAutospacing="1"/>
              <w:jc w:val="both"/>
            </w:pPr>
            <w:r>
              <w:rPr>
                <w:rFonts w:cs="Arial"/>
              </w:rPr>
              <w:t xml:space="preserve">Store the Day 1 </w:t>
            </w:r>
            <w:r w:rsidR="00B23008">
              <w:rPr>
                <w:rFonts w:cs="Arial"/>
              </w:rPr>
              <w:t xml:space="preserve">CaptureSelect CH1-XL </w:t>
            </w:r>
            <w:r>
              <w:rPr>
                <w:rFonts w:cs="Arial"/>
              </w:rPr>
              <w:t>Product and record the storage start time/date below—the storage start time is the Elution End Time of the last cycle on Day 1 (</w:t>
            </w:r>
            <w:r w:rsidRPr="001E67FE">
              <w:rPr>
                <w:rFonts w:cs="Arial"/>
                <w:b/>
              </w:rPr>
              <w:t>Step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_Ref99922890 \r \h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14.30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).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04362E1B" w14:textId="77777777" w:rsidR="005653D0" w:rsidRPr="00AC752B" w:rsidRDefault="005653D0" w:rsidP="00DC2E5A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cs="Arial"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  <w:p w14:paraId="5ADDC0F7" w14:textId="408B5E9F" w:rsidR="005653D0" w:rsidRPr="00AC752B" w:rsidRDefault="005653D0" w:rsidP="00DC2E5A">
            <w:pPr>
              <w:pStyle w:val="TableHeader"/>
              <w:tabs>
                <w:tab w:val="left" w:pos="855"/>
                <w:tab w:val="left" w:pos="980"/>
                <w:tab w:val="right" w:pos="10620"/>
              </w:tabs>
              <w:spacing w:before="0" w:after="120"/>
              <w:jc w:val="center"/>
              <w:rPr>
                <w:rFonts w:cs="Arial"/>
              </w:rPr>
            </w:pPr>
          </w:p>
        </w:tc>
        <w:tc>
          <w:tcPr>
            <w:tcW w:w="627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2C7D255C" w14:textId="77777777" w:rsidR="005653D0" w:rsidRPr="00AC752B" w:rsidRDefault="005653D0" w:rsidP="00DC2E5A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cs="Arial"/>
                <w:b/>
              </w:rPr>
            </w:pPr>
            <w:r w:rsidRPr="00AC752B">
              <w:rPr>
                <w:rFonts w:ascii="Arial Bold" w:hAnsi="Arial Bold" w:cs="Arial"/>
                <w:b/>
                <w:sz w:val="12"/>
              </w:rPr>
              <w:t>Day 1</w:t>
            </w:r>
          </w:p>
          <w:p w14:paraId="0840A7D7" w14:textId="3DB9C357" w:rsidR="005653D0" w:rsidRPr="00AC752B" w:rsidRDefault="005653D0" w:rsidP="00DC2E5A">
            <w:pPr>
              <w:pStyle w:val="TableHeader"/>
              <w:tabs>
                <w:tab w:val="left" w:pos="855"/>
                <w:tab w:val="left" w:pos="980"/>
                <w:tab w:val="right" w:pos="10620"/>
              </w:tabs>
              <w:spacing w:before="0" w:after="120"/>
              <w:jc w:val="center"/>
              <w:rPr>
                <w:rFonts w:cs="Arial"/>
                <w:b/>
              </w:rPr>
            </w:pPr>
          </w:p>
        </w:tc>
      </w:tr>
      <w:tr w:rsidR="005653D0" w:rsidRPr="00AC752B" w14:paraId="3FF605B1" w14:textId="77777777" w:rsidTr="00A957CB">
        <w:trPr>
          <w:cantSplit/>
          <w:trHeight w:val="453"/>
          <w:jc w:val="center"/>
        </w:trPr>
        <w:tc>
          <w:tcPr>
            <w:tcW w:w="336" w:type="pct"/>
            <w:vMerge/>
          </w:tcPr>
          <w:p w14:paraId="223E9D4D" w14:textId="77777777" w:rsidR="005653D0" w:rsidRPr="00AC752B" w:rsidRDefault="005653D0" w:rsidP="00BF75BA">
            <w:pPr>
              <w:pStyle w:val="Heading2"/>
              <w:numPr>
                <w:ilvl w:val="1"/>
                <w:numId w:val="37"/>
              </w:numPr>
              <w:spacing w:before="120"/>
              <w:ind w:left="576"/>
              <w:jc w:val="both"/>
            </w:pPr>
          </w:p>
        </w:tc>
        <w:tc>
          <w:tcPr>
            <w:tcW w:w="1247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B9659E" w14:textId="47CC339D" w:rsidR="005653D0" w:rsidRPr="001E67FE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20" w:after="120"/>
              <w:rPr>
                <w:rFonts w:cs="Arial"/>
                <w:b/>
              </w:rPr>
            </w:pPr>
            <w:r>
              <w:rPr>
                <w:rFonts w:cs="Arial"/>
              </w:rPr>
              <w:t>Day 1 Product Storage Start Time and Date</w:t>
            </w:r>
          </w:p>
        </w:tc>
        <w:tc>
          <w:tcPr>
            <w:tcW w:w="105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87C46CF" w14:textId="7FE4DE48" w:rsidR="005653D0" w:rsidRPr="001E67FE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20" w:after="120"/>
              <w:rPr>
                <w:rFonts w:cs="Arial"/>
                <w:b/>
              </w:rPr>
            </w:pPr>
            <w:r w:rsidRPr="001E67FE">
              <w:rPr>
                <w:rFonts w:cs="Arial"/>
                <w:sz w:val="14"/>
                <w:szCs w:val="14"/>
              </w:rPr>
              <w:t>Time</w:t>
            </w:r>
          </w:p>
        </w:tc>
        <w:tc>
          <w:tcPr>
            <w:tcW w:w="110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57254D0A" w14:textId="7807DD0F" w:rsidR="005653D0" w:rsidRPr="001E67FE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20" w:after="120"/>
              <w:rPr>
                <w:rFonts w:cs="Arial"/>
                <w:b/>
              </w:rPr>
            </w:pPr>
            <w:r w:rsidRPr="005653D0">
              <w:rPr>
                <w:rFonts w:cs="Arial"/>
                <w:sz w:val="14"/>
                <w:szCs w:val="14"/>
              </w:rPr>
              <w:t>Date</w:t>
            </w:r>
          </w:p>
        </w:tc>
        <w:tc>
          <w:tcPr>
            <w:tcW w:w="625" w:type="pct"/>
            <w:vMerge/>
            <w:shd w:val="clear" w:color="auto" w:fill="auto"/>
          </w:tcPr>
          <w:p w14:paraId="4D097011" w14:textId="77777777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7" w:type="pct"/>
            <w:vMerge/>
            <w:shd w:val="clear" w:color="auto" w:fill="auto"/>
          </w:tcPr>
          <w:p w14:paraId="7E1D2A8B" w14:textId="77777777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  <w:tr w:rsidR="005653D0" w:rsidRPr="00AC752B" w14:paraId="4F0318A5" w14:textId="77777777" w:rsidTr="00A957CB">
        <w:trPr>
          <w:cantSplit/>
          <w:trHeight w:val="342"/>
          <w:jc w:val="center"/>
        </w:trPr>
        <w:tc>
          <w:tcPr>
            <w:tcW w:w="336" w:type="pct"/>
            <w:vMerge/>
          </w:tcPr>
          <w:p w14:paraId="03978BAC" w14:textId="77777777" w:rsidR="005653D0" w:rsidRPr="00AC752B" w:rsidRDefault="005653D0" w:rsidP="00BF75BA">
            <w:pPr>
              <w:pStyle w:val="Heading2"/>
              <w:numPr>
                <w:ilvl w:val="1"/>
                <w:numId w:val="61"/>
              </w:numPr>
              <w:spacing w:before="120"/>
              <w:ind w:left="576"/>
              <w:jc w:val="both"/>
            </w:pPr>
          </w:p>
        </w:tc>
        <w:tc>
          <w:tcPr>
            <w:tcW w:w="1247" w:type="pc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512E02F" w14:textId="0A306A11" w:rsidR="005653D0" w:rsidRPr="001E67FE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120" w:after="120"/>
              <w:rPr>
                <w:rFonts w:cs="Arial"/>
                <w:b/>
              </w:rPr>
            </w:pPr>
            <w:r>
              <w:rPr>
                <w:rFonts w:cs="Arial"/>
              </w:rPr>
              <w:t>Storage Temperature</w:t>
            </w:r>
          </w:p>
        </w:tc>
        <w:tc>
          <w:tcPr>
            <w:tcW w:w="2164" w:type="pct"/>
            <w:gridSpan w:val="2"/>
            <w:tcBorders>
              <w:top w:val="single" w:sz="6" w:space="0" w:color="auto"/>
            </w:tcBorders>
            <w:shd w:val="clear" w:color="auto" w:fill="auto"/>
          </w:tcPr>
          <w:p w14:paraId="7E61D607" w14:textId="77777777" w:rsidR="005653D0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60" w:after="120"/>
              <w:ind w:left="374"/>
              <w:rPr>
                <w:rFonts w:cs="Arial"/>
              </w:rPr>
            </w:pPr>
            <w:r w:rsidRPr="004B7B46">
              <w:rPr>
                <w:rFonts w:cs="Arial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7B46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4B7B46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  2 </w:t>
            </w:r>
            <w:r w:rsidRPr="00F115DF">
              <w:rPr>
                <w:rFonts w:cs="Arial"/>
              </w:rPr>
              <w:t>–</w:t>
            </w:r>
            <w:r>
              <w:rPr>
                <w:rFonts w:cs="Arial"/>
              </w:rPr>
              <w:t xml:space="preserve"> 8 </w:t>
            </w:r>
            <w:r w:rsidRPr="00F115DF">
              <w:rPr>
                <w:rFonts w:cs="Arial"/>
              </w:rPr>
              <w:t>º</w:t>
            </w:r>
            <w:r>
              <w:rPr>
                <w:rFonts w:cs="Arial"/>
              </w:rPr>
              <w:t>C</w:t>
            </w:r>
          </w:p>
          <w:p w14:paraId="67D604DF" w14:textId="26C19102" w:rsidR="005653D0" w:rsidRPr="001E67FE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right" w:pos="10620"/>
              </w:tabs>
              <w:suppressAutoHyphens w:val="0"/>
              <w:spacing w:before="60" w:after="120"/>
              <w:ind w:left="374"/>
              <w:rPr>
                <w:rFonts w:cs="Arial"/>
                <w:b/>
              </w:rPr>
            </w:pPr>
            <w:r>
              <w:rPr>
                <w:rFonts w:cs="Arial"/>
              </w:rPr>
              <w:fldChar w:fldCharType="begin">
                <w:ffData>
                  <w:name w:val="Check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 </w:t>
            </w:r>
            <w:r w:rsidRPr="00F115DF">
              <w:rPr>
                <w:rFonts w:cs="Arial"/>
              </w:rPr>
              <w:t>15 – 2</w:t>
            </w:r>
            <w:r w:rsidR="00093E74">
              <w:rPr>
                <w:rFonts w:cs="Arial"/>
              </w:rPr>
              <w:t>5</w:t>
            </w:r>
            <w:r>
              <w:rPr>
                <w:rFonts w:cs="Arial"/>
              </w:rPr>
              <w:t xml:space="preserve"> </w:t>
            </w:r>
            <w:r w:rsidRPr="00F115DF">
              <w:rPr>
                <w:rFonts w:cs="Arial"/>
              </w:rPr>
              <w:t>ºC</w:t>
            </w:r>
          </w:p>
        </w:tc>
        <w:tc>
          <w:tcPr>
            <w:tcW w:w="625" w:type="pct"/>
            <w:vMerge/>
            <w:shd w:val="clear" w:color="auto" w:fill="auto"/>
            <w:vAlign w:val="center"/>
          </w:tcPr>
          <w:p w14:paraId="1885D27B" w14:textId="77777777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  <w:tc>
          <w:tcPr>
            <w:tcW w:w="627" w:type="pct"/>
            <w:vMerge/>
            <w:shd w:val="clear" w:color="auto" w:fill="auto"/>
          </w:tcPr>
          <w:p w14:paraId="60E868A3" w14:textId="77777777" w:rsidR="005653D0" w:rsidRPr="00AC752B" w:rsidRDefault="005653D0" w:rsidP="005653D0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855"/>
                <w:tab w:val="left" w:pos="980"/>
                <w:tab w:val="right" w:pos="10620"/>
              </w:tabs>
              <w:suppressAutoHyphens w:val="0"/>
              <w:spacing w:before="0" w:after="120"/>
              <w:jc w:val="center"/>
              <w:rPr>
                <w:rFonts w:ascii="Arial Bold" w:hAnsi="Arial Bold" w:cs="Arial"/>
                <w:b/>
                <w:sz w:val="12"/>
              </w:rPr>
            </w:pPr>
          </w:p>
        </w:tc>
      </w:tr>
    </w:tbl>
    <w:p w14:paraId="4DEAC00C" w14:textId="1BD4C1BF" w:rsidR="008D4E96" w:rsidRPr="00AC752B" w:rsidRDefault="008D4E96">
      <w:pPr>
        <w:spacing w:line="240" w:lineRule="auto"/>
        <w:rPr>
          <w:rFonts w:ascii="Arial Bold" w:hAnsi="Arial Bold"/>
          <w:b/>
          <w:sz w:val="22"/>
          <w:szCs w:val="22"/>
        </w:rPr>
      </w:pPr>
      <w:bookmarkStart w:id="102" w:name="_Ref486586983"/>
      <w:r w:rsidRPr="00AC752B">
        <w:rPr>
          <w:rFonts w:ascii="Arial Bold" w:hAnsi="Arial Bold"/>
          <w:b/>
          <w:sz w:val="22"/>
          <w:szCs w:val="22"/>
        </w:rPr>
        <w:br w:type="page"/>
      </w:r>
    </w:p>
    <w:p w14:paraId="24962761" w14:textId="77959680" w:rsidR="008463AA" w:rsidRPr="00AC752B" w:rsidRDefault="00B23008" w:rsidP="0093202C">
      <w:pPr>
        <w:pStyle w:val="Heading1"/>
        <w:numPr>
          <w:ilvl w:val="0"/>
          <w:numId w:val="15"/>
        </w:numPr>
        <w:tabs>
          <w:tab w:val="num" w:pos="630"/>
        </w:tabs>
        <w:spacing w:before="240" w:after="0"/>
        <w:ind w:left="0" w:firstLine="0"/>
        <w:jc w:val="both"/>
      </w:pPr>
      <w:bookmarkStart w:id="103" w:name="_Ref99922913"/>
      <w:bookmarkStart w:id="104" w:name="_Ref442717320"/>
      <w:bookmarkEnd w:id="98"/>
      <w:bookmarkEnd w:id="99"/>
      <w:bookmarkEnd w:id="102"/>
      <w:r>
        <w:lastRenderedPageBreak/>
        <w:t xml:space="preserve">CaptureSelect CH1-XL </w:t>
      </w:r>
      <w:r w:rsidR="00287AA7" w:rsidRPr="00AC752B">
        <w:t>Chromatography</w:t>
      </w:r>
      <w:r w:rsidR="004158DE" w:rsidRPr="00AC752B">
        <w:t xml:space="preserve"> Product</w:t>
      </w:r>
      <w:r w:rsidR="0007487E" w:rsidRPr="00AC752B">
        <w:t xml:space="preserve"> –</w:t>
      </w:r>
      <w:r w:rsidR="006101E7" w:rsidRPr="00AC752B">
        <w:t xml:space="preserve"> </w:t>
      </w:r>
      <w:r w:rsidR="0007487E" w:rsidRPr="00AC752B">
        <w:t>Sampling</w:t>
      </w:r>
      <w:bookmarkEnd w:id="92"/>
      <w:bookmarkEnd w:id="93"/>
      <w:bookmarkEnd w:id="100"/>
      <w:bookmarkEnd w:id="103"/>
      <w:bookmarkEnd w:id="104"/>
      <w:r w:rsidR="00073C64" w:rsidRPr="00AC752B">
        <w:t xml:space="preserve"> </w:t>
      </w:r>
      <w:bookmarkEnd w:id="9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4"/>
        <w:gridCol w:w="2070"/>
        <w:gridCol w:w="1660"/>
        <w:gridCol w:w="3634"/>
        <w:gridCol w:w="1349"/>
        <w:gridCol w:w="1353"/>
      </w:tblGrid>
      <w:tr w:rsidR="00403CF3" w:rsidRPr="00403CF3" w14:paraId="0C1F0529" w14:textId="77777777" w:rsidTr="00A957CB">
        <w:trPr>
          <w:cantSplit/>
          <w:trHeight w:val="720"/>
          <w:jc w:val="center"/>
        </w:trPr>
        <w:tc>
          <w:tcPr>
            <w:tcW w:w="336" w:type="pct"/>
            <w:tcBorders>
              <w:bottom w:val="single" w:sz="6" w:space="0" w:color="auto"/>
            </w:tcBorders>
            <w:vAlign w:val="center"/>
          </w:tcPr>
          <w:p w14:paraId="1BC3EF26" w14:textId="77777777" w:rsidR="00403CF3" w:rsidRPr="00403CF3" w:rsidRDefault="00403CF3" w:rsidP="00403CF3">
            <w:pPr>
              <w:jc w:val="center"/>
            </w:pPr>
            <w:r w:rsidRPr="00403CF3">
              <w:t>Step</w:t>
            </w:r>
          </w:p>
        </w:tc>
        <w:tc>
          <w:tcPr>
            <w:tcW w:w="3411" w:type="pct"/>
            <w:gridSpan w:val="3"/>
            <w:tcBorders>
              <w:bottom w:val="single" w:sz="6" w:space="0" w:color="auto"/>
            </w:tcBorders>
            <w:vAlign w:val="center"/>
          </w:tcPr>
          <w:p w14:paraId="7169EFB0" w14:textId="4099C6AD" w:rsidR="00403CF3" w:rsidRPr="00403CF3" w:rsidRDefault="00403CF3" w:rsidP="00403CF3">
            <w:pPr>
              <w:jc w:val="center"/>
            </w:pPr>
            <w:r w:rsidRPr="00403CF3">
              <w:t>Description</w:t>
            </w:r>
          </w:p>
        </w:tc>
        <w:tc>
          <w:tcPr>
            <w:tcW w:w="625" w:type="pct"/>
            <w:tcBorders>
              <w:bottom w:val="single" w:sz="6" w:space="0" w:color="auto"/>
            </w:tcBorders>
            <w:vAlign w:val="center"/>
          </w:tcPr>
          <w:p w14:paraId="081D21E9" w14:textId="564403B7" w:rsidR="00403CF3" w:rsidRPr="00403CF3" w:rsidRDefault="00403CF3" w:rsidP="00403CF3">
            <w:pPr>
              <w:jc w:val="center"/>
            </w:pPr>
            <w:r w:rsidRPr="00403CF3">
              <w:t>Performed by/ Date</w:t>
            </w:r>
          </w:p>
        </w:tc>
        <w:tc>
          <w:tcPr>
            <w:tcW w:w="62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AA9B91" w14:textId="2442A75D" w:rsidR="00403CF3" w:rsidRPr="00403CF3" w:rsidRDefault="00403CF3" w:rsidP="00403CF3">
            <w:pPr>
              <w:jc w:val="center"/>
            </w:pPr>
            <w:r w:rsidRPr="00403CF3">
              <w:t>Witnessed by/ Date</w:t>
            </w:r>
          </w:p>
        </w:tc>
      </w:tr>
      <w:tr w:rsidR="00566086" w:rsidRPr="00AC752B" w14:paraId="6173AEB0" w14:textId="77777777" w:rsidTr="00A957CB">
        <w:trPr>
          <w:cantSplit/>
          <w:trHeight w:val="750"/>
          <w:jc w:val="center"/>
        </w:trPr>
        <w:tc>
          <w:tcPr>
            <w:tcW w:w="336" w:type="pct"/>
            <w:vMerge w:val="restart"/>
            <w:tcBorders>
              <w:top w:val="single" w:sz="6" w:space="0" w:color="auto"/>
            </w:tcBorders>
          </w:tcPr>
          <w:p w14:paraId="6AD0EFE5" w14:textId="77777777" w:rsidR="00566086" w:rsidRPr="00AC752B" w:rsidRDefault="00566086" w:rsidP="00BF75BA">
            <w:pPr>
              <w:pStyle w:val="Heading2"/>
              <w:numPr>
                <w:ilvl w:val="1"/>
                <w:numId w:val="34"/>
              </w:numPr>
              <w:spacing w:before="120"/>
            </w:pPr>
            <w:bookmarkStart w:id="105" w:name="_Ref52459720"/>
          </w:p>
        </w:tc>
        <w:bookmarkEnd w:id="105"/>
        <w:tc>
          <w:tcPr>
            <w:tcW w:w="3411" w:type="pct"/>
            <w:gridSpan w:val="3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6C9010E9" w14:textId="75F816A3" w:rsidR="00566086" w:rsidRPr="00AC752B" w:rsidRDefault="00566086" w:rsidP="00DA6D9A">
            <w:pPr>
              <w:spacing w:before="120" w:after="100" w:afterAutospacing="1"/>
            </w:pPr>
            <w:r w:rsidRPr="00AC752B">
              <w:t>Weigh the product vessel.</w:t>
            </w:r>
            <w:r>
              <w:t xml:space="preserve"> Record the weight and relevant scale information.</w:t>
            </w:r>
          </w:p>
        </w:tc>
        <w:tc>
          <w:tcPr>
            <w:tcW w:w="625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6DE5AA0F" w14:textId="4856DA99" w:rsidR="00566086" w:rsidRPr="00DA6D9A" w:rsidRDefault="00566086" w:rsidP="00DA6D9A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27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1EBA058D" w14:textId="470CFDB1" w:rsidR="00566086" w:rsidRPr="00DA6D9A" w:rsidRDefault="00566086" w:rsidP="00DA6D9A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tr w:rsidR="00566086" w:rsidRPr="00AC752B" w14:paraId="0307CEAC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6084C0B6" w14:textId="77777777" w:rsidR="00566086" w:rsidRPr="00AC752B" w:rsidRDefault="00566086" w:rsidP="00BF75BA">
            <w:pPr>
              <w:pStyle w:val="Heading2"/>
              <w:numPr>
                <w:ilvl w:val="1"/>
                <w:numId w:val="34"/>
              </w:numPr>
              <w:spacing w:before="120"/>
            </w:pPr>
          </w:p>
        </w:tc>
        <w:tc>
          <w:tcPr>
            <w:tcW w:w="1728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1F7EE" w14:textId="1E21D8E4" w:rsidR="00566086" w:rsidRDefault="00566086" w:rsidP="00566086">
            <w:pPr>
              <w:spacing w:before="120" w:after="100" w:afterAutospacing="1"/>
            </w:pPr>
            <w:r>
              <w:rPr>
                <w:rFonts w:cs="Arial"/>
              </w:rPr>
              <w:t>Scale ID</w:t>
            </w:r>
          </w:p>
        </w:tc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F1624A" w14:textId="77777777" w:rsidR="00566086" w:rsidRDefault="00566086" w:rsidP="00566086">
            <w:pPr>
              <w:spacing w:before="120" w:after="100" w:afterAutospacing="1"/>
              <w:jc w:val="right"/>
            </w:pPr>
          </w:p>
        </w:tc>
        <w:tc>
          <w:tcPr>
            <w:tcW w:w="625" w:type="pct"/>
            <w:vMerge/>
          </w:tcPr>
          <w:p w14:paraId="1954A241" w14:textId="77777777" w:rsidR="00566086" w:rsidRPr="00DA6D9A" w:rsidRDefault="00566086" w:rsidP="00566086"/>
        </w:tc>
        <w:tc>
          <w:tcPr>
            <w:tcW w:w="627" w:type="pct"/>
            <w:vMerge/>
          </w:tcPr>
          <w:p w14:paraId="5EE14458" w14:textId="77777777" w:rsidR="00566086" w:rsidRPr="00DA6D9A" w:rsidRDefault="00566086" w:rsidP="00566086"/>
        </w:tc>
      </w:tr>
      <w:tr w:rsidR="00566086" w:rsidRPr="00AC752B" w14:paraId="0E806B65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3B355D6B" w14:textId="77777777" w:rsidR="00566086" w:rsidRPr="00AC752B" w:rsidRDefault="00566086" w:rsidP="00BF75BA">
            <w:pPr>
              <w:pStyle w:val="Heading2"/>
              <w:numPr>
                <w:ilvl w:val="1"/>
                <w:numId w:val="34"/>
              </w:numPr>
              <w:spacing w:before="120"/>
            </w:pPr>
          </w:p>
        </w:tc>
        <w:tc>
          <w:tcPr>
            <w:tcW w:w="1728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DA1D3" w14:textId="4205E77E" w:rsidR="00566086" w:rsidRPr="00AC752B" w:rsidRDefault="00566086" w:rsidP="00566086">
            <w:pPr>
              <w:spacing w:before="120" w:after="100" w:afterAutospacing="1"/>
            </w:pPr>
            <w:r>
              <w:rPr>
                <w:rFonts w:cs="Arial"/>
              </w:rPr>
              <w:t>Calibration Due Date</w:t>
            </w:r>
          </w:p>
        </w:tc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6C3B41" w14:textId="778EA855" w:rsidR="00566086" w:rsidRPr="00AC752B" w:rsidRDefault="00566086" w:rsidP="00566086">
            <w:pPr>
              <w:spacing w:before="120" w:after="100" w:afterAutospacing="1"/>
              <w:jc w:val="right"/>
            </w:pPr>
          </w:p>
        </w:tc>
        <w:tc>
          <w:tcPr>
            <w:tcW w:w="625" w:type="pct"/>
            <w:vMerge/>
          </w:tcPr>
          <w:p w14:paraId="0245C7DD" w14:textId="08023307" w:rsidR="00566086" w:rsidRPr="00DA6D9A" w:rsidRDefault="00566086" w:rsidP="00566086"/>
        </w:tc>
        <w:tc>
          <w:tcPr>
            <w:tcW w:w="627" w:type="pct"/>
            <w:vMerge/>
          </w:tcPr>
          <w:p w14:paraId="4A112334" w14:textId="77777777" w:rsidR="00566086" w:rsidRPr="00DA6D9A" w:rsidRDefault="00566086" w:rsidP="00566086"/>
        </w:tc>
      </w:tr>
      <w:tr w:rsidR="00566086" w:rsidRPr="00AC752B" w14:paraId="47D1112F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7EC8957F" w14:textId="77777777" w:rsidR="00566086" w:rsidRPr="00AC752B" w:rsidRDefault="00566086" w:rsidP="00BF75BA">
            <w:pPr>
              <w:pStyle w:val="Heading2"/>
              <w:numPr>
                <w:ilvl w:val="1"/>
                <w:numId w:val="34"/>
              </w:numPr>
              <w:spacing w:before="120"/>
            </w:pPr>
          </w:p>
        </w:tc>
        <w:tc>
          <w:tcPr>
            <w:tcW w:w="1728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1C21B2" w14:textId="0DF44D6D" w:rsidR="00566086" w:rsidRPr="00AC752B" w:rsidRDefault="00566086" w:rsidP="00566086">
            <w:pPr>
              <w:spacing w:before="120" w:after="100" w:afterAutospacing="1"/>
            </w:pPr>
            <w:r w:rsidRPr="00E34350">
              <w:rPr>
                <w:rFonts w:cs="Arial"/>
              </w:rPr>
              <w:t xml:space="preserve">Gross Weight of the </w:t>
            </w:r>
            <w:r w:rsidR="00B23008">
              <w:rPr>
                <w:rFonts w:cs="Arial"/>
              </w:rPr>
              <w:t xml:space="preserve">CaptureSelect CH1-XL </w:t>
            </w:r>
            <w:r w:rsidRPr="00E34350">
              <w:rPr>
                <w:rFonts w:cs="Arial"/>
              </w:rPr>
              <w:t xml:space="preserve">Product </w:t>
            </w:r>
            <w:r>
              <w:rPr>
                <w:rFonts w:cs="Arial"/>
              </w:rPr>
              <w:t>V</w:t>
            </w:r>
            <w:r w:rsidRPr="00E34350">
              <w:rPr>
                <w:rFonts w:cs="Arial"/>
              </w:rPr>
              <w:t xml:space="preserve">essel </w:t>
            </w:r>
            <w:r w:rsidRPr="009D5828">
              <w:rPr>
                <w:rFonts w:cs="Arial"/>
                <w:i/>
                <w:iCs/>
              </w:rPr>
              <w:t>before</w:t>
            </w:r>
            <w:r w:rsidRPr="00E34350">
              <w:rPr>
                <w:rFonts w:cs="Arial"/>
              </w:rPr>
              <w:t xml:space="preserve"> sampling</w:t>
            </w:r>
          </w:p>
        </w:tc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458D8C" w14:textId="19663934" w:rsidR="00566086" w:rsidRPr="00AC752B" w:rsidRDefault="00566086" w:rsidP="00566086">
            <w:pPr>
              <w:spacing w:before="120" w:after="100" w:afterAutospacing="1"/>
              <w:jc w:val="right"/>
            </w:pPr>
            <w:r w:rsidRPr="00E34350">
              <w:rPr>
                <w:rFonts w:cs="Arial"/>
              </w:rPr>
              <w:t>kg</w:t>
            </w:r>
          </w:p>
        </w:tc>
        <w:tc>
          <w:tcPr>
            <w:tcW w:w="625" w:type="pct"/>
            <w:vMerge/>
          </w:tcPr>
          <w:p w14:paraId="4153EC48" w14:textId="77777777" w:rsidR="00566086" w:rsidRPr="00DA6D9A" w:rsidRDefault="00566086" w:rsidP="00566086"/>
        </w:tc>
        <w:tc>
          <w:tcPr>
            <w:tcW w:w="627" w:type="pct"/>
            <w:vMerge/>
          </w:tcPr>
          <w:p w14:paraId="4B9C5761" w14:textId="77777777" w:rsidR="00566086" w:rsidRPr="00DA6D9A" w:rsidRDefault="00566086" w:rsidP="00566086"/>
        </w:tc>
      </w:tr>
      <w:tr w:rsidR="00566086" w:rsidRPr="00AC752B" w14:paraId="7DADE3D1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54F22E3B" w14:textId="77777777" w:rsidR="00566086" w:rsidRPr="00AC752B" w:rsidRDefault="00566086" w:rsidP="00BF75BA">
            <w:pPr>
              <w:pStyle w:val="Heading2"/>
              <w:numPr>
                <w:ilvl w:val="1"/>
                <w:numId w:val="34"/>
              </w:numPr>
              <w:spacing w:before="120"/>
            </w:pPr>
          </w:p>
        </w:tc>
        <w:tc>
          <w:tcPr>
            <w:tcW w:w="1728" w:type="pct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E468B2" w14:textId="0B58C506" w:rsidR="00566086" w:rsidRPr="00AC752B" w:rsidRDefault="00B23008" w:rsidP="00566086">
            <w:pPr>
              <w:spacing w:before="120" w:after="100" w:afterAutospacing="1"/>
            </w:pPr>
            <w:r>
              <w:rPr>
                <w:rFonts w:cs="Arial"/>
              </w:rPr>
              <w:t xml:space="preserve">CaptureSelect CH1-XL </w:t>
            </w:r>
            <w:r w:rsidR="00566086" w:rsidRPr="00E34350">
              <w:rPr>
                <w:rFonts w:cs="Arial"/>
              </w:rPr>
              <w:t xml:space="preserve">Net Weight </w:t>
            </w:r>
            <w:r w:rsidR="00566086" w:rsidRPr="009D5828">
              <w:rPr>
                <w:rFonts w:cs="Arial"/>
                <w:i/>
                <w:iCs/>
              </w:rPr>
              <w:t>before</w:t>
            </w:r>
            <w:r w:rsidR="00566086" w:rsidRPr="00E34350">
              <w:rPr>
                <w:rFonts w:cs="Arial"/>
              </w:rPr>
              <w:t xml:space="preserve"> sampling</w:t>
            </w:r>
          </w:p>
        </w:tc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1FD3B850" w14:textId="012FF881" w:rsidR="00566086" w:rsidRPr="00AC752B" w:rsidRDefault="00566086" w:rsidP="00566086">
            <w:pPr>
              <w:spacing w:before="120" w:after="100" w:afterAutospacing="1"/>
              <w:jc w:val="right"/>
            </w:pPr>
            <w:r w:rsidRPr="00E34350">
              <w:rPr>
                <w:rFonts w:cs="Arial"/>
              </w:rPr>
              <w:t>kg = L</w:t>
            </w:r>
          </w:p>
        </w:tc>
        <w:tc>
          <w:tcPr>
            <w:tcW w:w="625" w:type="pct"/>
            <w:vMerge/>
          </w:tcPr>
          <w:p w14:paraId="7A9157A4" w14:textId="369F7EE4" w:rsidR="00566086" w:rsidRPr="00DA6D9A" w:rsidRDefault="00566086" w:rsidP="00566086"/>
        </w:tc>
        <w:tc>
          <w:tcPr>
            <w:tcW w:w="627" w:type="pct"/>
            <w:vMerge/>
          </w:tcPr>
          <w:p w14:paraId="34DC2CC2" w14:textId="77777777" w:rsidR="00566086" w:rsidRPr="00DA6D9A" w:rsidRDefault="00566086" w:rsidP="00566086"/>
        </w:tc>
      </w:tr>
      <w:tr w:rsidR="00566086" w:rsidRPr="00AC752B" w14:paraId="1748DEF6" w14:textId="77777777" w:rsidTr="00A957CB">
        <w:trPr>
          <w:cantSplit/>
          <w:trHeight w:val="225"/>
          <w:jc w:val="center"/>
        </w:trPr>
        <w:tc>
          <w:tcPr>
            <w:tcW w:w="336" w:type="pct"/>
            <w:vMerge/>
          </w:tcPr>
          <w:p w14:paraId="16D00316" w14:textId="77777777" w:rsidR="00566086" w:rsidRPr="00AC752B" w:rsidRDefault="00566086" w:rsidP="00566086">
            <w:pPr>
              <w:pStyle w:val="Heading2"/>
              <w:numPr>
                <w:ilvl w:val="0"/>
                <w:numId w:val="0"/>
              </w:numPr>
              <w:spacing w:before="120"/>
            </w:pPr>
          </w:p>
        </w:tc>
        <w:tc>
          <w:tcPr>
            <w:tcW w:w="3411" w:type="pct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09E1594B" w14:textId="52A0443F" w:rsidR="00566086" w:rsidRPr="00E34350" w:rsidRDefault="00B23008" w:rsidP="00566086">
            <w:pPr>
              <w:spacing w:before="120" w:after="100" w:afterAutospacing="1"/>
              <w:rPr>
                <w:rFonts w:cs="Arial"/>
              </w:rPr>
            </w:pPr>
            <w:r>
              <w:rPr>
                <w:rFonts w:cs="Arial"/>
                <w:sz w:val="16"/>
                <w:szCs w:val="16"/>
              </w:rPr>
              <w:t xml:space="preserve">CaptureSelect CH1-XL </w:t>
            </w:r>
            <w:r w:rsidR="00566086" w:rsidRPr="00E34350">
              <w:rPr>
                <w:rFonts w:cs="Arial"/>
                <w:sz w:val="16"/>
                <w:szCs w:val="16"/>
              </w:rPr>
              <w:t xml:space="preserve">Net Weight </w:t>
            </w:r>
            <w:r w:rsidR="00566086" w:rsidRPr="00BA75B4">
              <w:rPr>
                <w:rFonts w:cs="Arial"/>
                <w:i/>
                <w:iCs/>
                <w:sz w:val="16"/>
                <w:szCs w:val="16"/>
              </w:rPr>
              <w:t>before</w:t>
            </w:r>
            <w:r w:rsidR="00566086">
              <w:rPr>
                <w:rFonts w:cs="Arial"/>
                <w:sz w:val="16"/>
                <w:szCs w:val="16"/>
              </w:rPr>
              <w:t xml:space="preserve"> sampling </w:t>
            </w:r>
            <w:r w:rsidR="00566086" w:rsidRPr="00E34350">
              <w:rPr>
                <w:rFonts w:cs="Arial"/>
                <w:sz w:val="16"/>
                <w:szCs w:val="16"/>
              </w:rPr>
              <w:t xml:space="preserve">= Gross Weight of the </w:t>
            </w:r>
            <w:r>
              <w:rPr>
                <w:rFonts w:cs="Arial"/>
                <w:sz w:val="16"/>
                <w:szCs w:val="16"/>
              </w:rPr>
              <w:t xml:space="preserve">CaptureSelect CH1-XL </w:t>
            </w:r>
            <w:r w:rsidR="00566086" w:rsidRPr="00E34350">
              <w:rPr>
                <w:rFonts w:cs="Arial"/>
                <w:sz w:val="16"/>
                <w:szCs w:val="16"/>
              </w:rPr>
              <w:t xml:space="preserve">Product Vessel </w:t>
            </w:r>
            <w:r w:rsidR="00566086" w:rsidRPr="00BA75B4">
              <w:rPr>
                <w:rFonts w:cs="Arial"/>
                <w:i/>
                <w:iCs/>
                <w:sz w:val="16"/>
                <w:szCs w:val="16"/>
              </w:rPr>
              <w:t>before</w:t>
            </w:r>
            <w:r w:rsidR="00566086">
              <w:rPr>
                <w:rFonts w:cs="Arial"/>
                <w:sz w:val="16"/>
                <w:szCs w:val="16"/>
              </w:rPr>
              <w:t xml:space="preserve"> sampling </w:t>
            </w:r>
            <w:r w:rsidR="00566086" w:rsidRPr="00E34350">
              <w:rPr>
                <w:rFonts w:cs="Arial"/>
                <w:sz w:val="16"/>
                <w:szCs w:val="16"/>
              </w:rPr>
              <w:t xml:space="preserve">(above) – Tare weight of the </w:t>
            </w:r>
            <w:r>
              <w:rPr>
                <w:rFonts w:cs="Arial"/>
                <w:sz w:val="16"/>
                <w:szCs w:val="16"/>
              </w:rPr>
              <w:t xml:space="preserve">CaptureSelect CH1-XL </w:t>
            </w:r>
            <w:r w:rsidR="00566086" w:rsidRPr="00E34350">
              <w:rPr>
                <w:rFonts w:cs="Arial"/>
                <w:sz w:val="16"/>
                <w:szCs w:val="16"/>
              </w:rPr>
              <w:t>Product Vessel (</w:t>
            </w:r>
            <w:r w:rsidR="00566086" w:rsidRPr="00E2357D">
              <w:rPr>
                <w:rFonts w:cs="Arial"/>
                <w:b/>
                <w:sz w:val="16"/>
                <w:szCs w:val="16"/>
              </w:rPr>
              <w:t>Step</w:t>
            </w:r>
            <w:r w:rsidR="00566086">
              <w:rPr>
                <w:rFonts w:cs="Arial"/>
                <w:b/>
                <w:sz w:val="16"/>
                <w:szCs w:val="16"/>
              </w:rPr>
              <w:t xml:space="preserve"> </w:t>
            </w:r>
            <w:r w:rsidR="00566086">
              <w:rPr>
                <w:rFonts w:cs="Arial"/>
                <w:b/>
                <w:sz w:val="16"/>
                <w:szCs w:val="16"/>
              </w:rPr>
              <w:fldChar w:fldCharType="begin"/>
            </w:r>
            <w:r w:rsidR="00566086">
              <w:rPr>
                <w:rFonts w:cs="Arial"/>
                <w:b/>
                <w:sz w:val="16"/>
                <w:szCs w:val="16"/>
              </w:rPr>
              <w:instrText xml:space="preserve"> REF _Ref99374119 \r \h </w:instrText>
            </w:r>
            <w:r w:rsidR="00566086">
              <w:rPr>
                <w:rFonts w:cs="Arial"/>
                <w:b/>
                <w:sz w:val="16"/>
                <w:szCs w:val="16"/>
              </w:rPr>
            </w:r>
            <w:r w:rsidR="00566086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BE21D6">
              <w:rPr>
                <w:rFonts w:cs="Arial"/>
                <w:b/>
                <w:sz w:val="16"/>
                <w:szCs w:val="16"/>
              </w:rPr>
              <w:t>10.5</w:t>
            </w:r>
            <w:r w:rsidR="00566086">
              <w:rPr>
                <w:rFonts w:cs="Arial"/>
                <w:b/>
                <w:sz w:val="16"/>
                <w:szCs w:val="16"/>
              </w:rPr>
              <w:fldChar w:fldCharType="end"/>
            </w:r>
            <w:r w:rsidR="00566086" w:rsidRPr="00E34350">
              <w:rPr>
                <w:rFonts w:cs="Arial"/>
                <w:sz w:val="16"/>
                <w:szCs w:val="16"/>
              </w:rPr>
              <w:t>)</w:t>
            </w:r>
            <w:r w:rsidR="00566086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625" w:type="pct"/>
            <w:vMerge/>
          </w:tcPr>
          <w:p w14:paraId="252B47E6" w14:textId="77777777" w:rsidR="00566086" w:rsidRPr="00DA6D9A" w:rsidRDefault="00566086" w:rsidP="00566086"/>
        </w:tc>
        <w:tc>
          <w:tcPr>
            <w:tcW w:w="627" w:type="pct"/>
            <w:vMerge/>
          </w:tcPr>
          <w:p w14:paraId="0871F822" w14:textId="77777777" w:rsidR="00566086" w:rsidRPr="00DA6D9A" w:rsidRDefault="00566086" w:rsidP="00566086"/>
        </w:tc>
      </w:tr>
      <w:tr w:rsidR="00DA6D9A" w:rsidRPr="00AC752B" w14:paraId="3E41830D" w14:textId="77777777" w:rsidTr="00A957CB">
        <w:trPr>
          <w:cantSplit/>
          <w:trHeight w:val="2784"/>
          <w:jc w:val="center"/>
        </w:trPr>
        <w:tc>
          <w:tcPr>
            <w:tcW w:w="336" w:type="pct"/>
            <w:vMerge w:val="restart"/>
          </w:tcPr>
          <w:p w14:paraId="62DE7132" w14:textId="77777777" w:rsidR="00DA6D9A" w:rsidRPr="00AC752B" w:rsidRDefault="00DA6D9A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1" w:type="pct"/>
            <w:gridSpan w:val="3"/>
            <w:tcBorders>
              <w:bottom w:val="single" w:sz="2" w:space="0" w:color="auto"/>
            </w:tcBorders>
          </w:tcPr>
          <w:p w14:paraId="4CF00890" w14:textId="46F27E36" w:rsidR="00566086" w:rsidRPr="00E34350" w:rsidRDefault="00566086" w:rsidP="00566086">
            <w:pPr>
              <w:spacing w:before="60" w:after="120" w:line="240" w:lineRule="auto"/>
              <w:rPr>
                <w:rFonts w:cs="Arial"/>
              </w:rPr>
            </w:pPr>
            <w:r w:rsidRPr="00E34350">
              <w:rPr>
                <w:rFonts w:cs="Arial"/>
              </w:rPr>
              <w:t>Mix the product for at least 15 minutes and record mixing information below</w:t>
            </w:r>
            <w:r w:rsidR="00BE21D6" w:rsidRPr="00E34350">
              <w:rPr>
                <w:rFonts w:cs="Arial"/>
              </w:rPr>
              <w:t xml:space="preserve">. </w:t>
            </w:r>
          </w:p>
          <w:p w14:paraId="2F856357" w14:textId="49DCA155" w:rsidR="00566086" w:rsidRPr="00E34350" w:rsidRDefault="00566086" w:rsidP="00BF75BA">
            <w:pPr>
              <w:numPr>
                <w:ilvl w:val="0"/>
                <w:numId w:val="63"/>
              </w:numPr>
              <w:spacing w:before="120" w:after="60" w:line="240" w:lineRule="auto"/>
              <w:ind w:left="346" w:hanging="346"/>
              <w:rPr>
                <w:rFonts w:cs="Arial"/>
              </w:rPr>
            </w:pPr>
            <w:r w:rsidRPr="00E34350">
              <w:rPr>
                <w:rFonts w:cs="Arial"/>
              </w:rPr>
              <w:t xml:space="preserve">Follow </w:t>
            </w:r>
            <w:r w:rsidR="00200A6D">
              <w:rPr>
                <w:rFonts w:cs="Arial"/>
                <w:b/>
              </w:rPr>
              <w:t>SOP-0080423</w:t>
            </w:r>
            <w:r w:rsidRPr="00E34350">
              <w:rPr>
                <w:rFonts w:cs="Arial"/>
              </w:rPr>
              <w:t xml:space="preserve"> for the LevTech mixer, if applicable</w:t>
            </w:r>
            <w:r w:rsidR="00BE21D6" w:rsidRPr="00E34350">
              <w:rPr>
                <w:rFonts w:cs="Arial"/>
              </w:rPr>
              <w:t xml:space="preserve">. </w:t>
            </w:r>
          </w:p>
          <w:p w14:paraId="2B40D114" w14:textId="25B5A81E" w:rsidR="00566086" w:rsidRPr="006C672D" w:rsidRDefault="00566086" w:rsidP="00BF75BA">
            <w:pPr>
              <w:numPr>
                <w:ilvl w:val="0"/>
                <w:numId w:val="63"/>
              </w:numPr>
              <w:spacing w:before="120" w:after="60" w:line="240" w:lineRule="auto"/>
              <w:ind w:left="346" w:hanging="346"/>
              <w:rPr>
                <w:rFonts w:cs="Arial"/>
              </w:rPr>
            </w:pPr>
            <w:r w:rsidRPr="006C672D">
              <w:rPr>
                <w:rFonts w:cs="Arial"/>
                <w:bCs/>
              </w:rPr>
              <w:t xml:space="preserve">Follow </w:t>
            </w:r>
            <w:r w:rsidR="00200A6D">
              <w:rPr>
                <w:rFonts w:cs="Arial"/>
                <w:b/>
              </w:rPr>
              <w:t>SOP-0080622</w:t>
            </w:r>
            <w:r w:rsidRPr="006C672D">
              <w:rPr>
                <w:rFonts w:cs="Arial"/>
                <w:bCs/>
              </w:rPr>
              <w:t xml:space="preserve"> for </w:t>
            </w:r>
            <w:r>
              <w:rPr>
                <w:rFonts w:cs="Arial"/>
                <w:bCs/>
              </w:rPr>
              <w:t>mixing</w:t>
            </w:r>
            <w:r w:rsidRPr="006C672D">
              <w:rPr>
                <w:rFonts w:cs="Arial"/>
                <w:bCs/>
              </w:rPr>
              <w:t xml:space="preserve"> in </w:t>
            </w:r>
            <w:r>
              <w:rPr>
                <w:rFonts w:cs="Arial"/>
                <w:bCs/>
              </w:rPr>
              <w:t>a</w:t>
            </w:r>
            <w:r w:rsidRPr="006C672D">
              <w:rPr>
                <w:rFonts w:cs="Arial"/>
                <w:bCs/>
              </w:rPr>
              <w:t xml:space="preserve"> </w:t>
            </w:r>
            <w:r>
              <w:rPr>
                <w:rFonts w:cs="Arial"/>
                <w:bCs/>
              </w:rPr>
              <w:t>Mobius bag</w:t>
            </w:r>
            <w:r w:rsidRPr="006C672D">
              <w:rPr>
                <w:rFonts w:cs="Arial"/>
                <w:bCs/>
              </w:rPr>
              <w:t>.</w:t>
            </w:r>
          </w:p>
          <w:p w14:paraId="70A1C940" w14:textId="77777777" w:rsidR="00566086" w:rsidRPr="006C672D" w:rsidRDefault="00566086" w:rsidP="00BF75BA">
            <w:pPr>
              <w:numPr>
                <w:ilvl w:val="0"/>
                <w:numId w:val="63"/>
              </w:numPr>
              <w:spacing w:before="120" w:after="60" w:line="240" w:lineRule="auto"/>
              <w:ind w:left="346" w:hanging="346"/>
              <w:rPr>
                <w:rFonts w:cs="Arial"/>
              </w:rPr>
            </w:pPr>
            <w:r>
              <w:rPr>
                <w:rFonts w:cs="Arial"/>
                <w:bCs/>
              </w:rPr>
              <w:t>Mix the product at a speed that will effectively mix without causing foaming.</w:t>
            </w:r>
          </w:p>
          <w:p w14:paraId="1F95C423" w14:textId="423EB99C" w:rsidR="00DA6D9A" w:rsidRPr="00AC752B" w:rsidRDefault="00DA6D9A" w:rsidP="00DA6D9A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  <w:rPr>
                <w:rFonts w:cs="Arial"/>
              </w:rPr>
            </w:pPr>
            <w:r w:rsidRPr="00894F97">
              <w:rPr>
                <w:bCs/>
              </w:rPr>
              <w:t>NOTE:  The agitation setting may be adjusted, as needed, record changes in</w:t>
            </w:r>
            <w:r w:rsidR="003B7C3B">
              <w:rPr>
                <w:b/>
              </w:rPr>
              <w:t xml:space="preserve"> </w:t>
            </w:r>
            <w:r w:rsidR="003B7C3B" w:rsidRPr="003B7C3B">
              <w:rPr>
                <w:b/>
              </w:rPr>
              <w:fldChar w:fldCharType="begin"/>
            </w:r>
            <w:r w:rsidR="003B7C3B" w:rsidRPr="003B7C3B">
              <w:rPr>
                <w:b/>
              </w:rPr>
              <w:instrText xml:space="preserve"> REF _Ref51232712 \h  \* MERGEFORMAT </w:instrText>
            </w:r>
            <w:r w:rsidR="003B7C3B" w:rsidRPr="003B7C3B">
              <w:rPr>
                <w:b/>
              </w:rPr>
            </w:r>
            <w:r w:rsidR="003B7C3B" w:rsidRPr="003B7C3B">
              <w:rPr>
                <w:b/>
              </w:rPr>
              <w:fldChar w:fldCharType="separate"/>
            </w:r>
            <w:r w:rsidR="00BE21D6" w:rsidRPr="00BE21D6">
              <w:rPr>
                <w:b/>
              </w:rPr>
              <w:t>Attachment 6: Comments Section</w:t>
            </w:r>
            <w:r w:rsidR="003B7C3B" w:rsidRPr="003B7C3B">
              <w:rPr>
                <w:b/>
              </w:rPr>
              <w:fldChar w:fldCharType="end"/>
            </w:r>
            <w:r w:rsidRPr="00894F97">
              <w:rPr>
                <w:b/>
              </w:rPr>
              <w:t>.</w:t>
            </w:r>
          </w:p>
        </w:tc>
        <w:tc>
          <w:tcPr>
            <w:tcW w:w="625" w:type="pct"/>
            <w:vMerge w:val="restart"/>
            <w:shd w:val="clear" w:color="auto" w:fill="auto"/>
          </w:tcPr>
          <w:p w14:paraId="4F9243DD" w14:textId="58C42BF7" w:rsidR="00DA6D9A" w:rsidRPr="00DA6D9A" w:rsidRDefault="00DA6D9A" w:rsidP="00DA6D9A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27" w:type="pct"/>
            <w:vMerge w:val="restart"/>
            <w:tcBorders>
              <w:top w:val="single" w:sz="6" w:space="0" w:color="auto"/>
            </w:tcBorders>
            <w:shd w:val="clear" w:color="auto" w:fill="auto"/>
          </w:tcPr>
          <w:p w14:paraId="39424443" w14:textId="78D79631" w:rsidR="00DA6D9A" w:rsidRPr="00DA6D9A" w:rsidRDefault="00DA6D9A" w:rsidP="00DA6D9A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tr w:rsidR="00566086" w:rsidRPr="00AC752B" w14:paraId="6AD6ED3A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29269CED" w14:textId="77777777" w:rsidR="00566086" w:rsidRPr="00AC752B" w:rsidRDefault="00566086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95F0A29" w14:textId="12F1E2C7" w:rsidR="00566086" w:rsidRPr="00894F97" w:rsidRDefault="00566086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  <w:r>
              <w:t>Mixer ID</w:t>
            </w:r>
          </w:p>
        </w:tc>
        <w:tc>
          <w:tcPr>
            <w:tcW w:w="245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bottom"/>
          </w:tcPr>
          <w:p w14:paraId="7F80DDE4" w14:textId="77777777" w:rsidR="00566086" w:rsidRPr="00894F97" w:rsidRDefault="00566086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</w:p>
        </w:tc>
        <w:tc>
          <w:tcPr>
            <w:tcW w:w="625" w:type="pct"/>
            <w:vMerge/>
            <w:shd w:val="clear" w:color="auto" w:fill="auto"/>
          </w:tcPr>
          <w:p w14:paraId="0DCD81BF" w14:textId="77777777" w:rsidR="00566086" w:rsidRPr="00AC752B" w:rsidRDefault="00566086" w:rsidP="004A67A0">
            <w:pPr>
              <w:pStyle w:val="Footer"/>
              <w:rPr>
                <w:rFonts w:cs="Arial"/>
              </w:rPr>
            </w:pPr>
          </w:p>
        </w:tc>
        <w:tc>
          <w:tcPr>
            <w:tcW w:w="627" w:type="pct"/>
            <w:vMerge/>
            <w:shd w:val="clear" w:color="auto" w:fill="auto"/>
          </w:tcPr>
          <w:p w14:paraId="1FF73C74" w14:textId="77777777" w:rsidR="00566086" w:rsidRPr="00AC752B" w:rsidRDefault="00566086" w:rsidP="009A474E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  <w:tr w:rsidR="00566086" w:rsidRPr="00AC752B" w14:paraId="20E691F8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6322B964" w14:textId="77777777" w:rsidR="00566086" w:rsidRPr="00AC752B" w:rsidRDefault="00566086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62F1967" w14:textId="00030991" w:rsidR="00566086" w:rsidRPr="00894F97" w:rsidRDefault="00566086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  <w:r w:rsidRPr="00894F97">
              <w:t>Agitation Setting</w:t>
            </w:r>
          </w:p>
        </w:tc>
        <w:tc>
          <w:tcPr>
            <w:tcW w:w="245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6BE5E382" w14:textId="2719B048" w:rsidR="00566086" w:rsidRPr="00894F97" w:rsidRDefault="00566086" w:rsidP="00566086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  <w:jc w:val="right"/>
            </w:pPr>
            <w:r w:rsidRPr="00894F97">
              <w:rPr>
                <w:sz w:val="16"/>
                <w:szCs w:val="16"/>
              </w:rPr>
              <w:t>RPM</w:t>
            </w:r>
          </w:p>
        </w:tc>
        <w:tc>
          <w:tcPr>
            <w:tcW w:w="625" w:type="pct"/>
            <w:vMerge/>
            <w:shd w:val="clear" w:color="auto" w:fill="auto"/>
          </w:tcPr>
          <w:p w14:paraId="17EE69B9" w14:textId="58BD294A" w:rsidR="00566086" w:rsidRPr="00AC752B" w:rsidRDefault="00566086" w:rsidP="004A67A0">
            <w:pPr>
              <w:pStyle w:val="Footer"/>
              <w:rPr>
                <w:rFonts w:cs="Arial"/>
              </w:rPr>
            </w:pPr>
          </w:p>
        </w:tc>
        <w:tc>
          <w:tcPr>
            <w:tcW w:w="627" w:type="pct"/>
            <w:vMerge/>
            <w:shd w:val="clear" w:color="auto" w:fill="auto"/>
          </w:tcPr>
          <w:p w14:paraId="305AA7DD" w14:textId="77777777" w:rsidR="00566086" w:rsidRPr="00AC752B" w:rsidRDefault="00566086" w:rsidP="009A474E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  <w:tr w:rsidR="00894F97" w:rsidRPr="00AC752B" w14:paraId="66008DEC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782C10DD" w14:textId="77777777" w:rsidR="00894F97" w:rsidRPr="00AC752B" w:rsidRDefault="00894F97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8FD623" w14:textId="35DA0537" w:rsidR="00894F97" w:rsidRPr="00894F97" w:rsidRDefault="00894F97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  <w:r w:rsidRPr="00894F97">
              <w:t>Mixing Start Time</w:t>
            </w:r>
          </w:p>
        </w:tc>
        <w:tc>
          <w:tcPr>
            <w:tcW w:w="245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2784ABD" w14:textId="77777777" w:rsidR="00894F97" w:rsidRPr="00894F97" w:rsidRDefault="00894F97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</w:p>
        </w:tc>
        <w:tc>
          <w:tcPr>
            <w:tcW w:w="625" w:type="pct"/>
            <w:vMerge/>
            <w:shd w:val="clear" w:color="auto" w:fill="auto"/>
          </w:tcPr>
          <w:p w14:paraId="2216CD44" w14:textId="49544F70" w:rsidR="00894F97" w:rsidRPr="00AC752B" w:rsidRDefault="00894F97" w:rsidP="004A67A0">
            <w:pPr>
              <w:pStyle w:val="Footer"/>
              <w:rPr>
                <w:rFonts w:cs="Arial"/>
              </w:rPr>
            </w:pPr>
          </w:p>
        </w:tc>
        <w:tc>
          <w:tcPr>
            <w:tcW w:w="627" w:type="pct"/>
            <w:vMerge/>
            <w:shd w:val="clear" w:color="auto" w:fill="auto"/>
          </w:tcPr>
          <w:p w14:paraId="5FCD674B" w14:textId="77777777" w:rsidR="00894F97" w:rsidRPr="00AC752B" w:rsidRDefault="00894F97" w:rsidP="009A474E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  <w:tr w:rsidR="00894F97" w:rsidRPr="00AC752B" w14:paraId="7CE3A32F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51973B29" w14:textId="77777777" w:rsidR="00894F97" w:rsidRPr="00AC752B" w:rsidRDefault="00894F97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1C56EC9" w14:textId="5469BA00" w:rsidR="00894F97" w:rsidRPr="00894F97" w:rsidRDefault="00894F97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  <w:r w:rsidRPr="00894F97">
              <w:t>Mixing End time</w:t>
            </w:r>
          </w:p>
        </w:tc>
        <w:tc>
          <w:tcPr>
            <w:tcW w:w="245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687FC30" w14:textId="77777777" w:rsidR="00894F97" w:rsidRPr="00894F97" w:rsidRDefault="00894F97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</w:p>
        </w:tc>
        <w:tc>
          <w:tcPr>
            <w:tcW w:w="625" w:type="pct"/>
            <w:vMerge/>
            <w:shd w:val="clear" w:color="auto" w:fill="auto"/>
          </w:tcPr>
          <w:p w14:paraId="7E37D528" w14:textId="74CEA474" w:rsidR="00894F97" w:rsidRPr="00AC752B" w:rsidRDefault="00894F97" w:rsidP="004A67A0">
            <w:pPr>
              <w:pStyle w:val="Footer"/>
              <w:rPr>
                <w:rFonts w:cs="Arial"/>
              </w:rPr>
            </w:pPr>
          </w:p>
        </w:tc>
        <w:tc>
          <w:tcPr>
            <w:tcW w:w="627" w:type="pct"/>
            <w:vMerge/>
            <w:shd w:val="clear" w:color="auto" w:fill="auto"/>
          </w:tcPr>
          <w:p w14:paraId="3EF94BF4" w14:textId="77777777" w:rsidR="00894F97" w:rsidRPr="00AC752B" w:rsidRDefault="00894F97" w:rsidP="009A474E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  <w:tr w:rsidR="00894F97" w:rsidRPr="00AC752B" w14:paraId="14AFE266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</w:tcPr>
          <w:p w14:paraId="6DB45BFF" w14:textId="77777777" w:rsidR="00894F97" w:rsidRPr="00AC752B" w:rsidRDefault="00894F97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959" w:type="pct"/>
            <w:tcBorders>
              <w:top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B3A48B0" w14:textId="5AB7E77D" w:rsidR="00894F97" w:rsidRPr="00894F97" w:rsidRDefault="00894F97" w:rsidP="00894F97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</w:pPr>
            <w:r w:rsidRPr="00894F97">
              <w:t xml:space="preserve">Mixing Duration </w:t>
            </w:r>
            <w:r>
              <w:br/>
            </w:r>
            <w:r w:rsidRPr="00894F97">
              <w:t>(</w:t>
            </w:r>
            <w:r w:rsidRPr="00894F97">
              <w:rPr>
                <w:rFonts w:cs="Arial"/>
                <w:sz w:val="16"/>
                <w:szCs w:val="16"/>
              </w:rPr>
              <w:t>≥ 15 minutes)</w:t>
            </w:r>
          </w:p>
        </w:tc>
        <w:tc>
          <w:tcPr>
            <w:tcW w:w="2453" w:type="pct"/>
            <w:gridSpan w:val="2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5BB265CB" w14:textId="11023E9F" w:rsidR="00894F97" w:rsidRPr="00894F97" w:rsidRDefault="00894F97" w:rsidP="00566086">
            <w:pPr>
              <w:pStyle w:val="Footer"/>
              <w:tabs>
                <w:tab w:val="left" w:pos="468"/>
                <w:tab w:val="left" w:pos="980"/>
                <w:tab w:val="left" w:pos="3160"/>
                <w:tab w:val="right" w:pos="10620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894F97">
              <w:rPr>
                <w:sz w:val="16"/>
                <w:szCs w:val="16"/>
              </w:rPr>
              <w:t>Minutes</w:t>
            </w:r>
          </w:p>
        </w:tc>
        <w:tc>
          <w:tcPr>
            <w:tcW w:w="625" w:type="pct"/>
            <w:vMerge/>
            <w:shd w:val="clear" w:color="auto" w:fill="auto"/>
          </w:tcPr>
          <w:p w14:paraId="460355F0" w14:textId="0FBCDE8C" w:rsidR="00894F97" w:rsidRPr="00AC752B" w:rsidRDefault="00894F97" w:rsidP="004A67A0">
            <w:pPr>
              <w:pStyle w:val="Footer"/>
              <w:rPr>
                <w:rFonts w:cs="Arial"/>
              </w:rPr>
            </w:pPr>
          </w:p>
        </w:tc>
        <w:tc>
          <w:tcPr>
            <w:tcW w:w="627" w:type="pct"/>
            <w:vMerge/>
            <w:tcBorders>
              <w:bottom w:val="single" w:sz="6" w:space="0" w:color="auto"/>
            </w:tcBorders>
            <w:shd w:val="clear" w:color="auto" w:fill="auto"/>
          </w:tcPr>
          <w:p w14:paraId="0904B567" w14:textId="77777777" w:rsidR="00894F97" w:rsidRPr="00AC752B" w:rsidRDefault="00894F97" w:rsidP="009A474E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</w:tbl>
    <w:p w14:paraId="724D52DA" w14:textId="77777777" w:rsidR="00412750" w:rsidRPr="00AC752B" w:rsidRDefault="00412750" w:rsidP="008D3DE0"/>
    <w:p w14:paraId="14D01D06" w14:textId="77777777" w:rsidR="00412750" w:rsidRPr="00AC752B" w:rsidRDefault="00412750" w:rsidP="008D3DE0"/>
    <w:p w14:paraId="16DB1355" w14:textId="2851231F" w:rsidR="009F4687" w:rsidRPr="00E10AF4" w:rsidRDefault="0017555C" w:rsidP="00E10AF4">
      <w:pPr>
        <w:spacing w:line="240" w:lineRule="auto"/>
        <w:rPr>
          <w:rFonts w:cs="Arial"/>
          <w:b/>
          <w:bCs/>
          <w:sz w:val="22"/>
        </w:rPr>
      </w:pPr>
      <w:r w:rsidRPr="00AC752B">
        <w:br w:type="page"/>
      </w:r>
      <w:r w:rsidR="00E10AF4" w:rsidRPr="00E10AF4">
        <w:rPr>
          <w:b/>
          <w:bCs/>
          <w:sz w:val="22"/>
          <w:szCs w:val="22"/>
        </w:rPr>
        <w:lastRenderedPageBreak/>
        <w:t>1</w:t>
      </w:r>
      <w:r w:rsidR="00E32E68">
        <w:rPr>
          <w:b/>
          <w:bCs/>
          <w:sz w:val="22"/>
          <w:szCs w:val="22"/>
        </w:rPr>
        <w:t>6</w:t>
      </w:r>
      <w:r w:rsidR="00E10AF4" w:rsidRPr="00E10AF4">
        <w:rPr>
          <w:b/>
          <w:bCs/>
          <w:sz w:val="22"/>
          <w:szCs w:val="22"/>
        </w:rPr>
        <w:tab/>
        <w:t>CaptureSelect CH1-XL Chromatography Product – Sampling</w:t>
      </w:r>
      <w:r w:rsidR="007A0109">
        <w:rPr>
          <w:b/>
          <w:bCs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5"/>
        <w:gridCol w:w="2484"/>
        <w:gridCol w:w="622"/>
        <w:gridCol w:w="1139"/>
        <w:gridCol w:w="988"/>
        <w:gridCol w:w="2128"/>
        <w:gridCol w:w="1349"/>
        <w:gridCol w:w="1355"/>
      </w:tblGrid>
      <w:tr w:rsidR="00894F97" w:rsidRPr="00894F97" w14:paraId="04D1642C" w14:textId="77777777" w:rsidTr="00A957CB">
        <w:trPr>
          <w:trHeight w:val="65"/>
          <w:jc w:val="center"/>
        </w:trPr>
        <w:tc>
          <w:tcPr>
            <w:tcW w:w="336" w:type="pct"/>
            <w:vAlign w:val="center"/>
          </w:tcPr>
          <w:p w14:paraId="6D81552E" w14:textId="77777777" w:rsidR="00894F97" w:rsidRPr="00894F97" w:rsidRDefault="00894F97" w:rsidP="00894F97">
            <w:pPr>
              <w:jc w:val="center"/>
            </w:pPr>
            <w:r w:rsidRPr="00894F97">
              <w:t>Step</w:t>
            </w:r>
          </w:p>
        </w:tc>
        <w:tc>
          <w:tcPr>
            <w:tcW w:w="3411" w:type="pct"/>
            <w:gridSpan w:val="5"/>
            <w:vAlign w:val="center"/>
          </w:tcPr>
          <w:p w14:paraId="43CB5392" w14:textId="5B62EAAA" w:rsidR="00894F97" w:rsidRPr="00894F97" w:rsidRDefault="00894F97" w:rsidP="00894F97">
            <w:pPr>
              <w:jc w:val="center"/>
            </w:pPr>
            <w:r w:rsidRPr="00894F97">
              <w:t>Description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6A51D25E" w14:textId="1C7C4CAF" w:rsidR="00894F97" w:rsidRPr="00894F97" w:rsidRDefault="00894F97" w:rsidP="00894F97">
            <w:pPr>
              <w:jc w:val="center"/>
            </w:pPr>
            <w:r w:rsidRPr="00894F97">
              <w:t>Performed by/ Date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6000412E" w14:textId="18CBFE97" w:rsidR="00894F97" w:rsidRPr="00894F97" w:rsidRDefault="00894F97" w:rsidP="00894F97">
            <w:pPr>
              <w:jc w:val="center"/>
            </w:pPr>
            <w:r w:rsidRPr="00894F97">
              <w:t>Witnessed by/ Date</w:t>
            </w:r>
          </w:p>
        </w:tc>
      </w:tr>
      <w:tr w:rsidR="00DA6D9A" w:rsidRPr="00AC752B" w14:paraId="23CA3295" w14:textId="77777777" w:rsidTr="00A957CB">
        <w:trPr>
          <w:cantSplit/>
          <w:trHeight w:val="255"/>
          <w:jc w:val="center"/>
        </w:trPr>
        <w:tc>
          <w:tcPr>
            <w:tcW w:w="336" w:type="pct"/>
            <w:vMerge w:val="restart"/>
            <w:shd w:val="clear" w:color="auto" w:fill="auto"/>
          </w:tcPr>
          <w:p w14:paraId="3B8A1B60" w14:textId="77777777" w:rsidR="00DA6D9A" w:rsidRPr="00AC752B" w:rsidRDefault="00DA6D9A" w:rsidP="00BF75BA">
            <w:pPr>
              <w:keepLines/>
              <w:numPr>
                <w:ilvl w:val="1"/>
                <w:numId w:val="21"/>
              </w:numPr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</w:rPr>
            </w:pPr>
            <w:bookmarkStart w:id="106" w:name="_Ref99923518"/>
            <w:bookmarkStart w:id="107" w:name="_Ref534812156"/>
          </w:p>
        </w:tc>
        <w:bookmarkEnd w:id="106"/>
        <w:tc>
          <w:tcPr>
            <w:tcW w:w="3411" w:type="pct"/>
            <w:gridSpan w:val="5"/>
            <w:shd w:val="clear" w:color="auto" w:fill="auto"/>
          </w:tcPr>
          <w:p w14:paraId="586D477F" w14:textId="0E3711AE" w:rsidR="00DA6D9A" w:rsidRPr="00AC752B" w:rsidRDefault="00BA5E38" w:rsidP="00DA6D9A">
            <w:pPr>
              <w:spacing w:before="100" w:beforeAutospacing="1" w:after="100" w:afterAutospacing="1" w:line="264" w:lineRule="auto"/>
              <w:rPr>
                <w:rFonts w:cs="Arial"/>
              </w:rPr>
            </w:pPr>
            <w:r w:rsidRPr="004F77CF">
              <w:rPr>
                <w:rFonts w:cs="Arial"/>
              </w:rPr>
              <w:t>Remove product from the product collection vessel pe</w:t>
            </w:r>
            <w:r>
              <w:rPr>
                <w:rFonts w:cs="Arial"/>
              </w:rPr>
              <w:t>r</w:t>
            </w:r>
            <w:r>
              <w:rPr>
                <w:rFonts w:cs="Arial"/>
              </w:rPr>
              <w:br/>
            </w:r>
            <w:r w:rsidRPr="004F77CF">
              <w:rPr>
                <w:rFonts w:cs="Arial"/>
              </w:rPr>
              <w:t xml:space="preserve"> </w:t>
            </w:r>
            <w:r w:rsidRPr="00BA5E38">
              <w:rPr>
                <w:rFonts w:cs="Arial"/>
                <w:b/>
                <w:bCs/>
              </w:rPr>
              <w:fldChar w:fldCharType="begin"/>
            </w:r>
            <w:r w:rsidRPr="00BA5E38">
              <w:rPr>
                <w:rFonts w:cs="Arial"/>
                <w:b/>
                <w:bCs/>
              </w:rPr>
              <w:instrText xml:space="preserve"> REF _Ref51240618 \h  \* MERGEFORMAT </w:instrText>
            </w:r>
            <w:r w:rsidRPr="00BA5E38">
              <w:rPr>
                <w:rFonts w:cs="Arial"/>
                <w:b/>
                <w:bCs/>
              </w:rPr>
            </w:r>
            <w:r w:rsidRPr="00BA5E38">
              <w:rPr>
                <w:rFonts w:cs="Arial"/>
                <w:b/>
                <w:bCs/>
              </w:rPr>
              <w:fldChar w:fldCharType="separate"/>
            </w:r>
            <w:r w:rsidR="00BE21D6" w:rsidRPr="00BE21D6">
              <w:rPr>
                <w:b/>
                <w:bCs/>
              </w:rPr>
              <w:t>Attachment 1: Sampling Record</w:t>
            </w:r>
            <w:r w:rsidRPr="00BA5E38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 xml:space="preserve">per </w:t>
            </w:r>
            <w:r w:rsidR="00200A6D" w:rsidRPr="00353004">
              <w:rPr>
                <w:rFonts w:cs="Arial"/>
                <w:b/>
              </w:rPr>
              <w:t>SOP-0080622</w:t>
            </w:r>
            <w:r w:rsidRPr="004F77CF">
              <w:rPr>
                <w:rFonts w:cs="Arial"/>
              </w:rPr>
              <w:t>.</w:t>
            </w:r>
          </w:p>
        </w:tc>
        <w:tc>
          <w:tcPr>
            <w:tcW w:w="625" w:type="pct"/>
            <w:vMerge w:val="restart"/>
            <w:shd w:val="clear" w:color="auto" w:fill="auto"/>
          </w:tcPr>
          <w:p w14:paraId="735CC34D" w14:textId="72667801" w:rsidR="00DA6D9A" w:rsidRPr="00DA6D9A" w:rsidRDefault="00DA6D9A" w:rsidP="00B61F84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29" w:type="pct"/>
            <w:vMerge w:val="restart"/>
            <w:shd w:val="clear" w:color="auto" w:fill="auto"/>
          </w:tcPr>
          <w:p w14:paraId="48BD5DF4" w14:textId="62061A5C" w:rsidR="00DA6D9A" w:rsidRPr="00DA6D9A" w:rsidRDefault="00DA6D9A" w:rsidP="00DA6D9A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tr w:rsidR="00BA5E38" w:rsidRPr="00AC752B" w14:paraId="7253FD67" w14:textId="77777777" w:rsidTr="00A957CB">
        <w:trPr>
          <w:cantSplit/>
          <w:trHeight w:val="576"/>
          <w:jc w:val="center"/>
        </w:trPr>
        <w:tc>
          <w:tcPr>
            <w:tcW w:w="336" w:type="pct"/>
            <w:vMerge/>
            <w:shd w:val="clear" w:color="auto" w:fill="auto"/>
          </w:tcPr>
          <w:p w14:paraId="1F0348E9" w14:textId="77777777" w:rsidR="00BA5E38" w:rsidRPr="00AC752B" w:rsidRDefault="00BA5E38" w:rsidP="00BA5E38">
            <w:pPr>
              <w:keepLines/>
              <w:tabs>
                <w:tab w:val="left" w:pos="1440"/>
              </w:tabs>
              <w:suppressAutoHyphens/>
              <w:spacing w:before="120"/>
              <w:jc w:val="both"/>
              <w:outlineLvl w:val="1"/>
              <w:rPr>
                <w:rFonts w:cs="Arial"/>
              </w:rPr>
            </w:pPr>
          </w:p>
        </w:tc>
        <w:tc>
          <w:tcPr>
            <w:tcW w:w="1439" w:type="pct"/>
            <w:gridSpan w:val="2"/>
            <w:shd w:val="clear" w:color="auto" w:fill="D9D9D9" w:themeFill="background1" w:themeFillShade="D9"/>
            <w:vAlign w:val="center"/>
          </w:tcPr>
          <w:p w14:paraId="5C10D0C2" w14:textId="56DF12B1" w:rsidR="00BA5E38" w:rsidRPr="00894F97" w:rsidRDefault="00BA5E38" w:rsidP="00BA5E38">
            <w:pPr>
              <w:spacing w:before="120" w:after="120" w:line="264" w:lineRule="auto"/>
              <w:rPr>
                <w:rFonts w:cs="Arial"/>
                <w:bCs/>
              </w:rPr>
            </w:pPr>
            <w:r w:rsidRPr="00E34350">
              <w:rPr>
                <w:rFonts w:cs="Arial"/>
              </w:rPr>
              <w:t>Sampling Date and Time</w:t>
            </w:r>
          </w:p>
        </w:tc>
        <w:tc>
          <w:tcPr>
            <w:tcW w:w="986" w:type="pct"/>
            <w:gridSpan w:val="2"/>
            <w:shd w:val="clear" w:color="auto" w:fill="auto"/>
          </w:tcPr>
          <w:p w14:paraId="686C0DD1" w14:textId="21A3A94F" w:rsidR="00BA5E38" w:rsidRPr="00894F97" w:rsidRDefault="00BA5E38" w:rsidP="001923F8">
            <w:pPr>
              <w:tabs>
                <w:tab w:val="left" w:pos="1040"/>
              </w:tabs>
              <w:spacing w:line="240" w:lineRule="auto"/>
              <w:rPr>
                <w:rFonts w:cs="Arial"/>
                <w:bCs/>
              </w:rPr>
            </w:pPr>
            <w:r w:rsidRPr="00313673">
              <w:rPr>
                <w:rFonts w:cs="Arial"/>
                <w:sz w:val="14"/>
                <w:szCs w:val="16"/>
              </w:rPr>
              <w:t>Date:</w:t>
            </w:r>
            <w:r w:rsidR="001923F8">
              <w:rPr>
                <w:rFonts w:cs="Arial"/>
                <w:sz w:val="14"/>
                <w:szCs w:val="16"/>
              </w:rPr>
              <w:tab/>
            </w:r>
          </w:p>
        </w:tc>
        <w:tc>
          <w:tcPr>
            <w:tcW w:w="986" w:type="pct"/>
            <w:shd w:val="clear" w:color="auto" w:fill="auto"/>
          </w:tcPr>
          <w:p w14:paraId="0C259293" w14:textId="1A74235C" w:rsidR="00BA5E38" w:rsidRPr="00894F97" w:rsidRDefault="00BA5E38" w:rsidP="00BA5E38">
            <w:pPr>
              <w:spacing w:line="240" w:lineRule="auto"/>
              <w:rPr>
                <w:rFonts w:cs="Arial"/>
                <w:bCs/>
              </w:rPr>
            </w:pPr>
            <w:r w:rsidRPr="00313673">
              <w:rPr>
                <w:rFonts w:cs="Arial"/>
                <w:sz w:val="14"/>
                <w:szCs w:val="16"/>
              </w:rPr>
              <w:t>Time:</w:t>
            </w:r>
          </w:p>
        </w:tc>
        <w:tc>
          <w:tcPr>
            <w:tcW w:w="625" w:type="pct"/>
            <w:vMerge/>
            <w:shd w:val="clear" w:color="auto" w:fill="auto"/>
          </w:tcPr>
          <w:p w14:paraId="1874BAB1" w14:textId="77777777" w:rsidR="00BA5E38" w:rsidRPr="00DA6D9A" w:rsidRDefault="00BA5E38" w:rsidP="00BA5E38">
            <w:pPr>
              <w:jc w:val="center"/>
            </w:pPr>
          </w:p>
        </w:tc>
        <w:tc>
          <w:tcPr>
            <w:tcW w:w="629" w:type="pct"/>
            <w:vMerge/>
            <w:shd w:val="clear" w:color="auto" w:fill="auto"/>
          </w:tcPr>
          <w:p w14:paraId="512ACEFF" w14:textId="77777777" w:rsidR="00BA5E38" w:rsidRPr="00DA6D9A" w:rsidRDefault="00BA5E38" w:rsidP="00BA5E38">
            <w:pPr>
              <w:jc w:val="center"/>
            </w:pPr>
          </w:p>
        </w:tc>
      </w:tr>
      <w:tr w:rsidR="00B61F84" w:rsidRPr="00AC752B" w14:paraId="6ED2A01E" w14:textId="77777777" w:rsidTr="00A957CB">
        <w:trPr>
          <w:trHeight w:val="1620"/>
          <w:jc w:val="center"/>
        </w:trPr>
        <w:tc>
          <w:tcPr>
            <w:tcW w:w="336" w:type="pct"/>
          </w:tcPr>
          <w:p w14:paraId="4775341D" w14:textId="77777777" w:rsidR="00B61F84" w:rsidRPr="00AC752B" w:rsidRDefault="00B61F8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108" w:name="_Hlk362806"/>
            <w:bookmarkEnd w:id="107"/>
          </w:p>
        </w:tc>
        <w:tc>
          <w:tcPr>
            <w:tcW w:w="3411" w:type="pct"/>
            <w:gridSpan w:val="5"/>
            <w:shd w:val="clear" w:color="auto" w:fill="auto"/>
          </w:tcPr>
          <w:p w14:paraId="755853AD" w14:textId="6243C3AD" w:rsidR="00B61F84" w:rsidRDefault="00B61F84" w:rsidP="00BF75BA">
            <w:pPr>
              <w:pStyle w:val="ListParagraph"/>
              <w:numPr>
                <w:ilvl w:val="0"/>
                <w:numId w:val="40"/>
              </w:numPr>
            </w:pPr>
            <w:r w:rsidRPr="00CD5155">
              <w:t xml:space="preserve">Aliquot the sample (sample designation: </w:t>
            </w:r>
            <w:r w:rsidR="00885684">
              <w:t>8009938</w:t>
            </w:r>
            <w:r w:rsidRPr="00CD5155">
              <w:t xml:space="preserve">-30) per </w:t>
            </w:r>
            <w:r w:rsidR="00263614" w:rsidRPr="00263614">
              <w:rPr>
                <w:b/>
                <w:bCs/>
              </w:rPr>
              <w:fldChar w:fldCharType="begin"/>
            </w:r>
            <w:r w:rsidR="00263614" w:rsidRPr="00263614">
              <w:rPr>
                <w:b/>
                <w:bCs/>
              </w:rPr>
              <w:instrText xml:space="preserve"> REF _Ref58236056 \h </w:instrText>
            </w:r>
            <w:r w:rsidR="00263614">
              <w:rPr>
                <w:b/>
                <w:bCs/>
              </w:rPr>
              <w:instrText xml:space="preserve"> \* MERGEFORMAT </w:instrText>
            </w:r>
            <w:r w:rsidR="00263614" w:rsidRPr="00263614">
              <w:rPr>
                <w:b/>
                <w:bCs/>
              </w:rPr>
            </w:r>
            <w:r w:rsidR="00263614" w:rsidRPr="00263614">
              <w:rPr>
                <w:b/>
                <w:bCs/>
              </w:rPr>
              <w:fldChar w:fldCharType="separate"/>
            </w:r>
            <w:r w:rsidR="00BE21D6" w:rsidRPr="00BE21D6">
              <w:rPr>
                <w:b/>
                <w:bCs/>
              </w:rPr>
              <w:t>Attachment 1: Sampling Record</w:t>
            </w:r>
            <w:r w:rsidR="00263614" w:rsidRPr="00263614">
              <w:rPr>
                <w:b/>
                <w:bCs/>
              </w:rPr>
              <w:fldChar w:fldCharType="end"/>
            </w:r>
          </w:p>
          <w:p w14:paraId="19D3314D" w14:textId="4572AAD7" w:rsidR="00B61F84" w:rsidRDefault="00B61F84" w:rsidP="00BF75BA">
            <w:pPr>
              <w:pStyle w:val="ListParagraph"/>
              <w:numPr>
                <w:ilvl w:val="0"/>
                <w:numId w:val="40"/>
              </w:numPr>
            </w:pPr>
            <w:r w:rsidRPr="00CD5155">
              <w:t xml:space="preserve">If applicable, aliquot non-routine samples per </w:t>
            </w:r>
            <w:r w:rsidRPr="00B61F84">
              <w:rPr>
                <w:b/>
                <w:bCs/>
              </w:rPr>
              <w:fldChar w:fldCharType="begin"/>
            </w:r>
            <w:r w:rsidRPr="00B61F84">
              <w:rPr>
                <w:b/>
                <w:bCs/>
              </w:rPr>
              <w:instrText xml:space="preserve"> REF _Ref51240190 \h </w:instrText>
            </w:r>
            <w:r>
              <w:rPr>
                <w:b/>
                <w:bCs/>
              </w:rPr>
              <w:instrText xml:space="preserve"> \* MERGEFORMAT </w:instrText>
            </w:r>
            <w:r w:rsidRPr="00B61F84">
              <w:rPr>
                <w:b/>
                <w:bCs/>
              </w:rPr>
            </w:r>
            <w:r w:rsidRPr="00B61F84">
              <w:rPr>
                <w:b/>
                <w:bCs/>
              </w:rPr>
              <w:fldChar w:fldCharType="separate"/>
            </w:r>
            <w:r w:rsidR="00BE21D6" w:rsidRPr="00BE21D6">
              <w:rPr>
                <w:b/>
                <w:bCs/>
              </w:rPr>
              <w:t>Attachment 2: Non-Routine Sampling Record</w:t>
            </w:r>
            <w:r w:rsidRPr="00B61F84">
              <w:rPr>
                <w:b/>
                <w:bCs/>
              </w:rPr>
              <w:fldChar w:fldCharType="end"/>
            </w:r>
            <w:r w:rsidRPr="00CD5155">
              <w:t>.</w:t>
            </w:r>
          </w:p>
          <w:p w14:paraId="7991768D" w14:textId="77777777" w:rsidR="00B61F84" w:rsidRDefault="00B61F84" w:rsidP="00BF75BA">
            <w:pPr>
              <w:pStyle w:val="ListParagraph"/>
              <w:numPr>
                <w:ilvl w:val="0"/>
                <w:numId w:val="40"/>
              </w:numPr>
            </w:pPr>
            <w:r w:rsidRPr="00CD5155">
              <w:t xml:space="preserve">Label the sample per </w:t>
            </w:r>
            <w:r w:rsidR="00200A6D" w:rsidRPr="00353004">
              <w:rPr>
                <w:b/>
                <w:bCs/>
              </w:rPr>
              <w:t>SOP-0107056</w:t>
            </w:r>
            <w:r w:rsidRPr="00CD5155">
              <w:t>.</w:t>
            </w:r>
          </w:p>
          <w:p w14:paraId="7C6F8426" w14:textId="2FB6BB8D" w:rsidR="008B0122" w:rsidRPr="00AC752B" w:rsidRDefault="008B0122" w:rsidP="00387341">
            <w:r>
              <w:t xml:space="preserve">NOTE:  If using a non-general supply item for samples, record material information in </w:t>
            </w:r>
            <w:r w:rsidRPr="00387341">
              <w:rPr>
                <w:b/>
                <w:bCs/>
              </w:rPr>
              <w:t xml:space="preserve">Section </w:t>
            </w:r>
            <w:r w:rsidRPr="00387341">
              <w:rPr>
                <w:b/>
                <w:bCs/>
              </w:rPr>
              <w:fldChar w:fldCharType="begin"/>
            </w:r>
            <w:r w:rsidRPr="00387341">
              <w:rPr>
                <w:b/>
                <w:bCs/>
              </w:rPr>
              <w:instrText xml:space="preserve"> REF _Ref258330418 \r \h </w:instrText>
            </w:r>
            <w:r>
              <w:rPr>
                <w:b/>
                <w:bCs/>
              </w:rPr>
              <w:instrText xml:space="preserve"> \* MERGEFORMAT </w:instrText>
            </w:r>
            <w:r w:rsidRPr="00387341">
              <w:rPr>
                <w:b/>
                <w:bCs/>
              </w:rPr>
            </w:r>
            <w:r w:rsidRPr="0038734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4</w:t>
            </w:r>
            <w:r w:rsidRPr="00387341"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– Additional Manufacturing Supplies Used in Process </w:t>
            </w:r>
            <w:r w:rsidR="003D6B27">
              <w:t>p</w:t>
            </w:r>
            <w:r w:rsidRPr="003D6B27">
              <w:t>age</w:t>
            </w:r>
            <w:r>
              <w:rPr>
                <w:b/>
                <w:bCs/>
              </w:rPr>
              <w:t>.</w:t>
            </w:r>
          </w:p>
        </w:tc>
        <w:tc>
          <w:tcPr>
            <w:tcW w:w="625" w:type="pct"/>
            <w:shd w:val="clear" w:color="auto" w:fill="auto"/>
          </w:tcPr>
          <w:p w14:paraId="5D2D9453" w14:textId="51A6A5B6" w:rsidR="00B61F84" w:rsidRPr="00AC752B" w:rsidRDefault="00B61F84" w:rsidP="00B61F8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24" w:type="pct"/>
            <w:shd w:val="clear" w:color="auto" w:fill="auto"/>
          </w:tcPr>
          <w:p w14:paraId="38A00AFF" w14:textId="01301D53" w:rsidR="00B61F84" w:rsidRPr="00AC752B" w:rsidRDefault="00B61F84" w:rsidP="00B61F84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sz w:val="12"/>
              </w:rPr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tr w:rsidR="00B61F84" w:rsidRPr="00AC752B" w14:paraId="5ECB5CC4" w14:textId="77777777" w:rsidTr="00A957CB">
        <w:trPr>
          <w:trHeight w:val="1043"/>
          <w:jc w:val="center"/>
        </w:trPr>
        <w:tc>
          <w:tcPr>
            <w:tcW w:w="336" w:type="pct"/>
          </w:tcPr>
          <w:p w14:paraId="4F9EF215" w14:textId="77777777" w:rsidR="00B61F84" w:rsidRPr="00AC752B" w:rsidRDefault="00B61F8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1" w:type="pct"/>
            <w:gridSpan w:val="5"/>
            <w:shd w:val="clear" w:color="auto" w:fill="auto"/>
          </w:tcPr>
          <w:p w14:paraId="76A3FB69" w14:textId="78D1623F" w:rsidR="00B61F84" w:rsidRDefault="00B61F84" w:rsidP="00BF75BA">
            <w:pPr>
              <w:pStyle w:val="ListParagraph"/>
              <w:numPr>
                <w:ilvl w:val="0"/>
                <w:numId w:val="40"/>
              </w:numPr>
            </w:pPr>
            <w:r w:rsidRPr="00CD5155">
              <w:t xml:space="preserve">Submit the sample to the storage location indicated in DLIMS per </w:t>
            </w:r>
            <w:r w:rsidR="00200A6D" w:rsidRPr="00353004">
              <w:rPr>
                <w:b/>
                <w:bCs/>
              </w:rPr>
              <w:t>SOP-0080295</w:t>
            </w:r>
            <w:r w:rsidRPr="00CD5155">
              <w:t>.</w:t>
            </w:r>
            <w:r w:rsidRPr="00AC752B">
              <w:t xml:space="preserve"> </w:t>
            </w:r>
          </w:p>
          <w:p w14:paraId="1FB9EA25" w14:textId="641E108C" w:rsidR="00B61F84" w:rsidRPr="00CD5155" w:rsidRDefault="00B61F84" w:rsidP="00B61F84">
            <w:r w:rsidRPr="00894F97">
              <w:rPr>
                <w:rFonts w:cs="Arial"/>
                <w:bCs/>
              </w:rPr>
              <w:t>NOTE</w:t>
            </w:r>
            <w:r>
              <w:rPr>
                <w:rFonts w:cs="Arial"/>
              </w:rPr>
              <w:t>: Ensure the sampling time and location are updated in DLIMS</w:t>
            </w:r>
          </w:p>
        </w:tc>
        <w:tc>
          <w:tcPr>
            <w:tcW w:w="625" w:type="pct"/>
            <w:shd w:val="clear" w:color="auto" w:fill="auto"/>
          </w:tcPr>
          <w:p w14:paraId="3A58511A" w14:textId="2DE1A357" w:rsidR="00B61F84" w:rsidRPr="00AC752B" w:rsidRDefault="00B61F84" w:rsidP="00B61F84">
            <w:pPr>
              <w:pStyle w:val="Footer"/>
              <w:spacing w:after="400"/>
              <w:jc w:val="center"/>
              <w:rPr>
                <w:rFonts w:ascii="Arial Bold" w:hAnsi="Arial Bold" w:cs="Arial"/>
                <w:b/>
                <w:sz w:val="12"/>
              </w:rPr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24" w:type="pct"/>
            <w:shd w:val="clear" w:color="auto" w:fill="auto"/>
          </w:tcPr>
          <w:p w14:paraId="692C2D1B" w14:textId="4443FE33" w:rsidR="00B61F84" w:rsidRPr="00AC752B" w:rsidRDefault="00B61F84" w:rsidP="00B61F84">
            <w:pPr>
              <w:pStyle w:val="TableHeader"/>
              <w:spacing w:before="0" w:after="400"/>
              <w:jc w:val="center"/>
              <w:rPr>
                <w:rFonts w:ascii="Arial Bold" w:hAnsi="Arial Bold" w:cs="Arial"/>
                <w:sz w:val="12"/>
              </w:rPr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bookmarkEnd w:id="108"/>
      <w:tr w:rsidR="00B61F84" w:rsidRPr="00AC752B" w14:paraId="33D71013" w14:textId="77777777" w:rsidTr="00A957CB">
        <w:trPr>
          <w:trHeight w:val="525"/>
          <w:jc w:val="center"/>
        </w:trPr>
        <w:tc>
          <w:tcPr>
            <w:tcW w:w="336" w:type="pct"/>
            <w:vMerge w:val="restart"/>
          </w:tcPr>
          <w:p w14:paraId="215583AE" w14:textId="77777777" w:rsidR="00B61F84" w:rsidRPr="00AC752B" w:rsidRDefault="00B61F84" w:rsidP="00BF75BA">
            <w:pPr>
              <w:pStyle w:val="Heading2"/>
              <w:numPr>
                <w:ilvl w:val="1"/>
                <w:numId w:val="25"/>
              </w:numPr>
              <w:spacing w:before="120"/>
              <w:jc w:val="both"/>
            </w:pPr>
          </w:p>
        </w:tc>
        <w:tc>
          <w:tcPr>
            <w:tcW w:w="3411" w:type="pct"/>
            <w:gridSpan w:val="5"/>
            <w:shd w:val="clear" w:color="auto" w:fill="auto"/>
          </w:tcPr>
          <w:p w14:paraId="68A96986" w14:textId="77FF3EF3" w:rsidR="00B61F84" w:rsidRPr="00AC752B" w:rsidRDefault="00B61F84" w:rsidP="00B61F84">
            <w:pPr>
              <w:spacing w:before="100" w:beforeAutospacing="1"/>
              <w:jc w:val="both"/>
            </w:pPr>
            <w:r w:rsidRPr="00AC752B">
              <w:rPr>
                <w:rFonts w:cs="Arial"/>
              </w:rPr>
              <w:t xml:space="preserve">Place </w:t>
            </w:r>
            <w:r w:rsidR="00BA5E38">
              <w:rPr>
                <w:rFonts w:cs="Arial"/>
              </w:rPr>
              <w:t>10</w:t>
            </w:r>
            <w:r w:rsidRPr="00AC752B">
              <w:rPr>
                <w:rFonts w:cs="Arial"/>
              </w:rPr>
              <w:t xml:space="preserve"> mL of sample in a 50 ml conical tube and m</w:t>
            </w:r>
            <w:r w:rsidRPr="00AC752B">
              <w:rPr>
                <w:rFonts w:cs="Arial"/>
                <w:bCs/>
              </w:rPr>
              <w:t>easure the pH, conductivity, and temperature.</w:t>
            </w:r>
            <w:r w:rsidRPr="00AC752B">
              <w:t xml:space="preserve"> </w:t>
            </w:r>
          </w:p>
        </w:tc>
        <w:tc>
          <w:tcPr>
            <w:tcW w:w="625" w:type="pct"/>
            <w:vMerge w:val="restart"/>
          </w:tcPr>
          <w:p w14:paraId="4642262D" w14:textId="02BB2197" w:rsidR="00B61F84" w:rsidRPr="00B61F84" w:rsidRDefault="00B61F84" w:rsidP="00B61F84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24" w:type="pct"/>
            <w:vMerge w:val="restart"/>
          </w:tcPr>
          <w:p w14:paraId="72BF66C9" w14:textId="60045F0B" w:rsidR="00B61F84" w:rsidRPr="00B61F84" w:rsidRDefault="00B61F84" w:rsidP="00B61F84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tr w:rsidR="000D7FED" w:rsidRPr="00AC752B" w14:paraId="05764C8C" w14:textId="77777777" w:rsidTr="00A957CB">
        <w:trPr>
          <w:trHeight w:val="576"/>
          <w:jc w:val="center"/>
        </w:trPr>
        <w:tc>
          <w:tcPr>
            <w:tcW w:w="336" w:type="pct"/>
            <w:vMerge/>
          </w:tcPr>
          <w:p w14:paraId="5C9087D6" w14:textId="77777777" w:rsidR="000D7FED" w:rsidRPr="00AC752B" w:rsidRDefault="000D7FED" w:rsidP="000D7FED">
            <w:pPr>
              <w:pStyle w:val="Heading2"/>
              <w:numPr>
                <w:ilvl w:val="0"/>
                <w:numId w:val="0"/>
              </w:numPr>
              <w:spacing w:before="120"/>
              <w:ind w:left="144"/>
              <w:jc w:val="both"/>
            </w:pPr>
          </w:p>
        </w:tc>
        <w:tc>
          <w:tcPr>
            <w:tcW w:w="1151" w:type="pct"/>
            <w:shd w:val="clear" w:color="auto" w:fill="D9D9D9" w:themeFill="background1" w:themeFillShade="D9"/>
            <w:vAlign w:val="center"/>
          </w:tcPr>
          <w:p w14:paraId="2FB7FBE7" w14:textId="77777777" w:rsidR="000D7FED" w:rsidRPr="00B26CEF" w:rsidRDefault="000D7FED" w:rsidP="000D7FED">
            <w:pPr>
              <w:spacing w:before="40" w:after="40"/>
              <w:rPr>
                <w:rFonts w:cs="Arial"/>
                <w:bCs/>
              </w:rPr>
            </w:pPr>
            <w:r w:rsidRPr="00B26CEF">
              <w:rPr>
                <w:rFonts w:cs="Arial"/>
                <w:bCs/>
              </w:rPr>
              <w:t>pH</w:t>
            </w:r>
          </w:p>
        </w:tc>
        <w:tc>
          <w:tcPr>
            <w:tcW w:w="2260" w:type="pct"/>
            <w:gridSpan w:val="4"/>
            <w:shd w:val="clear" w:color="auto" w:fill="auto"/>
          </w:tcPr>
          <w:p w14:paraId="40479A9E" w14:textId="77777777" w:rsidR="000D7FED" w:rsidRPr="00AC752B" w:rsidRDefault="000D7FED" w:rsidP="000D7FED">
            <w:pPr>
              <w:spacing w:before="40"/>
              <w:jc w:val="right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1603871A" w14:textId="77777777" w:rsidR="000D7FED" w:rsidRPr="00B61F84" w:rsidRDefault="000D7FED" w:rsidP="00B61F84"/>
        </w:tc>
        <w:tc>
          <w:tcPr>
            <w:tcW w:w="624" w:type="pct"/>
            <w:vMerge/>
          </w:tcPr>
          <w:p w14:paraId="2062B2E9" w14:textId="77777777" w:rsidR="000D7FED" w:rsidRPr="00B61F84" w:rsidRDefault="000D7FED" w:rsidP="00B61F84"/>
        </w:tc>
      </w:tr>
      <w:tr w:rsidR="000D7FED" w:rsidRPr="00AC752B" w14:paraId="58DCA363" w14:textId="77777777" w:rsidTr="00A957CB">
        <w:trPr>
          <w:trHeight w:val="576"/>
          <w:jc w:val="center"/>
        </w:trPr>
        <w:tc>
          <w:tcPr>
            <w:tcW w:w="336" w:type="pct"/>
            <w:vMerge/>
          </w:tcPr>
          <w:p w14:paraId="2663374E" w14:textId="77777777" w:rsidR="000D7FED" w:rsidRPr="00AC752B" w:rsidRDefault="000D7FED" w:rsidP="000D7FED">
            <w:pPr>
              <w:pStyle w:val="Heading2"/>
              <w:numPr>
                <w:ilvl w:val="0"/>
                <w:numId w:val="0"/>
              </w:numPr>
              <w:spacing w:before="120"/>
              <w:ind w:left="144"/>
              <w:jc w:val="both"/>
            </w:pPr>
          </w:p>
        </w:tc>
        <w:tc>
          <w:tcPr>
            <w:tcW w:w="1151" w:type="pct"/>
            <w:shd w:val="clear" w:color="auto" w:fill="D9D9D9" w:themeFill="background1" w:themeFillShade="D9"/>
            <w:vAlign w:val="center"/>
          </w:tcPr>
          <w:p w14:paraId="474D77C3" w14:textId="77777777" w:rsidR="000D7FED" w:rsidRPr="00B26CEF" w:rsidRDefault="000D7FED" w:rsidP="000D7FED">
            <w:pPr>
              <w:spacing w:before="40" w:after="40"/>
              <w:rPr>
                <w:rFonts w:cs="Arial"/>
                <w:bCs/>
              </w:rPr>
            </w:pPr>
            <w:r w:rsidRPr="00B26CEF">
              <w:rPr>
                <w:rFonts w:cs="Arial"/>
                <w:bCs/>
              </w:rPr>
              <w:t>Conductivity</w:t>
            </w:r>
          </w:p>
        </w:tc>
        <w:tc>
          <w:tcPr>
            <w:tcW w:w="2260" w:type="pct"/>
            <w:gridSpan w:val="4"/>
            <w:shd w:val="clear" w:color="auto" w:fill="auto"/>
            <w:vAlign w:val="center"/>
          </w:tcPr>
          <w:p w14:paraId="01F8582C" w14:textId="77777777" w:rsidR="000D7FED" w:rsidRPr="00AC752B" w:rsidRDefault="000D7FED" w:rsidP="000D7FED">
            <w:pPr>
              <w:spacing w:before="40"/>
              <w:jc w:val="right"/>
              <w:rPr>
                <w:rFonts w:cs="Arial"/>
              </w:rPr>
            </w:pPr>
            <w:r w:rsidRPr="00AC752B">
              <w:rPr>
                <w:rFonts w:cs="Arial"/>
              </w:rPr>
              <w:t>mS/cm</w:t>
            </w:r>
          </w:p>
        </w:tc>
        <w:tc>
          <w:tcPr>
            <w:tcW w:w="625" w:type="pct"/>
            <w:vMerge/>
          </w:tcPr>
          <w:p w14:paraId="2F5B4BC7" w14:textId="77777777" w:rsidR="000D7FED" w:rsidRPr="00B61F84" w:rsidRDefault="000D7FED" w:rsidP="00B61F84"/>
        </w:tc>
        <w:tc>
          <w:tcPr>
            <w:tcW w:w="624" w:type="pct"/>
            <w:vMerge/>
          </w:tcPr>
          <w:p w14:paraId="5C76E92F" w14:textId="77777777" w:rsidR="000D7FED" w:rsidRPr="00B61F84" w:rsidRDefault="000D7FED" w:rsidP="00B61F84"/>
        </w:tc>
      </w:tr>
      <w:tr w:rsidR="000D7FED" w:rsidRPr="00AC752B" w14:paraId="1F8BD49D" w14:textId="77777777" w:rsidTr="00A957CB">
        <w:trPr>
          <w:trHeight w:val="576"/>
          <w:jc w:val="center"/>
        </w:trPr>
        <w:tc>
          <w:tcPr>
            <w:tcW w:w="336" w:type="pct"/>
            <w:vMerge/>
          </w:tcPr>
          <w:p w14:paraId="2374FBB6" w14:textId="77777777" w:rsidR="000D7FED" w:rsidRPr="00AC752B" w:rsidRDefault="000D7FED" w:rsidP="000D7FED">
            <w:pPr>
              <w:pStyle w:val="Heading2"/>
              <w:numPr>
                <w:ilvl w:val="0"/>
                <w:numId w:val="0"/>
              </w:numPr>
              <w:spacing w:before="120"/>
              <w:ind w:left="144"/>
              <w:jc w:val="both"/>
            </w:pPr>
          </w:p>
        </w:tc>
        <w:tc>
          <w:tcPr>
            <w:tcW w:w="1151" w:type="pct"/>
            <w:shd w:val="clear" w:color="auto" w:fill="D9D9D9" w:themeFill="background1" w:themeFillShade="D9"/>
            <w:vAlign w:val="center"/>
          </w:tcPr>
          <w:p w14:paraId="59E93A6D" w14:textId="77777777" w:rsidR="000D7FED" w:rsidRPr="00B26CEF" w:rsidRDefault="000D7FED" w:rsidP="000D7FED">
            <w:pPr>
              <w:spacing w:before="40" w:after="40"/>
              <w:rPr>
                <w:rFonts w:cs="Arial"/>
                <w:bCs/>
              </w:rPr>
            </w:pPr>
            <w:r w:rsidRPr="00B26CEF">
              <w:rPr>
                <w:rFonts w:cs="Arial"/>
                <w:bCs/>
              </w:rPr>
              <w:t>Temperature</w:t>
            </w:r>
          </w:p>
        </w:tc>
        <w:tc>
          <w:tcPr>
            <w:tcW w:w="2260" w:type="pct"/>
            <w:gridSpan w:val="4"/>
            <w:shd w:val="clear" w:color="auto" w:fill="auto"/>
            <w:vAlign w:val="center"/>
          </w:tcPr>
          <w:p w14:paraId="6373421C" w14:textId="77777777" w:rsidR="000D7FED" w:rsidRPr="00AC752B" w:rsidRDefault="000D7FED" w:rsidP="000D7FED">
            <w:pPr>
              <w:spacing w:before="40"/>
              <w:jc w:val="right"/>
              <w:rPr>
                <w:rFonts w:cs="Arial"/>
              </w:rPr>
            </w:pPr>
            <w:r w:rsidRPr="00AC752B">
              <w:rPr>
                <w:rFonts w:cs="Arial"/>
              </w:rPr>
              <w:t>°C</w:t>
            </w:r>
          </w:p>
        </w:tc>
        <w:tc>
          <w:tcPr>
            <w:tcW w:w="625" w:type="pct"/>
            <w:vMerge/>
          </w:tcPr>
          <w:p w14:paraId="57BC1632" w14:textId="77777777" w:rsidR="000D7FED" w:rsidRPr="00B61F84" w:rsidRDefault="000D7FED" w:rsidP="00B61F84"/>
        </w:tc>
        <w:tc>
          <w:tcPr>
            <w:tcW w:w="624" w:type="pct"/>
            <w:vMerge/>
          </w:tcPr>
          <w:p w14:paraId="65AC56D3" w14:textId="77777777" w:rsidR="000D7FED" w:rsidRPr="00B61F84" w:rsidRDefault="000D7FED" w:rsidP="00B61F84"/>
        </w:tc>
      </w:tr>
      <w:tr w:rsidR="00B61F84" w:rsidRPr="00AC752B" w14:paraId="42C9F8A4" w14:textId="77777777" w:rsidTr="00A957CB">
        <w:trPr>
          <w:trHeight w:val="465"/>
          <w:jc w:val="center"/>
        </w:trPr>
        <w:tc>
          <w:tcPr>
            <w:tcW w:w="336" w:type="pct"/>
            <w:vMerge w:val="restart"/>
          </w:tcPr>
          <w:p w14:paraId="52685D75" w14:textId="4DAA3C33" w:rsidR="00B61F84" w:rsidRPr="00AC752B" w:rsidRDefault="00B61F84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  <w:bookmarkStart w:id="109" w:name="_Ref117759681"/>
          </w:p>
        </w:tc>
        <w:bookmarkEnd w:id="109"/>
        <w:tc>
          <w:tcPr>
            <w:tcW w:w="3411" w:type="pct"/>
            <w:gridSpan w:val="5"/>
          </w:tcPr>
          <w:p w14:paraId="1A2A2D93" w14:textId="2FA8DDCD" w:rsidR="00B61F84" w:rsidRPr="00AC752B" w:rsidRDefault="00B61F84" w:rsidP="00B61F84">
            <w:pPr>
              <w:spacing w:before="100" w:beforeAutospacing="1"/>
              <w:ind w:left="90"/>
              <w:jc w:val="both"/>
            </w:pPr>
            <w:r w:rsidRPr="00AC752B">
              <w:rPr>
                <w:rFonts w:cs="Arial"/>
              </w:rPr>
              <w:t>O</w:t>
            </w:r>
            <w:r w:rsidRPr="00AC752B">
              <w:t>btain the gross weight</w:t>
            </w:r>
            <w:r w:rsidR="00BA5E38">
              <w:t xml:space="preserve"> and net weight</w:t>
            </w:r>
            <w:r w:rsidRPr="00AC752B">
              <w:t xml:space="preserve"> of the</w:t>
            </w:r>
            <w:r w:rsidR="00BA5E38">
              <w:t xml:space="preserve"> </w:t>
            </w:r>
            <w:r w:rsidR="00B23008">
              <w:t xml:space="preserve">CaptureSelect CH1-XL </w:t>
            </w:r>
            <w:r w:rsidRPr="00AC752B">
              <w:t>collected product after sampling.</w:t>
            </w:r>
          </w:p>
        </w:tc>
        <w:tc>
          <w:tcPr>
            <w:tcW w:w="625" w:type="pct"/>
            <w:vMerge w:val="restart"/>
            <w:shd w:val="clear" w:color="auto" w:fill="FFFFFF" w:themeFill="background1"/>
          </w:tcPr>
          <w:p w14:paraId="5F232FE6" w14:textId="7F79AEE5" w:rsidR="00B61F84" w:rsidRPr="00B61F84" w:rsidRDefault="00B61F84" w:rsidP="00B61F84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24" w:type="pct"/>
            <w:vMerge w:val="restart"/>
            <w:shd w:val="clear" w:color="auto" w:fill="FFFFFF" w:themeFill="background1"/>
          </w:tcPr>
          <w:p w14:paraId="63F1800A" w14:textId="7A378BF6" w:rsidR="00B61F84" w:rsidRPr="00B61F84" w:rsidRDefault="00B61F84" w:rsidP="00B61F84">
            <w:pPr>
              <w:jc w:val="center"/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tr w:rsidR="00BA5E38" w:rsidRPr="00AC752B" w14:paraId="629A9823" w14:textId="77777777" w:rsidTr="00A957CB">
        <w:trPr>
          <w:trHeight w:val="576"/>
          <w:jc w:val="center"/>
        </w:trPr>
        <w:tc>
          <w:tcPr>
            <w:tcW w:w="336" w:type="pct"/>
            <w:vMerge/>
          </w:tcPr>
          <w:p w14:paraId="0A885E8F" w14:textId="77777777" w:rsidR="00BA5E38" w:rsidRPr="00AC752B" w:rsidRDefault="00BA5E3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967" w:type="pct"/>
            <w:gridSpan w:val="3"/>
            <w:shd w:val="clear" w:color="auto" w:fill="D9D9D9" w:themeFill="background1" w:themeFillShade="D9"/>
          </w:tcPr>
          <w:p w14:paraId="2CA04D1F" w14:textId="69747375" w:rsidR="00BA5E38" w:rsidRPr="007C04B8" w:rsidRDefault="006046CE" w:rsidP="00BA5E38">
            <w:r w:rsidRPr="00E34350">
              <w:rPr>
                <w:rFonts w:cs="Arial"/>
              </w:rPr>
              <w:t xml:space="preserve">Gross Weight of the </w:t>
            </w:r>
            <w:r w:rsidR="00B23008">
              <w:rPr>
                <w:rFonts w:cs="Arial"/>
              </w:rPr>
              <w:t xml:space="preserve">CaptureSelect CH1-XL </w:t>
            </w:r>
            <w:r w:rsidRPr="00E34350">
              <w:rPr>
                <w:rFonts w:cs="Arial"/>
              </w:rPr>
              <w:t xml:space="preserve">Product vessel </w:t>
            </w:r>
            <w:r w:rsidRPr="00E34350">
              <w:rPr>
                <w:rFonts w:cs="Arial"/>
                <w:i/>
              </w:rPr>
              <w:t xml:space="preserve">after </w:t>
            </w:r>
            <w:r w:rsidRPr="00E34350">
              <w:rPr>
                <w:rFonts w:cs="Arial"/>
              </w:rPr>
              <w:t>sampling</w:t>
            </w:r>
          </w:p>
        </w:tc>
        <w:tc>
          <w:tcPr>
            <w:tcW w:w="1444" w:type="pct"/>
            <w:gridSpan w:val="2"/>
            <w:shd w:val="clear" w:color="auto" w:fill="auto"/>
            <w:vAlign w:val="center"/>
          </w:tcPr>
          <w:p w14:paraId="11D99986" w14:textId="337C1907" w:rsidR="00BA5E38" w:rsidRPr="009D351B" w:rsidRDefault="00BA5E38" w:rsidP="00BA5E38">
            <w:pPr>
              <w:jc w:val="right"/>
            </w:pPr>
            <w:r>
              <w:t>kg</w:t>
            </w:r>
          </w:p>
        </w:tc>
        <w:tc>
          <w:tcPr>
            <w:tcW w:w="625" w:type="pct"/>
            <w:vMerge/>
          </w:tcPr>
          <w:p w14:paraId="1CBB6871" w14:textId="77777777" w:rsidR="00BA5E38" w:rsidRPr="00AC752B" w:rsidRDefault="00BA5E38" w:rsidP="00BA5E38">
            <w:pPr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</w:tcPr>
          <w:p w14:paraId="5CA28A25" w14:textId="77777777" w:rsidR="00BA5E38" w:rsidRPr="00AC752B" w:rsidRDefault="00BA5E38" w:rsidP="00BA5E38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  <w:tr w:rsidR="00BA5E38" w:rsidRPr="00AC752B" w14:paraId="6858B4F3" w14:textId="77777777" w:rsidTr="00A957CB">
        <w:trPr>
          <w:trHeight w:val="576"/>
          <w:jc w:val="center"/>
        </w:trPr>
        <w:tc>
          <w:tcPr>
            <w:tcW w:w="336" w:type="pct"/>
            <w:vMerge/>
          </w:tcPr>
          <w:p w14:paraId="215C2E8D" w14:textId="77777777" w:rsidR="00BA5E38" w:rsidRPr="00AC752B" w:rsidRDefault="00BA5E3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1967" w:type="pct"/>
            <w:gridSpan w:val="3"/>
            <w:shd w:val="clear" w:color="auto" w:fill="D9D9D9" w:themeFill="background1" w:themeFillShade="D9"/>
            <w:vAlign w:val="center"/>
          </w:tcPr>
          <w:p w14:paraId="6872ACA4" w14:textId="0FFE21D8" w:rsidR="00BA5E38" w:rsidRPr="000F6BCC" w:rsidDel="00263446" w:rsidRDefault="00B23008" w:rsidP="00BA5E38">
            <w:r>
              <w:rPr>
                <w:rFonts w:cs="Arial"/>
              </w:rPr>
              <w:t xml:space="preserve">CaptureSelect CH1-XL </w:t>
            </w:r>
            <w:r w:rsidR="006046CE">
              <w:rPr>
                <w:rFonts w:cs="Arial"/>
              </w:rPr>
              <w:t xml:space="preserve">Net Weight </w:t>
            </w:r>
            <w:r w:rsidR="006046CE" w:rsidRPr="006046CE">
              <w:rPr>
                <w:rFonts w:cs="Arial"/>
                <w:i/>
                <w:iCs/>
              </w:rPr>
              <w:t>after</w:t>
            </w:r>
            <w:r w:rsidR="006046CE">
              <w:rPr>
                <w:rFonts w:cs="Arial"/>
              </w:rPr>
              <w:t xml:space="preserve"> sampling</w:t>
            </w:r>
          </w:p>
        </w:tc>
        <w:tc>
          <w:tcPr>
            <w:tcW w:w="1444" w:type="pct"/>
            <w:gridSpan w:val="2"/>
            <w:shd w:val="clear" w:color="auto" w:fill="auto"/>
            <w:vAlign w:val="center"/>
          </w:tcPr>
          <w:p w14:paraId="76BFBF96" w14:textId="41C82833" w:rsidR="00BA5E38" w:rsidRPr="009D351B" w:rsidDel="00263446" w:rsidRDefault="00B03F27" w:rsidP="00BA5E38">
            <w:pPr>
              <w:jc w:val="right"/>
            </w:pPr>
            <w:r>
              <w:t>k</w:t>
            </w:r>
            <w:r w:rsidR="00BA5E38">
              <w:t>g</w:t>
            </w:r>
            <w:r>
              <w:t xml:space="preserve"> = L</w:t>
            </w:r>
          </w:p>
        </w:tc>
        <w:tc>
          <w:tcPr>
            <w:tcW w:w="625" w:type="pct"/>
            <w:vMerge/>
          </w:tcPr>
          <w:p w14:paraId="1255EC1E" w14:textId="7984CD2A" w:rsidR="00BA5E38" w:rsidRPr="00AC752B" w:rsidRDefault="00BA5E38" w:rsidP="00BA5E38">
            <w:pPr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</w:tcPr>
          <w:p w14:paraId="054FFAE4" w14:textId="77777777" w:rsidR="00BA5E38" w:rsidRPr="00AC752B" w:rsidRDefault="00BA5E38" w:rsidP="00BA5E38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  <w:tr w:rsidR="00BA5E38" w:rsidRPr="00AC752B" w14:paraId="1AD53CD0" w14:textId="77777777" w:rsidTr="00A957CB">
        <w:trPr>
          <w:trHeight w:val="432"/>
          <w:jc w:val="center"/>
        </w:trPr>
        <w:tc>
          <w:tcPr>
            <w:tcW w:w="336" w:type="pct"/>
            <w:vMerge/>
          </w:tcPr>
          <w:p w14:paraId="764558C5" w14:textId="77777777" w:rsidR="00BA5E38" w:rsidRPr="00AC752B" w:rsidRDefault="00BA5E38" w:rsidP="0093202C">
            <w:pPr>
              <w:pStyle w:val="Heading2"/>
              <w:numPr>
                <w:ilvl w:val="1"/>
                <w:numId w:val="15"/>
              </w:numPr>
              <w:spacing w:before="120"/>
              <w:jc w:val="both"/>
            </w:pPr>
          </w:p>
        </w:tc>
        <w:tc>
          <w:tcPr>
            <w:tcW w:w="3411" w:type="pct"/>
            <w:gridSpan w:val="5"/>
            <w:shd w:val="clear" w:color="auto" w:fill="D9D9D9" w:themeFill="background1" w:themeFillShade="D9"/>
            <w:vAlign w:val="center"/>
          </w:tcPr>
          <w:p w14:paraId="6658F3FA" w14:textId="1736A5A5" w:rsidR="00BA5E38" w:rsidRPr="009D351B" w:rsidDel="00263446" w:rsidRDefault="00B23008" w:rsidP="00BA5E38">
            <w:r>
              <w:rPr>
                <w:rFonts w:cs="Arial"/>
                <w:color w:val="000000" w:themeColor="text1"/>
                <w:sz w:val="16"/>
              </w:rPr>
              <w:t xml:space="preserve">CAPTURESELECT CH1-XL </w:t>
            </w:r>
            <w:r w:rsidR="00BA5E38" w:rsidRPr="00025053">
              <w:rPr>
                <w:rFonts w:cs="Arial"/>
                <w:color w:val="000000" w:themeColor="text1"/>
                <w:sz w:val="16"/>
              </w:rPr>
              <w:t xml:space="preserve">Net Weight </w:t>
            </w:r>
            <w:r w:rsidR="00BA5E38" w:rsidRPr="00025053">
              <w:rPr>
                <w:rFonts w:cs="Arial"/>
                <w:i/>
                <w:color w:val="000000" w:themeColor="text1"/>
                <w:sz w:val="16"/>
              </w:rPr>
              <w:t xml:space="preserve">after </w:t>
            </w:r>
            <w:r w:rsidR="00BA5E38" w:rsidRPr="00025053">
              <w:rPr>
                <w:rFonts w:cs="Arial"/>
                <w:color w:val="000000" w:themeColor="text1"/>
                <w:sz w:val="16"/>
              </w:rPr>
              <w:t xml:space="preserve">sampling = Gross Weight of the </w:t>
            </w:r>
            <w:r>
              <w:rPr>
                <w:rFonts w:cs="Arial"/>
                <w:color w:val="000000" w:themeColor="text1"/>
                <w:sz w:val="16"/>
              </w:rPr>
              <w:t xml:space="preserve">CAPTURESELECT CH1-XL </w:t>
            </w:r>
            <w:r w:rsidR="00BA5E38" w:rsidRPr="00025053">
              <w:rPr>
                <w:rFonts w:cs="Arial"/>
                <w:color w:val="000000" w:themeColor="text1"/>
                <w:sz w:val="16"/>
              </w:rPr>
              <w:t xml:space="preserve">Product vessel </w:t>
            </w:r>
            <w:r w:rsidR="00BA5E38" w:rsidRPr="00025053">
              <w:rPr>
                <w:rFonts w:cs="Arial"/>
                <w:i/>
                <w:color w:val="000000" w:themeColor="text1"/>
                <w:sz w:val="16"/>
              </w:rPr>
              <w:t xml:space="preserve">after </w:t>
            </w:r>
            <w:r w:rsidR="00BA5E38" w:rsidRPr="00025053">
              <w:rPr>
                <w:rFonts w:cs="Arial"/>
                <w:color w:val="000000" w:themeColor="text1"/>
                <w:sz w:val="16"/>
              </w:rPr>
              <w:t xml:space="preserve">sampling (above) </w:t>
            </w:r>
            <w:r w:rsidR="00BA5E38" w:rsidRPr="00E34350">
              <w:rPr>
                <w:rFonts w:cs="Arial"/>
                <w:sz w:val="16"/>
              </w:rPr>
              <w:t xml:space="preserve">– Tare weight of the </w:t>
            </w:r>
            <w:r>
              <w:rPr>
                <w:rFonts w:cs="Arial"/>
                <w:sz w:val="16"/>
              </w:rPr>
              <w:t xml:space="preserve">CAPTURESELECT CH1-XL </w:t>
            </w:r>
            <w:r w:rsidR="00BA5E38" w:rsidRPr="00E34350">
              <w:rPr>
                <w:rFonts w:cs="Arial"/>
                <w:sz w:val="16"/>
              </w:rPr>
              <w:t xml:space="preserve">Product Vessel </w:t>
            </w:r>
            <w:r w:rsidR="00BA5E38">
              <w:rPr>
                <w:rFonts w:cs="Arial"/>
                <w:sz w:val="16"/>
              </w:rPr>
              <w:t>(</w:t>
            </w:r>
            <w:r w:rsidR="00BA5E38" w:rsidRPr="00E2357D">
              <w:rPr>
                <w:rFonts w:cs="Arial"/>
                <w:b/>
                <w:sz w:val="16"/>
              </w:rPr>
              <w:t xml:space="preserve">Step </w:t>
            </w:r>
            <w:r w:rsidR="00BA5E38">
              <w:rPr>
                <w:rFonts w:cs="Arial"/>
                <w:b/>
                <w:sz w:val="16"/>
              </w:rPr>
              <w:fldChar w:fldCharType="begin"/>
            </w:r>
            <w:r w:rsidR="00BA5E38">
              <w:rPr>
                <w:rFonts w:cs="Arial"/>
                <w:b/>
                <w:sz w:val="16"/>
              </w:rPr>
              <w:instrText xml:space="preserve"> REF _Ref99374119 \r \h </w:instrText>
            </w:r>
            <w:r w:rsidR="00BA5E38">
              <w:rPr>
                <w:rFonts w:cs="Arial"/>
                <w:b/>
                <w:sz w:val="16"/>
              </w:rPr>
            </w:r>
            <w:r w:rsidR="00BA5E38">
              <w:rPr>
                <w:rFonts w:cs="Arial"/>
                <w:b/>
                <w:sz w:val="16"/>
              </w:rPr>
              <w:fldChar w:fldCharType="separate"/>
            </w:r>
            <w:r w:rsidR="00BE21D6">
              <w:rPr>
                <w:rFonts w:cs="Arial"/>
                <w:b/>
                <w:sz w:val="16"/>
              </w:rPr>
              <w:t>10.5</w:t>
            </w:r>
            <w:r w:rsidR="00BA5E38">
              <w:rPr>
                <w:rFonts w:cs="Arial"/>
                <w:b/>
                <w:sz w:val="16"/>
              </w:rPr>
              <w:fldChar w:fldCharType="end"/>
            </w:r>
            <w:r w:rsidR="00BA5E38" w:rsidRPr="00E34350">
              <w:rPr>
                <w:rFonts w:cs="Arial"/>
                <w:sz w:val="16"/>
              </w:rPr>
              <w:t>)</w:t>
            </w:r>
            <w:r w:rsidR="00BA5E38">
              <w:rPr>
                <w:rFonts w:cs="Arial"/>
                <w:sz w:val="16"/>
              </w:rPr>
              <w:t>.</w:t>
            </w:r>
          </w:p>
        </w:tc>
        <w:tc>
          <w:tcPr>
            <w:tcW w:w="625" w:type="pct"/>
            <w:vMerge/>
          </w:tcPr>
          <w:p w14:paraId="7F7443EE" w14:textId="0426FA32" w:rsidR="00BA5E38" w:rsidRPr="00AC752B" w:rsidRDefault="00BA5E38" w:rsidP="00BA5E38">
            <w:pPr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</w:tcPr>
          <w:p w14:paraId="2A5F087C" w14:textId="77777777" w:rsidR="00BA5E38" w:rsidRPr="00AC752B" w:rsidRDefault="00BA5E38" w:rsidP="00BA5E38">
            <w:pPr>
              <w:pStyle w:val="TableHeader"/>
              <w:jc w:val="both"/>
              <w:rPr>
                <w:rFonts w:cs="Arial"/>
                <w:sz w:val="18"/>
              </w:rPr>
            </w:pPr>
          </w:p>
        </w:tc>
      </w:tr>
    </w:tbl>
    <w:p w14:paraId="595492D4" w14:textId="77777777" w:rsidR="003A50A7" w:rsidRPr="00AC752B" w:rsidRDefault="003A50A7" w:rsidP="008D3DE0"/>
    <w:p w14:paraId="4785F17D" w14:textId="42EF1B9F" w:rsidR="009F4687" w:rsidRPr="00AC752B" w:rsidRDefault="003A50A7" w:rsidP="008D3DE0">
      <w:r w:rsidRPr="00AC752B">
        <w:br w:type="page"/>
      </w:r>
      <w:bookmarkStart w:id="110" w:name="_Ref261271015"/>
      <w:r w:rsidR="009F4687" w:rsidRPr="00AC752B">
        <w:lastRenderedPageBreak/>
        <w:t xml:space="preserve"> </w:t>
      </w:r>
      <w:bookmarkStart w:id="111" w:name="_Hlk534790140"/>
      <w:r w:rsidR="00E10AF4" w:rsidRPr="00E10AF4">
        <w:rPr>
          <w:b/>
          <w:bCs/>
          <w:sz w:val="22"/>
          <w:szCs w:val="22"/>
        </w:rPr>
        <w:t>1</w:t>
      </w:r>
      <w:r w:rsidR="00E32E68">
        <w:rPr>
          <w:b/>
          <w:bCs/>
          <w:sz w:val="22"/>
          <w:szCs w:val="22"/>
        </w:rPr>
        <w:t>6</w:t>
      </w:r>
      <w:r w:rsidR="00E10AF4" w:rsidRPr="00E10AF4">
        <w:rPr>
          <w:b/>
          <w:bCs/>
          <w:sz w:val="22"/>
          <w:szCs w:val="22"/>
        </w:rPr>
        <w:tab/>
        <w:t>CaptureSelect CH1-XL Chromatography Product – Sampling</w:t>
      </w:r>
      <w:r w:rsidR="007A0109">
        <w:rPr>
          <w:b/>
          <w:bCs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1007"/>
        <w:gridCol w:w="2203"/>
        <w:gridCol w:w="339"/>
        <w:gridCol w:w="1873"/>
        <w:gridCol w:w="1290"/>
        <w:gridCol w:w="1323"/>
        <w:gridCol w:w="1426"/>
        <w:gridCol w:w="1329"/>
      </w:tblGrid>
      <w:tr w:rsidR="00894F97" w:rsidRPr="00894F97" w14:paraId="7D849A30" w14:textId="77777777" w:rsidTr="00F81701">
        <w:trPr>
          <w:cantSplit/>
          <w:trHeight w:val="75"/>
          <w:jc w:val="center"/>
        </w:trPr>
        <w:tc>
          <w:tcPr>
            <w:tcW w:w="466" w:type="pct"/>
            <w:vAlign w:val="center"/>
          </w:tcPr>
          <w:p w14:paraId="788E1BCD" w14:textId="77777777" w:rsidR="00894F97" w:rsidRPr="00894F97" w:rsidRDefault="00894F97" w:rsidP="00894F97">
            <w:pPr>
              <w:jc w:val="center"/>
            </w:pPr>
            <w:r w:rsidRPr="00894F97">
              <w:t>Step</w:t>
            </w:r>
          </w:p>
        </w:tc>
        <w:tc>
          <w:tcPr>
            <w:tcW w:w="3257" w:type="pct"/>
            <w:gridSpan w:val="5"/>
            <w:vAlign w:val="center"/>
          </w:tcPr>
          <w:p w14:paraId="2ECF1E87" w14:textId="309C61EB" w:rsidR="00894F97" w:rsidRPr="00894F97" w:rsidRDefault="00894F97" w:rsidP="00894F97">
            <w:pPr>
              <w:jc w:val="center"/>
            </w:pPr>
            <w:r w:rsidRPr="00894F97">
              <w:t>Description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5AD2F57C" w14:textId="76590404" w:rsidR="00894F97" w:rsidRPr="00894F97" w:rsidRDefault="00894F97" w:rsidP="00894F97">
            <w:pPr>
              <w:jc w:val="center"/>
            </w:pPr>
            <w:r w:rsidRPr="00894F97">
              <w:t>Performed by/ Date</w:t>
            </w:r>
          </w:p>
        </w:tc>
        <w:tc>
          <w:tcPr>
            <w:tcW w:w="61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A208B15" w14:textId="137F5963" w:rsidR="00894F97" w:rsidRPr="00894F97" w:rsidRDefault="00894F97" w:rsidP="00894F97">
            <w:pPr>
              <w:jc w:val="center"/>
            </w:pPr>
            <w:r w:rsidRPr="00894F97">
              <w:t>Witnessed by/ Date</w:t>
            </w:r>
          </w:p>
        </w:tc>
      </w:tr>
      <w:tr w:rsidR="002F1D94" w:rsidRPr="00AC752B" w14:paraId="7FB6D8C9" w14:textId="77777777" w:rsidTr="00F81701">
        <w:trPr>
          <w:cantSplit/>
          <w:trHeight w:val="2963"/>
          <w:jc w:val="center"/>
        </w:trPr>
        <w:tc>
          <w:tcPr>
            <w:tcW w:w="466" w:type="pct"/>
            <w:vMerge w:val="restart"/>
            <w:tcBorders>
              <w:top w:val="single" w:sz="4" w:space="0" w:color="auto"/>
              <w:bottom w:val="single" w:sz="6" w:space="0" w:color="auto"/>
            </w:tcBorders>
          </w:tcPr>
          <w:p w14:paraId="173EBDC4" w14:textId="36BB1594" w:rsidR="002F1D94" w:rsidRPr="00AC752B" w:rsidRDefault="002F1D94" w:rsidP="00BF75BA">
            <w:pPr>
              <w:pStyle w:val="Heading2"/>
              <w:numPr>
                <w:ilvl w:val="1"/>
                <w:numId w:val="36"/>
              </w:numPr>
              <w:spacing w:before="120"/>
              <w:jc w:val="both"/>
            </w:pPr>
          </w:p>
        </w:tc>
        <w:tc>
          <w:tcPr>
            <w:tcW w:w="3257" w:type="pct"/>
            <w:gridSpan w:val="5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E4934C" w14:textId="277288EF" w:rsidR="002F1D94" w:rsidRPr="00DA26D4" w:rsidRDefault="002F1D94" w:rsidP="002F1D94">
            <w:pPr>
              <w:pStyle w:val="BRTable"/>
              <w:tabs>
                <w:tab w:val="left" w:pos="459"/>
                <w:tab w:val="right" w:pos="10620"/>
              </w:tabs>
              <w:spacing w:before="60" w:after="240" w:line="288" w:lineRule="auto"/>
              <w:rPr>
                <w:rFonts w:ascii="Arial" w:hAnsi="Arial" w:cs="Arial"/>
                <w:sz w:val="20"/>
              </w:rPr>
            </w:pPr>
            <w:r w:rsidRPr="00E34350">
              <w:rPr>
                <w:rFonts w:ascii="Arial" w:hAnsi="Arial" w:cs="Arial"/>
                <w:sz w:val="20"/>
              </w:rPr>
              <w:t xml:space="preserve">Store the </w:t>
            </w:r>
            <w:r w:rsidR="00B23008">
              <w:rPr>
                <w:rFonts w:ascii="Arial" w:hAnsi="Arial" w:cs="Arial"/>
                <w:sz w:val="20"/>
              </w:rPr>
              <w:t xml:space="preserve">CaptureSelect CH1-XL </w:t>
            </w:r>
            <w:r w:rsidRPr="00E34350">
              <w:rPr>
                <w:rFonts w:ascii="Arial" w:hAnsi="Arial" w:cs="Arial"/>
                <w:sz w:val="20"/>
              </w:rPr>
              <w:t>product and document storage information below.</w:t>
            </w:r>
          </w:p>
          <w:p w14:paraId="52F3BDB3" w14:textId="34F1E5A5" w:rsidR="002F1D94" w:rsidRDefault="002F1D94" w:rsidP="00BF75BA">
            <w:pPr>
              <w:pStyle w:val="BRTable"/>
              <w:numPr>
                <w:ilvl w:val="0"/>
                <w:numId w:val="64"/>
              </w:numPr>
              <w:tabs>
                <w:tab w:val="right" w:pos="10620"/>
              </w:tabs>
              <w:spacing w:before="60" w:after="240" w:line="288" w:lineRule="auto"/>
              <w:ind w:left="38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For a 2-day </w:t>
            </w:r>
            <w:r w:rsidR="00B23008">
              <w:rPr>
                <w:rFonts w:ascii="Arial" w:hAnsi="Arial" w:cs="Arial"/>
                <w:sz w:val="20"/>
              </w:rPr>
              <w:t xml:space="preserve">CaptureSelect CH1-XL </w:t>
            </w:r>
            <w:r>
              <w:rPr>
                <w:rFonts w:ascii="Arial" w:hAnsi="Arial" w:cs="Arial"/>
                <w:sz w:val="20"/>
              </w:rPr>
              <w:t xml:space="preserve">process, transcribe the storage start time/date and temperature from </w:t>
            </w:r>
            <w:r w:rsidRPr="001E67FE">
              <w:rPr>
                <w:rFonts w:ascii="Arial" w:hAnsi="Arial" w:cs="Arial"/>
                <w:b/>
                <w:sz w:val="20"/>
              </w:rPr>
              <w:t xml:space="preserve">Step </w:t>
            </w:r>
            <w:r>
              <w:rPr>
                <w:rFonts w:ascii="Arial" w:hAnsi="Arial" w:cs="Arial"/>
                <w:b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</w:rPr>
              <w:instrText xml:space="preserve"> REF _Ref99923493 \r \h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sz w:val="20"/>
              </w:rPr>
              <w:t>15.15</w:t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in the table below.</w:t>
            </w:r>
          </w:p>
          <w:p w14:paraId="6BC155DD" w14:textId="793D3C0D" w:rsidR="002F1D94" w:rsidRPr="006C672D" w:rsidRDefault="002F1D94" w:rsidP="00BF75BA">
            <w:pPr>
              <w:pStyle w:val="BRTable"/>
              <w:numPr>
                <w:ilvl w:val="0"/>
                <w:numId w:val="64"/>
              </w:numPr>
              <w:tabs>
                <w:tab w:val="right" w:pos="10620"/>
              </w:tabs>
              <w:spacing w:before="60" w:line="288" w:lineRule="auto"/>
              <w:ind w:left="38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For a 1-day </w:t>
            </w:r>
            <w:r w:rsidR="00B23008">
              <w:rPr>
                <w:rFonts w:ascii="Arial" w:hAnsi="Arial" w:cs="Arial"/>
                <w:sz w:val="20"/>
              </w:rPr>
              <w:t xml:space="preserve">CaptureSelect CH1-XL </w:t>
            </w:r>
            <w:r>
              <w:rPr>
                <w:rFonts w:ascii="Arial" w:hAnsi="Arial" w:cs="Arial"/>
                <w:sz w:val="20"/>
              </w:rPr>
              <w:t>process:</w:t>
            </w:r>
          </w:p>
          <w:p w14:paraId="7307F751" w14:textId="77777777" w:rsidR="002F1D94" w:rsidRPr="00E34350" w:rsidRDefault="002F1D94" w:rsidP="00BF75BA">
            <w:pPr>
              <w:pStyle w:val="BRTable"/>
              <w:numPr>
                <w:ilvl w:val="0"/>
                <w:numId w:val="65"/>
              </w:numPr>
              <w:tabs>
                <w:tab w:val="right" w:pos="10620"/>
              </w:tabs>
              <w:spacing w:before="60" w:line="288" w:lineRule="auto"/>
              <w:ind w:left="742"/>
              <w:rPr>
                <w:rFonts w:ascii="Arial" w:hAnsi="Arial" w:cs="Arial"/>
                <w:sz w:val="20"/>
              </w:rPr>
            </w:pPr>
            <w:r w:rsidRPr="00E34350">
              <w:rPr>
                <w:rFonts w:ascii="Arial" w:hAnsi="Arial" w:cs="Arial"/>
                <w:sz w:val="20"/>
              </w:rPr>
              <w:t>For product stored at 2 – 8ºC, the storage start time is the time when the product is transferred into 2 – 8ºC storage.</w:t>
            </w:r>
          </w:p>
          <w:p w14:paraId="497D59E1" w14:textId="0C95D5DE" w:rsidR="002F1D94" w:rsidRPr="00AC752B" w:rsidRDefault="002F1D94" w:rsidP="00BF75BA">
            <w:pPr>
              <w:pStyle w:val="BRTable"/>
              <w:numPr>
                <w:ilvl w:val="0"/>
                <w:numId w:val="39"/>
              </w:numPr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20"/>
              </w:rPr>
            </w:pPr>
            <w:r w:rsidRPr="00E34350">
              <w:rPr>
                <w:rFonts w:ascii="Arial" w:hAnsi="Arial" w:cs="Arial"/>
                <w:sz w:val="20"/>
              </w:rPr>
              <w:t xml:space="preserve">For product stored at 15 – 25ºC, the storage start time is the time when final sampling occurred in </w:t>
            </w:r>
            <w:r w:rsidRPr="00E2357D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</w:rPr>
              <w:instrText xml:space="preserve"> REF _Ref99923518 \r \h </w:instrText>
            </w:r>
            <w:r>
              <w:rPr>
                <w:rFonts w:ascii="Arial" w:hAnsi="Arial" w:cs="Arial"/>
                <w:b/>
                <w:bCs/>
                <w:sz w:val="20"/>
              </w:rPr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E21D6">
              <w:rPr>
                <w:rFonts w:ascii="Arial" w:hAnsi="Arial" w:cs="Arial"/>
                <w:b/>
                <w:bCs/>
                <w:sz w:val="20"/>
              </w:rPr>
              <w:t>16.3</w:t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661" w:type="pct"/>
            <w:vMerge w:val="restart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68EDDA70" w14:textId="4939478B" w:rsidR="002F1D94" w:rsidRPr="00AC752B" w:rsidRDefault="002F1D94" w:rsidP="002F1D94">
            <w:pPr>
              <w:pStyle w:val="TableHeader"/>
              <w:spacing w:before="0" w:after="480"/>
              <w:jc w:val="center"/>
              <w:rPr>
                <w:rFonts w:cs="Arial"/>
                <w:sz w:val="18"/>
              </w:rPr>
            </w:pPr>
            <w:r w:rsidRPr="00DA6D9A">
              <w:rPr>
                <w:sz w:val="14"/>
                <w:szCs w:val="14"/>
              </w:rPr>
              <w:t>Final Day</w:t>
            </w:r>
          </w:p>
        </w:tc>
        <w:tc>
          <w:tcPr>
            <w:tcW w:w="616" w:type="pct"/>
            <w:vMerge w:val="restart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07E1E264" w14:textId="357A88EC" w:rsidR="002F1D94" w:rsidRPr="00AC752B" w:rsidRDefault="002F1D94" w:rsidP="002F1D94">
            <w:pPr>
              <w:pStyle w:val="TableHeader"/>
              <w:spacing w:before="0" w:after="480"/>
              <w:jc w:val="center"/>
              <w:rPr>
                <w:rFonts w:cs="Arial"/>
                <w:sz w:val="18"/>
              </w:rPr>
            </w:pPr>
            <w:r w:rsidRPr="00DA6D9A">
              <w:rPr>
                <w:sz w:val="14"/>
                <w:szCs w:val="14"/>
              </w:rPr>
              <w:t>Final Day</w:t>
            </w:r>
          </w:p>
        </w:tc>
      </w:tr>
      <w:tr w:rsidR="009F582B" w:rsidRPr="00AC752B" w14:paraId="647A34F4" w14:textId="77777777" w:rsidTr="00A54FD7">
        <w:trPr>
          <w:cantSplit/>
          <w:trHeight w:val="126"/>
          <w:jc w:val="center"/>
        </w:trPr>
        <w:tc>
          <w:tcPr>
            <w:tcW w:w="466" w:type="pct"/>
            <w:vMerge/>
          </w:tcPr>
          <w:p w14:paraId="3CA5AC93" w14:textId="77777777" w:rsidR="00BA5E38" w:rsidRPr="00AC752B" w:rsidRDefault="00BA5E38" w:rsidP="00BF75BA">
            <w:pPr>
              <w:pStyle w:val="Heading2"/>
              <w:numPr>
                <w:ilvl w:val="1"/>
                <w:numId w:val="36"/>
              </w:numPr>
              <w:spacing w:before="120"/>
              <w:jc w:val="both"/>
            </w:pPr>
          </w:p>
        </w:tc>
        <w:tc>
          <w:tcPr>
            <w:tcW w:w="1021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DA64CF" w14:textId="31F899CC" w:rsidR="00BA5E38" w:rsidRPr="00AC752B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Initial Storage Condition</w:t>
            </w:r>
          </w:p>
        </w:tc>
        <w:tc>
          <w:tcPr>
            <w:tcW w:w="10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96D8D" w14:textId="77777777" w:rsidR="00BA5E38" w:rsidRDefault="00BA5E38" w:rsidP="007C6CDF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ind w:hanging="210"/>
              <w:jc w:val="center"/>
              <w:rPr>
                <w:rFonts w:cs="Arial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1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2" w:name="Check100"/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112"/>
            <w:r>
              <w:rPr>
                <w:rFonts w:ascii="Arial" w:hAnsi="Arial" w:cs="Arial"/>
                <w:sz w:val="20"/>
              </w:rPr>
              <w:t xml:space="preserve"> </w:t>
            </w:r>
            <w:r w:rsidRPr="00F64F5B">
              <w:rPr>
                <w:rFonts w:ascii="Arial" w:hAnsi="Arial" w:cs="Arial"/>
                <w:sz w:val="20"/>
              </w:rPr>
              <w:t>2 – 8ºC</w:t>
            </w:r>
          </w:p>
          <w:p w14:paraId="675A3822" w14:textId="66AF3DB1" w:rsidR="00BA5E38" w:rsidRPr="00AC752B" w:rsidRDefault="00BA5E38" w:rsidP="007C6CDF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/>
              </w:rPr>
              <w:fldChar w:fldCharType="begin">
                <w:ffData>
                  <w:name w:val="Check1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3" w:name="Check101"/>
            <w:r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bookmarkEnd w:id="113"/>
            <w:r>
              <w:rPr>
                <w:rFonts w:cs="Arial"/>
              </w:rPr>
              <w:t xml:space="preserve"> </w:t>
            </w:r>
            <w:r w:rsidRPr="00F64F5B">
              <w:rPr>
                <w:rFonts w:ascii="Arial" w:hAnsi="Arial" w:cs="Arial"/>
                <w:sz w:val="20"/>
              </w:rPr>
              <w:t>15 – 2</w:t>
            </w:r>
            <w:r w:rsidR="00093E74">
              <w:rPr>
                <w:rFonts w:ascii="Arial" w:hAnsi="Arial" w:cs="Arial"/>
                <w:sz w:val="20"/>
              </w:rPr>
              <w:t>5</w:t>
            </w:r>
            <w:r w:rsidRPr="00F64F5B">
              <w:rPr>
                <w:rFonts w:ascii="Arial" w:hAnsi="Arial" w:cs="Arial"/>
                <w:sz w:val="20"/>
              </w:rPr>
              <w:t>ºC</w:t>
            </w:r>
          </w:p>
        </w:tc>
        <w:tc>
          <w:tcPr>
            <w:tcW w:w="121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B284F84" w14:textId="197140FB" w:rsidR="00BA5E38" w:rsidRPr="00AC752B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61" w:type="pct"/>
            <w:vMerge/>
            <w:shd w:val="clear" w:color="auto" w:fill="auto"/>
          </w:tcPr>
          <w:p w14:paraId="247F224B" w14:textId="77777777" w:rsidR="00BA5E38" w:rsidRPr="00AC752B" w:rsidRDefault="00BA5E38" w:rsidP="004A67A0">
            <w:pPr>
              <w:pStyle w:val="BRTable"/>
              <w:rPr>
                <w:sz w:val="16"/>
              </w:rPr>
            </w:pPr>
          </w:p>
        </w:tc>
        <w:tc>
          <w:tcPr>
            <w:tcW w:w="616" w:type="pct"/>
            <w:vMerge/>
            <w:shd w:val="clear" w:color="auto" w:fill="auto"/>
          </w:tcPr>
          <w:p w14:paraId="3C535896" w14:textId="77777777" w:rsidR="00BA5E38" w:rsidRPr="00AC752B" w:rsidRDefault="00BA5E38" w:rsidP="003E77BF">
            <w:pPr>
              <w:pStyle w:val="TableHeader"/>
              <w:spacing w:before="0" w:after="480"/>
              <w:jc w:val="center"/>
              <w:rPr>
                <w:sz w:val="16"/>
              </w:rPr>
            </w:pPr>
          </w:p>
        </w:tc>
      </w:tr>
      <w:tr w:rsidR="008D4CD8" w:rsidRPr="00AC752B" w14:paraId="5F7685CD" w14:textId="77777777" w:rsidTr="00F81701">
        <w:trPr>
          <w:cantSplit/>
          <w:trHeight w:val="576"/>
          <w:jc w:val="center"/>
        </w:trPr>
        <w:tc>
          <w:tcPr>
            <w:tcW w:w="466" w:type="pct"/>
            <w:vMerge/>
          </w:tcPr>
          <w:p w14:paraId="21F1AB30" w14:textId="77777777" w:rsidR="00BA5E38" w:rsidRPr="00AC752B" w:rsidRDefault="00BA5E38" w:rsidP="00BF75BA">
            <w:pPr>
              <w:pStyle w:val="Heading2"/>
              <w:numPr>
                <w:ilvl w:val="1"/>
                <w:numId w:val="36"/>
              </w:numPr>
              <w:spacing w:before="120"/>
              <w:jc w:val="both"/>
            </w:pPr>
          </w:p>
        </w:tc>
        <w:tc>
          <w:tcPr>
            <w:tcW w:w="1021" w:type="pct"/>
            <w:vMerge w:val="restart"/>
            <w:tcBorders>
              <w:top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F41209C" w14:textId="283C1AF3" w:rsidR="00BA5E38" w:rsidRPr="00AC752B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Storage Start Time/Date</w:t>
            </w:r>
          </w:p>
        </w:tc>
        <w:tc>
          <w:tcPr>
            <w:tcW w:w="10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8CE827" w14:textId="4466C328" w:rsidR="00BA5E38" w:rsidRPr="00F64F5B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16"/>
                <w:szCs w:val="16"/>
              </w:rPr>
            </w:pPr>
            <w:r w:rsidRPr="00F64F5B">
              <w:rPr>
                <w:rFonts w:ascii="Arial" w:hAnsi="Arial" w:cs="Arial"/>
                <w:sz w:val="16"/>
                <w:szCs w:val="16"/>
              </w:rPr>
              <w:t xml:space="preserve">Time </w:t>
            </w:r>
          </w:p>
        </w:tc>
        <w:tc>
          <w:tcPr>
            <w:tcW w:w="121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8B2CDBA" w14:textId="6F3563AA" w:rsidR="00BA5E38" w:rsidRPr="00F64F5B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16"/>
                <w:szCs w:val="16"/>
              </w:rPr>
            </w:pPr>
            <w:r w:rsidRPr="00F64F5B">
              <w:rPr>
                <w:rFonts w:ascii="Arial" w:hAnsi="Arial" w:cs="Arial"/>
                <w:sz w:val="16"/>
                <w:szCs w:val="16"/>
              </w:rPr>
              <w:t xml:space="preserve">Time </w:t>
            </w:r>
          </w:p>
        </w:tc>
        <w:tc>
          <w:tcPr>
            <w:tcW w:w="661" w:type="pct"/>
            <w:vMerge/>
            <w:shd w:val="clear" w:color="auto" w:fill="auto"/>
          </w:tcPr>
          <w:p w14:paraId="4E8B1CD4" w14:textId="77777777" w:rsidR="00BA5E38" w:rsidRPr="00AC752B" w:rsidRDefault="00BA5E38" w:rsidP="00F64F5B">
            <w:pPr>
              <w:pStyle w:val="BRTable"/>
              <w:rPr>
                <w:sz w:val="16"/>
              </w:rPr>
            </w:pPr>
          </w:p>
        </w:tc>
        <w:tc>
          <w:tcPr>
            <w:tcW w:w="616" w:type="pct"/>
            <w:vMerge/>
            <w:shd w:val="clear" w:color="auto" w:fill="auto"/>
          </w:tcPr>
          <w:p w14:paraId="49DDDD10" w14:textId="77777777" w:rsidR="00BA5E38" w:rsidRPr="00AC752B" w:rsidRDefault="00BA5E38" w:rsidP="00F64F5B">
            <w:pPr>
              <w:pStyle w:val="TableHeader"/>
              <w:spacing w:before="0" w:after="480"/>
              <w:jc w:val="center"/>
              <w:rPr>
                <w:sz w:val="16"/>
              </w:rPr>
            </w:pPr>
          </w:p>
        </w:tc>
      </w:tr>
      <w:tr w:rsidR="008D4CD8" w:rsidRPr="00AC752B" w14:paraId="22E75AEA" w14:textId="77777777" w:rsidTr="00F81701">
        <w:trPr>
          <w:cantSplit/>
          <w:trHeight w:val="576"/>
          <w:jc w:val="center"/>
        </w:trPr>
        <w:tc>
          <w:tcPr>
            <w:tcW w:w="466" w:type="pct"/>
            <w:vMerge/>
          </w:tcPr>
          <w:p w14:paraId="1CEA514B" w14:textId="77777777" w:rsidR="00BA5E38" w:rsidRPr="00AC752B" w:rsidRDefault="00BA5E38" w:rsidP="00BF75BA">
            <w:pPr>
              <w:pStyle w:val="Heading2"/>
              <w:numPr>
                <w:ilvl w:val="1"/>
                <w:numId w:val="36"/>
              </w:numPr>
              <w:spacing w:before="120"/>
              <w:jc w:val="both"/>
            </w:pPr>
          </w:p>
        </w:tc>
        <w:tc>
          <w:tcPr>
            <w:tcW w:w="1021" w:type="pct"/>
            <w:vMerge/>
            <w:tcBorders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43D62D1" w14:textId="77777777" w:rsidR="00BA5E38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04CB16" w14:textId="262D1C5D" w:rsidR="00BA5E38" w:rsidRPr="00F64F5B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16"/>
                <w:szCs w:val="16"/>
              </w:rPr>
            </w:pPr>
            <w:r w:rsidRPr="00F64F5B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121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CEFD8B2" w14:textId="6E3D75C1" w:rsidR="00BA5E38" w:rsidRPr="00F64F5B" w:rsidRDefault="00BA5E38" w:rsidP="00F64F5B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16"/>
                <w:szCs w:val="16"/>
              </w:rPr>
            </w:pPr>
            <w:r w:rsidRPr="00F64F5B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661" w:type="pct"/>
            <w:vMerge/>
            <w:shd w:val="clear" w:color="auto" w:fill="auto"/>
          </w:tcPr>
          <w:p w14:paraId="0858E601" w14:textId="77777777" w:rsidR="00BA5E38" w:rsidRPr="00AC752B" w:rsidRDefault="00BA5E38" w:rsidP="00F64F5B">
            <w:pPr>
              <w:pStyle w:val="BRTable"/>
              <w:rPr>
                <w:sz w:val="16"/>
              </w:rPr>
            </w:pPr>
          </w:p>
        </w:tc>
        <w:tc>
          <w:tcPr>
            <w:tcW w:w="616" w:type="pct"/>
            <w:vMerge/>
            <w:shd w:val="clear" w:color="auto" w:fill="auto"/>
          </w:tcPr>
          <w:p w14:paraId="557C76D3" w14:textId="77777777" w:rsidR="00BA5E38" w:rsidRPr="00AC752B" w:rsidRDefault="00BA5E38" w:rsidP="00F64F5B">
            <w:pPr>
              <w:pStyle w:val="TableHeader"/>
              <w:spacing w:before="0" w:after="480"/>
              <w:jc w:val="center"/>
              <w:rPr>
                <w:sz w:val="16"/>
              </w:rPr>
            </w:pPr>
          </w:p>
        </w:tc>
      </w:tr>
      <w:tr w:rsidR="008D4CD8" w:rsidRPr="00AC752B" w14:paraId="2551EF28" w14:textId="77777777" w:rsidTr="00F81701">
        <w:tblPrEx>
          <w:tblLook w:val="04A0" w:firstRow="1" w:lastRow="0" w:firstColumn="1" w:lastColumn="0" w:noHBand="0" w:noVBand="1"/>
        </w:tblPrEx>
        <w:trPr>
          <w:cantSplit/>
          <w:trHeight w:val="504"/>
          <w:jc w:val="center"/>
        </w:trPr>
        <w:tc>
          <w:tcPr>
            <w:tcW w:w="466" w:type="pct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E21EAFE" w14:textId="77777777" w:rsidR="006046CE" w:rsidRPr="00AC752B" w:rsidRDefault="006046CE" w:rsidP="00BF75BA">
            <w:pPr>
              <w:pStyle w:val="Heading2"/>
              <w:numPr>
                <w:ilvl w:val="1"/>
                <w:numId w:val="38"/>
              </w:numPr>
              <w:spacing w:before="120" w:line="240" w:lineRule="auto"/>
              <w:rPr>
                <w:bCs/>
              </w:rPr>
            </w:pPr>
            <w:r w:rsidRPr="00AC752B">
              <w:rPr>
                <w:bCs/>
              </w:rPr>
              <w:t xml:space="preserve">  </w:t>
            </w:r>
          </w:p>
        </w:tc>
        <w:tc>
          <w:tcPr>
            <w:tcW w:w="3257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40EBBD" w14:textId="498D66C8" w:rsidR="006046CE" w:rsidRPr="00AC752B" w:rsidRDefault="006046CE" w:rsidP="003E77B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120"/>
              <w:rPr>
                <w:rFonts w:cs="Arial"/>
              </w:rPr>
            </w:pPr>
            <w:r w:rsidRPr="00AC752B">
              <w:rPr>
                <w:rFonts w:cs="Arial"/>
              </w:rPr>
              <w:t>Record the following values in</w:t>
            </w:r>
            <w:r>
              <w:rPr>
                <w:rFonts w:cs="Arial"/>
              </w:rPr>
              <w:t xml:space="preserve"> the </w:t>
            </w:r>
            <w:r w:rsidR="00A840D1">
              <w:rPr>
                <w:rFonts w:cs="Arial"/>
              </w:rPr>
              <w:t>AZD8630</w:t>
            </w:r>
            <w:r w:rsidR="007C6CDF">
              <w:rPr>
                <w:rFonts w:cs="Arial"/>
              </w:rPr>
              <w:t xml:space="preserve"> </w:t>
            </w:r>
            <w:r w:rsidR="007C6CDF" w:rsidRPr="000877A3">
              <w:rPr>
                <w:rFonts w:cs="Arial"/>
              </w:rPr>
              <w:t>in</w:t>
            </w:r>
            <w:r w:rsidRPr="000877A3">
              <w:rPr>
                <w:rFonts w:cs="Arial"/>
              </w:rPr>
              <w:t xml:space="preserve"> </w:t>
            </w:r>
            <w:r w:rsidR="000877A3" w:rsidRPr="000877A3">
              <w:rPr>
                <w:rFonts w:cs="Arial"/>
              </w:rPr>
              <w:t>the</w:t>
            </w:r>
            <w:r w:rsidR="000877A3">
              <w:rPr>
                <w:rFonts w:cs="Arial"/>
                <w:b/>
                <w:bCs/>
              </w:rPr>
              <w:t xml:space="preserve"> </w:t>
            </w:r>
            <w:r w:rsidR="00A840D1">
              <w:rPr>
                <w:rFonts w:cs="Arial"/>
                <w:b/>
                <w:bCs/>
              </w:rPr>
              <w:t>AZD8630</w:t>
            </w:r>
            <w:r w:rsidR="000877A3">
              <w:rPr>
                <w:rFonts w:cs="Arial"/>
                <w:b/>
                <w:bCs/>
              </w:rPr>
              <w:t xml:space="preserve"> Pod Harvest Record (</w:t>
            </w:r>
            <w:r w:rsidR="00E854E3">
              <w:rPr>
                <w:rFonts w:cs="Arial"/>
                <w:b/>
                <w:bCs/>
                <w:color w:val="303030"/>
                <w:shd w:val="clear" w:color="auto" w:fill="FFFFFF"/>
              </w:rPr>
              <w:t>MABR-0023642</w:t>
            </w:r>
            <w:r w:rsidR="00A76DF2">
              <w:rPr>
                <w:rFonts w:cs="Arial"/>
                <w:b/>
                <w:bCs/>
              </w:rPr>
              <w:t>)</w:t>
            </w:r>
          </w:p>
        </w:tc>
        <w:tc>
          <w:tcPr>
            <w:tcW w:w="661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3A086DB" w14:textId="77777777" w:rsidR="006046CE" w:rsidRPr="00AC752B" w:rsidRDefault="006046CE" w:rsidP="003E77BF">
            <w:pPr>
              <w:pStyle w:val="Footer"/>
              <w:tabs>
                <w:tab w:val="clear" w:pos="4320"/>
                <w:tab w:val="left" w:pos="468"/>
                <w:tab w:val="left" w:pos="980"/>
                <w:tab w:val="left" w:pos="2711"/>
                <w:tab w:val="center" w:pos="2801"/>
                <w:tab w:val="left" w:pos="6030"/>
                <w:tab w:val="right" w:pos="10620"/>
              </w:tabs>
              <w:spacing w:before="120" w:line="240" w:lineRule="auto"/>
              <w:rPr>
                <w:rFonts w:cs="Arial"/>
              </w:rPr>
            </w:pPr>
          </w:p>
        </w:tc>
        <w:tc>
          <w:tcPr>
            <w:tcW w:w="616" w:type="pct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624731" w14:textId="77777777" w:rsidR="006046CE" w:rsidRPr="00AC752B" w:rsidRDefault="006046CE" w:rsidP="003E77BF">
            <w:pPr>
              <w:pStyle w:val="Footer"/>
              <w:tabs>
                <w:tab w:val="left" w:pos="468"/>
                <w:tab w:val="left" w:pos="980"/>
                <w:tab w:val="left" w:pos="3160"/>
                <w:tab w:val="left" w:pos="6030"/>
                <w:tab w:val="right" w:pos="10620"/>
              </w:tabs>
              <w:spacing w:before="120" w:line="240" w:lineRule="auto"/>
              <w:rPr>
                <w:rFonts w:cs="Arial"/>
              </w:rPr>
            </w:pPr>
          </w:p>
        </w:tc>
      </w:tr>
      <w:tr w:rsidR="009F582B" w:rsidRPr="00AC752B" w14:paraId="059AECB4" w14:textId="77777777" w:rsidTr="00A54FD7">
        <w:tblPrEx>
          <w:tblLook w:val="04A0" w:firstRow="1" w:lastRow="0" w:firstColumn="1" w:lastColumn="0" w:noHBand="0" w:noVBand="1"/>
        </w:tblPrEx>
        <w:trPr>
          <w:cantSplit/>
          <w:trHeight w:val="283"/>
          <w:jc w:val="center"/>
        </w:trPr>
        <w:tc>
          <w:tcPr>
            <w:tcW w:w="466" w:type="pct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14:paraId="53508887" w14:textId="77777777" w:rsidR="006046CE" w:rsidRPr="00AC752B" w:rsidRDefault="006046CE" w:rsidP="003E77BF">
            <w:pPr>
              <w:rPr>
                <w:bCs/>
              </w:rPr>
            </w:pPr>
          </w:p>
        </w:tc>
        <w:tc>
          <w:tcPr>
            <w:tcW w:w="117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3928952" w14:textId="77777777" w:rsidR="006046CE" w:rsidRPr="006046CE" w:rsidRDefault="006046CE" w:rsidP="003E77B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6046CE">
              <w:rPr>
                <w:rFonts w:cs="Arial"/>
                <w:b/>
                <w:bCs/>
              </w:rPr>
              <w:t>MPR Name</w:t>
            </w:r>
          </w:p>
        </w:tc>
        <w:tc>
          <w:tcPr>
            <w:tcW w:w="146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7AAE64E" w14:textId="77777777" w:rsidR="006046CE" w:rsidRPr="006046CE" w:rsidRDefault="006046CE" w:rsidP="003E77B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6046CE">
              <w:rPr>
                <w:rFonts w:cs="Arial"/>
                <w:b/>
                <w:bCs/>
              </w:rPr>
              <w:t>Name in Attachment</w:t>
            </w:r>
          </w:p>
        </w:tc>
        <w:tc>
          <w:tcPr>
            <w:tcW w:w="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2521E2C" w14:textId="77777777" w:rsidR="006046CE" w:rsidRPr="006046CE" w:rsidRDefault="006046CE" w:rsidP="003E77B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6046CE">
              <w:rPr>
                <w:rFonts w:cs="Arial"/>
                <w:b/>
                <w:bCs/>
              </w:rPr>
              <w:t>Step No.</w:t>
            </w:r>
          </w:p>
        </w:tc>
        <w:tc>
          <w:tcPr>
            <w:tcW w:w="66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35C3DAD" w14:textId="77777777" w:rsidR="006046CE" w:rsidRPr="00AC752B" w:rsidRDefault="006046CE" w:rsidP="003E77BF">
            <w:pPr>
              <w:rPr>
                <w:rFonts w:cs="Arial"/>
              </w:rPr>
            </w:pPr>
          </w:p>
        </w:tc>
        <w:tc>
          <w:tcPr>
            <w:tcW w:w="616" w:type="pct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  <w:hideMark/>
          </w:tcPr>
          <w:p w14:paraId="54B6D875" w14:textId="77777777" w:rsidR="006046CE" w:rsidRPr="00AC752B" w:rsidRDefault="006046CE" w:rsidP="003E77BF">
            <w:pPr>
              <w:rPr>
                <w:rFonts w:cs="Arial"/>
              </w:rPr>
            </w:pPr>
          </w:p>
        </w:tc>
      </w:tr>
      <w:tr w:rsidR="009F582B" w:rsidRPr="00AC752B" w14:paraId="10186726" w14:textId="77777777" w:rsidTr="00A54FD7">
        <w:tblPrEx>
          <w:tblLook w:val="04A0" w:firstRow="1" w:lastRow="0" w:firstColumn="1" w:lastColumn="0" w:noHBand="0" w:noVBand="1"/>
        </w:tblPrEx>
        <w:trPr>
          <w:cantSplit/>
          <w:trHeight w:val="280"/>
          <w:jc w:val="center"/>
        </w:trPr>
        <w:tc>
          <w:tcPr>
            <w:tcW w:w="466" w:type="pct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7960F8E5" w14:textId="77777777" w:rsidR="007C6CDF" w:rsidRPr="00AC752B" w:rsidRDefault="007C6CDF" w:rsidP="007C6CDF">
            <w:pPr>
              <w:rPr>
                <w:bCs/>
              </w:rPr>
            </w:pPr>
          </w:p>
        </w:tc>
        <w:tc>
          <w:tcPr>
            <w:tcW w:w="117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83972EA" w14:textId="616B2583" w:rsidR="007C6CDF" w:rsidRPr="00AC752B" w:rsidRDefault="007C6CDF" w:rsidP="007C6CD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 xml:space="preserve">Load Start Time (First Cycle, Day </w:t>
            </w:r>
            <w:r>
              <w:rPr>
                <w:rFonts w:cs="Arial"/>
              </w:rPr>
              <w:t>1</w:t>
            </w:r>
            <w:r w:rsidRPr="00AC752B">
              <w:rPr>
                <w:rFonts w:cs="Arial"/>
              </w:rPr>
              <w:t>)</w:t>
            </w:r>
          </w:p>
        </w:tc>
        <w:tc>
          <w:tcPr>
            <w:tcW w:w="146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FA2916" w14:textId="23B3D268" w:rsidR="007C6CDF" w:rsidRPr="006046CE" w:rsidRDefault="007C6CDF" w:rsidP="007C6CD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</w:rPr>
            </w:pPr>
            <w:r w:rsidRPr="006046CE">
              <w:rPr>
                <w:rFonts w:cs="Arial"/>
              </w:rPr>
              <w:t>Conditioned Medium Storage End (Time/Date)</w:t>
            </w:r>
          </w:p>
        </w:tc>
        <w:tc>
          <w:tcPr>
            <w:tcW w:w="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72609" w14:textId="3B934E9A" w:rsidR="007C6CDF" w:rsidRPr="006046CE" w:rsidRDefault="007C6CDF" w:rsidP="007C6CD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6046CE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_Ref51779227 \r \h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14.20</w:t>
            </w:r>
            <w:r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66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4AD041" w14:textId="77777777" w:rsidR="007C6CDF" w:rsidRPr="00AC752B" w:rsidRDefault="007C6CDF" w:rsidP="007C6CDF">
            <w:pPr>
              <w:rPr>
                <w:rFonts w:cs="Arial"/>
              </w:rPr>
            </w:pPr>
          </w:p>
        </w:tc>
        <w:tc>
          <w:tcPr>
            <w:tcW w:w="616" w:type="pct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2824352A" w14:textId="77777777" w:rsidR="007C6CDF" w:rsidRPr="00AC752B" w:rsidRDefault="007C6CDF" w:rsidP="007C6CDF">
            <w:pPr>
              <w:rPr>
                <w:rFonts w:cs="Arial"/>
              </w:rPr>
            </w:pPr>
          </w:p>
        </w:tc>
      </w:tr>
      <w:tr w:rsidR="009F582B" w:rsidRPr="00AC752B" w14:paraId="3305BCC9" w14:textId="77777777" w:rsidTr="00A54FD7">
        <w:tblPrEx>
          <w:tblLook w:val="04A0" w:firstRow="1" w:lastRow="0" w:firstColumn="1" w:lastColumn="0" w:noHBand="0" w:noVBand="1"/>
        </w:tblPrEx>
        <w:trPr>
          <w:cantSplit/>
          <w:trHeight w:val="280"/>
          <w:jc w:val="center"/>
        </w:trPr>
        <w:tc>
          <w:tcPr>
            <w:tcW w:w="466" w:type="pct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237773F5" w14:textId="77777777" w:rsidR="006046CE" w:rsidRPr="00AC752B" w:rsidRDefault="006046CE" w:rsidP="003E77BF">
            <w:pPr>
              <w:rPr>
                <w:bCs/>
              </w:rPr>
            </w:pPr>
          </w:p>
        </w:tc>
        <w:tc>
          <w:tcPr>
            <w:tcW w:w="117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A84B2E" w14:textId="15B7A0BF" w:rsidR="006046CE" w:rsidRPr="00AC752B" w:rsidRDefault="006046CE" w:rsidP="00F64F5B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Load Start Time (First Cycle, Day 2)</w:t>
            </w:r>
            <w:r w:rsidR="005B36F7">
              <w:rPr>
                <w:rFonts w:cs="Arial"/>
              </w:rPr>
              <w:t>, If Applicable</w:t>
            </w:r>
          </w:p>
        </w:tc>
        <w:tc>
          <w:tcPr>
            <w:tcW w:w="146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590100" w14:textId="6F6E6493" w:rsidR="006046CE" w:rsidRPr="006046CE" w:rsidRDefault="006046CE" w:rsidP="00F64F5B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</w:rPr>
            </w:pPr>
            <w:r w:rsidRPr="006046CE">
              <w:rPr>
                <w:rFonts w:cs="Arial"/>
              </w:rPr>
              <w:t>Conditioned Medium Storage End (Time/Date)</w:t>
            </w:r>
          </w:p>
        </w:tc>
        <w:tc>
          <w:tcPr>
            <w:tcW w:w="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815F3" w14:textId="079E30EF" w:rsidR="006046CE" w:rsidRPr="006046CE" w:rsidRDefault="006046CE" w:rsidP="00F64F5B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6046CE">
              <w:rPr>
                <w:rFonts w:cs="Arial"/>
                <w:b/>
                <w:bCs/>
              </w:rPr>
              <w:t xml:space="preserve">Step </w:t>
            </w:r>
            <w:r w:rsidR="007C6CDF">
              <w:rPr>
                <w:rFonts w:cs="Arial"/>
                <w:b/>
                <w:bCs/>
              </w:rPr>
              <w:fldChar w:fldCharType="begin"/>
            </w:r>
            <w:r w:rsidR="007C6CDF">
              <w:rPr>
                <w:rFonts w:cs="Arial"/>
                <w:b/>
                <w:bCs/>
              </w:rPr>
              <w:instrText xml:space="preserve"> REF _Ref51779227 \r \h </w:instrText>
            </w:r>
            <w:r w:rsidR="007C6CDF">
              <w:rPr>
                <w:rFonts w:cs="Arial"/>
                <w:b/>
                <w:bCs/>
              </w:rPr>
            </w:r>
            <w:r w:rsidR="007C6CDF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14.20</w:t>
            </w:r>
            <w:r w:rsidR="007C6CDF"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66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BEC08D" w14:textId="77777777" w:rsidR="006046CE" w:rsidRPr="00AC752B" w:rsidRDefault="006046CE" w:rsidP="003E77BF">
            <w:pPr>
              <w:rPr>
                <w:rFonts w:cs="Arial"/>
              </w:rPr>
            </w:pPr>
          </w:p>
        </w:tc>
        <w:tc>
          <w:tcPr>
            <w:tcW w:w="616" w:type="pct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63EDC0AE" w14:textId="77777777" w:rsidR="006046CE" w:rsidRPr="00AC752B" w:rsidRDefault="006046CE" w:rsidP="003E77BF">
            <w:pPr>
              <w:rPr>
                <w:rFonts w:cs="Arial"/>
              </w:rPr>
            </w:pPr>
          </w:p>
        </w:tc>
      </w:tr>
      <w:tr w:rsidR="006046CE" w:rsidRPr="00AC752B" w14:paraId="1C010DE5" w14:textId="77777777" w:rsidTr="00F81701">
        <w:tblPrEx>
          <w:tblLook w:val="04A0" w:firstRow="1" w:lastRow="0" w:firstColumn="1" w:lastColumn="0" w:noHBand="0" w:noVBand="1"/>
        </w:tblPrEx>
        <w:trPr>
          <w:cantSplit/>
          <w:trHeight w:val="280"/>
          <w:jc w:val="center"/>
        </w:trPr>
        <w:tc>
          <w:tcPr>
            <w:tcW w:w="466" w:type="pct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4038B0A0" w14:textId="77777777" w:rsidR="006046CE" w:rsidRPr="00AC752B" w:rsidRDefault="006046CE" w:rsidP="003E77BF">
            <w:pPr>
              <w:rPr>
                <w:bCs/>
              </w:rPr>
            </w:pPr>
          </w:p>
        </w:tc>
        <w:tc>
          <w:tcPr>
            <w:tcW w:w="3257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7A568E9" w14:textId="4FB13573" w:rsidR="006046CE" w:rsidRPr="006046CE" w:rsidRDefault="006046CE" w:rsidP="006046CE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rPr>
                <w:rFonts w:cs="Arial"/>
                <w:b/>
                <w:bCs/>
              </w:rPr>
            </w:pPr>
            <w:r w:rsidRPr="00114643">
              <w:rPr>
                <w:rFonts w:cs="Arial"/>
                <w:b/>
                <w:bCs/>
                <w:sz w:val="22"/>
                <w:szCs w:val="22"/>
              </w:rPr>
              <w:t>*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Use </w:t>
            </w:r>
            <w:r w:rsidRPr="007C25E3">
              <w:rPr>
                <w:rFonts w:cs="Arial"/>
                <w:b/>
                <w:bCs/>
                <w:sz w:val="18"/>
                <w:szCs w:val="18"/>
              </w:rPr>
              <w:t>Day 1</w:t>
            </w:r>
            <w:r>
              <w:rPr>
                <w:rFonts w:cs="Arial"/>
                <w:sz w:val="18"/>
                <w:szCs w:val="18"/>
              </w:rPr>
              <w:t xml:space="preserve"> if only one day of </w:t>
            </w:r>
            <w:r w:rsidR="00B23008">
              <w:rPr>
                <w:rFonts w:cs="Arial"/>
                <w:sz w:val="18"/>
                <w:szCs w:val="18"/>
              </w:rPr>
              <w:t xml:space="preserve">CaptureSelect CH1-XL </w:t>
            </w:r>
            <w:r>
              <w:rPr>
                <w:rFonts w:cs="Arial"/>
                <w:sz w:val="18"/>
                <w:szCs w:val="18"/>
              </w:rPr>
              <w:t>processing is needed.</w:t>
            </w:r>
          </w:p>
        </w:tc>
        <w:tc>
          <w:tcPr>
            <w:tcW w:w="66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B69D44" w14:textId="77777777" w:rsidR="006046CE" w:rsidRPr="00AC752B" w:rsidRDefault="006046CE" w:rsidP="003E77BF">
            <w:pPr>
              <w:rPr>
                <w:rFonts w:cs="Arial"/>
              </w:rPr>
            </w:pPr>
          </w:p>
        </w:tc>
        <w:tc>
          <w:tcPr>
            <w:tcW w:w="616" w:type="pct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1BBC25C1" w14:textId="77777777" w:rsidR="006046CE" w:rsidRPr="00AC752B" w:rsidRDefault="006046CE" w:rsidP="003E77BF">
            <w:pPr>
              <w:rPr>
                <w:rFonts w:cs="Arial"/>
              </w:rPr>
            </w:pPr>
          </w:p>
        </w:tc>
      </w:tr>
    </w:tbl>
    <w:p w14:paraId="1BB25E94" w14:textId="77777777" w:rsidR="00F65693" w:rsidRPr="00AC752B" w:rsidRDefault="00F65693" w:rsidP="008D3DE0"/>
    <w:bookmarkEnd w:id="111"/>
    <w:p w14:paraId="571F6935" w14:textId="51755737" w:rsidR="0007487E" w:rsidRPr="00AC752B" w:rsidRDefault="00073C64" w:rsidP="00BF75BA">
      <w:pPr>
        <w:pStyle w:val="Heading1"/>
        <w:numPr>
          <w:ilvl w:val="0"/>
          <w:numId w:val="23"/>
        </w:numPr>
        <w:jc w:val="both"/>
      </w:pPr>
      <w:r w:rsidRPr="00AC752B">
        <w:br w:type="page"/>
      </w:r>
      <w:bookmarkEnd w:id="110"/>
      <w:r w:rsidR="0007487E" w:rsidRPr="00AC752B">
        <w:lastRenderedPageBreak/>
        <w:t>Batch Production Record Review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7"/>
        <w:gridCol w:w="7596"/>
        <w:gridCol w:w="2467"/>
      </w:tblGrid>
      <w:tr w:rsidR="0007487E" w:rsidRPr="00AC752B" w14:paraId="18901471" w14:textId="77777777" w:rsidTr="00A957CB">
        <w:trPr>
          <w:cantSplit/>
          <w:jc w:val="center"/>
        </w:trPr>
        <w:tc>
          <w:tcPr>
            <w:tcW w:w="337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6B13FF14" w14:textId="77777777" w:rsidR="0007487E" w:rsidRPr="00AC752B" w:rsidRDefault="0007487E" w:rsidP="00056B8B">
            <w:r w:rsidRPr="00AC752B">
              <w:t>Step</w:t>
            </w:r>
          </w:p>
        </w:tc>
        <w:tc>
          <w:tcPr>
            <w:tcW w:w="3520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92D8086" w14:textId="77777777" w:rsidR="0007487E" w:rsidRPr="00AC752B" w:rsidRDefault="0007487E" w:rsidP="005E16FD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AC752B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1143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61A88200" w14:textId="77777777" w:rsidR="0007487E" w:rsidRPr="00AC752B" w:rsidRDefault="0007487E" w:rsidP="005E16FD">
            <w:pPr>
              <w:pStyle w:val="TableHeader"/>
              <w:spacing w:before="120"/>
              <w:jc w:val="center"/>
              <w:rPr>
                <w:rFonts w:cs="Arial"/>
                <w:b/>
                <w:bCs/>
              </w:rPr>
            </w:pPr>
            <w:r w:rsidRPr="00AC752B">
              <w:rPr>
                <w:rFonts w:cs="Arial"/>
                <w:b/>
                <w:bCs/>
              </w:rPr>
              <w:t xml:space="preserve">Production </w:t>
            </w:r>
            <w:r w:rsidRPr="00AC752B">
              <w:rPr>
                <w:rFonts w:cs="Arial"/>
                <w:b/>
                <w:bCs/>
              </w:rPr>
              <w:br/>
              <w:t>Initial/Date</w:t>
            </w:r>
          </w:p>
        </w:tc>
      </w:tr>
      <w:tr w:rsidR="00F0090E" w:rsidRPr="00AC752B" w14:paraId="230AD506" w14:textId="77777777" w:rsidTr="00A957CB">
        <w:trPr>
          <w:cantSplit/>
          <w:trHeight w:val="292"/>
          <w:jc w:val="center"/>
        </w:trPr>
        <w:tc>
          <w:tcPr>
            <w:tcW w:w="33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FA44E4D" w14:textId="77777777" w:rsidR="00F0090E" w:rsidRPr="00AC752B" w:rsidRDefault="00F0090E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both"/>
            </w:pPr>
          </w:p>
        </w:tc>
        <w:tc>
          <w:tcPr>
            <w:tcW w:w="352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CA97B" w14:textId="3E24E9F6" w:rsidR="00F0090E" w:rsidRPr="00BF1530" w:rsidRDefault="003E0D9A" w:rsidP="00BF1530">
            <w:r w:rsidRPr="00E34350">
              <w:rPr>
                <w:rFonts w:cs="Arial"/>
              </w:rPr>
              <w:t>Ensure any additional supporting documentation are listed and attached</w:t>
            </w:r>
            <w:r>
              <w:rPr>
                <w:rFonts w:cs="Arial"/>
              </w:rPr>
              <w:t>.</w:t>
            </w:r>
          </w:p>
        </w:tc>
        <w:tc>
          <w:tcPr>
            <w:tcW w:w="114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DE8E6E" w14:textId="77777777" w:rsidR="00F0090E" w:rsidRPr="00AC752B" w:rsidRDefault="00F0090E" w:rsidP="003B753D">
            <w:pPr>
              <w:pStyle w:val="TableHeader"/>
              <w:tabs>
                <w:tab w:val="clear" w:pos="1800"/>
                <w:tab w:val="left" w:pos="2351"/>
              </w:tabs>
              <w:jc w:val="both"/>
              <w:rPr>
                <w:rFonts w:cs="Arial"/>
                <w:b/>
                <w:bCs/>
              </w:rPr>
            </w:pPr>
          </w:p>
        </w:tc>
      </w:tr>
      <w:tr w:rsidR="00F0090E" w:rsidRPr="00AC752B" w14:paraId="5A416BC1" w14:textId="77777777" w:rsidTr="00A957CB">
        <w:trPr>
          <w:cantSplit/>
          <w:trHeight w:val="65"/>
          <w:jc w:val="center"/>
        </w:trPr>
        <w:tc>
          <w:tcPr>
            <w:tcW w:w="337" w:type="pct"/>
            <w:tcBorders>
              <w:top w:val="single" w:sz="6" w:space="0" w:color="auto"/>
              <w:bottom w:val="single" w:sz="6" w:space="0" w:color="auto"/>
            </w:tcBorders>
          </w:tcPr>
          <w:p w14:paraId="719B1075" w14:textId="77777777" w:rsidR="00F0090E" w:rsidRPr="00AC752B" w:rsidRDefault="00F0090E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both"/>
            </w:pPr>
          </w:p>
        </w:tc>
        <w:tc>
          <w:tcPr>
            <w:tcW w:w="3520" w:type="pct"/>
            <w:tcBorders>
              <w:top w:val="single" w:sz="6" w:space="0" w:color="auto"/>
              <w:bottom w:val="single" w:sz="6" w:space="0" w:color="auto"/>
            </w:tcBorders>
          </w:tcPr>
          <w:p w14:paraId="64D34B11" w14:textId="2F61120F" w:rsidR="00F0090E" w:rsidRPr="00BF1530" w:rsidRDefault="00F0090E" w:rsidP="00BF1530">
            <w:r w:rsidRPr="00BF1530">
              <w:t>Verify that the prod</w:t>
            </w:r>
            <w:r w:rsidR="00AE4B11" w:rsidRPr="00BF1530">
              <w:t xml:space="preserve">uct net weight after sampling </w:t>
            </w:r>
            <w:r w:rsidR="00AE4B11" w:rsidRPr="003F4EBF">
              <w:rPr>
                <w:b/>
                <w:bCs/>
              </w:rPr>
              <w:t>(</w:t>
            </w:r>
            <w:r w:rsidR="00AE4B11" w:rsidRPr="006046CE">
              <w:rPr>
                <w:b/>
                <w:bCs/>
              </w:rPr>
              <w:t>Step</w:t>
            </w:r>
            <w:r w:rsidR="005E6F94" w:rsidRPr="006046CE">
              <w:rPr>
                <w:b/>
                <w:bCs/>
              </w:rPr>
              <w:t xml:space="preserve"> </w:t>
            </w:r>
            <w:r w:rsidR="003F4EBF">
              <w:rPr>
                <w:b/>
                <w:bCs/>
              </w:rPr>
              <w:fldChar w:fldCharType="begin"/>
            </w:r>
            <w:r w:rsidR="003F4EBF">
              <w:rPr>
                <w:b/>
                <w:bCs/>
              </w:rPr>
              <w:instrText xml:space="preserve"> REF _Ref117759681 \r \h </w:instrText>
            </w:r>
            <w:r w:rsidR="003F4EBF">
              <w:rPr>
                <w:b/>
                <w:bCs/>
              </w:rPr>
            </w:r>
            <w:r w:rsidR="003F4EBF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16.7</w:t>
            </w:r>
            <w:r w:rsidR="003F4EBF">
              <w:rPr>
                <w:b/>
                <w:bCs/>
              </w:rPr>
              <w:fldChar w:fldCharType="end"/>
            </w:r>
            <w:r w:rsidR="006046CE">
              <w:rPr>
                <w:b/>
                <w:bCs/>
              </w:rPr>
              <w:t xml:space="preserve">) </w:t>
            </w:r>
            <w:r w:rsidRPr="00BF1530">
              <w:t>is correctly inputted into SAP.</w:t>
            </w:r>
          </w:p>
        </w:tc>
        <w:tc>
          <w:tcPr>
            <w:tcW w:w="114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8F3C10A" w14:textId="77777777" w:rsidR="00F0090E" w:rsidRPr="00AC752B" w:rsidRDefault="00F0090E" w:rsidP="003B753D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3E0D9A" w:rsidRPr="00AC752B" w14:paraId="0B17CA26" w14:textId="77777777" w:rsidTr="00AA40D4">
        <w:trPr>
          <w:cantSplit/>
          <w:trHeight w:val="65"/>
          <w:jc w:val="center"/>
        </w:trPr>
        <w:tc>
          <w:tcPr>
            <w:tcW w:w="337" w:type="pct"/>
            <w:tcBorders>
              <w:top w:val="single" w:sz="6" w:space="0" w:color="auto"/>
              <w:bottom w:val="single" w:sz="6" w:space="0" w:color="auto"/>
            </w:tcBorders>
          </w:tcPr>
          <w:p w14:paraId="7E0EF829" w14:textId="77777777" w:rsidR="003E0D9A" w:rsidRPr="00AC752B" w:rsidRDefault="003E0D9A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both"/>
            </w:pPr>
          </w:p>
        </w:tc>
        <w:tc>
          <w:tcPr>
            <w:tcW w:w="352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532A11" w14:textId="4CCD597E" w:rsidR="003E0D9A" w:rsidRPr="00BF1530" w:rsidRDefault="003E0D9A" w:rsidP="003E0D9A">
            <w:r>
              <w:t xml:space="preserve">Complete the calculations in </w:t>
            </w:r>
            <w:r>
              <w:fldChar w:fldCharType="begin"/>
            </w:r>
            <w:r>
              <w:instrText xml:space="preserve"> REF _Ref51232669 \h </w:instrText>
            </w:r>
            <w:r>
              <w:fldChar w:fldCharType="separate"/>
            </w:r>
            <w:r w:rsidR="00BE21D6" w:rsidRPr="00AC752B">
              <w:t xml:space="preserve">Attachment </w:t>
            </w:r>
            <w:r w:rsidR="00BE21D6">
              <w:t>3</w:t>
            </w:r>
            <w:r w:rsidR="00BE21D6" w:rsidRPr="00AC752B">
              <w:t>: Yield Calculations</w:t>
            </w:r>
            <w:r>
              <w:fldChar w:fldCharType="end"/>
            </w:r>
            <w:r>
              <w:t>.</w:t>
            </w:r>
          </w:p>
        </w:tc>
        <w:tc>
          <w:tcPr>
            <w:tcW w:w="114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4819AAD" w14:textId="77777777" w:rsidR="003E0D9A" w:rsidRPr="00AC752B" w:rsidRDefault="003E0D9A" w:rsidP="003B753D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3E0D9A" w:rsidRPr="00AC752B" w14:paraId="57792B7C" w14:textId="77777777" w:rsidTr="003E0D9A">
        <w:trPr>
          <w:cantSplit/>
          <w:trHeight w:val="65"/>
          <w:jc w:val="center"/>
        </w:trPr>
        <w:tc>
          <w:tcPr>
            <w:tcW w:w="337" w:type="pct"/>
            <w:tcBorders>
              <w:top w:val="single" w:sz="6" w:space="0" w:color="auto"/>
              <w:bottom w:val="single" w:sz="6" w:space="0" w:color="auto"/>
            </w:tcBorders>
          </w:tcPr>
          <w:p w14:paraId="2166B70B" w14:textId="77777777" w:rsidR="003E0D9A" w:rsidRPr="00AC752B" w:rsidRDefault="003E0D9A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both"/>
            </w:pPr>
          </w:p>
        </w:tc>
        <w:tc>
          <w:tcPr>
            <w:tcW w:w="352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88EE18" w14:textId="394E97C0" w:rsidR="003E0D9A" w:rsidRDefault="003E0D9A" w:rsidP="003E0D9A">
            <w:r>
              <w:rPr>
                <w:rFonts w:cs="Arial"/>
              </w:rPr>
              <w:t>Verify all starting materials, buffers, and CPDS (Column Packing Data Sheet) have been consumed into SAP.</w:t>
            </w:r>
          </w:p>
        </w:tc>
        <w:tc>
          <w:tcPr>
            <w:tcW w:w="114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C230B67" w14:textId="77777777" w:rsidR="003E0D9A" w:rsidRPr="00AC752B" w:rsidRDefault="003E0D9A" w:rsidP="003B753D">
            <w:pPr>
              <w:pStyle w:val="TableHeader"/>
              <w:jc w:val="both"/>
              <w:rPr>
                <w:rFonts w:cs="Arial"/>
              </w:rPr>
            </w:pPr>
          </w:p>
        </w:tc>
      </w:tr>
      <w:tr w:rsidR="00F0090E" w:rsidRPr="00AC752B" w14:paraId="563868B7" w14:textId="77777777" w:rsidTr="00A957CB">
        <w:trPr>
          <w:cantSplit/>
          <w:trHeight w:val="65"/>
          <w:jc w:val="center"/>
        </w:trPr>
        <w:tc>
          <w:tcPr>
            <w:tcW w:w="337" w:type="pct"/>
            <w:tcBorders>
              <w:top w:val="single" w:sz="6" w:space="0" w:color="auto"/>
            </w:tcBorders>
          </w:tcPr>
          <w:p w14:paraId="1ACFC420" w14:textId="77777777" w:rsidR="00F0090E" w:rsidRPr="00AC752B" w:rsidRDefault="00F0090E" w:rsidP="0093202C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both"/>
            </w:pPr>
          </w:p>
        </w:tc>
        <w:tc>
          <w:tcPr>
            <w:tcW w:w="3520" w:type="pct"/>
            <w:tcBorders>
              <w:top w:val="single" w:sz="6" w:space="0" w:color="auto"/>
            </w:tcBorders>
            <w:vAlign w:val="center"/>
          </w:tcPr>
          <w:p w14:paraId="2FA3C084" w14:textId="77777777" w:rsidR="00F0090E" w:rsidRPr="00BF1530" w:rsidRDefault="00F0090E" w:rsidP="00BF1530">
            <w:r w:rsidRPr="00BF1530">
              <w:t>Review the Batch Production Record for completeness and submit for review.</w:t>
            </w:r>
          </w:p>
        </w:tc>
        <w:tc>
          <w:tcPr>
            <w:tcW w:w="1143" w:type="pct"/>
            <w:tcBorders>
              <w:top w:val="single" w:sz="6" w:space="0" w:color="auto"/>
            </w:tcBorders>
            <w:shd w:val="clear" w:color="auto" w:fill="D9D9D9"/>
          </w:tcPr>
          <w:p w14:paraId="381D46F8" w14:textId="77777777" w:rsidR="00F0090E" w:rsidRPr="00AC752B" w:rsidRDefault="00F0090E" w:rsidP="003B753D">
            <w:pPr>
              <w:pStyle w:val="TableHeader"/>
              <w:jc w:val="both"/>
              <w:rPr>
                <w:rFonts w:cs="Arial"/>
              </w:rPr>
            </w:pPr>
          </w:p>
        </w:tc>
      </w:tr>
    </w:tbl>
    <w:p w14:paraId="4D161F67" w14:textId="77777777" w:rsidR="0007487E" w:rsidRPr="00AC752B" w:rsidRDefault="0007487E" w:rsidP="003B753D">
      <w:pPr>
        <w:pStyle w:val="Heading1"/>
        <w:numPr>
          <w:ilvl w:val="0"/>
          <w:numId w:val="0"/>
        </w:numPr>
        <w:jc w:val="both"/>
        <w:rPr>
          <w:sz w:val="20"/>
        </w:rPr>
        <w:sectPr w:rsidR="0007487E" w:rsidRPr="00AC752B" w:rsidSect="009B51E5">
          <w:pgSz w:w="12240" w:h="15840" w:code="1"/>
          <w:pgMar w:top="720" w:right="720" w:bottom="720" w:left="720" w:header="0" w:footer="0" w:gutter="0"/>
          <w:cols w:space="720"/>
          <w:docGrid w:linePitch="272"/>
        </w:sectPr>
      </w:pPr>
    </w:p>
    <w:p w14:paraId="0779F586" w14:textId="719E120C" w:rsidR="00A12D53" w:rsidRPr="00AC752B" w:rsidRDefault="00AE4B11" w:rsidP="00110F49">
      <w:pPr>
        <w:pStyle w:val="Heading1"/>
        <w:numPr>
          <w:ilvl w:val="0"/>
          <w:numId w:val="0"/>
        </w:numPr>
        <w:spacing w:after="0"/>
        <w:jc w:val="center"/>
      </w:pPr>
      <w:bookmarkStart w:id="114" w:name="_Ref51240618"/>
      <w:bookmarkStart w:id="115" w:name="_Ref58236056"/>
      <w:r w:rsidRPr="00AC752B">
        <w:lastRenderedPageBreak/>
        <w:t xml:space="preserve">Attachment 1: </w:t>
      </w:r>
      <w:r w:rsidR="002D1389" w:rsidRPr="00AC752B">
        <w:t>Sampling Record</w:t>
      </w:r>
      <w:bookmarkEnd w:id="114"/>
      <w:bookmarkEnd w:id="11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5"/>
        <w:gridCol w:w="1140"/>
        <w:gridCol w:w="990"/>
        <w:gridCol w:w="990"/>
        <w:gridCol w:w="1170"/>
        <w:gridCol w:w="1170"/>
        <w:gridCol w:w="1710"/>
        <w:gridCol w:w="1705"/>
      </w:tblGrid>
      <w:tr w:rsidR="00644F89" w:rsidRPr="00AC752B" w14:paraId="4F193C75" w14:textId="77777777" w:rsidTr="00E51D98">
        <w:trPr>
          <w:trHeight w:val="288"/>
          <w:jc w:val="center"/>
        </w:trPr>
        <w:tc>
          <w:tcPr>
            <w:tcW w:w="5035" w:type="dxa"/>
            <w:gridSpan w:val="4"/>
            <w:shd w:val="clear" w:color="auto" w:fill="D9D9D9" w:themeFill="background1" w:themeFillShade="D9"/>
            <w:vAlign w:val="center"/>
          </w:tcPr>
          <w:p w14:paraId="66D8C778" w14:textId="1A288EB3" w:rsidR="00644F89" w:rsidRPr="006046CE" w:rsidRDefault="00A840D1" w:rsidP="003E77BF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AZD8630</w:t>
            </w:r>
            <w:r w:rsidR="00644F89" w:rsidRPr="006046CE">
              <w:rPr>
                <w:rFonts w:cs="Arial"/>
                <w:b/>
                <w:sz w:val="16"/>
                <w:szCs w:val="16"/>
              </w:rPr>
              <w:t xml:space="preserve"> </w:t>
            </w:r>
            <w:r w:rsidR="00B23008">
              <w:rPr>
                <w:rFonts w:cs="Arial"/>
                <w:b/>
                <w:sz w:val="16"/>
                <w:szCs w:val="16"/>
              </w:rPr>
              <w:t xml:space="preserve">CaptureSelect CH1-XL </w:t>
            </w:r>
          </w:p>
        </w:tc>
        <w:tc>
          <w:tcPr>
            <w:tcW w:w="5755" w:type="dxa"/>
            <w:gridSpan w:val="4"/>
            <w:shd w:val="clear" w:color="auto" w:fill="D9D9D9" w:themeFill="background1" w:themeFillShade="D9"/>
          </w:tcPr>
          <w:p w14:paraId="25692E12" w14:textId="471150AD" w:rsidR="00644F89" w:rsidRPr="006046CE" w:rsidRDefault="00644F89" w:rsidP="003E77BF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6046CE">
              <w:rPr>
                <w:rFonts w:cs="Arial"/>
                <w:b/>
                <w:sz w:val="16"/>
                <w:szCs w:val="16"/>
              </w:rPr>
              <w:t>8009938</w:t>
            </w:r>
          </w:p>
        </w:tc>
      </w:tr>
      <w:tr w:rsidR="00644F89" w:rsidRPr="00AC752B" w14:paraId="4D53B756" w14:textId="77777777" w:rsidTr="00E51D98">
        <w:trPr>
          <w:trHeight w:val="432"/>
          <w:jc w:val="center"/>
        </w:trPr>
        <w:tc>
          <w:tcPr>
            <w:tcW w:w="5035" w:type="dxa"/>
            <w:gridSpan w:val="4"/>
            <w:shd w:val="clear" w:color="auto" w:fill="D9D9D9" w:themeFill="background1" w:themeFillShade="D9"/>
            <w:vAlign w:val="center"/>
          </w:tcPr>
          <w:p w14:paraId="0897D107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AC752B">
              <w:rPr>
                <w:rFonts w:cs="Arial"/>
                <w:bCs/>
                <w:sz w:val="16"/>
                <w:szCs w:val="16"/>
              </w:rPr>
              <w:t>Dev Samples DLIMS Project #</w:t>
            </w:r>
          </w:p>
        </w:tc>
        <w:tc>
          <w:tcPr>
            <w:tcW w:w="5755" w:type="dxa"/>
            <w:gridSpan w:val="4"/>
          </w:tcPr>
          <w:p w14:paraId="3F0C1378" w14:textId="515F1F5C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644F89" w:rsidRPr="00AC752B" w14:paraId="5D28993A" w14:textId="77777777" w:rsidTr="00E51D98">
        <w:trPr>
          <w:trHeight w:val="432"/>
          <w:jc w:val="center"/>
        </w:trPr>
        <w:tc>
          <w:tcPr>
            <w:tcW w:w="5035" w:type="dxa"/>
            <w:gridSpan w:val="4"/>
            <w:shd w:val="clear" w:color="auto" w:fill="D9D9D9" w:themeFill="background1" w:themeFillShade="D9"/>
            <w:vAlign w:val="center"/>
          </w:tcPr>
          <w:p w14:paraId="1FAD48CB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AC752B">
              <w:rPr>
                <w:rFonts w:cs="Arial"/>
                <w:bCs/>
                <w:sz w:val="16"/>
                <w:szCs w:val="16"/>
              </w:rPr>
              <w:t>Pre-Load Performed By/Date</w:t>
            </w:r>
          </w:p>
        </w:tc>
        <w:tc>
          <w:tcPr>
            <w:tcW w:w="5755" w:type="dxa"/>
            <w:gridSpan w:val="4"/>
          </w:tcPr>
          <w:p w14:paraId="673E53FA" w14:textId="1AF5BC4B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E51D98" w:rsidRPr="00AC752B" w14:paraId="64699D26" w14:textId="4D34B6A4" w:rsidTr="00BE21D6">
        <w:trPr>
          <w:trHeight w:val="177"/>
          <w:jc w:val="center"/>
        </w:trPr>
        <w:tc>
          <w:tcPr>
            <w:tcW w:w="1915" w:type="dxa"/>
            <w:shd w:val="clear" w:color="auto" w:fill="D9D9D9" w:themeFill="background1" w:themeFillShade="D9"/>
            <w:vAlign w:val="center"/>
            <w:hideMark/>
          </w:tcPr>
          <w:p w14:paraId="798B2620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AC752B">
              <w:rPr>
                <w:rFonts w:cs="Arial"/>
                <w:bCs/>
                <w:sz w:val="16"/>
                <w:szCs w:val="16"/>
              </w:rPr>
              <w:t>DLIMS Test Name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  <w:hideMark/>
          </w:tcPr>
          <w:p w14:paraId="6A429494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AC752B">
              <w:rPr>
                <w:rFonts w:cs="Arial"/>
                <w:bCs/>
                <w:sz w:val="16"/>
                <w:szCs w:val="16"/>
              </w:rPr>
              <w:t>Sample Volume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14:paraId="174AF4D1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AC752B">
              <w:rPr>
                <w:rFonts w:cs="Arial"/>
                <w:bCs/>
                <w:sz w:val="16"/>
                <w:szCs w:val="16"/>
              </w:rPr>
              <w:t>Location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14:paraId="319EC3DA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AC752B">
              <w:rPr>
                <w:rFonts w:cs="Arial"/>
                <w:bCs/>
                <w:sz w:val="16"/>
                <w:szCs w:val="16"/>
              </w:rPr>
              <w:t>Tube Type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0C63255A" w14:textId="338E5F14" w:rsidR="00644F89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Intermediate Storage Temp</w:t>
            </w:r>
            <w:r w:rsidR="00BE21D6">
              <w:rPr>
                <w:rFonts w:cs="Arial"/>
                <w:bCs/>
                <w:sz w:val="16"/>
                <w:szCs w:val="16"/>
              </w:rPr>
              <w:t xml:space="preserve"> </w:t>
            </w:r>
            <w:r w:rsidR="00654C55" w:rsidRPr="00BE21D6">
              <w:rPr>
                <w:rFonts w:cs="Arial"/>
                <w:b/>
                <w:color w:val="0000CC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2CC5870" w14:textId="7B9007BE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DLIMS Storage Temp.</w:t>
            </w:r>
          </w:p>
        </w:tc>
        <w:tc>
          <w:tcPr>
            <w:tcW w:w="3415" w:type="dxa"/>
            <w:gridSpan w:val="2"/>
            <w:shd w:val="clear" w:color="auto" w:fill="D9D9D9" w:themeFill="background1" w:themeFillShade="D9"/>
            <w:vAlign w:val="center"/>
          </w:tcPr>
          <w:p w14:paraId="7A4FA09E" w14:textId="530D95AE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Sample Number</w:t>
            </w:r>
          </w:p>
        </w:tc>
      </w:tr>
      <w:tr w:rsidR="00644F89" w:rsidRPr="00AC752B" w14:paraId="1FF8ECA9" w14:textId="77777777" w:rsidTr="00E51D98">
        <w:trPr>
          <w:trHeight w:val="144"/>
          <w:jc w:val="center"/>
        </w:trPr>
        <w:tc>
          <w:tcPr>
            <w:tcW w:w="10790" w:type="dxa"/>
            <w:gridSpan w:val="8"/>
            <w:shd w:val="clear" w:color="auto" w:fill="D9D9D9" w:themeFill="background1" w:themeFillShade="D9"/>
          </w:tcPr>
          <w:p w14:paraId="734B0482" w14:textId="545E88D2" w:rsidR="00644F89" w:rsidRPr="00AC752B" w:rsidRDefault="00644F89" w:rsidP="006046CE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</w:t>
            </w:r>
            <w:r w:rsidRPr="00AC4318">
              <w:rPr>
                <w:rFonts w:cs="Arial"/>
                <w:sz w:val="16"/>
                <w:szCs w:val="16"/>
              </w:rPr>
              <w:t xml:space="preserve">10 </w:t>
            </w:r>
            <w:r>
              <w:rPr>
                <w:rFonts w:cs="Arial"/>
                <w:sz w:val="16"/>
                <w:szCs w:val="16"/>
              </w:rPr>
              <w:t>(</w:t>
            </w:r>
            <w:r w:rsidRPr="00AC4318">
              <w:rPr>
                <w:rFonts w:cs="Arial"/>
                <w:sz w:val="16"/>
                <w:szCs w:val="16"/>
              </w:rPr>
              <w:t>Starting Product Samples</w:t>
            </w:r>
            <w:r>
              <w:rPr>
                <w:rFonts w:cs="Arial"/>
                <w:sz w:val="16"/>
                <w:szCs w:val="16"/>
              </w:rPr>
              <w:t>)</w:t>
            </w:r>
          </w:p>
        </w:tc>
      </w:tr>
      <w:tr w:rsidR="00644F89" w:rsidRPr="00AC752B" w14:paraId="7BA7A204" w14:textId="77777777" w:rsidTr="00E51D98">
        <w:trPr>
          <w:trHeight w:val="386"/>
          <w:jc w:val="center"/>
        </w:trPr>
        <w:tc>
          <w:tcPr>
            <w:tcW w:w="10790" w:type="dxa"/>
            <w:gridSpan w:val="8"/>
            <w:shd w:val="clear" w:color="auto" w:fill="D9D9D9" w:themeFill="background1" w:themeFillShade="D9"/>
            <w:vAlign w:val="center"/>
          </w:tcPr>
          <w:p w14:paraId="76F3A256" w14:textId="2DC5EE60" w:rsidR="00644F89" w:rsidRPr="00AC4318" w:rsidRDefault="00644F89" w:rsidP="003C2654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</w:tr>
      <w:tr w:rsidR="00644F89" w:rsidRPr="00AC752B" w14:paraId="3C1539D4" w14:textId="77777777" w:rsidTr="00BE21D6">
        <w:trPr>
          <w:trHeight w:val="431"/>
          <w:jc w:val="center"/>
        </w:trPr>
        <w:tc>
          <w:tcPr>
            <w:tcW w:w="7375" w:type="dxa"/>
            <w:gridSpan w:val="6"/>
            <w:shd w:val="clear" w:color="auto" w:fill="D9D9D9" w:themeFill="background1" w:themeFillShade="D9"/>
            <w:vAlign w:val="center"/>
          </w:tcPr>
          <w:p w14:paraId="252E060C" w14:textId="19E802F7" w:rsidR="00644F89" w:rsidRPr="00AC752B" w:rsidRDefault="00644F89" w:rsidP="00AA487E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Column Effluent Samples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4CE52AF" w14:textId="478B39AA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-20-1 (</w:t>
            </w:r>
            <w:r>
              <w:rPr>
                <w:rFonts w:cs="Arial"/>
                <w:sz w:val="16"/>
                <w:szCs w:val="16"/>
              </w:rPr>
              <w:t>Day 1</w:t>
            </w:r>
            <w:r w:rsidRPr="00AC752B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6CD55C" w14:textId="77777777" w:rsidR="00431C8D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 xml:space="preserve">-20-2 </w:t>
            </w:r>
          </w:p>
          <w:p w14:paraId="71AAAF55" w14:textId="14D1DF36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(</w:t>
            </w:r>
            <w:r>
              <w:rPr>
                <w:rFonts w:cs="Arial"/>
                <w:sz w:val="16"/>
                <w:szCs w:val="16"/>
              </w:rPr>
              <w:t>Day 2, If Applicable</w:t>
            </w:r>
            <w:r w:rsidRPr="00AC752B">
              <w:rPr>
                <w:rFonts w:cs="Arial"/>
                <w:sz w:val="16"/>
                <w:szCs w:val="16"/>
              </w:rPr>
              <w:t>)</w:t>
            </w:r>
          </w:p>
        </w:tc>
      </w:tr>
      <w:tr w:rsidR="00E51D98" w:rsidRPr="00AC752B" w14:paraId="272C6C8E" w14:textId="77777777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  <w:hideMark/>
          </w:tcPr>
          <w:p w14:paraId="15584DDD" w14:textId="77777777" w:rsidR="00644F89" w:rsidRPr="00FC433E" w:rsidRDefault="00644F89" w:rsidP="003E77BF">
            <w:pPr>
              <w:spacing w:before="60" w:after="60" w:line="24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FC433E">
              <w:rPr>
                <w:rFonts w:cs="Arial"/>
                <w:b/>
                <w:bCs/>
                <w:sz w:val="16"/>
                <w:szCs w:val="16"/>
              </w:rPr>
              <w:t>BIOBURDEN_IP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  <w:hideMark/>
          </w:tcPr>
          <w:p w14:paraId="77AFD493" w14:textId="77777777" w:rsidR="00644F89" w:rsidRPr="008A0447" w:rsidRDefault="00644F89" w:rsidP="003E77BF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25 mL</w:t>
            </w:r>
          </w:p>
        </w:tc>
        <w:tc>
          <w:tcPr>
            <w:tcW w:w="990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2F7AFB92" w14:textId="77777777" w:rsidR="00644F89" w:rsidRPr="00AA487E" w:rsidRDefault="00644F89" w:rsidP="003E77BF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A487E">
              <w:rPr>
                <w:rFonts w:cs="Arial"/>
                <w:b/>
                <w:bCs/>
                <w:sz w:val="16"/>
                <w:szCs w:val="16"/>
              </w:rPr>
              <w:t>QC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14:paraId="1C11E6BC" w14:textId="77777777" w:rsidR="00644F89" w:rsidRPr="008A0447" w:rsidRDefault="00644F89" w:rsidP="003E77BF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3321B67" w14:textId="0564211E" w:rsidR="00644F89" w:rsidRPr="008A0447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5CD73D7" w14:textId="7D9689D1" w:rsidR="00644F89" w:rsidRPr="008A0447" w:rsidRDefault="00644F89" w:rsidP="003E77BF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2-8˚C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0E55AE1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65E1EC20" w14:textId="1E9E1055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78D8B54D" w14:textId="77777777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6E4D50C2" w14:textId="626A7266" w:rsidR="00644F89" w:rsidRPr="00FC433E" w:rsidRDefault="00644F89" w:rsidP="003E77BF">
            <w:pPr>
              <w:spacing w:before="60" w:after="60" w:line="24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FC433E">
              <w:rPr>
                <w:rFonts w:cs="Arial"/>
                <w:b/>
                <w:bCs/>
                <w:sz w:val="16"/>
                <w:szCs w:val="16"/>
              </w:rPr>
              <w:t>ENDOTOXIN_IP_GPF1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27202621" w14:textId="77777777" w:rsidR="00644F89" w:rsidRPr="008A0447" w:rsidRDefault="00644F89" w:rsidP="003E77BF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10 mL </w:t>
            </w:r>
          </w:p>
        </w:tc>
        <w:tc>
          <w:tcPr>
            <w:tcW w:w="990" w:type="dxa"/>
            <w:vMerge/>
            <w:vAlign w:val="center"/>
          </w:tcPr>
          <w:p w14:paraId="17637903" w14:textId="77777777" w:rsidR="00644F89" w:rsidRPr="00AC752B" w:rsidRDefault="00644F89" w:rsidP="003E77BF">
            <w:pPr>
              <w:spacing w:before="60" w:after="6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E262455" w14:textId="77777777" w:rsidR="00644F89" w:rsidRPr="008A0447" w:rsidRDefault="00644F89" w:rsidP="003E77BF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PET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9F76BAB" w14:textId="6D5728C7" w:rsidR="00644F89" w:rsidRPr="008A0447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noWrap/>
            <w:vAlign w:val="center"/>
          </w:tcPr>
          <w:p w14:paraId="784CAC37" w14:textId="306A52CE" w:rsidR="00644F89" w:rsidRPr="008A0447" w:rsidRDefault="00644F89" w:rsidP="003E77BF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2-8˚C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BA4F34B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3077A3EE" w14:textId="31A0A9F5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644F89" w:rsidRPr="00AC752B" w14:paraId="03B95E3B" w14:textId="77777777" w:rsidTr="00E51D98">
        <w:trPr>
          <w:trHeight w:val="288"/>
          <w:jc w:val="center"/>
        </w:trPr>
        <w:tc>
          <w:tcPr>
            <w:tcW w:w="7375" w:type="dxa"/>
            <w:gridSpan w:val="6"/>
            <w:shd w:val="clear" w:color="auto" w:fill="D9D9D9" w:themeFill="background1" w:themeFillShade="D9"/>
          </w:tcPr>
          <w:p w14:paraId="0D87E1CF" w14:textId="722FA299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Product Quality Samples</w:t>
            </w:r>
          </w:p>
        </w:tc>
        <w:tc>
          <w:tcPr>
            <w:tcW w:w="3415" w:type="dxa"/>
            <w:gridSpan w:val="2"/>
            <w:shd w:val="clear" w:color="auto" w:fill="D9D9D9" w:themeFill="background1" w:themeFillShade="D9"/>
            <w:vAlign w:val="center"/>
          </w:tcPr>
          <w:p w14:paraId="2CB054FE" w14:textId="040CF033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-30 (</w:t>
            </w:r>
            <w:r w:rsidR="00B23008">
              <w:rPr>
                <w:rFonts w:cs="Arial"/>
                <w:sz w:val="16"/>
                <w:szCs w:val="16"/>
              </w:rPr>
              <w:t xml:space="preserve">CaptureSelect CH1-XL </w:t>
            </w:r>
            <w:r>
              <w:rPr>
                <w:rFonts w:cs="Arial"/>
                <w:sz w:val="16"/>
                <w:szCs w:val="16"/>
              </w:rPr>
              <w:t>Product)</w:t>
            </w:r>
          </w:p>
        </w:tc>
      </w:tr>
      <w:tr w:rsidR="00E51D98" w:rsidRPr="00AC752B" w14:paraId="0F8697FE" w14:textId="66C816DB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0CE5783A" w14:textId="77E247B9" w:rsidR="00644F89" w:rsidRPr="00861E94" w:rsidRDefault="00742324" w:rsidP="003E77BF">
            <w:pPr>
              <w:spacing w:before="40" w:after="40" w:line="24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SOLO</w:t>
            </w:r>
            <w:r w:rsidR="00644F89">
              <w:rPr>
                <w:rFonts w:cs="Arial"/>
                <w:b/>
                <w:bCs/>
                <w:sz w:val="16"/>
                <w:szCs w:val="16"/>
              </w:rPr>
              <w:t>_</w:t>
            </w:r>
            <w:r w:rsidR="00644F89" w:rsidRPr="00861E94">
              <w:rPr>
                <w:rFonts w:cs="Arial"/>
                <w:b/>
                <w:bCs/>
                <w:sz w:val="16"/>
                <w:szCs w:val="16"/>
              </w:rPr>
              <w:t>A280</w:t>
            </w:r>
            <w:r w:rsidR="00BE21D6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F67117" w:rsidRPr="00BE21D6">
              <w:rPr>
                <w:rFonts w:cs="Arial"/>
                <w:b/>
                <w:bCs/>
                <w:color w:val="0000CC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5A41F8E0" w14:textId="5E7B4E17" w:rsidR="00644F89" w:rsidRPr="00110F49" w:rsidRDefault="00644F89" w:rsidP="003E77BF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110F49">
              <w:rPr>
                <w:rFonts w:cs="Arial"/>
                <w:b/>
                <w:bCs/>
                <w:sz w:val="16"/>
                <w:szCs w:val="16"/>
              </w:rPr>
              <w:t>10 mL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2FF57EDF" w14:textId="0D4C7CF4" w:rsidR="00644F89" w:rsidRPr="00110F49" w:rsidRDefault="00532A54" w:rsidP="003E77BF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MS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7810EE26" w14:textId="488DDD38" w:rsidR="00644F89" w:rsidRPr="00110F49" w:rsidRDefault="00644F89" w:rsidP="003E77BF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110F49">
              <w:rPr>
                <w:rFonts w:cs="Arial"/>
                <w:b/>
                <w:bCs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E5BD621" w14:textId="43C452ED" w:rsidR="00644F89" w:rsidRPr="00110F49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A0447">
              <w:rPr>
                <w:rFonts w:cs="Arial"/>
                <w:b/>
                <w:bCs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C8D3066" w14:textId="018A3690" w:rsidR="00644F89" w:rsidRPr="00110F49" w:rsidRDefault="00644F89" w:rsidP="003E77BF">
            <w:pPr>
              <w:spacing w:before="40" w:after="4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110F49">
              <w:rPr>
                <w:rFonts w:cs="Arial"/>
                <w:b/>
                <w:bCs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521CC51" w14:textId="77777777" w:rsidR="00644F89" w:rsidRPr="00AC752B" w:rsidRDefault="00644F89" w:rsidP="003E77BF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1994888A" w14:textId="7B20B315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7960BB9F" w14:textId="098868DA" w:rsidR="00644F89" w:rsidRPr="00AC752B" w:rsidRDefault="009B22BA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IEC</w:t>
            </w:r>
            <w:r w:rsidR="006F44DC">
              <w:rPr>
                <w:rFonts w:cs="Arial"/>
                <w:sz w:val="16"/>
                <w:szCs w:val="16"/>
              </w:rPr>
              <w:t>_PRE_MAIN_POST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0F0AB9D3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 w:val="restart"/>
            <w:shd w:val="clear" w:color="auto" w:fill="D9D9D9" w:themeFill="background1" w:themeFillShade="D9"/>
            <w:vAlign w:val="center"/>
          </w:tcPr>
          <w:p w14:paraId="29879F42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AS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2F56504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6F7D8D2" w14:textId="1EEB742E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313394" w14:textId="37684A51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30832DE2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082918E0" w14:textId="6CF8CAF4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7246CC74" w14:textId="77777777" w:rsidR="00644F89" w:rsidRPr="00AC752B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CHO_SYBR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211E726E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 </w:t>
            </w:r>
          </w:p>
        </w:tc>
        <w:tc>
          <w:tcPr>
            <w:tcW w:w="990" w:type="dxa"/>
            <w:vMerge/>
            <w:vAlign w:val="center"/>
          </w:tcPr>
          <w:p w14:paraId="2818BC35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7F8F35A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FD977A" w14:textId="49D4D85C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49CA315" w14:textId="28DAC67E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1F8EEC7A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79964432" w14:textId="1EDC2740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2BABFE5A" w14:textId="512B2A7E" w:rsidR="00644F89" w:rsidRPr="00AC752B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EL_</w:t>
            </w:r>
            <w:r w:rsidR="00D66BF8">
              <w:rPr>
                <w:rFonts w:cs="Arial"/>
                <w:sz w:val="16"/>
                <w:szCs w:val="16"/>
              </w:rPr>
              <w:t>CH1</w:t>
            </w:r>
            <w:r>
              <w:rPr>
                <w:rFonts w:cs="Arial"/>
                <w:sz w:val="16"/>
                <w:szCs w:val="16"/>
              </w:rPr>
              <w:t>_LIG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00498649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 </w:t>
            </w:r>
          </w:p>
        </w:tc>
        <w:tc>
          <w:tcPr>
            <w:tcW w:w="990" w:type="dxa"/>
            <w:vMerge/>
            <w:vAlign w:val="center"/>
          </w:tcPr>
          <w:p w14:paraId="1FB14BDA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6FB7BFEA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FC13B72" w14:textId="057D1E7D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74A5470" w14:textId="28E762AC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7EDA8289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215CA3A4" w14:textId="2D584A2F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680EDDE7" w14:textId="6C8D5A1A" w:rsidR="00644F89" w:rsidRPr="00AC752B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EL</w:t>
            </w:r>
            <w:r w:rsidRPr="00AC752B">
              <w:rPr>
                <w:rFonts w:cs="Arial"/>
                <w:sz w:val="16"/>
                <w:szCs w:val="16"/>
              </w:rPr>
              <w:t>_CHO_GEN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1D63D2BE" w14:textId="6F47B87A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/>
            <w:vAlign w:val="center"/>
          </w:tcPr>
          <w:p w14:paraId="1998851D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0B3764F5" w14:textId="327B3BD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AD8EFFF" w14:textId="2C074574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728C00D" w14:textId="0265EA44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F22B814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560DD2DE" w14:textId="540CF5D3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14C32794" w14:textId="648E1BA8" w:rsidR="00644F89" w:rsidRPr="00AC752B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HPSEC_PUR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1DD22485" w14:textId="70FD335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/>
            <w:vAlign w:val="center"/>
          </w:tcPr>
          <w:p w14:paraId="21CFCE4C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3C29F421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F83EE07" w14:textId="2E0034C7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0876A82" w14:textId="63A72D5B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103F919F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30822076" w14:textId="7F884A21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6B5F8016" w14:textId="694D7332" w:rsidR="00644F89" w:rsidRPr="00AC752B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CGE_N_RED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9C1CC58" w14:textId="33DD7656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/>
            <w:vAlign w:val="center"/>
          </w:tcPr>
          <w:p w14:paraId="2AC92BA7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029C7DCA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C145E49" w14:textId="58F594A0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89252DF" w14:textId="2D6AFA62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A90E32E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69686DD3" w14:textId="77777777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60EA7230" w14:textId="0470D31D" w:rsidR="00644F89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 w:rsidRPr="00110F49">
              <w:rPr>
                <w:rFonts w:cs="Arial"/>
                <w:sz w:val="16"/>
                <w:szCs w:val="16"/>
              </w:rPr>
              <w:t>PLRONC_F68_ELSD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1D2B8C6F" w14:textId="3FABEA5C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/>
            <w:vAlign w:val="center"/>
          </w:tcPr>
          <w:p w14:paraId="2AB72E81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07FDCD6" w14:textId="1DEBAD01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PET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83D64F9" w14:textId="6053B243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47CCA4" w14:textId="517A3483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618293AE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51D98" w:rsidRPr="00AC752B" w14:paraId="67C728D1" w14:textId="1D930580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6DE8387D" w14:textId="666D40FF" w:rsidR="00644F89" w:rsidRPr="00AC752B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CGE_RED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00CC168A" w14:textId="636C62E5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/>
            <w:vAlign w:val="center"/>
          </w:tcPr>
          <w:p w14:paraId="30895AD0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206DBDA0" w14:textId="20D6D91F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B12BACF" w14:textId="05EAA303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D105CDC" w14:textId="45A737C1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C46C02A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51D98" w:rsidRPr="00AC752B" w14:paraId="52883C1C" w14:textId="15BC45D4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0B242B7B" w14:textId="5F4AD3DE" w:rsidR="00644F89" w:rsidRPr="00AC752B" w:rsidRDefault="00644F89" w:rsidP="00644F89">
            <w:pPr>
              <w:spacing w:before="40" w:after="40" w:line="240" w:lineRule="auto"/>
              <w:rPr>
                <w:rFonts w:cs="Arial"/>
                <w:b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SILICONE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05A4D4A5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/>
            <w:vAlign w:val="center"/>
          </w:tcPr>
          <w:p w14:paraId="1F7E71F2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0E606A3" w14:textId="2F29E615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PET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F4105CB" w14:textId="157C686F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3997E1F" w14:textId="0EF3EFBE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72CF910E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51D98" w:rsidRPr="00AC752B" w14:paraId="4E79B328" w14:textId="77777777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4DFBC402" w14:textId="54493A25" w:rsidR="002B7DDC" w:rsidRPr="00AC752B" w:rsidRDefault="005B2635" w:rsidP="00644F89">
            <w:pPr>
              <w:spacing w:before="40" w:after="4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RP_LC_CONC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E9B5BFD" w14:textId="2C342E5E" w:rsidR="002B7DDC" w:rsidRPr="00AC752B" w:rsidRDefault="00832784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 mL</w:t>
            </w:r>
          </w:p>
        </w:tc>
        <w:tc>
          <w:tcPr>
            <w:tcW w:w="990" w:type="dxa"/>
            <w:vMerge/>
            <w:vAlign w:val="center"/>
          </w:tcPr>
          <w:p w14:paraId="3924DBE4" w14:textId="77777777" w:rsidR="002B7DDC" w:rsidRPr="00AC752B" w:rsidRDefault="002B7DDC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61491A5" w14:textId="659FEABA" w:rsidR="002B7DDC" w:rsidRPr="00AC752B" w:rsidRDefault="00832784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243C48" w14:textId="69FF05A0" w:rsidR="002B7DDC" w:rsidRDefault="00671D7F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F299216" w14:textId="7787B598" w:rsidR="002B7DDC" w:rsidRDefault="00671D7F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2-8˚C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78D6409D" w14:textId="77777777" w:rsidR="002B7DDC" w:rsidRPr="00AC752B" w:rsidRDefault="002B7DDC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51D98" w:rsidRPr="00AC752B" w14:paraId="2A696E29" w14:textId="50A7E062" w:rsidTr="00BE21D6">
        <w:trPr>
          <w:trHeight w:val="43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2A5DB7DC" w14:textId="11A7E39A" w:rsidR="00644F89" w:rsidRPr="00CD7049" w:rsidRDefault="00644F89" w:rsidP="00644F89">
            <w:pPr>
              <w:spacing w:before="40" w:after="40" w:line="240" w:lineRule="auto"/>
              <w:rPr>
                <w:rFonts w:cs="Arial"/>
                <w:b/>
                <w:sz w:val="16"/>
                <w:szCs w:val="16"/>
                <w:vertAlign w:val="superscript"/>
              </w:rPr>
            </w:pPr>
            <w:r w:rsidRPr="00AC752B">
              <w:rPr>
                <w:rFonts w:cs="Arial"/>
                <w:sz w:val="16"/>
                <w:szCs w:val="16"/>
              </w:rPr>
              <w:t>ABT Retain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68633E99" w14:textId="5132B3E8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5 x 14 mL</w:t>
            </w:r>
          </w:p>
        </w:tc>
        <w:tc>
          <w:tcPr>
            <w:tcW w:w="990" w:type="dxa"/>
            <w:vMerge/>
            <w:vAlign w:val="center"/>
          </w:tcPr>
          <w:p w14:paraId="42655EF4" w14:textId="437B270A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45F89BA5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7F81131" w14:textId="60BF2298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2-8</w:t>
            </w:r>
            <w:r w:rsidRPr="00FA0D89">
              <w:rPr>
                <w:rFonts w:cs="Arial"/>
                <w:bCs/>
                <w:sz w:val="16"/>
                <w:szCs w:val="16"/>
              </w:rPr>
              <w:t>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D77DD15" w14:textId="05988A23" w:rsidR="00644F89" w:rsidRPr="00FA0D89" w:rsidRDefault="00644F89" w:rsidP="00644F89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2-8</w:t>
            </w:r>
            <w:r w:rsidRPr="00FA0D89">
              <w:rPr>
                <w:rFonts w:cs="Arial"/>
                <w:bCs/>
                <w:sz w:val="16"/>
                <w:szCs w:val="16"/>
              </w:rPr>
              <w:t>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5357E65E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51D98" w:rsidRPr="00AC752B" w14:paraId="752FD55C" w14:textId="1D3060B4" w:rsidTr="00BE21D6">
        <w:trPr>
          <w:trHeight w:val="512"/>
          <w:jc w:val="center"/>
        </w:trPr>
        <w:tc>
          <w:tcPr>
            <w:tcW w:w="1915" w:type="dxa"/>
            <w:shd w:val="clear" w:color="auto" w:fill="D9D9D9" w:themeFill="background1" w:themeFillShade="D9"/>
            <w:noWrap/>
            <w:vAlign w:val="center"/>
          </w:tcPr>
          <w:p w14:paraId="688136BF" w14:textId="2243A548" w:rsidR="00644F89" w:rsidRPr="00CD7049" w:rsidRDefault="00644F89" w:rsidP="00644F89">
            <w:pPr>
              <w:spacing w:before="40" w:after="40" w:line="240" w:lineRule="auto"/>
              <w:rPr>
                <w:rFonts w:cs="Arial"/>
                <w:sz w:val="16"/>
                <w:szCs w:val="16"/>
                <w:vertAlign w:val="superscript"/>
              </w:rPr>
            </w:pPr>
            <w:r w:rsidRPr="00AC752B">
              <w:rPr>
                <w:rFonts w:cs="Arial"/>
                <w:sz w:val="16"/>
                <w:szCs w:val="16"/>
              </w:rPr>
              <w:t>PPS Small Retain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01E3280" w14:textId="78F8F67D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3 x 14 mL</w:t>
            </w:r>
          </w:p>
        </w:tc>
        <w:tc>
          <w:tcPr>
            <w:tcW w:w="990" w:type="dxa"/>
            <w:vMerge/>
            <w:vAlign w:val="center"/>
          </w:tcPr>
          <w:p w14:paraId="61842EAA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26FF2B9E" w14:textId="0215017D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C752B">
              <w:rPr>
                <w:rFonts w:cs="Arial"/>
                <w:sz w:val="16"/>
                <w:szCs w:val="16"/>
              </w:rPr>
              <w:t>PP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F7ADAF1" w14:textId="083C0596" w:rsidR="00644F89" w:rsidRDefault="00644F89" w:rsidP="00644F89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2-8</w:t>
            </w:r>
            <w:r w:rsidRPr="00FA0D89">
              <w:rPr>
                <w:rFonts w:cs="Arial"/>
                <w:bCs/>
                <w:sz w:val="16"/>
                <w:szCs w:val="16"/>
              </w:rPr>
              <w:t>˚C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639098B" w14:textId="7A426071" w:rsidR="00644F89" w:rsidRPr="00FA0D89" w:rsidRDefault="00644F89" w:rsidP="00644F89">
            <w:pPr>
              <w:spacing w:before="40" w:after="4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2-8</w:t>
            </w:r>
            <w:r w:rsidRPr="00FA0D89">
              <w:rPr>
                <w:rFonts w:cs="Arial"/>
                <w:bCs/>
                <w:sz w:val="16"/>
                <w:szCs w:val="16"/>
              </w:rPr>
              <w:t>˚C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63FA88AB" w14:textId="77777777" w:rsidR="00644F89" w:rsidRPr="00AC752B" w:rsidRDefault="00644F89" w:rsidP="00644F89">
            <w:pPr>
              <w:spacing w:before="40" w:after="4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048195E6" w14:textId="641A6F02" w:rsidR="00110F49" w:rsidRDefault="00110F49" w:rsidP="00BF75BA">
      <w:pPr>
        <w:pStyle w:val="ListParagraph"/>
        <w:numPr>
          <w:ilvl w:val="0"/>
          <w:numId w:val="66"/>
        </w:numPr>
        <w:spacing w:before="120" w:after="120"/>
        <w:contextualSpacing w:val="0"/>
        <w:rPr>
          <w:sz w:val="18"/>
        </w:rPr>
      </w:pPr>
      <w:proofErr w:type="gramStart"/>
      <w:r>
        <w:rPr>
          <w:sz w:val="18"/>
        </w:rPr>
        <w:t>Test</w:t>
      </w:r>
      <w:proofErr w:type="gramEnd"/>
      <w:r>
        <w:rPr>
          <w:sz w:val="18"/>
        </w:rPr>
        <w:t xml:space="preserve"> </w:t>
      </w:r>
      <w:r w:rsidR="00742324">
        <w:rPr>
          <w:sz w:val="18"/>
        </w:rPr>
        <w:t>SOLO</w:t>
      </w:r>
      <w:r>
        <w:rPr>
          <w:sz w:val="18"/>
        </w:rPr>
        <w:t xml:space="preserve">_A280 sample per </w:t>
      </w:r>
      <w:r w:rsidR="00200A6D" w:rsidRPr="00130216">
        <w:rPr>
          <w:b/>
          <w:bCs/>
          <w:sz w:val="18"/>
        </w:rPr>
        <w:t>SOP-0107091</w:t>
      </w:r>
      <w:r>
        <w:rPr>
          <w:sz w:val="18"/>
        </w:rPr>
        <w:t xml:space="preserve">. If sample is not tested immediately, store sample at 2-8 </w:t>
      </w:r>
      <w:r>
        <w:rPr>
          <w:rFonts w:cs="Arial"/>
          <w:sz w:val="18"/>
        </w:rPr>
        <w:t>°</w:t>
      </w:r>
      <w:r>
        <w:rPr>
          <w:sz w:val="18"/>
        </w:rPr>
        <w:t>C.</w:t>
      </w:r>
    </w:p>
    <w:p w14:paraId="50A09B59" w14:textId="70D358DE" w:rsidR="00654C55" w:rsidRPr="007A7A67" w:rsidRDefault="00AA487E" w:rsidP="00BF75BA">
      <w:pPr>
        <w:pStyle w:val="ListParagraph"/>
        <w:numPr>
          <w:ilvl w:val="0"/>
          <w:numId w:val="66"/>
        </w:numPr>
        <w:spacing w:before="120" w:after="120"/>
        <w:contextualSpacing w:val="0"/>
        <w:rPr>
          <w:sz w:val="18"/>
        </w:rPr>
      </w:pPr>
      <w:r w:rsidRPr="007139B6">
        <w:rPr>
          <w:sz w:val="18"/>
        </w:rPr>
        <w:t>The intermediate storage temperature applies to both the shipment and storage of the sample prior to reaching the Sample Management team</w:t>
      </w:r>
      <w:r w:rsidR="00F67117">
        <w:rPr>
          <w:sz w:val="18"/>
        </w:rPr>
        <w:t>.</w:t>
      </w:r>
    </w:p>
    <w:p w14:paraId="2BB1D710" w14:textId="77777777" w:rsidR="00110F49" w:rsidRPr="005B49B4" w:rsidRDefault="00110F49" w:rsidP="00110F49">
      <w:pPr>
        <w:spacing w:before="40"/>
        <w:ind w:left="360"/>
        <w:rPr>
          <w:b/>
          <w:sz w:val="18"/>
        </w:rPr>
      </w:pPr>
      <w:r w:rsidRPr="005B49B4">
        <w:rPr>
          <w:b/>
          <w:sz w:val="18"/>
        </w:rPr>
        <w:t>Definitions/Terminology:</w:t>
      </w:r>
    </w:p>
    <w:p w14:paraId="60944CDD" w14:textId="77777777" w:rsidR="00110F49" w:rsidRPr="00BA4B4D" w:rsidRDefault="00110F49" w:rsidP="00BF75BA">
      <w:pPr>
        <w:numPr>
          <w:ilvl w:val="0"/>
          <w:numId w:val="67"/>
        </w:numPr>
        <w:tabs>
          <w:tab w:val="left" w:pos="900"/>
        </w:tabs>
        <w:spacing w:before="40"/>
        <w:ind w:left="900" w:hanging="450"/>
        <w:rPr>
          <w:sz w:val="18"/>
        </w:rPr>
      </w:pPr>
      <w:r w:rsidRPr="00BA4B4D">
        <w:rPr>
          <w:sz w:val="18"/>
        </w:rPr>
        <w:t xml:space="preserve">Use GREENFORM Template for Development DLIMS sample submissions </w:t>
      </w:r>
    </w:p>
    <w:p w14:paraId="3455A223" w14:textId="77777777" w:rsidR="00110F49" w:rsidRDefault="00110F49" w:rsidP="00BF75BA">
      <w:pPr>
        <w:numPr>
          <w:ilvl w:val="0"/>
          <w:numId w:val="67"/>
        </w:numPr>
        <w:tabs>
          <w:tab w:val="left" w:pos="900"/>
        </w:tabs>
        <w:spacing w:before="40"/>
        <w:ind w:left="900" w:hanging="450"/>
        <w:rPr>
          <w:sz w:val="18"/>
        </w:rPr>
      </w:pPr>
      <w:r w:rsidRPr="00BA4B4D">
        <w:rPr>
          <w:sz w:val="18"/>
        </w:rPr>
        <w:t>Sample Designation “-10”:  For sampling of starting material</w:t>
      </w:r>
      <w:r>
        <w:rPr>
          <w:sz w:val="18"/>
        </w:rPr>
        <w:t>.</w:t>
      </w:r>
    </w:p>
    <w:p w14:paraId="5439E91D" w14:textId="77777777" w:rsidR="00110F49" w:rsidRPr="00BA4B4D" w:rsidRDefault="00110F49" w:rsidP="00BF75BA">
      <w:pPr>
        <w:numPr>
          <w:ilvl w:val="0"/>
          <w:numId w:val="67"/>
        </w:numPr>
        <w:tabs>
          <w:tab w:val="left" w:pos="900"/>
        </w:tabs>
        <w:spacing w:before="40"/>
        <w:ind w:left="900" w:hanging="450"/>
        <w:rPr>
          <w:sz w:val="18"/>
        </w:rPr>
      </w:pPr>
      <w:r>
        <w:rPr>
          <w:sz w:val="18"/>
        </w:rPr>
        <w:t>Sample Designation “-20”:  For sampling column effluent.</w:t>
      </w:r>
    </w:p>
    <w:p w14:paraId="4CB0D38D" w14:textId="77777777" w:rsidR="00110F49" w:rsidRPr="00BA4B4D" w:rsidRDefault="00110F49" w:rsidP="00BF75BA">
      <w:pPr>
        <w:numPr>
          <w:ilvl w:val="0"/>
          <w:numId w:val="67"/>
        </w:numPr>
        <w:tabs>
          <w:tab w:val="left" w:pos="900"/>
        </w:tabs>
        <w:spacing w:before="40"/>
        <w:ind w:left="900" w:hanging="450"/>
        <w:rPr>
          <w:sz w:val="18"/>
        </w:rPr>
      </w:pPr>
      <w:r w:rsidRPr="00BA4B4D">
        <w:rPr>
          <w:sz w:val="18"/>
        </w:rPr>
        <w:t>Sample Designation “-30”:  For product quality samples</w:t>
      </w:r>
      <w:r>
        <w:rPr>
          <w:sz w:val="18"/>
        </w:rPr>
        <w:t>.</w:t>
      </w:r>
    </w:p>
    <w:p w14:paraId="36B0B625" w14:textId="77777777" w:rsidR="00110F49" w:rsidRPr="007A7A67" w:rsidRDefault="00110F49" w:rsidP="00BF75BA">
      <w:pPr>
        <w:numPr>
          <w:ilvl w:val="0"/>
          <w:numId w:val="67"/>
        </w:numPr>
        <w:tabs>
          <w:tab w:val="left" w:pos="900"/>
        </w:tabs>
        <w:spacing w:before="40" w:line="240" w:lineRule="auto"/>
        <w:ind w:left="900" w:hanging="450"/>
        <w:rPr>
          <w:rFonts w:cs="Arial"/>
          <w:sz w:val="22"/>
        </w:rPr>
      </w:pPr>
      <w:r w:rsidRPr="007A7A67">
        <w:rPr>
          <w:b/>
          <w:sz w:val="18"/>
        </w:rPr>
        <w:t>Bold (STAT)</w:t>
      </w:r>
      <w:r w:rsidRPr="007A7A67">
        <w:rPr>
          <w:sz w:val="18"/>
        </w:rPr>
        <w:t>: Bold text indicates STAT sample submission.</w:t>
      </w:r>
    </w:p>
    <w:p w14:paraId="296CEC9B" w14:textId="77777777" w:rsidR="00941FAC" w:rsidRPr="00AC752B" w:rsidRDefault="00941FAC">
      <w:pPr>
        <w:spacing w:line="240" w:lineRule="auto"/>
        <w:rPr>
          <w:rFonts w:cs="Arial"/>
          <w:b/>
          <w:sz w:val="22"/>
        </w:rPr>
      </w:pPr>
    </w:p>
    <w:p w14:paraId="356E74D5" w14:textId="6984DF07" w:rsidR="00941FAC" w:rsidRPr="00AC752B" w:rsidRDefault="00941FAC">
      <w:pPr>
        <w:spacing w:line="240" w:lineRule="auto"/>
        <w:rPr>
          <w:rFonts w:cs="Arial"/>
          <w:b/>
          <w:sz w:val="22"/>
        </w:rPr>
        <w:sectPr w:rsidR="00941FAC" w:rsidRPr="00AC752B" w:rsidSect="00673A83">
          <w:headerReference w:type="even" r:id="rId23"/>
          <w:headerReference w:type="first" r:id="rId24"/>
          <w:type w:val="nextColumn"/>
          <w:pgSz w:w="12240" w:h="15840" w:code="1"/>
          <w:pgMar w:top="720" w:right="720" w:bottom="720" w:left="720" w:header="0" w:footer="0" w:gutter="0"/>
          <w:cols w:space="720"/>
          <w:docGrid w:linePitch="272"/>
        </w:sectPr>
      </w:pPr>
    </w:p>
    <w:p w14:paraId="2BC378E1" w14:textId="38562334" w:rsidR="004D73B5" w:rsidRPr="00AC752B" w:rsidRDefault="004D73B5" w:rsidP="00056B8B">
      <w:pPr>
        <w:pStyle w:val="Heading1"/>
        <w:numPr>
          <w:ilvl w:val="0"/>
          <w:numId w:val="0"/>
        </w:numPr>
        <w:ind w:left="4860" w:hanging="720"/>
      </w:pPr>
      <w:bookmarkStart w:id="116" w:name="_Ref51240190"/>
      <w:r w:rsidRPr="00AC752B">
        <w:lastRenderedPageBreak/>
        <w:t xml:space="preserve">Attachment </w:t>
      </w:r>
      <w:r w:rsidR="00CF40BE" w:rsidRPr="00AC752B">
        <w:t>2</w:t>
      </w:r>
      <w:r w:rsidRPr="00AC752B">
        <w:t>: Non-Routine Sampling Record</w:t>
      </w:r>
      <w:bookmarkEnd w:id="116"/>
    </w:p>
    <w:p w14:paraId="69447058" w14:textId="77777777" w:rsidR="0013101B" w:rsidRPr="00AC752B" w:rsidRDefault="0013101B" w:rsidP="0013101B">
      <w:pPr>
        <w:pStyle w:val="ListParagraph"/>
        <w:spacing w:line="264" w:lineRule="auto"/>
        <w:ind w:left="2160"/>
        <w:rPr>
          <w:rFonts w:cs="Arial"/>
          <w:bCs/>
        </w:rPr>
      </w:pPr>
    </w:p>
    <w:p w14:paraId="762786DC" w14:textId="77777777" w:rsidR="00C35365" w:rsidRDefault="00C35365" w:rsidP="003B753D">
      <w:pPr>
        <w:pStyle w:val="Body1"/>
        <w:ind w:left="0"/>
        <w:jc w:val="both"/>
        <w:rPr>
          <w:rFonts w:cs="Arial"/>
          <w:b/>
          <w:bCs/>
          <w:kern w:val="1"/>
        </w:rPr>
      </w:pPr>
    </w:p>
    <w:p w14:paraId="5EABD293" w14:textId="77777777" w:rsidR="00B33DD4" w:rsidRPr="00522933" w:rsidRDefault="00B33DD4" w:rsidP="00BF75BA">
      <w:pPr>
        <w:pStyle w:val="ListParagraph"/>
        <w:numPr>
          <w:ilvl w:val="0"/>
          <w:numId w:val="94"/>
        </w:numPr>
        <w:spacing w:after="120" w:line="276" w:lineRule="auto"/>
        <w:ind w:left="720"/>
        <w:contextualSpacing w:val="0"/>
      </w:pPr>
      <w:r w:rsidRPr="00522933">
        <w:t>If non-routine samples are taken, re-adjust weight of the product sampled.</w:t>
      </w:r>
    </w:p>
    <w:p w14:paraId="7009308B" w14:textId="09DEB21B" w:rsidR="00B33DD4" w:rsidRPr="00B33DD4" w:rsidRDefault="00B33DD4" w:rsidP="00BF75BA">
      <w:pPr>
        <w:pStyle w:val="ListParagraph"/>
        <w:numPr>
          <w:ilvl w:val="0"/>
          <w:numId w:val="94"/>
        </w:numPr>
        <w:spacing w:after="120" w:line="276" w:lineRule="auto"/>
        <w:ind w:left="720"/>
        <w:contextualSpacing w:val="0"/>
        <w:rPr>
          <w:b/>
        </w:rPr>
      </w:pPr>
      <w:r w:rsidRPr="004013DB">
        <w:t>Log into DLIMS per SOP-0080295 as required by the memo. Record DLIMS Project number and sample number if submitted per DLIMS.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1134"/>
        <w:gridCol w:w="909"/>
        <w:gridCol w:w="1807"/>
        <w:gridCol w:w="1203"/>
        <w:gridCol w:w="1004"/>
        <w:gridCol w:w="1519"/>
        <w:gridCol w:w="1251"/>
        <w:gridCol w:w="1044"/>
        <w:gridCol w:w="1041"/>
        <w:gridCol w:w="1251"/>
        <w:gridCol w:w="1251"/>
      </w:tblGrid>
      <w:tr w:rsidR="00B33DD4" w:rsidRPr="00A064AF" w14:paraId="71349DEF" w14:textId="77777777" w:rsidTr="002E661B">
        <w:trPr>
          <w:trHeight w:val="660"/>
          <w:jc w:val="center"/>
        </w:trPr>
        <w:tc>
          <w:tcPr>
            <w:tcW w:w="1047" w:type="pct"/>
            <w:gridSpan w:val="3"/>
            <w:shd w:val="clear" w:color="auto" w:fill="D9D9D9"/>
            <w:vAlign w:val="center"/>
          </w:tcPr>
          <w:p w14:paraId="2B9835DD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Pre-Load Performed by/Date</w:t>
            </w:r>
          </w:p>
        </w:tc>
        <w:tc>
          <w:tcPr>
            <w:tcW w:w="3953" w:type="pct"/>
            <w:gridSpan w:val="9"/>
            <w:shd w:val="clear" w:color="auto" w:fill="auto"/>
            <w:vAlign w:val="center"/>
          </w:tcPr>
          <w:p w14:paraId="09573262" w14:textId="77777777" w:rsidR="00B33DD4" w:rsidRDefault="00B33DD4" w:rsidP="002E661B">
            <w:pPr>
              <w:jc w:val="center"/>
              <w:rPr>
                <w:sz w:val="18"/>
                <w:szCs w:val="18"/>
              </w:rPr>
            </w:pPr>
          </w:p>
        </w:tc>
      </w:tr>
      <w:tr w:rsidR="00B33DD4" w:rsidRPr="00A064AF" w14:paraId="58B51423" w14:textId="77777777" w:rsidTr="002E661B">
        <w:trPr>
          <w:trHeight w:val="660"/>
          <w:jc w:val="center"/>
        </w:trPr>
        <w:tc>
          <w:tcPr>
            <w:tcW w:w="337" w:type="pct"/>
            <w:shd w:val="clear" w:color="auto" w:fill="D9D9D9"/>
            <w:vAlign w:val="center"/>
          </w:tcPr>
          <w:p w14:paraId="0A9BCCD8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Process Section No.</w:t>
            </w:r>
          </w:p>
        </w:tc>
        <w:tc>
          <w:tcPr>
            <w:tcW w:w="394" w:type="pct"/>
            <w:shd w:val="clear" w:color="auto" w:fill="D9D9D9"/>
            <w:vAlign w:val="center"/>
          </w:tcPr>
          <w:p w14:paraId="160E270E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Contents</w:t>
            </w:r>
          </w:p>
        </w:tc>
        <w:tc>
          <w:tcPr>
            <w:tcW w:w="316" w:type="pct"/>
            <w:shd w:val="clear" w:color="auto" w:fill="D9D9D9"/>
            <w:vAlign w:val="center"/>
          </w:tcPr>
          <w:p w14:paraId="37FCFA7C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DLIMS Form</w:t>
            </w:r>
          </w:p>
        </w:tc>
        <w:tc>
          <w:tcPr>
            <w:tcW w:w="628" w:type="pct"/>
            <w:shd w:val="clear" w:color="auto" w:fill="D9D9D9"/>
            <w:vAlign w:val="center"/>
          </w:tcPr>
          <w:p w14:paraId="7F223BF0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DLIMS Project Number</w:t>
            </w:r>
          </w:p>
        </w:tc>
        <w:tc>
          <w:tcPr>
            <w:tcW w:w="418" w:type="pct"/>
            <w:shd w:val="clear" w:color="auto" w:fill="D9D9D9"/>
            <w:vAlign w:val="center"/>
          </w:tcPr>
          <w:p w14:paraId="5F625EAC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Container Type</w:t>
            </w:r>
          </w:p>
        </w:tc>
        <w:tc>
          <w:tcPr>
            <w:tcW w:w="349" w:type="pct"/>
            <w:shd w:val="clear" w:color="auto" w:fill="D9D9D9"/>
            <w:vAlign w:val="center"/>
          </w:tcPr>
          <w:p w14:paraId="5BD6C952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</w:t>
            </w:r>
            <w:r>
              <w:rPr>
                <w:sz w:val="18"/>
                <w:szCs w:val="18"/>
              </w:rPr>
              <w:br/>
              <w:t>Volume</w:t>
            </w:r>
          </w:p>
        </w:tc>
        <w:tc>
          <w:tcPr>
            <w:tcW w:w="528" w:type="pct"/>
            <w:shd w:val="clear" w:color="auto" w:fill="D9D9D9"/>
            <w:vAlign w:val="center"/>
          </w:tcPr>
          <w:p w14:paraId="59F62AA6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DLIMS Test</w:t>
            </w:r>
            <w:r>
              <w:rPr>
                <w:sz w:val="18"/>
                <w:szCs w:val="18"/>
              </w:rPr>
              <w:t xml:space="preserve"> Name</w:t>
            </w:r>
          </w:p>
        </w:tc>
        <w:tc>
          <w:tcPr>
            <w:tcW w:w="435" w:type="pct"/>
            <w:shd w:val="clear" w:color="auto" w:fill="D9D9D9"/>
            <w:vAlign w:val="center"/>
          </w:tcPr>
          <w:p w14:paraId="53CF16AB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Sample Number</w:t>
            </w:r>
          </w:p>
        </w:tc>
        <w:tc>
          <w:tcPr>
            <w:tcW w:w="363" w:type="pct"/>
            <w:shd w:val="clear" w:color="auto" w:fill="D9D9D9"/>
            <w:vAlign w:val="center"/>
          </w:tcPr>
          <w:p w14:paraId="4AA57B55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Storage Temp. (</w:t>
            </w:r>
            <w:r w:rsidRPr="00EA202C">
              <w:rPr>
                <w:sz w:val="18"/>
                <w:szCs w:val="18"/>
                <w:vertAlign w:val="superscript"/>
              </w:rPr>
              <w:t>o</w:t>
            </w:r>
            <w:r>
              <w:rPr>
                <w:sz w:val="18"/>
                <w:szCs w:val="18"/>
              </w:rPr>
              <w:t>C)</w:t>
            </w:r>
          </w:p>
        </w:tc>
        <w:tc>
          <w:tcPr>
            <w:tcW w:w="362" w:type="pct"/>
            <w:shd w:val="clear" w:color="auto" w:fill="D9D9D9"/>
            <w:vAlign w:val="center"/>
          </w:tcPr>
          <w:p w14:paraId="49794438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435" w:type="pct"/>
            <w:shd w:val="clear" w:color="auto" w:fill="D9D9D9"/>
            <w:vAlign w:val="center"/>
          </w:tcPr>
          <w:p w14:paraId="4C3AF81A" w14:textId="77777777" w:rsidR="00B33DD4" w:rsidRPr="00CA1CD6" w:rsidRDefault="00B33DD4" w:rsidP="002E661B">
            <w:pPr>
              <w:jc w:val="center"/>
              <w:rPr>
                <w:sz w:val="18"/>
                <w:szCs w:val="18"/>
              </w:rPr>
            </w:pPr>
            <w:r w:rsidRPr="00CA1CD6">
              <w:rPr>
                <w:sz w:val="18"/>
                <w:szCs w:val="18"/>
              </w:rPr>
              <w:t>Performed By/Date</w:t>
            </w:r>
          </w:p>
        </w:tc>
        <w:tc>
          <w:tcPr>
            <w:tcW w:w="435" w:type="pct"/>
            <w:shd w:val="clear" w:color="auto" w:fill="D9D9D9"/>
            <w:vAlign w:val="center"/>
          </w:tcPr>
          <w:p w14:paraId="0D4CDC88" w14:textId="77777777" w:rsidR="00B33DD4" w:rsidRPr="00254E7D" w:rsidRDefault="00B33DD4" w:rsidP="002E6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Witnessed By/Date</w:t>
            </w:r>
          </w:p>
        </w:tc>
      </w:tr>
      <w:tr w:rsidR="00B33DD4" w:rsidRPr="00A064AF" w14:paraId="76BEB56A" w14:textId="77777777" w:rsidTr="002E661B">
        <w:trPr>
          <w:trHeight w:val="660"/>
          <w:jc w:val="center"/>
        </w:trPr>
        <w:tc>
          <w:tcPr>
            <w:tcW w:w="337" w:type="pct"/>
            <w:vAlign w:val="center"/>
          </w:tcPr>
          <w:p w14:paraId="35D26E8A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64E76638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1C495421" w14:textId="77777777" w:rsidR="00B33DD4" w:rsidRPr="006B3855" w:rsidRDefault="00B33DD4" w:rsidP="002E661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8" w:type="pct"/>
            <w:shd w:val="clear" w:color="auto" w:fill="auto"/>
            <w:vAlign w:val="center"/>
          </w:tcPr>
          <w:p w14:paraId="442D2B0A" w14:textId="77777777" w:rsidR="00B33DD4" w:rsidRPr="004605F3" w:rsidRDefault="00B33DD4" w:rsidP="002E661B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kern w:val="36"/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13D8E931" w14:textId="77777777" w:rsidR="00B33DD4" w:rsidRPr="004605F3" w:rsidRDefault="00B33DD4" w:rsidP="002E661B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kern w:val="36"/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0376A604" w14:textId="77777777" w:rsidR="00B33DD4" w:rsidRPr="004605F3" w:rsidRDefault="00B33DD4" w:rsidP="002E661B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kern w:val="36"/>
                <w:sz w:val="16"/>
                <w:szCs w:val="16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14:paraId="79CB972E" w14:textId="77777777" w:rsidR="00B33DD4" w:rsidRPr="004605F3" w:rsidRDefault="00B33DD4" w:rsidP="002E661B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kern w:val="36"/>
                <w:sz w:val="16"/>
                <w:szCs w:val="16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1273B49A" w14:textId="77777777" w:rsidR="00B33DD4" w:rsidRPr="004605F3" w:rsidRDefault="00B33DD4" w:rsidP="002E661B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kern w:val="36"/>
                <w:sz w:val="16"/>
                <w:szCs w:val="16"/>
              </w:rPr>
            </w:pPr>
          </w:p>
        </w:tc>
        <w:tc>
          <w:tcPr>
            <w:tcW w:w="363" w:type="pct"/>
          </w:tcPr>
          <w:p w14:paraId="7BE43934" w14:textId="77777777" w:rsidR="00B33DD4" w:rsidRPr="004605F3" w:rsidRDefault="00B33DD4" w:rsidP="002E661B">
            <w:pPr>
              <w:keepNext/>
              <w:tabs>
                <w:tab w:val="left" w:pos="720"/>
              </w:tabs>
              <w:suppressAutoHyphens/>
              <w:spacing w:after="120"/>
              <w:jc w:val="center"/>
              <w:outlineLvl w:val="0"/>
              <w:rPr>
                <w:kern w:val="36"/>
                <w:sz w:val="16"/>
                <w:szCs w:val="16"/>
              </w:rPr>
            </w:pPr>
          </w:p>
        </w:tc>
        <w:tc>
          <w:tcPr>
            <w:tcW w:w="362" w:type="pct"/>
            <w:vAlign w:val="center"/>
          </w:tcPr>
          <w:p w14:paraId="7D73881B" w14:textId="77777777" w:rsidR="00B33DD4" w:rsidRPr="004605F3" w:rsidRDefault="00B33DD4" w:rsidP="002E661B">
            <w:pPr>
              <w:keepNext/>
              <w:tabs>
                <w:tab w:val="left" w:pos="720"/>
              </w:tabs>
              <w:suppressAutoHyphens/>
              <w:spacing w:after="120"/>
              <w:jc w:val="center"/>
              <w:outlineLvl w:val="0"/>
              <w:rPr>
                <w:kern w:val="36"/>
                <w:sz w:val="16"/>
                <w:szCs w:val="16"/>
              </w:rPr>
            </w:pPr>
          </w:p>
        </w:tc>
        <w:tc>
          <w:tcPr>
            <w:tcW w:w="435" w:type="pct"/>
          </w:tcPr>
          <w:p w14:paraId="54397CB4" w14:textId="77777777" w:rsidR="00B33DD4" w:rsidRPr="004605F3" w:rsidRDefault="00B33DD4" w:rsidP="002E661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35" w:type="pct"/>
          </w:tcPr>
          <w:p w14:paraId="3C71D9D6" w14:textId="77777777" w:rsidR="00B33DD4" w:rsidRPr="004605F3" w:rsidRDefault="00B33DD4" w:rsidP="002E661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B33DD4" w:rsidRPr="00A064AF" w14:paraId="473A66C0" w14:textId="77777777" w:rsidTr="002E661B">
        <w:trPr>
          <w:trHeight w:val="660"/>
          <w:jc w:val="center"/>
        </w:trPr>
        <w:tc>
          <w:tcPr>
            <w:tcW w:w="337" w:type="pct"/>
            <w:vAlign w:val="center"/>
          </w:tcPr>
          <w:p w14:paraId="0D429913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4EF7213A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79C2982A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628" w:type="pct"/>
            <w:shd w:val="clear" w:color="auto" w:fill="auto"/>
            <w:vAlign w:val="center"/>
          </w:tcPr>
          <w:p w14:paraId="39548B41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7B6F0A29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6DE5C705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14:paraId="2310FC09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5DA1AA6D" w14:textId="77777777" w:rsidR="00B33DD4" w:rsidRPr="006B3855" w:rsidRDefault="00B33DD4" w:rsidP="002E661B"/>
        </w:tc>
        <w:tc>
          <w:tcPr>
            <w:tcW w:w="363" w:type="pct"/>
          </w:tcPr>
          <w:p w14:paraId="1E140A8A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01E51C0A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4D715F2F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115D66B8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</w:tr>
      <w:tr w:rsidR="00B33DD4" w:rsidRPr="00A064AF" w14:paraId="7E3B6C3D" w14:textId="77777777" w:rsidTr="002E661B">
        <w:trPr>
          <w:trHeight w:val="660"/>
          <w:jc w:val="center"/>
        </w:trPr>
        <w:tc>
          <w:tcPr>
            <w:tcW w:w="337" w:type="pct"/>
            <w:vAlign w:val="center"/>
          </w:tcPr>
          <w:p w14:paraId="2684BFA6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4DB90C5C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4F1C0315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628" w:type="pct"/>
            <w:shd w:val="clear" w:color="auto" w:fill="auto"/>
            <w:vAlign w:val="center"/>
          </w:tcPr>
          <w:p w14:paraId="00AF186C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584887E7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71928A40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14:paraId="1DCE9CAF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1A5D9A8D" w14:textId="77777777" w:rsidR="00B33DD4" w:rsidRPr="006B3855" w:rsidRDefault="00B33DD4" w:rsidP="002E661B"/>
        </w:tc>
        <w:tc>
          <w:tcPr>
            <w:tcW w:w="363" w:type="pct"/>
          </w:tcPr>
          <w:p w14:paraId="13FED6D0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328396E5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7D40A4E8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340350B1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</w:tr>
      <w:tr w:rsidR="00B33DD4" w:rsidRPr="00A064AF" w14:paraId="428EBEBF" w14:textId="77777777" w:rsidTr="002E661B">
        <w:trPr>
          <w:trHeight w:val="660"/>
          <w:jc w:val="center"/>
        </w:trPr>
        <w:tc>
          <w:tcPr>
            <w:tcW w:w="337" w:type="pct"/>
            <w:vAlign w:val="center"/>
          </w:tcPr>
          <w:p w14:paraId="48B46D7A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4CD8AAF9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2F240181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628" w:type="pct"/>
            <w:shd w:val="clear" w:color="auto" w:fill="auto"/>
            <w:vAlign w:val="center"/>
          </w:tcPr>
          <w:p w14:paraId="135A6CAF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0F083F9B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4A7CE278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14:paraId="3408E22C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53D97DE3" w14:textId="77777777" w:rsidR="00B33DD4" w:rsidRPr="006B3855" w:rsidRDefault="00B33DD4" w:rsidP="002E661B"/>
        </w:tc>
        <w:tc>
          <w:tcPr>
            <w:tcW w:w="363" w:type="pct"/>
          </w:tcPr>
          <w:p w14:paraId="59BF4761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1A222CE2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2C208902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7734E053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</w:tr>
      <w:tr w:rsidR="00B33DD4" w:rsidRPr="00A064AF" w14:paraId="72DA0760" w14:textId="77777777" w:rsidTr="002E661B">
        <w:trPr>
          <w:trHeight w:val="660"/>
          <w:jc w:val="center"/>
        </w:trPr>
        <w:tc>
          <w:tcPr>
            <w:tcW w:w="337" w:type="pct"/>
            <w:vAlign w:val="center"/>
          </w:tcPr>
          <w:p w14:paraId="7938831E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080B1F05" w14:textId="77777777" w:rsidR="00B33DD4" w:rsidRPr="006B3855" w:rsidRDefault="00B33DD4" w:rsidP="002E661B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2DB1C5E1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628" w:type="pct"/>
            <w:shd w:val="clear" w:color="auto" w:fill="auto"/>
            <w:vAlign w:val="center"/>
          </w:tcPr>
          <w:p w14:paraId="18011205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7C1D1604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02E28D3F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14:paraId="48514BAE" w14:textId="77777777" w:rsidR="00B33DD4" w:rsidRPr="006B3855" w:rsidRDefault="00B33DD4" w:rsidP="002E661B">
            <w:pPr>
              <w:keepNext/>
              <w:suppressAutoHyphens/>
              <w:spacing w:line="240" w:lineRule="auto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71D128FA" w14:textId="77777777" w:rsidR="00B33DD4" w:rsidRPr="006B3855" w:rsidRDefault="00B33DD4" w:rsidP="002E661B"/>
        </w:tc>
        <w:tc>
          <w:tcPr>
            <w:tcW w:w="363" w:type="pct"/>
          </w:tcPr>
          <w:p w14:paraId="001DFCB4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19743EDD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1B9C63FA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59B43ECC" w14:textId="77777777" w:rsidR="00B33DD4" w:rsidRPr="006B3855" w:rsidRDefault="00B33DD4" w:rsidP="002E661B">
            <w:pPr>
              <w:rPr>
                <w:sz w:val="22"/>
                <w:szCs w:val="22"/>
              </w:rPr>
            </w:pPr>
          </w:p>
        </w:tc>
      </w:tr>
    </w:tbl>
    <w:p w14:paraId="1F2F174B" w14:textId="77777777" w:rsidR="00B33DD4" w:rsidRDefault="00B33DD4" w:rsidP="00B33DD4">
      <w:pPr>
        <w:sectPr w:rsidR="00B33DD4" w:rsidSect="00673A83">
          <w:headerReference w:type="even" r:id="rId25"/>
          <w:headerReference w:type="first" r:id="rId26"/>
          <w:pgSz w:w="15840" w:h="12240" w:orient="landscape" w:code="1"/>
          <w:pgMar w:top="720" w:right="720" w:bottom="720" w:left="720" w:header="0" w:footer="0" w:gutter="0"/>
          <w:cols w:space="720"/>
          <w:docGrid w:linePitch="272"/>
        </w:sectPr>
      </w:pPr>
    </w:p>
    <w:p w14:paraId="37337146" w14:textId="2EB44593" w:rsidR="0013101B" w:rsidRPr="00AC752B" w:rsidRDefault="0013101B" w:rsidP="00833577">
      <w:pPr>
        <w:pStyle w:val="Heading1"/>
        <w:numPr>
          <w:ilvl w:val="0"/>
          <w:numId w:val="0"/>
        </w:numPr>
        <w:jc w:val="center"/>
      </w:pPr>
      <w:bookmarkStart w:id="117" w:name="_Ref51232669"/>
      <w:r w:rsidRPr="00AC752B">
        <w:lastRenderedPageBreak/>
        <w:t xml:space="preserve">Attachment </w:t>
      </w:r>
      <w:r w:rsidR="00C35365">
        <w:t>3</w:t>
      </w:r>
      <w:r w:rsidRPr="00AC752B">
        <w:t>: Yield Calculations</w:t>
      </w:r>
      <w:bookmarkEnd w:id="117"/>
    </w:p>
    <w:p w14:paraId="085B331E" w14:textId="519ABF51" w:rsidR="0013101B" w:rsidRPr="00AC752B" w:rsidRDefault="0013101B" w:rsidP="006F0690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60"/>
        <w:gridCol w:w="447"/>
        <w:gridCol w:w="2229"/>
        <w:gridCol w:w="445"/>
        <w:gridCol w:w="1893"/>
        <w:gridCol w:w="1670"/>
        <w:gridCol w:w="1446"/>
      </w:tblGrid>
      <w:tr w:rsidR="00960AAB" w:rsidRPr="00AC752B" w14:paraId="3369D6B7" w14:textId="77777777" w:rsidTr="009006E2">
        <w:trPr>
          <w:trHeight w:val="649"/>
        </w:trPr>
        <w:tc>
          <w:tcPr>
            <w:tcW w:w="1233" w:type="pct"/>
            <w:shd w:val="clear" w:color="auto" w:fill="D9D9D9" w:themeFill="background1" w:themeFillShade="D9"/>
            <w:vAlign w:val="center"/>
          </w:tcPr>
          <w:p w14:paraId="56155643" w14:textId="310A4FAC" w:rsidR="00662B3C" w:rsidRPr="00AC752B" w:rsidRDefault="002C6B86" w:rsidP="00960AAB">
            <w:pPr>
              <w:jc w:val="center"/>
            </w:pPr>
            <w:r w:rsidRPr="00AC752B">
              <w:t xml:space="preserve">Net Volume of </w:t>
            </w:r>
            <w:r>
              <w:t>CM</w:t>
            </w:r>
            <w:r w:rsidRPr="00AC752B">
              <w:t xml:space="preserve"> – Bag 1</w:t>
            </w:r>
          </w:p>
        </w:tc>
        <w:tc>
          <w:tcPr>
            <w:tcW w:w="207" w:type="pct"/>
            <w:vMerge w:val="restart"/>
            <w:shd w:val="clear" w:color="auto" w:fill="D9D9D9" w:themeFill="background1" w:themeFillShade="D9"/>
            <w:vAlign w:val="center"/>
          </w:tcPr>
          <w:p w14:paraId="0B9B39DC" w14:textId="1A703C2B" w:rsidR="00662B3C" w:rsidRPr="00AC752B" w:rsidRDefault="00662B3C" w:rsidP="002C6B86">
            <w:pPr>
              <w:jc w:val="center"/>
            </w:pPr>
            <w:r w:rsidRPr="00AC752B">
              <w:t>X</w:t>
            </w:r>
          </w:p>
        </w:tc>
        <w:tc>
          <w:tcPr>
            <w:tcW w:w="1033" w:type="pct"/>
            <w:shd w:val="clear" w:color="auto" w:fill="D9D9D9" w:themeFill="background1" w:themeFillShade="D9"/>
            <w:vAlign w:val="center"/>
          </w:tcPr>
          <w:p w14:paraId="5D076784" w14:textId="1B8F9678" w:rsidR="00662B3C" w:rsidRPr="00AC752B" w:rsidRDefault="002C6B86" w:rsidP="002C6B86">
            <w:pPr>
              <w:jc w:val="center"/>
            </w:pPr>
            <w:r w:rsidRPr="00AC752B">
              <w:t xml:space="preserve">Concentration of </w:t>
            </w:r>
            <w:r>
              <w:t>CM</w:t>
            </w:r>
            <w:r w:rsidRPr="00AC752B">
              <w:t xml:space="preserve"> </w:t>
            </w:r>
            <w:r w:rsidRPr="00AC752B">
              <w:rPr>
                <w:bCs/>
              </w:rPr>
              <w:t>- Bag 1</w:t>
            </w:r>
          </w:p>
        </w:tc>
        <w:tc>
          <w:tcPr>
            <w:tcW w:w="206" w:type="pct"/>
            <w:vMerge w:val="restart"/>
            <w:shd w:val="clear" w:color="auto" w:fill="D9D9D9" w:themeFill="background1" w:themeFillShade="D9"/>
            <w:vAlign w:val="center"/>
          </w:tcPr>
          <w:p w14:paraId="001B0E72" w14:textId="5EC10600" w:rsidR="00662B3C" w:rsidRPr="00AC752B" w:rsidRDefault="00662B3C" w:rsidP="006F0690">
            <w:r w:rsidRPr="00AC752B">
              <w:t>=</w:t>
            </w:r>
          </w:p>
        </w:tc>
        <w:tc>
          <w:tcPr>
            <w:tcW w:w="877" w:type="pct"/>
            <w:shd w:val="clear" w:color="auto" w:fill="D9D9D9" w:themeFill="background1" w:themeFillShade="D9"/>
            <w:vAlign w:val="center"/>
          </w:tcPr>
          <w:p w14:paraId="2905D693" w14:textId="1DE3F7F6" w:rsidR="00662B3C" w:rsidRPr="00AC752B" w:rsidRDefault="00444982" w:rsidP="008B6E1C">
            <w:pPr>
              <w:jc w:val="center"/>
            </w:pPr>
            <w:r w:rsidRPr="00AC752B">
              <w:t>Load Mass, Pre-Sampling</w:t>
            </w:r>
            <w:r w:rsidR="006E6FDF" w:rsidRPr="00AC752B">
              <w:br/>
              <w:t>(a</w:t>
            </w:r>
            <w:r w:rsidR="00DB1D66" w:rsidRPr="00AC752B">
              <w:rPr>
                <w:vertAlign w:val="subscript"/>
              </w:rPr>
              <w:t>1</w:t>
            </w:r>
            <w:r w:rsidR="006E6FDF" w:rsidRPr="00AC752B">
              <w:t>)</w:t>
            </w:r>
          </w:p>
        </w:tc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600590DB" w14:textId="787B11EC" w:rsidR="00662B3C" w:rsidRPr="00AC752B" w:rsidRDefault="00444982" w:rsidP="008B6E1C">
            <w:pPr>
              <w:jc w:val="center"/>
            </w:pPr>
            <w:r w:rsidRPr="00AC752B">
              <w:t>Performed by/Date</w:t>
            </w:r>
          </w:p>
        </w:tc>
        <w:tc>
          <w:tcPr>
            <w:tcW w:w="670" w:type="pct"/>
            <w:shd w:val="clear" w:color="auto" w:fill="D9D9D9" w:themeFill="background1" w:themeFillShade="D9"/>
            <w:vAlign w:val="center"/>
          </w:tcPr>
          <w:p w14:paraId="50930669" w14:textId="36434030" w:rsidR="00662B3C" w:rsidRPr="00AC752B" w:rsidRDefault="00444982" w:rsidP="008B6E1C">
            <w:pPr>
              <w:jc w:val="center"/>
            </w:pPr>
            <w:r w:rsidRPr="00AC752B">
              <w:t>Verified by/Date</w:t>
            </w:r>
          </w:p>
        </w:tc>
      </w:tr>
      <w:tr w:rsidR="00960AAB" w:rsidRPr="00AC752B" w14:paraId="210112B5" w14:textId="77777777" w:rsidTr="009006E2">
        <w:trPr>
          <w:trHeight w:val="1304"/>
        </w:trPr>
        <w:tc>
          <w:tcPr>
            <w:tcW w:w="1233" w:type="pct"/>
            <w:shd w:val="clear" w:color="auto" w:fill="auto"/>
            <w:vAlign w:val="center"/>
          </w:tcPr>
          <w:p w14:paraId="19B1F59A" w14:textId="7AF2A1FB" w:rsidR="00662B3C" w:rsidRPr="00AC752B" w:rsidRDefault="00662B3C" w:rsidP="002C6B86">
            <w:pPr>
              <w:jc w:val="center"/>
            </w:pPr>
            <w:r w:rsidRPr="00AC752B">
              <w:rPr>
                <w:kern w:val="1"/>
                <w:u w:val="single"/>
              </w:rPr>
              <w:t>___________L_</w:t>
            </w:r>
            <w:r w:rsidRPr="00AC752B">
              <w:rPr>
                <w:kern w:val="1"/>
                <w:u w:val="single"/>
              </w:rPr>
              <w:br/>
            </w:r>
            <w:r w:rsidR="00757A9F" w:rsidRPr="00AC752B">
              <w:t>(</w:t>
            </w:r>
            <w:r w:rsidR="00757A9F" w:rsidRPr="00EE61A1">
              <w:rPr>
                <w:b/>
                <w:bCs/>
              </w:rPr>
              <w:t>Step</w:t>
            </w:r>
            <w:r w:rsidR="00795A58" w:rsidRPr="00EE61A1">
              <w:rPr>
                <w:b/>
                <w:bCs/>
              </w:rPr>
              <w:t xml:space="preserve"> </w:t>
            </w:r>
            <w:r w:rsidR="00795A58" w:rsidRPr="00EE61A1">
              <w:rPr>
                <w:b/>
                <w:bCs/>
              </w:rPr>
              <w:fldChar w:fldCharType="begin"/>
            </w:r>
            <w:r w:rsidR="00795A58" w:rsidRPr="00EE61A1">
              <w:rPr>
                <w:b/>
                <w:bCs/>
              </w:rPr>
              <w:instrText xml:space="preserve"> REF _Ref100131707 \r \h </w:instrText>
            </w:r>
            <w:r w:rsidR="00EE61A1">
              <w:rPr>
                <w:b/>
                <w:bCs/>
              </w:rPr>
              <w:instrText xml:space="preserve"> \* MERGEFORMAT </w:instrText>
            </w:r>
            <w:r w:rsidR="00795A58" w:rsidRPr="00EE61A1">
              <w:rPr>
                <w:b/>
                <w:bCs/>
              </w:rPr>
            </w:r>
            <w:r w:rsidR="00795A58" w:rsidRPr="00EE61A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 w:rsidR="00795A58" w:rsidRPr="00EE61A1">
              <w:rPr>
                <w:b/>
                <w:bCs/>
              </w:rPr>
              <w:fldChar w:fldCharType="end"/>
            </w:r>
            <w:r w:rsidR="00757A9F" w:rsidRPr="00AC752B">
              <w:t>)</w:t>
            </w:r>
          </w:p>
        </w:tc>
        <w:tc>
          <w:tcPr>
            <w:tcW w:w="207" w:type="pct"/>
            <w:vMerge/>
            <w:shd w:val="clear" w:color="auto" w:fill="D9D9D9" w:themeFill="background1" w:themeFillShade="D9"/>
            <w:vAlign w:val="center"/>
          </w:tcPr>
          <w:p w14:paraId="5B27E38B" w14:textId="77777777" w:rsidR="00662B3C" w:rsidRPr="00AC752B" w:rsidRDefault="00662B3C" w:rsidP="002C6B86">
            <w:pPr>
              <w:jc w:val="center"/>
            </w:pPr>
          </w:p>
        </w:tc>
        <w:tc>
          <w:tcPr>
            <w:tcW w:w="1033" w:type="pct"/>
            <w:shd w:val="clear" w:color="auto" w:fill="auto"/>
            <w:vAlign w:val="center"/>
          </w:tcPr>
          <w:p w14:paraId="24513A18" w14:textId="44C04107" w:rsidR="00662B3C" w:rsidRPr="00AC752B" w:rsidRDefault="00662B3C" w:rsidP="002C6B86">
            <w:pPr>
              <w:jc w:val="center"/>
            </w:pPr>
            <w:r w:rsidRPr="00AC752B">
              <w:rPr>
                <w:kern w:val="1"/>
                <w:u w:val="single"/>
              </w:rPr>
              <w:t>________g/L__</w:t>
            </w:r>
            <w:r w:rsidR="00AA2A49" w:rsidRPr="00AC752B">
              <w:rPr>
                <w:kern w:val="1"/>
                <w:sz w:val="16"/>
              </w:rPr>
              <w:br/>
            </w:r>
            <w:r w:rsidR="00AA2A49" w:rsidRPr="00AC752B">
              <w:t>(</w:t>
            </w:r>
            <w:r w:rsidR="00316CE5" w:rsidRPr="00EE61A1">
              <w:rPr>
                <w:b/>
                <w:bCs/>
              </w:rPr>
              <w:t>Step</w:t>
            </w:r>
            <w:r w:rsidR="00795A58" w:rsidRPr="00EE61A1">
              <w:rPr>
                <w:b/>
                <w:bCs/>
              </w:rPr>
              <w:t xml:space="preserve"> </w:t>
            </w:r>
            <w:r w:rsidR="00795A58" w:rsidRPr="00EE61A1">
              <w:rPr>
                <w:b/>
                <w:bCs/>
              </w:rPr>
              <w:fldChar w:fldCharType="begin"/>
            </w:r>
            <w:r w:rsidR="00795A58" w:rsidRPr="00EE61A1">
              <w:rPr>
                <w:b/>
                <w:bCs/>
              </w:rPr>
              <w:instrText xml:space="preserve"> REF _Ref100131707 \r \h </w:instrText>
            </w:r>
            <w:r w:rsidR="00EE61A1">
              <w:rPr>
                <w:b/>
                <w:bCs/>
              </w:rPr>
              <w:instrText xml:space="preserve"> \* MERGEFORMAT </w:instrText>
            </w:r>
            <w:r w:rsidR="00795A58" w:rsidRPr="00EE61A1">
              <w:rPr>
                <w:b/>
                <w:bCs/>
              </w:rPr>
            </w:r>
            <w:r w:rsidR="00795A58" w:rsidRPr="00EE61A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 w:rsidR="00795A58" w:rsidRPr="00EE61A1">
              <w:rPr>
                <w:b/>
                <w:bCs/>
              </w:rPr>
              <w:fldChar w:fldCharType="end"/>
            </w:r>
            <w:r w:rsidR="00AA2A49" w:rsidRPr="00AC752B">
              <w:t>)</w:t>
            </w:r>
          </w:p>
        </w:tc>
        <w:tc>
          <w:tcPr>
            <w:tcW w:w="206" w:type="pct"/>
            <w:vMerge/>
            <w:shd w:val="clear" w:color="auto" w:fill="D9D9D9" w:themeFill="background1" w:themeFillShade="D9"/>
            <w:vAlign w:val="center"/>
          </w:tcPr>
          <w:p w14:paraId="5B2E6217" w14:textId="77777777" w:rsidR="00662B3C" w:rsidRPr="00AC752B" w:rsidRDefault="00662B3C" w:rsidP="006F0690"/>
        </w:tc>
        <w:tc>
          <w:tcPr>
            <w:tcW w:w="877" w:type="pct"/>
            <w:shd w:val="clear" w:color="auto" w:fill="auto"/>
            <w:vAlign w:val="center"/>
          </w:tcPr>
          <w:p w14:paraId="1D75EF1D" w14:textId="18527B7F" w:rsidR="00662B3C" w:rsidRPr="00AC752B" w:rsidRDefault="00662B3C" w:rsidP="002C6B86">
            <w:pPr>
              <w:jc w:val="right"/>
            </w:pPr>
            <w:r w:rsidRPr="00AC752B">
              <w:t>g</w:t>
            </w:r>
          </w:p>
        </w:tc>
        <w:tc>
          <w:tcPr>
            <w:tcW w:w="774" w:type="pct"/>
          </w:tcPr>
          <w:p w14:paraId="5062EE72" w14:textId="77777777" w:rsidR="00662B3C" w:rsidRPr="00AC752B" w:rsidRDefault="00662B3C" w:rsidP="006F0690"/>
        </w:tc>
        <w:tc>
          <w:tcPr>
            <w:tcW w:w="670" w:type="pct"/>
          </w:tcPr>
          <w:p w14:paraId="7E626D1E" w14:textId="77777777" w:rsidR="00662B3C" w:rsidRPr="00AC752B" w:rsidRDefault="00662B3C" w:rsidP="006F0690"/>
        </w:tc>
      </w:tr>
      <w:tr w:rsidR="00960AAB" w:rsidRPr="00AC752B" w14:paraId="62111E1F" w14:textId="77777777" w:rsidTr="009006E2">
        <w:trPr>
          <w:trHeight w:val="541"/>
        </w:trPr>
        <w:tc>
          <w:tcPr>
            <w:tcW w:w="1233" w:type="pct"/>
            <w:shd w:val="clear" w:color="auto" w:fill="D9D9D9" w:themeFill="background1" w:themeFillShade="D9"/>
            <w:vAlign w:val="center"/>
          </w:tcPr>
          <w:p w14:paraId="1601C73E" w14:textId="2A6B4377" w:rsidR="002C6B86" w:rsidRPr="00AC752B" w:rsidRDefault="002C6B86" w:rsidP="002C6B86">
            <w:pPr>
              <w:jc w:val="center"/>
            </w:pPr>
            <w:r w:rsidRPr="00AC752B">
              <w:t xml:space="preserve">Net Volume of </w:t>
            </w:r>
            <w:r>
              <w:t>CM</w:t>
            </w:r>
            <w:r w:rsidRPr="00AC752B">
              <w:t xml:space="preserve"> – Bag </w:t>
            </w:r>
            <w:r>
              <w:t>2</w:t>
            </w:r>
          </w:p>
        </w:tc>
        <w:tc>
          <w:tcPr>
            <w:tcW w:w="207" w:type="pct"/>
            <w:vMerge w:val="restart"/>
            <w:shd w:val="clear" w:color="auto" w:fill="D9D9D9" w:themeFill="background1" w:themeFillShade="D9"/>
            <w:vAlign w:val="center"/>
          </w:tcPr>
          <w:p w14:paraId="5D45439A" w14:textId="77777777" w:rsidR="002C6B86" w:rsidRPr="00AC752B" w:rsidRDefault="002C6B86" w:rsidP="002C6B86">
            <w:pPr>
              <w:jc w:val="center"/>
            </w:pPr>
            <w:r w:rsidRPr="00AC752B">
              <w:t>X</w:t>
            </w:r>
          </w:p>
        </w:tc>
        <w:tc>
          <w:tcPr>
            <w:tcW w:w="1033" w:type="pct"/>
            <w:shd w:val="clear" w:color="auto" w:fill="D9D9D9" w:themeFill="background1" w:themeFillShade="D9"/>
            <w:vAlign w:val="center"/>
          </w:tcPr>
          <w:p w14:paraId="453F5FFC" w14:textId="1443A120" w:rsidR="002C6B86" w:rsidRPr="00AC752B" w:rsidRDefault="002C6B86" w:rsidP="002C6B86">
            <w:pPr>
              <w:jc w:val="center"/>
            </w:pPr>
            <w:r w:rsidRPr="00AC752B">
              <w:t xml:space="preserve">Concentration of </w:t>
            </w:r>
            <w:r>
              <w:t>CM</w:t>
            </w:r>
            <w:r w:rsidRPr="00AC752B">
              <w:t xml:space="preserve"> </w:t>
            </w:r>
            <w:r w:rsidRPr="00AC752B">
              <w:rPr>
                <w:bCs/>
              </w:rPr>
              <w:t xml:space="preserve">- Bag </w:t>
            </w:r>
            <w:r w:rsidR="003D0A1B">
              <w:rPr>
                <w:bCs/>
              </w:rPr>
              <w:t>2</w:t>
            </w:r>
          </w:p>
        </w:tc>
        <w:tc>
          <w:tcPr>
            <w:tcW w:w="206" w:type="pct"/>
            <w:vMerge w:val="restart"/>
            <w:shd w:val="clear" w:color="auto" w:fill="D9D9D9" w:themeFill="background1" w:themeFillShade="D9"/>
            <w:vAlign w:val="center"/>
          </w:tcPr>
          <w:p w14:paraId="2B5215BF" w14:textId="77777777" w:rsidR="002C6B86" w:rsidRPr="00AC752B" w:rsidRDefault="002C6B86" w:rsidP="002C6B86">
            <w:r w:rsidRPr="00AC752B">
              <w:t>=</w:t>
            </w:r>
          </w:p>
        </w:tc>
        <w:tc>
          <w:tcPr>
            <w:tcW w:w="877" w:type="pct"/>
            <w:shd w:val="clear" w:color="auto" w:fill="D9D9D9" w:themeFill="background1" w:themeFillShade="D9"/>
            <w:vAlign w:val="center"/>
          </w:tcPr>
          <w:p w14:paraId="07191A01" w14:textId="1954EAB6" w:rsidR="002C6B86" w:rsidRPr="00AC752B" w:rsidRDefault="002C6B86" w:rsidP="008B6E1C">
            <w:pPr>
              <w:jc w:val="center"/>
            </w:pPr>
            <w:r w:rsidRPr="00AC752B">
              <w:t>Load Mass, Pre-Sampling</w:t>
            </w:r>
            <w:r w:rsidRPr="00AC752B">
              <w:br/>
              <w:t>(a</w:t>
            </w:r>
            <w:r w:rsidRPr="00AC752B">
              <w:rPr>
                <w:vertAlign w:val="subscript"/>
              </w:rPr>
              <w:t>2</w:t>
            </w:r>
            <w:r w:rsidRPr="00AC752B">
              <w:t>)</w:t>
            </w:r>
          </w:p>
        </w:tc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69075521" w14:textId="51D71CE9" w:rsidR="002C6B86" w:rsidRPr="00AC752B" w:rsidRDefault="002C6B86" w:rsidP="008B6E1C">
            <w:pPr>
              <w:jc w:val="center"/>
            </w:pPr>
            <w:r w:rsidRPr="00AC752B">
              <w:t>Performed by/Date</w:t>
            </w:r>
          </w:p>
        </w:tc>
        <w:tc>
          <w:tcPr>
            <w:tcW w:w="670" w:type="pct"/>
            <w:shd w:val="clear" w:color="auto" w:fill="D9D9D9" w:themeFill="background1" w:themeFillShade="D9"/>
            <w:vAlign w:val="center"/>
          </w:tcPr>
          <w:p w14:paraId="5959B8BD" w14:textId="15329379" w:rsidR="002C6B86" w:rsidRPr="00AC752B" w:rsidRDefault="002C6B86" w:rsidP="008B6E1C">
            <w:pPr>
              <w:jc w:val="center"/>
            </w:pPr>
            <w:r w:rsidRPr="00AC752B">
              <w:t>Verified by/Date</w:t>
            </w:r>
          </w:p>
        </w:tc>
      </w:tr>
      <w:tr w:rsidR="00960AAB" w:rsidRPr="00AC752B" w14:paraId="132877A8" w14:textId="77777777" w:rsidTr="009006E2">
        <w:trPr>
          <w:trHeight w:val="1313"/>
        </w:trPr>
        <w:tc>
          <w:tcPr>
            <w:tcW w:w="1233" w:type="pct"/>
            <w:shd w:val="clear" w:color="auto" w:fill="auto"/>
            <w:vAlign w:val="center"/>
          </w:tcPr>
          <w:p w14:paraId="45BD87F1" w14:textId="683C43C8" w:rsidR="002C6B86" w:rsidRPr="00AC752B" w:rsidRDefault="002C6B86" w:rsidP="002C6B86">
            <w:pPr>
              <w:jc w:val="center"/>
            </w:pPr>
            <w:r w:rsidRPr="00AC752B">
              <w:rPr>
                <w:kern w:val="1"/>
                <w:u w:val="single"/>
              </w:rPr>
              <w:t>___________L_</w:t>
            </w:r>
            <w:r w:rsidRPr="00AC752B">
              <w:rPr>
                <w:kern w:val="1"/>
                <w:u w:val="single"/>
              </w:rPr>
              <w:br/>
            </w:r>
            <w:r w:rsidRPr="00AC752B">
              <w:t>(</w:t>
            </w:r>
            <w:r w:rsidRPr="00EE61A1">
              <w:rPr>
                <w:b/>
                <w:bCs/>
              </w:rPr>
              <w:t>Step</w:t>
            </w:r>
            <w:r w:rsidR="00795A58" w:rsidRPr="00EE61A1">
              <w:rPr>
                <w:b/>
                <w:bCs/>
              </w:rPr>
              <w:t xml:space="preserve"> </w:t>
            </w:r>
            <w:r w:rsidR="00795A58" w:rsidRPr="00EE61A1">
              <w:rPr>
                <w:b/>
                <w:bCs/>
              </w:rPr>
              <w:fldChar w:fldCharType="begin"/>
            </w:r>
            <w:r w:rsidR="00795A58" w:rsidRPr="00EE61A1">
              <w:rPr>
                <w:b/>
                <w:bCs/>
              </w:rPr>
              <w:instrText xml:space="preserve"> REF _Ref100131707 \r \h  \* MERGEFORMAT </w:instrText>
            </w:r>
            <w:r w:rsidR="00795A58" w:rsidRPr="00EE61A1">
              <w:rPr>
                <w:b/>
                <w:bCs/>
              </w:rPr>
            </w:r>
            <w:r w:rsidR="00795A58" w:rsidRPr="00EE61A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 w:rsidR="00795A58" w:rsidRPr="00EE61A1">
              <w:rPr>
                <w:b/>
                <w:bCs/>
              </w:rPr>
              <w:fldChar w:fldCharType="end"/>
            </w:r>
            <w:r w:rsidRPr="00AC752B">
              <w:t>)</w:t>
            </w:r>
          </w:p>
        </w:tc>
        <w:tc>
          <w:tcPr>
            <w:tcW w:w="207" w:type="pct"/>
            <w:vMerge/>
            <w:shd w:val="clear" w:color="auto" w:fill="D9D9D9" w:themeFill="background1" w:themeFillShade="D9"/>
            <w:vAlign w:val="center"/>
          </w:tcPr>
          <w:p w14:paraId="13150BFC" w14:textId="77777777" w:rsidR="002C6B86" w:rsidRPr="00AC752B" w:rsidRDefault="002C6B86" w:rsidP="002C6B86"/>
        </w:tc>
        <w:tc>
          <w:tcPr>
            <w:tcW w:w="1033" w:type="pct"/>
            <w:shd w:val="clear" w:color="auto" w:fill="auto"/>
            <w:vAlign w:val="center"/>
          </w:tcPr>
          <w:p w14:paraId="29797773" w14:textId="29C97A78" w:rsidR="002C6B86" w:rsidRPr="00AC752B" w:rsidRDefault="002C6B86" w:rsidP="002C6B86">
            <w:pPr>
              <w:jc w:val="center"/>
            </w:pPr>
            <w:r w:rsidRPr="00AC752B">
              <w:rPr>
                <w:kern w:val="1"/>
                <w:u w:val="single"/>
              </w:rPr>
              <w:t>________g/L__</w:t>
            </w:r>
            <w:r w:rsidRPr="00AC752B">
              <w:rPr>
                <w:kern w:val="1"/>
                <w:sz w:val="16"/>
              </w:rPr>
              <w:br/>
            </w:r>
            <w:r w:rsidRPr="00AC752B">
              <w:t>(</w:t>
            </w:r>
            <w:r w:rsidRPr="00EE61A1">
              <w:rPr>
                <w:b/>
                <w:bCs/>
              </w:rPr>
              <w:t>Step</w:t>
            </w:r>
            <w:r w:rsidR="00795A58" w:rsidRPr="00EE61A1">
              <w:rPr>
                <w:b/>
                <w:bCs/>
              </w:rPr>
              <w:t xml:space="preserve"> </w:t>
            </w:r>
            <w:r w:rsidR="00795A58" w:rsidRPr="00EE61A1">
              <w:rPr>
                <w:b/>
                <w:bCs/>
              </w:rPr>
              <w:fldChar w:fldCharType="begin"/>
            </w:r>
            <w:r w:rsidR="00795A58" w:rsidRPr="00EE61A1">
              <w:rPr>
                <w:b/>
                <w:bCs/>
              </w:rPr>
              <w:instrText xml:space="preserve"> REF _Ref100131707 \r \h </w:instrText>
            </w:r>
            <w:r w:rsidR="00EE61A1">
              <w:rPr>
                <w:b/>
                <w:bCs/>
              </w:rPr>
              <w:instrText xml:space="preserve"> \* MERGEFORMAT </w:instrText>
            </w:r>
            <w:r w:rsidR="00795A58" w:rsidRPr="00EE61A1">
              <w:rPr>
                <w:b/>
                <w:bCs/>
              </w:rPr>
            </w:r>
            <w:r w:rsidR="00795A58" w:rsidRPr="00EE61A1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9.1</w:t>
            </w:r>
            <w:r w:rsidR="00795A58" w:rsidRPr="00EE61A1">
              <w:rPr>
                <w:b/>
                <w:bCs/>
              </w:rPr>
              <w:fldChar w:fldCharType="end"/>
            </w:r>
            <w:r w:rsidRPr="00AC752B">
              <w:t>)</w:t>
            </w:r>
          </w:p>
        </w:tc>
        <w:tc>
          <w:tcPr>
            <w:tcW w:w="206" w:type="pct"/>
            <w:vMerge/>
            <w:shd w:val="clear" w:color="auto" w:fill="D9D9D9" w:themeFill="background1" w:themeFillShade="D9"/>
            <w:vAlign w:val="center"/>
          </w:tcPr>
          <w:p w14:paraId="33E83365" w14:textId="77777777" w:rsidR="002C6B86" w:rsidRPr="00AC752B" w:rsidRDefault="002C6B86" w:rsidP="002C6B86"/>
        </w:tc>
        <w:tc>
          <w:tcPr>
            <w:tcW w:w="877" w:type="pct"/>
            <w:shd w:val="clear" w:color="auto" w:fill="auto"/>
            <w:vAlign w:val="center"/>
          </w:tcPr>
          <w:p w14:paraId="6E088181" w14:textId="77777777" w:rsidR="002C6B86" w:rsidRPr="00AC752B" w:rsidRDefault="002C6B86" w:rsidP="002C6B86">
            <w:pPr>
              <w:jc w:val="right"/>
            </w:pPr>
            <w:r w:rsidRPr="00AC752B">
              <w:t>g</w:t>
            </w:r>
          </w:p>
        </w:tc>
        <w:tc>
          <w:tcPr>
            <w:tcW w:w="774" w:type="pct"/>
          </w:tcPr>
          <w:p w14:paraId="575D2D92" w14:textId="77777777" w:rsidR="002C6B86" w:rsidRPr="00AC752B" w:rsidRDefault="002C6B86" w:rsidP="002C6B86"/>
        </w:tc>
        <w:tc>
          <w:tcPr>
            <w:tcW w:w="670" w:type="pct"/>
          </w:tcPr>
          <w:p w14:paraId="2CAA0FAF" w14:textId="77777777" w:rsidR="002C6B86" w:rsidRPr="00AC752B" w:rsidRDefault="002C6B86" w:rsidP="002C6B86"/>
        </w:tc>
      </w:tr>
      <w:tr w:rsidR="00960AAB" w:rsidRPr="00AC752B" w14:paraId="4964826A" w14:textId="77777777" w:rsidTr="009006E2">
        <w:trPr>
          <w:trHeight w:val="541"/>
        </w:trPr>
        <w:tc>
          <w:tcPr>
            <w:tcW w:w="1233" w:type="pct"/>
            <w:shd w:val="clear" w:color="auto" w:fill="D9D9D9" w:themeFill="background1" w:themeFillShade="D9"/>
          </w:tcPr>
          <w:p w14:paraId="6B9EF3CE" w14:textId="4A75A31A" w:rsidR="00EC131E" w:rsidRPr="00AC752B" w:rsidRDefault="00EC131E" w:rsidP="008B6E1C">
            <w:pPr>
              <w:jc w:val="center"/>
              <w:rPr>
                <w:rFonts w:cs="Arial"/>
              </w:rPr>
            </w:pPr>
            <w:r w:rsidRPr="00AC752B">
              <w:t>Load Mass, Pre-Sampling</w:t>
            </w:r>
            <w:r w:rsidRPr="00AC752B">
              <w:br/>
              <w:t>(a</w:t>
            </w:r>
            <w:r w:rsidRPr="00AC752B">
              <w:rPr>
                <w:vertAlign w:val="subscript"/>
              </w:rPr>
              <w:t>1</w:t>
            </w:r>
            <w:r w:rsidRPr="00AC752B">
              <w:t>)</w:t>
            </w:r>
          </w:p>
        </w:tc>
        <w:tc>
          <w:tcPr>
            <w:tcW w:w="207" w:type="pct"/>
            <w:vMerge w:val="restart"/>
            <w:shd w:val="clear" w:color="auto" w:fill="D9D9D9" w:themeFill="background1" w:themeFillShade="D9"/>
            <w:vAlign w:val="center"/>
          </w:tcPr>
          <w:p w14:paraId="4BFC1807" w14:textId="1EA37C22" w:rsidR="00EC131E" w:rsidRPr="00AC752B" w:rsidRDefault="00EC131E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  <w:sz w:val="28"/>
              </w:rPr>
              <w:t>+</w:t>
            </w:r>
          </w:p>
        </w:tc>
        <w:tc>
          <w:tcPr>
            <w:tcW w:w="1033" w:type="pct"/>
            <w:shd w:val="clear" w:color="auto" w:fill="D9D9D9" w:themeFill="background1" w:themeFillShade="D9"/>
            <w:vAlign w:val="center"/>
          </w:tcPr>
          <w:p w14:paraId="73EE3CC7" w14:textId="01556352" w:rsidR="00EC131E" w:rsidRPr="00AC752B" w:rsidRDefault="00EC131E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Load Mass, Pre-Sampling</w:t>
            </w:r>
            <w:r w:rsidRPr="00AC752B">
              <w:rPr>
                <w:rFonts w:cs="Arial"/>
              </w:rPr>
              <w:br/>
              <w:t>(a</w:t>
            </w:r>
            <w:r w:rsidRPr="00AC752B">
              <w:rPr>
                <w:rFonts w:cs="Arial"/>
                <w:vertAlign w:val="subscript"/>
              </w:rPr>
              <w:t>2</w:t>
            </w:r>
            <w:r w:rsidRPr="00AC752B">
              <w:rPr>
                <w:rFonts w:cs="Arial"/>
              </w:rPr>
              <w:t>)</w:t>
            </w:r>
          </w:p>
        </w:tc>
        <w:tc>
          <w:tcPr>
            <w:tcW w:w="206" w:type="pct"/>
            <w:vMerge w:val="restart"/>
            <w:shd w:val="clear" w:color="auto" w:fill="D9D9D9" w:themeFill="background1" w:themeFillShade="D9"/>
            <w:vAlign w:val="center"/>
          </w:tcPr>
          <w:p w14:paraId="2CEA732C" w14:textId="77777777" w:rsidR="00EC131E" w:rsidRPr="00AC752B" w:rsidRDefault="00EC131E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=</w:t>
            </w:r>
          </w:p>
        </w:tc>
        <w:tc>
          <w:tcPr>
            <w:tcW w:w="877" w:type="pct"/>
            <w:shd w:val="clear" w:color="auto" w:fill="D9D9D9" w:themeFill="background1" w:themeFillShade="D9"/>
            <w:vAlign w:val="center"/>
          </w:tcPr>
          <w:p w14:paraId="395133E1" w14:textId="3B2536BF" w:rsidR="00EC131E" w:rsidRPr="00AC752B" w:rsidRDefault="00EC131E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Load Mass, Pre-Sampling</w:t>
            </w:r>
            <w:r w:rsidRPr="00AC752B">
              <w:rPr>
                <w:rFonts w:cs="Arial"/>
              </w:rPr>
              <w:br/>
              <w:t>(a)</w:t>
            </w:r>
          </w:p>
        </w:tc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7B4010DB" w14:textId="77777777" w:rsidR="00EC131E" w:rsidRPr="00AC752B" w:rsidRDefault="00EC131E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Performed by/Date</w:t>
            </w:r>
          </w:p>
        </w:tc>
        <w:tc>
          <w:tcPr>
            <w:tcW w:w="670" w:type="pct"/>
            <w:shd w:val="clear" w:color="auto" w:fill="D9D9D9" w:themeFill="background1" w:themeFillShade="D9"/>
            <w:vAlign w:val="center"/>
          </w:tcPr>
          <w:p w14:paraId="63D3A4C2" w14:textId="77777777" w:rsidR="00EC131E" w:rsidRPr="00AC752B" w:rsidRDefault="00EC131E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Verified by/Date</w:t>
            </w:r>
          </w:p>
        </w:tc>
      </w:tr>
      <w:tr w:rsidR="00960AAB" w:rsidRPr="00AC752B" w14:paraId="5462C57C" w14:textId="77777777" w:rsidTr="009006E2">
        <w:trPr>
          <w:trHeight w:val="1043"/>
        </w:trPr>
        <w:tc>
          <w:tcPr>
            <w:tcW w:w="1233" w:type="pct"/>
            <w:shd w:val="clear" w:color="auto" w:fill="auto"/>
            <w:vAlign w:val="center"/>
          </w:tcPr>
          <w:p w14:paraId="2FEBF17A" w14:textId="07E7FC98" w:rsidR="00EC131E" w:rsidRPr="00AC752B" w:rsidRDefault="00EC131E" w:rsidP="008B6E1C">
            <w:pPr>
              <w:jc w:val="right"/>
              <w:rPr>
                <w:rFonts w:cs="Arial"/>
              </w:rPr>
            </w:pPr>
            <w:r w:rsidRPr="00AC752B">
              <w:rPr>
                <w:rFonts w:cs="Arial"/>
              </w:rPr>
              <w:t>g</w:t>
            </w:r>
          </w:p>
        </w:tc>
        <w:tc>
          <w:tcPr>
            <w:tcW w:w="207" w:type="pct"/>
            <w:vMerge/>
            <w:shd w:val="clear" w:color="auto" w:fill="D9D9D9" w:themeFill="background1" w:themeFillShade="D9"/>
            <w:vAlign w:val="center"/>
          </w:tcPr>
          <w:p w14:paraId="099BAE6A" w14:textId="77777777" w:rsidR="00EC131E" w:rsidRPr="00AC752B" w:rsidRDefault="00EC131E" w:rsidP="00BC0CFD">
            <w:pPr>
              <w:rPr>
                <w:rFonts w:cs="Arial"/>
              </w:rPr>
            </w:pPr>
          </w:p>
        </w:tc>
        <w:tc>
          <w:tcPr>
            <w:tcW w:w="1033" w:type="pct"/>
            <w:vAlign w:val="center"/>
          </w:tcPr>
          <w:p w14:paraId="308C167E" w14:textId="43CFE6A1" w:rsidR="00EC131E" w:rsidRPr="00AC752B" w:rsidRDefault="00EC131E" w:rsidP="008B6E1C">
            <w:pPr>
              <w:jc w:val="right"/>
              <w:rPr>
                <w:rFonts w:cs="Arial"/>
                <w:kern w:val="1"/>
                <w:u w:val="single"/>
              </w:rPr>
            </w:pPr>
            <w:r w:rsidRPr="00AC752B">
              <w:rPr>
                <w:rFonts w:cs="Arial"/>
              </w:rPr>
              <w:t>g</w:t>
            </w:r>
          </w:p>
        </w:tc>
        <w:tc>
          <w:tcPr>
            <w:tcW w:w="206" w:type="pct"/>
            <w:vMerge/>
            <w:shd w:val="clear" w:color="auto" w:fill="D9D9D9" w:themeFill="background1" w:themeFillShade="D9"/>
            <w:vAlign w:val="center"/>
          </w:tcPr>
          <w:p w14:paraId="7F393628" w14:textId="77777777" w:rsidR="00EC131E" w:rsidRPr="00AC752B" w:rsidRDefault="00EC131E" w:rsidP="00BC0CFD">
            <w:pPr>
              <w:rPr>
                <w:rFonts w:cs="Arial"/>
              </w:rPr>
            </w:pPr>
          </w:p>
        </w:tc>
        <w:tc>
          <w:tcPr>
            <w:tcW w:w="877" w:type="pct"/>
            <w:shd w:val="clear" w:color="auto" w:fill="auto"/>
            <w:vAlign w:val="center"/>
          </w:tcPr>
          <w:p w14:paraId="50DF8D5F" w14:textId="77777777" w:rsidR="00EC131E" w:rsidRPr="00AC752B" w:rsidRDefault="00EC131E" w:rsidP="008B6E1C">
            <w:pPr>
              <w:jc w:val="right"/>
              <w:rPr>
                <w:rFonts w:cs="Arial"/>
              </w:rPr>
            </w:pPr>
            <w:r w:rsidRPr="00AC752B">
              <w:rPr>
                <w:rFonts w:cs="Arial"/>
              </w:rPr>
              <w:t>g</w:t>
            </w:r>
          </w:p>
        </w:tc>
        <w:tc>
          <w:tcPr>
            <w:tcW w:w="774" w:type="pct"/>
          </w:tcPr>
          <w:p w14:paraId="2B3F64A2" w14:textId="77777777" w:rsidR="00EC131E" w:rsidRPr="00AC752B" w:rsidRDefault="00EC131E" w:rsidP="00BC0CFD">
            <w:pPr>
              <w:rPr>
                <w:rFonts w:cs="Arial"/>
              </w:rPr>
            </w:pPr>
          </w:p>
        </w:tc>
        <w:tc>
          <w:tcPr>
            <w:tcW w:w="670" w:type="pct"/>
          </w:tcPr>
          <w:p w14:paraId="3A045CA4" w14:textId="77777777" w:rsidR="00EC131E" w:rsidRPr="00AC752B" w:rsidRDefault="00EC131E" w:rsidP="00BC0CFD">
            <w:pPr>
              <w:rPr>
                <w:rFonts w:cs="Arial"/>
              </w:rPr>
            </w:pPr>
          </w:p>
        </w:tc>
      </w:tr>
      <w:tr w:rsidR="00960AAB" w:rsidRPr="00AC752B" w14:paraId="685A8B61" w14:textId="77777777" w:rsidTr="009006E2">
        <w:trPr>
          <w:trHeight w:val="541"/>
        </w:trPr>
        <w:tc>
          <w:tcPr>
            <w:tcW w:w="1233" w:type="pct"/>
            <w:shd w:val="clear" w:color="auto" w:fill="D9D9D9" w:themeFill="background1" w:themeFillShade="D9"/>
            <w:vAlign w:val="center"/>
          </w:tcPr>
          <w:p w14:paraId="5442D5D6" w14:textId="193D9777" w:rsidR="00142F90" w:rsidRPr="00AC752B" w:rsidRDefault="000D2549" w:rsidP="008B6E1C">
            <w:pPr>
              <w:jc w:val="center"/>
              <w:rPr>
                <w:rFonts w:cs="Arial"/>
              </w:rPr>
            </w:pPr>
            <w:r w:rsidRPr="00750436">
              <w:t xml:space="preserve">Final Product Volume </w:t>
            </w:r>
            <w:r w:rsidRPr="00750436">
              <w:br/>
              <w:t>Pre-Sampling</w:t>
            </w:r>
          </w:p>
        </w:tc>
        <w:tc>
          <w:tcPr>
            <w:tcW w:w="207" w:type="pct"/>
            <w:vMerge w:val="restart"/>
            <w:shd w:val="clear" w:color="auto" w:fill="D9D9D9" w:themeFill="background1" w:themeFillShade="D9"/>
            <w:vAlign w:val="center"/>
          </w:tcPr>
          <w:p w14:paraId="231248FD" w14:textId="78C4D962" w:rsidR="00142F90" w:rsidRPr="00AC752B" w:rsidRDefault="001E3B9C" w:rsidP="008B6E1C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1033" w:type="pct"/>
            <w:shd w:val="clear" w:color="auto" w:fill="D9D9D9" w:themeFill="background1" w:themeFillShade="D9"/>
            <w:vAlign w:val="center"/>
          </w:tcPr>
          <w:p w14:paraId="0F86C803" w14:textId="0C8ADBA7" w:rsidR="00142F90" w:rsidRPr="00AC752B" w:rsidRDefault="001E3B9C" w:rsidP="008B6E1C">
            <w:pPr>
              <w:jc w:val="center"/>
              <w:rPr>
                <w:rFonts w:cs="Arial"/>
              </w:rPr>
            </w:pPr>
            <w:r w:rsidRPr="00750436">
              <w:t>Final Product Concentration</w:t>
            </w:r>
          </w:p>
        </w:tc>
        <w:tc>
          <w:tcPr>
            <w:tcW w:w="206" w:type="pct"/>
            <w:vMerge w:val="restart"/>
            <w:shd w:val="clear" w:color="auto" w:fill="D9D9D9" w:themeFill="background1" w:themeFillShade="D9"/>
            <w:vAlign w:val="center"/>
          </w:tcPr>
          <w:p w14:paraId="40B3D41C" w14:textId="77777777" w:rsidR="00142F90" w:rsidRPr="00AC752B" w:rsidRDefault="00142F90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=</w:t>
            </w:r>
          </w:p>
        </w:tc>
        <w:tc>
          <w:tcPr>
            <w:tcW w:w="877" w:type="pct"/>
            <w:shd w:val="clear" w:color="auto" w:fill="D9D9D9" w:themeFill="background1" w:themeFillShade="D9"/>
            <w:vAlign w:val="center"/>
          </w:tcPr>
          <w:p w14:paraId="4DDD18C7" w14:textId="475F4F96" w:rsidR="00142F90" w:rsidRPr="00AC752B" w:rsidRDefault="00922B85" w:rsidP="008B6E1C">
            <w:pPr>
              <w:jc w:val="center"/>
              <w:rPr>
                <w:rFonts w:cs="Arial"/>
              </w:rPr>
            </w:pPr>
            <w:r w:rsidRPr="00750436">
              <w:t xml:space="preserve">Final Product Mass </w:t>
            </w:r>
            <w:r w:rsidRPr="00750436">
              <w:br/>
              <w:t>Pre-Sampling</w:t>
            </w:r>
            <w:r w:rsidR="00142F90" w:rsidRPr="00AC752B">
              <w:rPr>
                <w:rFonts w:cs="Arial"/>
              </w:rPr>
              <w:br/>
              <w:t>(b)</w:t>
            </w:r>
          </w:p>
        </w:tc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360C65A2" w14:textId="77777777" w:rsidR="00142F90" w:rsidRPr="00AC752B" w:rsidRDefault="00142F90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Performed by/Date</w:t>
            </w:r>
          </w:p>
        </w:tc>
        <w:tc>
          <w:tcPr>
            <w:tcW w:w="670" w:type="pct"/>
            <w:shd w:val="clear" w:color="auto" w:fill="D9D9D9" w:themeFill="background1" w:themeFillShade="D9"/>
            <w:vAlign w:val="center"/>
          </w:tcPr>
          <w:p w14:paraId="14A3BB71" w14:textId="77777777" w:rsidR="00142F90" w:rsidRPr="00AC752B" w:rsidRDefault="00142F90" w:rsidP="008B6E1C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Verified by/Date</w:t>
            </w:r>
          </w:p>
        </w:tc>
      </w:tr>
      <w:tr w:rsidR="00960AAB" w:rsidRPr="00AC752B" w14:paraId="655DD9CF" w14:textId="77777777" w:rsidTr="009006E2">
        <w:trPr>
          <w:trHeight w:val="1304"/>
        </w:trPr>
        <w:tc>
          <w:tcPr>
            <w:tcW w:w="1233" w:type="pct"/>
            <w:shd w:val="clear" w:color="auto" w:fill="auto"/>
            <w:vAlign w:val="center"/>
          </w:tcPr>
          <w:p w14:paraId="74A20451" w14:textId="1C122BEE" w:rsidR="00142F90" w:rsidRPr="00AC752B" w:rsidRDefault="00142F90" w:rsidP="00EA648F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  <w:kern w:val="1"/>
                <w:u w:val="single"/>
              </w:rPr>
              <w:t>__________</w:t>
            </w:r>
            <w:r w:rsidR="007F3758">
              <w:rPr>
                <w:rFonts w:cs="Arial"/>
                <w:kern w:val="1"/>
                <w:u w:val="single"/>
              </w:rPr>
              <w:t>L</w:t>
            </w:r>
            <w:r w:rsidRPr="00AC752B">
              <w:rPr>
                <w:rFonts w:cs="Arial"/>
                <w:kern w:val="1"/>
                <w:u w:val="single"/>
              </w:rPr>
              <w:t>_</w:t>
            </w:r>
            <w:r w:rsidRPr="00AC752B">
              <w:rPr>
                <w:rFonts w:cs="Arial"/>
                <w:kern w:val="1"/>
                <w:u w:val="single"/>
              </w:rPr>
              <w:br/>
            </w:r>
            <w:r w:rsidRPr="00AC752B">
              <w:rPr>
                <w:rFonts w:cs="Arial"/>
              </w:rPr>
              <w:t>(</w:t>
            </w:r>
            <w:r w:rsidRPr="00EE61A1">
              <w:rPr>
                <w:rFonts w:cs="Arial"/>
                <w:b/>
                <w:bCs/>
              </w:rPr>
              <w:t>Step</w:t>
            </w:r>
            <w:r w:rsidR="00D760A9" w:rsidRPr="00EE61A1">
              <w:rPr>
                <w:rFonts w:cs="Arial"/>
                <w:b/>
                <w:bCs/>
              </w:rPr>
              <w:t xml:space="preserve"> </w:t>
            </w:r>
            <w:r w:rsidR="00D760A9" w:rsidRPr="00EE61A1">
              <w:rPr>
                <w:rFonts w:cs="Arial"/>
                <w:b/>
                <w:bCs/>
              </w:rPr>
              <w:fldChar w:fldCharType="begin"/>
            </w:r>
            <w:r w:rsidR="00D760A9" w:rsidRPr="00EE61A1">
              <w:rPr>
                <w:rFonts w:cs="Arial"/>
                <w:b/>
                <w:bCs/>
              </w:rPr>
              <w:instrText xml:space="preserve"> REF _Ref52459720 \r \h </w:instrText>
            </w:r>
            <w:r w:rsidR="00EE61A1">
              <w:rPr>
                <w:rFonts w:cs="Arial"/>
                <w:b/>
                <w:bCs/>
              </w:rPr>
              <w:instrText xml:space="preserve"> \* MERGEFORMAT </w:instrText>
            </w:r>
            <w:r w:rsidR="00D760A9" w:rsidRPr="00EE61A1">
              <w:rPr>
                <w:rFonts w:cs="Arial"/>
                <w:b/>
                <w:bCs/>
              </w:rPr>
            </w:r>
            <w:r w:rsidR="00D760A9" w:rsidRPr="00EE61A1">
              <w:rPr>
                <w:rFonts w:cs="Arial"/>
                <w:b/>
                <w:bCs/>
              </w:rPr>
              <w:fldChar w:fldCharType="separate"/>
            </w:r>
            <w:r w:rsidR="00BE21D6">
              <w:rPr>
                <w:rFonts w:cs="Arial"/>
                <w:b/>
                <w:bCs/>
              </w:rPr>
              <w:t>16.1</w:t>
            </w:r>
            <w:r w:rsidR="00D760A9" w:rsidRPr="00EE61A1">
              <w:rPr>
                <w:rFonts w:cs="Arial"/>
                <w:b/>
                <w:bCs/>
              </w:rPr>
              <w:fldChar w:fldCharType="end"/>
            </w:r>
            <w:r w:rsidR="001E3B9C">
              <w:rPr>
                <w:rFonts w:cs="Arial"/>
              </w:rPr>
              <w:t>)</w:t>
            </w:r>
          </w:p>
        </w:tc>
        <w:tc>
          <w:tcPr>
            <w:tcW w:w="207" w:type="pct"/>
            <w:vMerge/>
            <w:shd w:val="clear" w:color="auto" w:fill="D9D9D9" w:themeFill="background1" w:themeFillShade="D9"/>
            <w:vAlign w:val="center"/>
          </w:tcPr>
          <w:p w14:paraId="068C8FD7" w14:textId="77777777" w:rsidR="00142F90" w:rsidRPr="00AC752B" w:rsidRDefault="00142F90" w:rsidP="00EA648F">
            <w:pPr>
              <w:jc w:val="center"/>
              <w:rPr>
                <w:rFonts w:cs="Arial"/>
              </w:rPr>
            </w:pPr>
          </w:p>
        </w:tc>
        <w:tc>
          <w:tcPr>
            <w:tcW w:w="1033" w:type="pct"/>
            <w:shd w:val="clear" w:color="auto" w:fill="auto"/>
            <w:vAlign w:val="center"/>
          </w:tcPr>
          <w:p w14:paraId="5976DAAF" w14:textId="4E41F83B" w:rsidR="00142F90" w:rsidRPr="000D57E4" w:rsidRDefault="00142F90" w:rsidP="00EA648F">
            <w:pPr>
              <w:jc w:val="center"/>
              <w:rPr>
                <w:rFonts w:cs="Arial"/>
                <w:vertAlign w:val="superscript"/>
              </w:rPr>
            </w:pPr>
            <w:r w:rsidRPr="00AC752B">
              <w:rPr>
                <w:rFonts w:cs="Arial"/>
                <w:kern w:val="1"/>
                <w:u w:val="single"/>
              </w:rPr>
              <w:t>________g</w:t>
            </w:r>
            <w:r w:rsidR="0037205F">
              <w:rPr>
                <w:rFonts w:cs="Arial"/>
                <w:kern w:val="1"/>
                <w:u w:val="single"/>
              </w:rPr>
              <w:t>/L</w:t>
            </w:r>
            <w:r w:rsidRPr="00AC752B">
              <w:rPr>
                <w:rFonts w:cs="Arial"/>
                <w:kern w:val="1"/>
                <w:u w:val="single"/>
              </w:rPr>
              <w:t>__</w:t>
            </w:r>
            <w:r w:rsidR="00DB1D66" w:rsidRPr="00AC752B">
              <w:rPr>
                <w:rFonts w:cs="Arial"/>
                <w:bCs/>
              </w:rPr>
              <w:t xml:space="preserve"> </w:t>
            </w:r>
            <w:r w:rsidR="008B6E1C">
              <w:rPr>
                <w:rFonts w:cs="Arial"/>
                <w:bCs/>
              </w:rPr>
              <w:br/>
            </w:r>
            <w:r w:rsidR="00FC0A30" w:rsidRPr="00AC752B">
              <w:rPr>
                <w:rFonts w:cs="Arial"/>
                <w:bCs/>
              </w:rPr>
              <w:t>(</w:t>
            </w:r>
            <w:r w:rsidR="00885684" w:rsidRPr="00EE61A1">
              <w:rPr>
                <w:rFonts w:cs="Arial"/>
                <w:b/>
                <w:bCs/>
              </w:rPr>
              <w:t>8009938</w:t>
            </w:r>
            <w:r w:rsidR="00833577" w:rsidRPr="00EE61A1">
              <w:rPr>
                <w:rFonts w:cs="Arial"/>
                <w:b/>
                <w:bCs/>
              </w:rPr>
              <w:t>-30</w:t>
            </w:r>
            <w:r w:rsidR="00FC0A30" w:rsidRPr="00AC752B">
              <w:rPr>
                <w:rFonts w:cs="Arial"/>
                <w:bCs/>
              </w:rPr>
              <w:t>)</w:t>
            </w:r>
            <w:r w:rsidR="007F3758"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06" w:type="pct"/>
            <w:vMerge/>
            <w:shd w:val="clear" w:color="auto" w:fill="D9D9D9" w:themeFill="background1" w:themeFillShade="D9"/>
            <w:vAlign w:val="center"/>
          </w:tcPr>
          <w:p w14:paraId="3FB05287" w14:textId="77777777" w:rsidR="00142F90" w:rsidRPr="00AC752B" w:rsidRDefault="00142F90" w:rsidP="00BC0CFD">
            <w:pPr>
              <w:rPr>
                <w:rFonts w:cs="Arial"/>
              </w:rPr>
            </w:pPr>
          </w:p>
        </w:tc>
        <w:tc>
          <w:tcPr>
            <w:tcW w:w="877" w:type="pct"/>
            <w:shd w:val="clear" w:color="auto" w:fill="auto"/>
            <w:vAlign w:val="center"/>
          </w:tcPr>
          <w:p w14:paraId="6A5ACE8C" w14:textId="77777777" w:rsidR="00142F90" w:rsidRPr="00AC752B" w:rsidRDefault="00142F90" w:rsidP="00922B85">
            <w:pPr>
              <w:jc w:val="right"/>
              <w:rPr>
                <w:rFonts w:cs="Arial"/>
              </w:rPr>
            </w:pPr>
            <w:r w:rsidRPr="00AC752B">
              <w:rPr>
                <w:rFonts w:cs="Arial"/>
              </w:rPr>
              <w:t>g</w:t>
            </w:r>
          </w:p>
        </w:tc>
        <w:tc>
          <w:tcPr>
            <w:tcW w:w="774" w:type="pct"/>
          </w:tcPr>
          <w:p w14:paraId="38B2B1F8" w14:textId="77777777" w:rsidR="00142F90" w:rsidRPr="00AC752B" w:rsidRDefault="00142F90" w:rsidP="00BC0CFD">
            <w:pPr>
              <w:rPr>
                <w:rFonts w:cs="Arial"/>
              </w:rPr>
            </w:pPr>
          </w:p>
        </w:tc>
        <w:tc>
          <w:tcPr>
            <w:tcW w:w="670" w:type="pct"/>
          </w:tcPr>
          <w:p w14:paraId="3A623A28" w14:textId="77777777" w:rsidR="00142F90" w:rsidRPr="00AC752B" w:rsidRDefault="00142F90" w:rsidP="00BC0CFD">
            <w:pPr>
              <w:rPr>
                <w:rFonts w:cs="Arial"/>
              </w:rPr>
            </w:pPr>
          </w:p>
        </w:tc>
      </w:tr>
      <w:tr w:rsidR="00941FAC" w:rsidRPr="00AC752B" w14:paraId="223346E0" w14:textId="77777777" w:rsidTr="009006E2">
        <w:tblPrEx>
          <w:jc w:val="center"/>
        </w:tblPrEx>
        <w:trPr>
          <w:trHeight w:val="694"/>
          <w:jc w:val="center"/>
        </w:trPr>
        <w:tc>
          <w:tcPr>
            <w:tcW w:w="1233" w:type="pct"/>
            <w:shd w:val="clear" w:color="auto" w:fill="D9D9D9" w:themeFill="background1" w:themeFillShade="D9"/>
            <w:vAlign w:val="center"/>
          </w:tcPr>
          <w:p w14:paraId="4AC8DBA4" w14:textId="336CB6CC" w:rsidR="00941FAC" w:rsidRPr="00AC752B" w:rsidRDefault="00941FAC" w:rsidP="00960AAB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Final Product Volume,</w:t>
            </w:r>
            <w:r w:rsidR="0007307E">
              <w:rPr>
                <w:rFonts w:cs="Arial"/>
              </w:rPr>
              <w:br/>
            </w:r>
            <w:r w:rsidRPr="00AC752B">
              <w:rPr>
                <w:rFonts w:cs="Arial"/>
              </w:rPr>
              <w:t>P</w:t>
            </w:r>
            <w:r w:rsidR="0007307E">
              <w:rPr>
                <w:rFonts w:cs="Arial"/>
              </w:rPr>
              <w:t>ost</w:t>
            </w:r>
            <w:r w:rsidRPr="00AC752B">
              <w:rPr>
                <w:rFonts w:cs="Arial"/>
              </w:rPr>
              <w:t>-Sampling</w:t>
            </w:r>
          </w:p>
        </w:tc>
        <w:tc>
          <w:tcPr>
            <w:tcW w:w="207" w:type="pct"/>
            <w:vMerge w:val="restart"/>
            <w:shd w:val="clear" w:color="auto" w:fill="D9D9D9" w:themeFill="background1" w:themeFillShade="D9"/>
            <w:vAlign w:val="center"/>
          </w:tcPr>
          <w:p w14:paraId="169EF3BA" w14:textId="4591DD89" w:rsidR="00941FAC" w:rsidRPr="00AC752B" w:rsidRDefault="00941FAC" w:rsidP="00960AAB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X</w:t>
            </w:r>
          </w:p>
        </w:tc>
        <w:tc>
          <w:tcPr>
            <w:tcW w:w="1033" w:type="pct"/>
            <w:shd w:val="clear" w:color="auto" w:fill="D9D9D9" w:themeFill="background1" w:themeFillShade="D9"/>
            <w:vAlign w:val="center"/>
          </w:tcPr>
          <w:p w14:paraId="6AF8F58B" w14:textId="4209F4AE" w:rsidR="00941FAC" w:rsidRPr="00AC752B" w:rsidRDefault="00941FAC" w:rsidP="00960AAB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Final Product Concentration</w:t>
            </w:r>
          </w:p>
        </w:tc>
        <w:tc>
          <w:tcPr>
            <w:tcW w:w="206" w:type="pct"/>
            <w:vMerge w:val="restart"/>
            <w:shd w:val="clear" w:color="auto" w:fill="D9D9D9" w:themeFill="background1" w:themeFillShade="D9"/>
            <w:vAlign w:val="center"/>
          </w:tcPr>
          <w:p w14:paraId="6BF0C091" w14:textId="77777777" w:rsidR="00941FAC" w:rsidRPr="00AC752B" w:rsidRDefault="00941FAC" w:rsidP="00960AAB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=</w:t>
            </w:r>
          </w:p>
        </w:tc>
        <w:tc>
          <w:tcPr>
            <w:tcW w:w="877" w:type="pct"/>
            <w:shd w:val="clear" w:color="auto" w:fill="D9D9D9" w:themeFill="background1" w:themeFillShade="D9"/>
            <w:vAlign w:val="center"/>
          </w:tcPr>
          <w:p w14:paraId="0E186A3F" w14:textId="6CAD70D8" w:rsidR="00941FAC" w:rsidRPr="00AC752B" w:rsidRDefault="00941FAC" w:rsidP="00960AAB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Final Product Mass, P</w:t>
            </w:r>
            <w:r w:rsidR="002250AF">
              <w:rPr>
                <w:rFonts w:cs="Arial"/>
              </w:rPr>
              <w:t>ost</w:t>
            </w:r>
            <w:r w:rsidRPr="00AC752B">
              <w:rPr>
                <w:rFonts w:cs="Arial"/>
              </w:rPr>
              <w:t>-Sampling</w:t>
            </w:r>
            <w:r w:rsidRPr="00AC752B">
              <w:rPr>
                <w:rFonts w:cs="Arial"/>
              </w:rPr>
              <w:br/>
              <w:t>(c)</w:t>
            </w:r>
          </w:p>
        </w:tc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59B0B832" w14:textId="449E9D0D" w:rsidR="00941FAC" w:rsidRPr="00AC752B" w:rsidRDefault="00941FAC" w:rsidP="00960AAB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Performed by/Date</w:t>
            </w:r>
          </w:p>
        </w:tc>
        <w:tc>
          <w:tcPr>
            <w:tcW w:w="670" w:type="pct"/>
            <w:shd w:val="clear" w:color="auto" w:fill="D9D9D9" w:themeFill="background1" w:themeFillShade="D9"/>
            <w:vAlign w:val="center"/>
          </w:tcPr>
          <w:p w14:paraId="6B9730AD" w14:textId="4D3E2EB6" w:rsidR="00941FAC" w:rsidRPr="00AC752B" w:rsidRDefault="00941FAC" w:rsidP="00960AAB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>Verified by/Date</w:t>
            </w:r>
          </w:p>
        </w:tc>
      </w:tr>
      <w:tr w:rsidR="00941FAC" w:rsidRPr="00AC752B" w14:paraId="414CA442" w14:textId="77777777" w:rsidTr="009006E2">
        <w:tblPrEx>
          <w:jc w:val="center"/>
        </w:tblPrEx>
        <w:trPr>
          <w:trHeight w:val="1223"/>
          <w:jc w:val="center"/>
        </w:trPr>
        <w:tc>
          <w:tcPr>
            <w:tcW w:w="1233" w:type="pct"/>
            <w:shd w:val="clear" w:color="auto" w:fill="auto"/>
            <w:vAlign w:val="center"/>
          </w:tcPr>
          <w:p w14:paraId="2432B3C0" w14:textId="36C6647E" w:rsidR="00941FAC" w:rsidRPr="00AC752B" w:rsidRDefault="00941FAC" w:rsidP="00AB3110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  <w:kern w:val="1"/>
                <w:u w:val="single"/>
              </w:rPr>
              <w:t>___________L_</w:t>
            </w:r>
            <w:r w:rsidRPr="00AC752B">
              <w:rPr>
                <w:rFonts w:cs="Arial"/>
                <w:kern w:val="1"/>
                <w:u w:val="single"/>
              </w:rPr>
              <w:br/>
            </w:r>
            <w:r w:rsidR="0038439D" w:rsidRPr="00AC752B">
              <w:rPr>
                <w:rFonts w:cs="Arial"/>
                <w:kern w:val="1"/>
              </w:rPr>
              <w:t>(</w:t>
            </w:r>
            <w:r w:rsidRPr="00EE61A1">
              <w:rPr>
                <w:rFonts w:cs="Arial"/>
                <w:b/>
                <w:bCs/>
                <w:kern w:val="1"/>
              </w:rPr>
              <w:t>Step</w:t>
            </w:r>
            <w:r w:rsidR="00D760A9" w:rsidRPr="00EE61A1">
              <w:rPr>
                <w:rFonts w:cs="Arial"/>
                <w:b/>
                <w:bCs/>
                <w:kern w:val="1"/>
              </w:rPr>
              <w:t xml:space="preserve"> </w:t>
            </w:r>
            <w:r w:rsidR="009006E2">
              <w:rPr>
                <w:rFonts w:cs="Arial"/>
                <w:b/>
                <w:bCs/>
                <w:kern w:val="1"/>
              </w:rPr>
              <w:fldChar w:fldCharType="begin"/>
            </w:r>
            <w:r w:rsidR="009006E2">
              <w:rPr>
                <w:rFonts w:cs="Arial"/>
                <w:b/>
                <w:bCs/>
                <w:kern w:val="1"/>
              </w:rPr>
              <w:instrText xml:space="preserve"> REF _Ref117759681 \r \h </w:instrText>
            </w:r>
            <w:r w:rsidR="009006E2">
              <w:rPr>
                <w:rFonts w:cs="Arial"/>
                <w:b/>
                <w:bCs/>
                <w:kern w:val="1"/>
              </w:rPr>
            </w:r>
            <w:r w:rsidR="009006E2">
              <w:rPr>
                <w:rFonts w:cs="Arial"/>
                <w:b/>
                <w:bCs/>
                <w:kern w:val="1"/>
              </w:rPr>
              <w:fldChar w:fldCharType="separate"/>
            </w:r>
            <w:r w:rsidR="00BE21D6">
              <w:rPr>
                <w:rFonts w:cs="Arial"/>
                <w:b/>
                <w:bCs/>
                <w:kern w:val="1"/>
              </w:rPr>
              <w:t>16.7</w:t>
            </w:r>
            <w:r w:rsidR="009006E2">
              <w:rPr>
                <w:rFonts w:cs="Arial"/>
                <w:b/>
                <w:bCs/>
                <w:kern w:val="1"/>
              </w:rPr>
              <w:fldChar w:fldCharType="end"/>
            </w:r>
            <w:r w:rsidR="0038439D" w:rsidRPr="00AC752B">
              <w:rPr>
                <w:rFonts w:cs="Arial"/>
                <w:kern w:val="1"/>
              </w:rPr>
              <w:t>)</w:t>
            </w:r>
          </w:p>
        </w:tc>
        <w:tc>
          <w:tcPr>
            <w:tcW w:w="207" w:type="pct"/>
            <w:vMerge/>
            <w:shd w:val="clear" w:color="auto" w:fill="D9D9D9" w:themeFill="background1" w:themeFillShade="D9"/>
            <w:vAlign w:val="center"/>
          </w:tcPr>
          <w:p w14:paraId="4826A551" w14:textId="77777777" w:rsidR="00941FAC" w:rsidRPr="00AC752B" w:rsidRDefault="00941FAC" w:rsidP="00AB3110">
            <w:pPr>
              <w:jc w:val="center"/>
              <w:rPr>
                <w:rFonts w:cs="Arial"/>
              </w:rPr>
            </w:pPr>
          </w:p>
        </w:tc>
        <w:tc>
          <w:tcPr>
            <w:tcW w:w="1033" w:type="pct"/>
            <w:shd w:val="clear" w:color="auto" w:fill="auto"/>
            <w:vAlign w:val="center"/>
          </w:tcPr>
          <w:p w14:paraId="0DA0E2BB" w14:textId="59AC2262" w:rsidR="00941FAC" w:rsidRPr="000D57E4" w:rsidRDefault="00941FAC" w:rsidP="00AB3110">
            <w:pPr>
              <w:jc w:val="center"/>
              <w:rPr>
                <w:rFonts w:cs="Arial"/>
                <w:vertAlign w:val="superscript"/>
              </w:rPr>
            </w:pPr>
            <w:r w:rsidRPr="00AC752B">
              <w:rPr>
                <w:rFonts w:cs="Arial"/>
                <w:kern w:val="1"/>
                <w:u w:val="single"/>
              </w:rPr>
              <w:t>________g/L__</w:t>
            </w:r>
            <w:r w:rsidRPr="00AC752B">
              <w:rPr>
                <w:rFonts w:cs="Arial"/>
                <w:kern w:val="1"/>
                <w:sz w:val="16"/>
              </w:rPr>
              <w:br/>
            </w:r>
            <w:r w:rsidRPr="00AC752B">
              <w:rPr>
                <w:rFonts w:cs="Arial"/>
              </w:rPr>
              <w:t>(</w:t>
            </w:r>
            <w:r w:rsidR="00885684" w:rsidRPr="00EE61A1">
              <w:rPr>
                <w:rFonts w:cs="Arial"/>
                <w:b/>
                <w:bCs/>
              </w:rPr>
              <w:t>8009938</w:t>
            </w:r>
            <w:r w:rsidRPr="00EE61A1">
              <w:rPr>
                <w:rFonts w:cs="Arial"/>
                <w:b/>
                <w:bCs/>
              </w:rPr>
              <w:t>-30</w:t>
            </w:r>
            <w:r w:rsidRPr="00AC752B">
              <w:rPr>
                <w:rFonts w:cs="Arial"/>
              </w:rPr>
              <w:t>)</w:t>
            </w:r>
            <w:r w:rsidR="0007307E">
              <w:rPr>
                <w:rFonts w:cs="Arial"/>
                <w:vertAlign w:val="superscript"/>
              </w:rPr>
              <w:t>1</w:t>
            </w:r>
          </w:p>
        </w:tc>
        <w:tc>
          <w:tcPr>
            <w:tcW w:w="206" w:type="pct"/>
            <w:vMerge/>
            <w:shd w:val="clear" w:color="auto" w:fill="D9D9D9" w:themeFill="background1" w:themeFillShade="D9"/>
            <w:vAlign w:val="center"/>
          </w:tcPr>
          <w:p w14:paraId="7026CC4A" w14:textId="77777777" w:rsidR="00941FAC" w:rsidRPr="00AC752B" w:rsidRDefault="00941FAC" w:rsidP="00BC0CFD">
            <w:pPr>
              <w:rPr>
                <w:rFonts w:cs="Arial"/>
              </w:rPr>
            </w:pPr>
          </w:p>
        </w:tc>
        <w:tc>
          <w:tcPr>
            <w:tcW w:w="877" w:type="pct"/>
            <w:shd w:val="clear" w:color="auto" w:fill="auto"/>
            <w:vAlign w:val="center"/>
          </w:tcPr>
          <w:p w14:paraId="1B78211B" w14:textId="4CA3EAF6" w:rsidR="00941FAC" w:rsidRPr="00AC752B" w:rsidRDefault="00941FAC" w:rsidP="00AB3110">
            <w:pPr>
              <w:jc w:val="right"/>
              <w:rPr>
                <w:rFonts w:cs="Arial"/>
              </w:rPr>
            </w:pPr>
            <w:r w:rsidRPr="00AC752B">
              <w:rPr>
                <w:rFonts w:cs="Arial"/>
              </w:rPr>
              <w:t>g</w:t>
            </w:r>
          </w:p>
        </w:tc>
        <w:tc>
          <w:tcPr>
            <w:tcW w:w="774" w:type="pct"/>
          </w:tcPr>
          <w:p w14:paraId="6A9AC3C6" w14:textId="77777777" w:rsidR="00941FAC" w:rsidRPr="00AC752B" w:rsidRDefault="00941FAC" w:rsidP="00BC0CFD">
            <w:pPr>
              <w:rPr>
                <w:rFonts w:cs="Arial"/>
              </w:rPr>
            </w:pPr>
          </w:p>
        </w:tc>
        <w:tc>
          <w:tcPr>
            <w:tcW w:w="670" w:type="pct"/>
          </w:tcPr>
          <w:p w14:paraId="4E558142" w14:textId="77777777" w:rsidR="00941FAC" w:rsidRPr="00AC752B" w:rsidRDefault="00941FAC" w:rsidP="00BC0CFD">
            <w:pPr>
              <w:rPr>
                <w:rFonts w:cs="Arial"/>
              </w:rPr>
            </w:pPr>
          </w:p>
        </w:tc>
      </w:tr>
    </w:tbl>
    <w:p w14:paraId="2E687EF8" w14:textId="160846E2" w:rsidR="00AB3110" w:rsidRPr="007F3758" w:rsidRDefault="009D0893">
      <w:r>
        <w:rPr>
          <w:vertAlign w:val="superscript"/>
        </w:rPr>
        <w:t>1</w:t>
      </w:r>
      <w:r>
        <w:t>TP</w:t>
      </w:r>
      <w:r w:rsidR="00780BC0">
        <w:t>_</w:t>
      </w:r>
      <w:r w:rsidR="0007307E">
        <w:t>A280 should be used for concentration.</w:t>
      </w:r>
    </w:p>
    <w:p w14:paraId="5C9E1AC3" w14:textId="77777777" w:rsidR="00AB3110" w:rsidRDefault="00AB3110">
      <w:pPr>
        <w:spacing w:line="240" w:lineRule="auto"/>
      </w:pPr>
      <w:r>
        <w:br w:type="page"/>
      </w:r>
    </w:p>
    <w:p w14:paraId="54698184" w14:textId="52DD8A65" w:rsidR="00484F80" w:rsidRPr="005D3121" w:rsidRDefault="005D3121" w:rsidP="005D3121">
      <w:pPr>
        <w:pStyle w:val="Heading1"/>
        <w:numPr>
          <w:ilvl w:val="0"/>
          <w:numId w:val="0"/>
        </w:numPr>
        <w:jc w:val="center"/>
      </w:pPr>
      <w:r w:rsidRPr="00AC752B">
        <w:lastRenderedPageBreak/>
        <w:t xml:space="preserve">Attachment </w:t>
      </w:r>
      <w:r>
        <w:t>3</w:t>
      </w:r>
      <w:r w:rsidRPr="00AC752B">
        <w:t>: Yield Calculations</w:t>
      </w:r>
      <w:r>
        <w:t xml:space="preserve"> </w:t>
      </w:r>
      <w:r w:rsidR="00484F80" w:rsidRPr="00484F80">
        <w:rPr>
          <w:bCs/>
          <w:szCs w:val="22"/>
        </w:rPr>
        <w:t>(Continued)</w:t>
      </w:r>
    </w:p>
    <w:p w14:paraId="7D8302A7" w14:textId="20FE1BEA" w:rsidR="00AB3110" w:rsidRDefault="00AB3110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72"/>
        <w:gridCol w:w="435"/>
        <w:gridCol w:w="2097"/>
        <w:gridCol w:w="385"/>
        <w:gridCol w:w="991"/>
        <w:gridCol w:w="333"/>
        <w:gridCol w:w="1213"/>
        <w:gridCol w:w="1433"/>
        <w:gridCol w:w="1431"/>
      </w:tblGrid>
      <w:tr w:rsidR="00574118" w:rsidRPr="00AC752B" w14:paraId="1F84C5DC" w14:textId="77777777" w:rsidTr="009006E2">
        <w:trPr>
          <w:trHeight w:val="773"/>
          <w:jc w:val="center"/>
        </w:trPr>
        <w:tc>
          <w:tcPr>
            <w:tcW w:w="1146" w:type="pct"/>
            <w:shd w:val="clear" w:color="auto" w:fill="D9D9D9" w:themeFill="background1" w:themeFillShade="D9"/>
            <w:vAlign w:val="center"/>
          </w:tcPr>
          <w:p w14:paraId="0783BDDF" w14:textId="3D563BC1" w:rsidR="00574118" w:rsidRPr="00AC752B" w:rsidRDefault="00574118" w:rsidP="00574118">
            <w:pPr>
              <w:jc w:val="center"/>
              <w:rPr>
                <w:rFonts w:cs="Arial"/>
                <w:kern w:val="1"/>
                <w:u w:val="single"/>
              </w:rPr>
            </w:pPr>
            <w:r w:rsidRPr="00750436">
              <w:t xml:space="preserve">Final Product Mass </w:t>
            </w:r>
            <w:r w:rsidRPr="00750436">
              <w:br/>
              <w:t>Pre-Sampling</w:t>
            </w:r>
            <w:r w:rsidRPr="00AC752B">
              <w:rPr>
                <w:rFonts w:cs="Arial"/>
              </w:rPr>
              <w:br/>
              <w:t>(b)</w:t>
            </w:r>
          </w:p>
        </w:tc>
        <w:tc>
          <w:tcPr>
            <w:tcW w:w="202" w:type="pct"/>
            <w:vMerge w:val="restart"/>
            <w:shd w:val="clear" w:color="auto" w:fill="D9D9D9" w:themeFill="background1" w:themeFillShade="D9"/>
            <w:vAlign w:val="center"/>
          </w:tcPr>
          <w:p w14:paraId="6417C5E0" w14:textId="3B35C668" w:rsidR="00574118" w:rsidRPr="00AC752B" w:rsidRDefault="00574118" w:rsidP="0057411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÷</w:t>
            </w:r>
          </w:p>
        </w:tc>
        <w:tc>
          <w:tcPr>
            <w:tcW w:w="972" w:type="pct"/>
            <w:shd w:val="clear" w:color="auto" w:fill="D9D9D9" w:themeFill="background1" w:themeFillShade="D9"/>
            <w:vAlign w:val="center"/>
          </w:tcPr>
          <w:p w14:paraId="7F0F0ADC" w14:textId="3685BD5F" w:rsidR="00574118" w:rsidRPr="00AC752B" w:rsidRDefault="00574118" w:rsidP="00574118">
            <w:pPr>
              <w:jc w:val="center"/>
              <w:rPr>
                <w:rFonts w:cs="Arial"/>
                <w:kern w:val="1"/>
                <w:u w:val="single"/>
              </w:rPr>
            </w:pPr>
            <w:r w:rsidRPr="00AC752B">
              <w:rPr>
                <w:rFonts w:cs="Arial"/>
              </w:rPr>
              <w:t>Load Mass, Pre-Sampling</w:t>
            </w:r>
            <w:r w:rsidRPr="00AC752B">
              <w:rPr>
                <w:rFonts w:cs="Arial"/>
              </w:rPr>
              <w:br/>
              <w:t>(a)</w:t>
            </w:r>
          </w:p>
        </w:tc>
        <w:tc>
          <w:tcPr>
            <w:tcW w:w="179" w:type="pct"/>
            <w:vMerge w:val="restart"/>
            <w:shd w:val="clear" w:color="auto" w:fill="D9D9D9" w:themeFill="background1" w:themeFillShade="D9"/>
            <w:vAlign w:val="center"/>
          </w:tcPr>
          <w:p w14:paraId="7F209267" w14:textId="74B57FCC" w:rsidR="00574118" w:rsidRPr="00AC752B" w:rsidRDefault="00574118" w:rsidP="00574118">
            <w:pPr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459" w:type="pct"/>
            <w:vMerge w:val="restart"/>
            <w:tcBorders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F9D7C9F" w14:textId="6F1163FF" w:rsidR="00574118" w:rsidRPr="00AC752B" w:rsidRDefault="00574118" w:rsidP="0057411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</w:t>
            </w:r>
          </w:p>
        </w:tc>
        <w:tc>
          <w:tcPr>
            <w:tcW w:w="153" w:type="pct"/>
            <w:vMerge w:val="restart"/>
            <w:tcBorders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1CEF941" w14:textId="1F5ED7C2" w:rsidR="00574118" w:rsidRPr="00AC752B" w:rsidRDefault="00574118" w:rsidP="00574118">
            <w:pPr>
              <w:jc w:val="right"/>
              <w:rPr>
                <w:rFonts w:cs="Arial"/>
              </w:rPr>
            </w:pPr>
            <w:r>
              <w:rPr>
                <w:rFonts w:cs="Arial"/>
              </w:rPr>
              <w:t>=</w:t>
            </w:r>
          </w:p>
        </w:tc>
        <w:tc>
          <w:tcPr>
            <w:tcW w:w="562" w:type="pct"/>
            <w:tcBorders>
              <w:lef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7E651F0" w14:textId="5589C45F" w:rsidR="00574118" w:rsidRPr="00574118" w:rsidRDefault="00574118" w:rsidP="00574118">
            <w:r>
              <w:t>% Yield</w:t>
            </w:r>
          </w:p>
        </w:tc>
        <w:tc>
          <w:tcPr>
            <w:tcW w:w="664" w:type="pct"/>
            <w:shd w:val="clear" w:color="auto" w:fill="D9D9D9" w:themeFill="background1" w:themeFillShade="D9"/>
            <w:vAlign w:val="center"/>
          </w:tcPr>
          <w:p w14:paraId="77C29555" w14:textId="19A9C7FE" w:rsidR="00574118" w:rsidRPr="00574118" w:rsidRDefault="00574118" w:rsidP="00574118">
            <w:pPr>
              <w:jc w:val="center"/>
            </w:pPr>
            <w:r w:rsidRPr="00AC752B">
              <w:rPr>
                <w:rFonts w:cs="Arial"/>
              </w:rPr>
              <w:t>Performed by/Date</w:t>
            </w:r>
          </w:p>
        </w:tc>
        <w:tc>
          <w:tcPr>
            <w:tcW w:w="664" w:type="pct"/>
            <w:shd w:val="clear" w:color="auto" w:fill="D9D9D9" w:themeFill="background1" w:themeFillShade="D9"/>
            <w:vAlign w:val="center"/>
          </w:tcPr>
          <w:p w14:paraId="7EE7D935" w14:textId="216A1E90" w:rsidR="00574118" w:rsidRPr="00574118" w:rsidRDefault="00574118" w:rsidP="00574118">
            <w:pPr>
              <w:jc w:val="center"/>
            </w:pPr>
            <w:r w:rsidRPr="00AC752B">
              <w:rPr>
                <w:rFonts w:cs="Arial"/>
              </w:rPr>
              <w:t>Verified by/Date</w:t>
            </w:r>
          </w:p>
        </w:tc>
      </w:tr>
      <w:tr w:rsidR="00574118" w:rsidRPr="00AC752B" w14:paraId="79D3CA8B" w14:textId="77777777" w:rsidTr="009006E2">
        <w:trPr>
          <w:trHeight w:val="773"/>
          <w:jc w:val="center"/>
        </w:trPr>
        <w:tc>
          <w:tcPr>
            <w:tcW w:w="1146" w:type="pct"/>
            <w:shd w:val="clear" w:color="auto" w:fill="auto"/>
            <w:vAlign w:val="center"/>
          </w:tcPr>
          <w:p w14:paraId="43A74949" w14:textId="77777777" w:rsidR="00574118" w:rsidRPr="00AC752B" w:rsidRDefault="00574118" w:rsidP="00AB3110">
            <w:pPr>
              <w:jc w:val="center"/>
              <w:rPr>
                <w:rFonts w:cs="Arial"/>
                <w:kern w:val="1"/>
                <w:u w:val="single"/>
              </w:rPr>
            </w:pPr>
          </w:p>
        </w:tc>
        <w:tc>
          <w:tcPr>
            <w:tcW w:w="202" w:type="pct"/>
            <w:vMerge/>
            <w:shd w:val="clear" w:color="auto" w:fill="D9D9D9" w:themeFill="background1" w:themeFillShade="D9"/>
            <w:vAlign w:val="center"/>
          </w:tcPr>
          <w:p w14:paraId="03B3507D" w14:textId="4693EF9A" w:rsidR="00574118" w:rsidRPr="00AC752B" w:rsidRDefault="00574118" w:rsidP="00AB3110">
            <w:pPr>
              <w:jc w:val="center"/>
              <w:rPr>
                <w:rFonts w:cs="Arial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11236C28" w14:textId="77777777" w:rsidR="00574118" w:rsidRPr="00AC752B" w:rsidRDefault="00574118" w:rsidP="00AB3110">
            <w:pPr>
              <w:jc w:val="center"/>
              <w:rPr>
                <w:rFonts w:cs="Arial"/>
                <w:kern w:val="1"/>
                <w:u w:val="single"/>
              </w:rPr>
            </w:pPr>
          </w:p>
        </w:tc>
        <w:tc>
          <w:tcPr>
            <w:tcW w:w="179" w:type="pct"/>
            <w:vMerge/>
            <w:shd w:val="clear" w:color="auto" w:fill="D9D9D9" w:themeFill="background1" w:themeFillShade="D9"/>
            <w:vAlign w:val="center"/>
          </w:tcPr>
          <w:p w14:paraId="16F8FC79" w14:textId="77777777" w:rsidR="00574118" w:rsidRPr="00AC752B" w:rsidRDefault="00574118" w:rsidP="00BC0CFD">
            <w:pPr>
              <w:rPr>
                <w:rFonts w:cs="Arial"/>
              </w:rPr>
            </w:pPr>
          </w:p>
        </w:tc>
        <w:tc>
          <w:tcPr>
            <w:tcW w:w="459" w:type="pct"/>
            <w:vMerge/>
            <w:tcBorders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8FA5B70" w14:textId="6D6D97AE" w:rsidR="00574118" w:rsidRPr="00AC752B" w:rsidRDefault="00574118" w:rsidP="00574118">
            <w:pPr>
              <w:jc w:val="center"/>
              <w:rPr>
                <w:rFonts w:cs="Arial"/>
              </w:rPr>
            </w:pPr>
          </w:p>
        </w:tc>
        <w:tc>
          <w:tcPr>
            <w:tcW w:w="153" w:type="pct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68F8037" w14:textId="77777777" w:rsidR="00574118" w:rsidRPr="00AC752B" w:rsidRDefault="00574118" w:rsidP="00AB3110">
            <w:pPr>
              <w:jc w:val="right"/>
              <w:rPr>
                <w:rFonts w:cs="Arial"/>
              </w:rPr>
            </w:pPr>
          </w:p>
        </w:tc>
        <w:tc>
          <w:tcPr>
            <w:tcW w:w="562" w:type="pct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5812ED4" w14:textId="77777777" w:rsidR="00574118" w:rsidRPr="00574118" w:rsidRDefault="00574118" w:rsidP="00574118"/>
        </w:tc>
        <w:tc>
          <w:tcPr>
            <w:tcW w:w="664" w:type="pct"/>
          </w:tcPr>
          <w:p w14:paraId="6792BB57" w14:textId="3885F127" w:rsidR="00574118" w:rsidRPr="00574118" w:rsidRDefault="00574118" w:rsidP="00574118"/>
        </w:tc>
        <w:tc>
          <w:tcPr>
            <w:tcW w:w="664" w:type="pct"/>
          </w:tcPr>
          <w:p w14:paraId="0329E8C7" w14:textId="77777777" w:rsidR="00574118" w:rsidRPr="00574118" w:rsidRDefault="00574118" w:rsidP="00574118"/>
        </w:tc>
      </w:tr>
      <w:tr w:rsidR="00574118" w:rsidRPr="00AC752B" w14:paraId="3AFC577E" w14:textId="77777777" w:rsidTr="009006E2">
        <w:trPr>
          <w:trHeight w:val="773"/>
          <w:jc w:val="center"/>
        </w:trPr>
        <w:tc>
          <w:tcPr>
            <w:tcW w:w="1146" w:type="pct"/>
            <w:shd w:val="clear" w:color="auto" w:fill="D9D9D9" w:themeFill="background1" w:themeFillShade="D9"/>
            <w:vAlign w:val="center"/>
          </w:tcPr>
          <w:p w14:paraId="26913246" w14:textId="77777777" w:rsidR="009006E2" w:rsidRDefault="00574118" w:rsidP="00574118">
            <w:pPr>
              <w:jc w:val="center"/>
              <w:rPr>
                <w:rFonts w:cs="Arial"/>
              </w:rPr>
            </w:pPr>
            <w:r w:rsidRPr="00AC752B">
              <w:rPr>
                <w:rFonts w:cs="Arial"/>
              </w:rPr>
              <w:t xml:space="preserve">Final Product Mass, </w:t>
            </w:r>
          </w:p>
          <w:p w14:paraId="2F6103EE" w14:textId="50FE7A42" w:rsidR="00574118" w:rsidRPr="00AC752B" w:rsidRDefault="00574118" w:rsidP="00574118">
            <w:pPr>
              <w:jc w:val="center"/>
              <w:rPr>
                <w:rFonts w:cs="Arial"/>
                <w:kern w:val="1"/>
                <w:u w:val="single"/>
              </w:rPr>
            </w:pPr>
            <w:r w:rsidRPr="00AC752B">
              <w:rPr>
                <w:rFonts w:cs="Arial"/>
              </w:rPr>
              <w:t>P</w:t>
            </w:r>
            <w:r w:rsidR="009C49F1">
              <w:rPr>
                <w:rFonts w:cs="Arial"/>
              </w:rPr>
              <w:t>ost-</w:t>
            </w:r>
            <w:r w:rsidRPr="00AC752B">
              <w:rPr>
                <w:rFonts w:cs="Arial"/>
              </w:rPr>
              <w:t>Sampling</w:t>
            </w:r>
            <w:r w:rsidRPr="00AC752B">
              <w:rPr>
                <w:rFonts w:cs="Arial"/>
              </w:rPr>
              <w:br/>
              <w:t>(c)</w:t>
            </w:r>
          </w:p>
        </w:tc>
        <w:tc>
          <w:tcPr>
            <w:tcW w:w="202" w:type="pct"/>
            <w:vMerge w:val="restart"/>
            <w:shd w:val="clear" w:color="auto" w:fill="D9D9D9" w:themeFill="background1" w:themeFillShade="D9"/>
            <w:vAlign w:val="center"/>
          </w:tcPr>
          <w:p w14:paraId="37E0A09F" w14:textId="7D920CDA" w:rsidR="00574118" w:rsidRPr="00AC752B" w:rsidRDefault="00574118" w:rsidP="0057411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÷</w:t>
            </w:r>
          </w:p>
        </w:tc>
        <w:tc>
          <w:tcPr>
            <w:tcW w:w="972" w:type="pct"/>
            <w:shd w:val="clear" w:color="auto" w:fill="D9D9D9" w:themeFill="background1" w:themeFillShade="D9"/>
            <w:vAlign w:val="center"/>
          </w:tcPr>
          <w:p w14:paraId="3F7EC176" w14:textId="3CF65A67" w:rsidR="00574118" w:rsidRPr="00AC752B" w:rsidRDefault="00574118" w:rsidP="00574118">
            <w:pPr>
              <w:jc w:val="center"/>
              <w:rPr>
                <w:rFonts w:cs="Arial"/>
                <w:kern w:val="1"/>
                <w:u w:val="single"/>
              </w:rPr>
            </w:pPr>
            <w:r w:rsidRPr="00AC752B">
              <w:rPr>
                <w:rFonts w:cs="Arial"/>
              </w:rPr>
              <w:t>Load Mass, Pre-Sampling</w:t>
            </w:r>
            <w:r w:rsidRPr="00AC752B">
              <w:rPr>
                <w:rFonts w:cs="Arial"/>
              </w:rPr>
              <w:br/>
              <w:t>(a)</w:t>
            </w:r>
          </w:p>
        </w:tc>
        <w:tc>
          <w:tcPr>
            <w:tcW w:w="179" w:type="pct"/>
            <w:vMerge w:val="restart"/>
            <w:shd w:val="clear" w:color="auto" w:fill="D9D9D9" w:themeFill="background1" w:themeFillShade="D9"/>
            <w:vAlign w:val="center"/>
          </w:tcPr>
          <w:p w14:paraId="7CD0B391" w14:textId="4BCAF068" w:rsidR="00574118" w:rsidRPr="00AC752B" w:rsidRDefault="00574118" w:rsidP="00574118">
            <w:pPr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459" w:type="pct"/>
            <w:vMerge w:val="restart"/>
            <w:tcBorders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D85AA7F" w14:textId="706DE37C" w:rsidR="00574118" w:rsidRPr="00AC752B" w:rsidRDefault="00574118" w:rsidP="0057411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</w:t>
            </w:r>
          </w:p>
        </w:tc>
        <w:tc>
          <w:tcPr>
            <w:tcW w:w="153" w:type="pct"/>
            <w:vMerge w:val="restart"/>
            <w:tcBorders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2F5C351" w14:textId="31F07E76" w:rsidR="00574118" w:rsidRPr="00AC752B" w:rsidRDefault="00574118" w:rsidP="00574118">
            <w:pPr>
              <w:jc w:val="right"/>
              <w:rPr>
                <w:rFonts w:cs="Arial"/>
              </w:rPr>
            </w:pPr>
            <w:r>
              <w:rPr>
                <w:rFonts w:cs="Arial"/>
              </w:rPr>
              <w:t>=</w:t>
            </w:r>
          </w:p>
        </w:tc>
        <w:tc>
          <w:tcPr>
            <w:tcW w:w="562" w:type="pct"/>
            <w:tcBorders>
              <w:lef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8CD305B" w14:textId="0AD8183B" w:rsidR="00574118" w:rsidRPr="00574118" w:rsidRDefault="00574118" w:rsidP="00574118">
            <w:r>
              <w:t>% Yield</w:t>
            </w:r>
          </w:p>
        </w:tc>
        <w:tc>
          <w:tcPr>
            <w:tcW w:w="664" w:type="pct"/>
            <w:shd w:val="clear" w:color="auto" w:fill="D9D9D9" w:themeFill="background1" w:themeFillShade="D9"/>
            <w:vAlign w:val="center"/>
          </w:tcPr>
          <w:p w14:paraId="3BEACED6" w14:textId="7F255C7F" w:rsidR="00574118" w:rsidRPr="00574118" w:rsidRDefault="00574118" w:rsidP="00574118">
            <w:pPr>
              <w:jc w:val="center"/>
            </w:pPr>
            <w:r w:rsidRPr="00AC752B">
              <w:rPr>
                <w:rFonts w:cs="Arial"/>
              </w:rPr>
              <w:t>Performed by/Date</w:t>
            </w:r>
          </w:p>
        </w:tc>
        <w:tc>
          <w:tcPr>
            <w:tcW w:w="664" w:type="pct"/>
            <w:shd w:val="clear" w:color="auto" w:fill="D9D9D9" w:themeFill="background1" w:themeFillShade="D9"/>
            <w:vAlign w:val="center"/>
          </w:tcPr>
          <w:p w14:paraId="3A0DB598" w14:textId="575A6EB8" w:rsidR="00574118" w:rsidRPr="00574118" w:rsidRDefault="00574118" w:rsidP="00574118">
            <w:pPr>
              <w:jc w:val="center"/>
            </w:pPr>
            <w:r w:rsidRPr="00AC752B">
              <w:rPr>
                <w:rFonts w:cs="Arial"/>
              </w:rPr>
              <w:t>Verified by/Date</w:t>
            </w:r>
          </w:p>
        </w:tc>
      </w:tr>
      <w:tr w:rsidR="00574118" w:rsidRPr="00AC752B" w14:paraId="768D865C" w14:textId="77777777" w:rsidTr="009006E2">
        <w:trPr>
          <w:trHeight w:val="773"/>
          <w:jc w:val="center"/>
        </w:trPr>
        <w:tc>
          <w:tcPr>
            <w:tcW w:w="1146" w:type="pct"/>
            <w:shd w:val="clear" w:color="auto" w:fill="auto"/>
            <w:vAlign w:val="center"/>
          </w:tcPr>
          <w:p w14:paraId="7DB55D5A" w14:textId="77777777" w:rsidR="00574118" w:rsidRPr="00AC752B" w:rsidRDefault="00574118" w:rsidP="00574118">
            <w:pPr>
              <w:jc w:val="center"/>
              <w:rPr>
                <w:rFonts w:cs="Arial"/>
                <w:kern w:val="1"/>
                <w:u w:val="single"/>
              </w:rPr>
            </w:pPr>
          </w:p>
        </w:tc>
        <w:tc>
          <w:tcPr>
            <w:tcW w:w="202" w:type="pct"/>
            <w:vMerge/>
            <w:shd w:val="clear" w:color="auto" w:fill="D9D9D9" w:themeFill="background1" w:themeFillShade="D9"/>
            <w:vAlign w:val="center"/>
          </w:tcPr>
          <w:p w14:paraId="31CB4B12" w14:textId="653DABA5" w:rsidR="00574118" w:rsidRPr="00AC752B" w:rsidRDefault="00574118" w:rsidP="00574118">
            <w:pPr>
              <w:jc w:val="center"/>
              <w:rPr>
                <w:rFonts w:cs="Arial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5F0BB14D" w14:textId="77777777" w:rsidR="00574118" w:rsidRPr="00AC752B" w:rsidRDefault="00574118" w:rsidP="00574118">
            <w:pPr>
              <w:jc w:val="center"/>
              <w:rPr>
                <w:rFonts w:cs="Arial"/>
                <w:kern w:val="1"/>
                <w:u w:val="single"/>
              </w:rPr>
            </w:pPr>
          </w:p>
        </w:tc>
        <w:tc>
          <w:tcPr>
            <w:tcW w:w="179" w:type="pct"/>
            <w:vMerge/>
            <w:shd w:val="clear" w:color="auto" w:fill="D9D9D9" w:themeFill="background1" w:themeFillShade="D9"/>
            <w:vAlign w:val="center"/>
          </w:tcPr>
          <w:p w14:paraId="5E9DC6EA" w14:textId="77777777" w:rsidR="00574118" w:rsidRPr="00AC752B" w:rsidRDefault="00574118" w:rsidP="00574118">
            <w:pPr>
              <w:rPr>
                <w:rFonts w:cs="Arial"/>
              </w:rPr>
            </w:pPr>
          </w:p>
        </w:tc>
        <w:tc>
          <w:tcPr>
            <w:tcW w:w="459" w:type="pct"/>
            <w:vMerge/>
            <w:tcBorders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5E4E715" w14:textId="5163C9E1" w:rsidR="00574118" w:rsidRPr="00AC752B" w:rsidRDefault="00574118" w:rsidP="00574118">
            <w:pPr>
              <w:jc w:val="right"/>
              <w:rPr>
                <w:rFonts w:cs="Arial"/>
              </w:rPr>
            </w:pPr>
          </w:p>
        </w:tc>
        <w:tc>
          <w:tcPr>
            <w:tcW w:w="153" w:type="pct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09E77F2" w14:textId="77777777" w:rsidR="00574118" w:rsidRPr="00AC752B" w:rsidRDefault="00574118" w:rsidP="00574118">
            <w:pPr>
              <w:jc w:val="right"/>
              <w:rPr>
                <w:rFonts w:cs="Arial"/>
              </w:rPr>
            </w:pPr>
          </w:p>
        </w:tc>
        <w:tc>
          <w:tcPr>
            <w:tcW w:w="562" w:type="pct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601C8955" w14:textId="77777777" w:rsidR="00574118" w:rsidRPr="00574118" w:rsidRDefault="00574118" w:rsidP="00574118"/>
        </w:tc>
        <w:tc>
          <w:tcPr>
            <w:tcW w:w="664" w:type="pct"/>
          </w:tcPr>
          <w:p w14:paraId="1981F5EF" w14:textId="0F94F235" w:rsidR="00574118" w:rsidRPr="00574118" w:rsidRDefault="00574118" w:rsidP="00574118"/>
        </w:tc>
        <w:tc>
          <w:tcPr>
            <w:tcW w:w="664" w:type="pct"/>
          </w:tcPr>
          <w:p w14:paraId="29C49B7B" w14:textId="77777777" w:rsidR="00574118" w:rsidRPr="00574118" w:rsidRDefault="00574118" w:rsidP="00574118"/>
        </w:tc>
      </w:tr>
    </w:tbl>
    <w:p w14:paraId="0FDFE078" w14:textId="44B76F77" w:rsidR="0013101B" w:rsidRPr="00AC752B" w:rsidRDefault="0013101B" w:rsidP="00A13728">
      <w:pPr>
        <w:sectPr w:rsidR="0013101B" w:rsidRPr="00AC752B" w:rsidSect="00673A83">
          <w:pgSz w:w="12240" w:h="15840" w:code="1"/>
          <w:pgMar w:top="720" w:right="720" w:bottom="720" w:left="720" w:header="0" w:footer="0" w:gutter="0"/>
          <w:cols w:space="720"/>
          <w:docGrid w:linePitch="272"/>
        </w:sectPr>
      </w:pPr>
      <w:r w:rsidRPr="00AC752B">
        <w:br w:type="page"/>
      </w:r>
    </w:p>
    <w:p w14:paraId="6E4918DB" w14:textId="17948380" w:rsidR="00375C4C" w:rsidRDefault="00375C4C" w:rsidP="00394BB0">
      <w:pPr>
        <w:pStyle w:val="Heading1"/>
        <w:numPr>
          <w:ilvl w:val="0"/>
          <w:numId w:val="0"/>
        </w:numPr>
        <w:ind w:left="4860" w:hanging="720"/>
      </w:pPr>
      <w:bookmarkStart w:id="118" w:name="_Ref103163863"/>
      <w:bookmarkStart w:id="119" w:name="_Ref57720666"/>
      <w:bookmarkStart w:id="120" w:name="OLE_LINK1"/>
      <w:bookmarkStart w:id="121" w:name="OLE_LINK2"/>
      <w:r>
        <w:lastRenderedPageBreak/>
        <w:t>Attachment 4: Adjusted Flowrate Table</w:t>
      </w:r>
      <w:bookmarkEnd w:id="11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2"/>
        <w:gridCol w:w="1304"/>
        <w:gridCol w:w="1632"/>
        <w:gridCol w:w="7667"/>
        <w:gridCol w:w="1333"/>
        <w:gridCol w:w="1312"/>
      </w:tblGrid>
      <w:tr w:rsidR="00375C4C" w14:paraId="3BFE270B" w14:textId="77777777" w:rsidTr="00A957CB">
        <w:trPr>
          <w:trHeight w:val="288"/>
        </w:trPr>
        <w:tc>
          <w:tcPr>
            <w:tcW w:w="397" w:type="pct"/>
            <w:shd w:val="clear" w:color="auto" w:fill="D9D9D9" w:themeFill="background1" w:themeFillShade="D9"/>
            <w:vAlign w:val="center"/>
          </w:tcPr>
          <w:p w14:paraId="331F0692" w14:textId="77777777" w:rsidR="00375C4C" w:rsidRDefault="00375C4C" w:rsidP="007F36C2">
            <w:pPr>
              <w:jc w:val="center"/>
            </w:pPr>
            <w:r>
              <w:t>Step Number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484BCF41" w14:textId="77777777" w:rsidR="00375C4C" w:rsidRDefault="00375C4C" w:rsidP="007F36C2">
            <w:pPr>
              <w:jc w:val="center"/>
            </w:pPr>
            <w:r>
              <w:t>Cycle Number</w:t>
            </w:r>
          </w:p>
        </w:tc>
        <w:tc>
          <w:tcPr>
            <w:tcW w:w="567" w:type="pct"/>
            <w:shd w:val="clear" w:color="auto" w:fill="D9D9D9" w:themeFill="background1" w:themeFillShade="D9"/>
            <w:vAlign w:val="center"/>
          </w:tcPr>
          <w:p w14:paraId="1F5ABDA4" w14:textId="77777777" w:rsidR="00375C4C" w:rsidRDefault="00375C4C" w:rsidP="007F36C2">
            <w:pPr>
              <w:jc w:val="center"/>
            </w:pPr>
            <w:r>
              <w:t>Adjusted Flow Rate Achieved</w:t>
            </w:r>
          </w:p>
        </w:tc>
        <w:tc>
          <w:tcPr>
            <w:tcW w:w="2664" w:type="pct"/>
            <w:shd w:val="clear" w:color="auto" w:fill="D9D9D9" w:themeFill="background1" w:themeFillShade="D9"/>
            <w:vAlign w:val="center"/>
          </w:tcPr>
          <w:p w14:paraId="772A0BED" w14:textId="77777777" w:rsidR="00375C4C" w:rsidRDefault="00375C4C" w:rsidP="007F36C2">
            <w:pPr>
              <w:jc w:val="center"/>
            </w:pPr>
            <w:r>
              <w:t>Reason for Flow Rate Change</w:t>
            </w:r>
          </w:p>
        </w:tc>
        <w:tc>
          <w:tcPr>
            <w:tcW w:w="463" w:type="pct"/>
            <w:shd w:val="clear" w:color="auto" w:fill="D9D9D9" w:themeFill="background1" w:themeFillShade="D9"/>
            <w:vAlign w:val="center"/>
          </w:tcPr>
          <w:p w14:paraId="23186AA7" w14:textId="77777777" w:rsidR="00375C4C" w:rsidRDefault="00375C4C" w:rsidP="007F36C2">
            <w:pPr>
              <w:jc w:val="center"/>
            </w:pPr>
            <w:r>
              <w:t>Performed By/Date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7AC03D57" w14:textId="77777777" w:rsidR="00375C4C" w:rsidRDefault="00375C4C" w:rsidP="007F36C2">
            <w:pPr>
              <w:jc w:val="center"/>
            </w:pPr>
            <w:r>
              <w:t>Witnessed By/Date</w:t>
            </w:r>
          </w:p>
        </w:tc>
      </w:tr>
      <w:tr w:rsidR="00375C4C" w14:paraId="36D10870" w14:textId="77777777" w:rsidTr="00A957CB">
        <w:trPr>
          <w:trHeight w:val="720"/>
        </w:trPr>
        <w:tc>
          <w:tcPr>
            <w:tcW w:w="397" w:type="pct"/>
          </w:tcPr>
          <w:p w14:paraId="202CB554" w14:textId="77777777" w:rsidR="00375C4C" w:rsidRDefault="00375C4C" w:rsidP="007F36C2"/>
        </w:tc>
        <w:tc>
          <w:tcPr>
            <w:tcW w:w="453" w:type="pct"/>
          </w:tcPr>
          <w:p w14:paraId="6E35134E" w14:textId="77777777" w:rsidR="00375C4C" w:rsidRDefault="00375C4C" w:rsidP="007F36C2"/>
        </w:tc>
        <w:tc>
          <w:tcPr>
            <w:tcW w:w="567" w:type="pct"/>
            <w:vAlign w:val="center"/>
          </w:tcPr>
          <w:p w14:paraId="05329598" w14:textId="77777777" w:rsidR="00375C4C" w:rsidRDefault="00375C4C" w:rsidP="007F36C2">
            <w:pPr>
              <w:jc w:val="right"/>
            </w:pPr>
            <w:r>
              <w:t>L/hr</w:t>
            </w:r>
          </w:p>
        </w:tc>
        <w:tc>
          <w:tcPr>
            <w:tcW w:w="2664" w:type="pct"/>
          </w:tcPr>
          <w:p w14:paraId="00A19E3F" w14:textId="77777777" w:rsidR="00375C4C" w:rsidRDefault="00375C4C" w:rsidP="007F36C2"/>
        </w:tc>
        <w:tc>
          <w:tcPr>
            <w:tcW w:w="463" w:type="pct"/>
          </w:tcPr>
          <w:p w14:paraId="534088F0" w14:textId="77777777" w:rsidR="00375C4C" w:rsidRDefault="00375C4C" w:rsidP="007F36C2"/>
        </w:tc>
        <w:tc>
          <w:tcPr>
            <w:tcW w:w="456" w:type="pct"/>
          </w:tcPr>
          <w:p w14:paraId="6DD245EA" w14:textId="77777777" w:rsidR="00375C4C" w:rsidRDefault="00375C4C" w:rsidP="007F36C2"/>
        </w:tc>
      </w:tr>
      <w:tr w:rsidR="00375C4C" w14:paraId="41AB0871" w14:textId="77777777" w:rsidTr="00A957CB">
        <w:trPr>
          <w:trHeight w:val="720"/>
        </w:trPr>
        <w:tc>
          <w:tcPr>
            <w:tcW w:w="397" w:type="pct"/>
          </w:tcPr>
          <w:p w14:paraId="0C3D6FDB" w14:textId="77777777" w:rsidR="00375C4C" w:rsidRDefault="00375C4C" w:rsidP="007F36C2"/>
        </w:tc>
        <w:tc>
          <w:tcPr>
            <w:tcW w:w="453" w:type="pct"/>
          </w:tcPr>
          <w:p w14:paraId="2BF8DCC2" w14:textId="77777777" w:rsidR="00375C4C" w:rsidRDefault="00375C4C" w:rsidP="007F36C2"/>
        </w:tc>
        <w:tc>
          <w:tcPr>
            <w:tcW w:w="567" w:type="pct"/>
            <w:vAlign w:val="center"/>
          </w:tcPr>
          <w:p w14:paraId="0539BACC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12BFE00E" w14:textId="77777777" w:rsidR="00375C4C" w:rsidRDefault="00375C4C" w:rsidP="007F36C2"/>
        </w:tc>
        <w:tc>
          <w:tcPr>
            <w:tcW w:w="463" w:type="pct"/>
          </w:tcPr>
          <w:p w14:paraId="6603388C" w14:textId="77777777" w:rsidR="00375C4C" w:rsidRDefault="00375C4C" w:rsidP="007F36C2"/>
        </w:tc>
        <w:tc>
          <w:tcPr>
            <w:tcW w:w="456" w:type="pct"/>
          </w:tcPr>
          <w:p w14:paraId="249D4D4B" w14:textId="77777777" w:rsidR="00375C4C" w:rsidRDefault="00375C4C" w:rsidP="007F36C2"/>
        </w:tc>
      </w:tr>
      <w:tr w:rsidR="00375C4C" w14:paraId="2FB06321" w14:textId="77777777" w:rsidTr="00A957CB">
        <w:trPr>
          <w:trHeight w:val="720"/>
        </w:trPr>
        <w:tc>
          <w:tcPr>
            <w:tcW w:w="397" w:type="pct"/>
          </w:tcPr>
          <w:p w14:paraId="596FBADB" w14:textId="77777777" w:rsidR="00375C4C" w:rsidRDefault="00375C4C" w:rsidP="007F36C2"/>
        </w:tc>
        <w:tc>
          <w:tcPr>
            <w:tcW w:w="453" w:type="pct"/>
          </w:tcPr>
          <w:p w14:paraId="2E603B4D" w14:textId="77777777" w:rsidR="00375C4C" w:rsidRDefault="00375C4C" w:rsidP="007F36C2"/>
        </w:tc>
        <w:tc>
          <w:tcPr>
            <w:tcW w:w="567" w:type="pct"/>
            <w:vAlign w:val="center"/>
          </w:tcPr>
          <w:p w14:paraId="3CCFC759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0A1F7B06" w14:textId="77777777" w:rsidR="00375C4C" w:rsidRDefault="00375C4C" w:rsidP="007F36C2"/>
        </w:tc>
        <w:tc>
          <w:tcPr>
            <w:tcW w:w="463" w:type="pct"/>
          </w:tcPr>
          <w:p w14:paraId="74BF58E9" w14:textId="77777777" w:rsidR="00375C4C" w:rsidRDefault="00375C4C" w:rsidP="007F36C2"/>
        </w:tc>
        <w:tc>
          <w:tcPr>
            <w:tcW w:w="456" w:type="pct"/>
          </w:tcPr>
          <w:p w14:paraId="6BC2EAA3" w14:textId="77777777" w:rsidR="00375C4C" w:rsidRDefault="00375C4C" w:rsidP="007F36C2"/>
        </w:tc>
      </w:tr>
      <w:tr w:rsidR="00375C4C" w14:paraId="73582ED1" w14:textId="77777777" w:rsidTr="00A957CB">
        <w:trPr>
          <w:trHeight w:val="720"/>
        </w:trPr>
        <w:tc>
          <w:tcPr>
            <w:tcW w:w="397" w:type="pct"/>
          </w:tcPr>
          <w:p w14:paraId="1CD7C2D4" w14:textId="77777777" w:rsidR="00375C4C" w:rsidRDefault="00375C4C" w:rsidP="007F36C2"/>
        </w:tc>
        <w:tc>
          <w:tcPr>
            <w:tcW w:w="453" w:type="pct"/>
          </w:tcPr>
          <w:p w14:paraId="1C5A10B1" w14:textId="77777777" w:rsidR="00375C4C" w:rsidRDefault="00375C4C" w:rsidP="007F36C2"/>
        </w:tc>
        <w:tc>
          <w:tcPr>
            <w:tcW w:w="567" w:type="pct"/>
            <w:vAlign w:val="center"/>
          </w:tcPr>
          <w:p w14:paraId="463F0954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7B55A9BD" w14:textId="77777777" w:rsidR="00375C4C" w:rsidRDefault="00375C4C" w:rsidP="007F36C2"/>
        </w:tc>
        <w:tc>
          <w:tcPr>
            <w:tcW w:w="463" w:type="pct"/>
          </w:tcPr>
          <w:p w14:paraId="205DA9C7" w14:textId="77777777" w:rsidR="00375C4C" w:rsidRDefault="00375C4C" w:rsidP="007F36C2"/>
        </w:tc>
        <w:tc>
          <w:tcPr>
            <w:tcW w:w="456" w:type="pct"/>
          </w:tcPr>
          <w:p w14:paraId="44470358" w14:textId="77777777" w:rsidR="00375C4C" w:rsidRDefault="00375C4C" w:rsidP="007F36C2"/>
        </w:tc>
      </w:tr>
      <w:tr w:rsidR="00375C4C" w14:paraId="2DAA12A8" w14:textId="77777777" w:rsidTr="00A957CB">
        <w:trPr>
          <w:trHeight w:val="720"/>
        </w:trPr>
        <w:tc>
          <w:tcPr>
            <w:tcW w:w="397" w:type="pct"/>
          </w:tcPr>
          <w:p w14:paraId="1908FEB1" w14:textId="77777777" w:rsidR="00375C4C" w:rsidRDefault="00375C4C" w:rsidP="007F36C2"/>
        </w:tc>
        <w:tc>
          <w:tcPr>
            <w:tcW w:w="453" w:type="pct"/>
          </w:tcPr>
          <w:p w14:paraId="091F7C09" w14:textId="77777777" w:rsidR="00375C4C" w:rsidRDefault="00375C4C" w:rsidP="007F36C2"/>
        </w:tc>
        <w:tc>
          <w:tcPr>
            <w:tcW w:w="567" w:type="pct"/>
            <w:vAlign w:val="center"/>
          </w:tcPr>
          <w:p w14:paraId="17E60D6F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F9E1C96" w14:textId="77777777" w:rsidR="00375C4C" w:rsidRDefault="00375C4C" w:rsidP="007F36C2"/>
        </w:tc>
        <w:tc>
          <w:tcPr>
            <w:tcW w:w="463" w:type="pct"/>
          </w:tcPr>
          <w:p w14:paraId="1FBB885A" w14:textId="77777777" w:rsidR="00375C4C" w:rsidRDefault="00375C4C" w:rsidP="007F36C2"/>
        </w:tc>
        <w:tc>
          <w:tcPr>
            <w:tcW w:w="456" w:type="pct"/>
          </w:tcPr>
          <w:p w14:paraId="786AA0DC" w14:textId="77777777" w:rsidR="00375C4C" w:rsidRDefault="00375C4C" w:rsidP="007F36C2"/>
        </w:tc>
      </w:tr>
      <w:tr w:rsidR="00375C4C" w14:paraId="53DBA1C9" w14:textId="77777777" w:rsidTr="00A957CB">
        <w:trPr>
          <w:trHeight w:val="720"/>
        </w:trPr>
        <w:tc>
          <w:tcPr>
            <w:tcW w:w="397" w:type="pct"/>
          </w:tcPr>
          <w:p w14:paraId="709A7EE3" w14:textId="77777777" w:rsidR="00375C4C" w:rsidRDefault="00375C4C" w:rsidP="007F36C2"/>
        </w:tc>
        <w:tc>
          <w:tcPr>
            <w:tcW w:w="453" w:type="pct"/>
          </w:tcPr>
          <w:p w14:paraId="7202ABB8" w14:textId="77777777" w:rsidR="00375C4C" w:rsidRDefault="00375C4C" w:rsidP="007F36C2"/>
        </w:tc>
        <w:tc>
          <w:tcPr>
            <w:tcW w:w="567" w:type="pct"/>
            <w:vAlign w:val="center"/>
          </w:tcPr>
          <w:p w14:paraId="6B82A95A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0EA7D71C" w14:textId="77777777" w:rsidR="00375C4C" w:rsidRDefault="00375C4C" w:rsidP="007F36C2"/>
        </w:tc>
        <w:tc>
          <w:tcPr>
            <w:tcW w:w="463" w:type="pct"/>
          </w:tcPr>
          <w:p w14:paraId="57F418EC" w14:textId="77777777" w:rsidR="00375C4C" w:rsidRDefault="00375C4C" w:rsidP="007F36C2"/>
        </w:tc>
        <w:tc>
          <w:tcPr>
            <w:tcW w:w="456" w:type="pct"/>
          </w:tcPr>
          <w:p w14:paraId="4A6D0813" w14:textId="77777777" w:rsidR="00375C4C" w:rsidRDefault="00375C4C" w:rsidP="007F36C2"/>
        </w:tc>
      </w:tr>
      <w:tr w:rsidR="00375C4C" w14:paraId="630EA02B" w14:textId="77777777" w:rsidTr="00A957CB">
        <w:trPr>
          <w:trHeight w:val="720"/>
        </w:trPr>
        <w:tc>
          <w:tcPr>
            <w:tcW w:w="397" w:type="pct"/>
          </w:tcPr>
          <w:p w14:paraId="2BDA708A" w14:textId="77777777" w:rsidR="00375C4C" w:rsidRDefault="00375C4C" w:rsidP="007F36C2"/>
        </w:tc>
        <w:tc>
          <w:tcPr>
            <w:tcW w:w="453" w:type="pct"/>
          </w:tcPr>
          <w:p w14:paraId="761C33C6" w14:textId="77777777" w:rsidR="00375C4C" w:rsidRDefault="00375C4C" w:rsidP="007F36C2"/>
        </w:tc>
        <w:tc>
          <w:tcPr>
            <w:tcW w:w="567" w:type="pct"/>
            <w:vAlign w:val="center"/>
          </w:tcPr>
          <w:p w14:paraId="32FB245F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7AF2AA6" w14:textId="77777777" w:rsidR="00375C4C" w:rsidRDefault="00375C4C" w:rsidP="007F36C2"/>
        </w:tc>
        <w:tc>
          <w:tcPr>
            <w:tcW w:w="463" w:type="pct"/>
          </w:tcPr>
          <w:p w14:paraId="46040FDA" w14:textId="77777777" w:rsidR="00375C4C" w:rsidRDefault="00375C4C" w:rsidP="007F36C2"/>
        </w:tc>
        <w:tc>
          <w:tcPr>
            <w:tcW w:w="456" w:type="pct"/>
          </w:tcPr>
          <w:p w14:paraId="24E0E71A" w14:textId="77777777" w:rsidR="00375C4C" w:rsidRDefault="00375C4C" w:rsidP="007F36C2"/>
        </w:tc>
      </w:tr>
      <w:tr w:rsidR="00375C4C" w14:paraId="40EC7BED" w14:textId="77777777" w:rsidTr="00A957CB">
        <w:trPr>
          <w:trHeight w:val="720"/>
        </w:trPr>
        <w:tc>
          <w:tcPr>
            <w:tcW w:w="397" w:type="pct"/>
          </w:tcPr>
          <w:p w14:paraId="432375A7" w14:textId="77777777" w:rsidR="00375C4C" w:rsidRDefault="00375C4C" w:rsidP="007F36C2"/>
        </w:tc>
        <w:tc>
          <w:tcPr>
            <w:tcW w:w="453" w:type="pct"/>
          </w:tcPr>
          <w:p w14:paraId="42654DF3" w14:textId="77777777" w:rsidR="00375C4C" w:rsidRDefault="00375C4C" w:rsidP="007F36C2"/>
        </w:tc>
        <w:tc>
          <w:tcPr>
            <w:tcW w:w="567" w:type="pct"/>
            <w:vAlign w:val="center"/>
          </w:tcPr>
          <w:p w14:paraId="436C4BA7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2C9F207C" w14:textId="77777777" w:rsidR="00375C4C" w:rsidRDefault="00375C4C" w:rsidP="007F36C2"/>
        </w:tc>
        <w:tc>
          <w:tcPr>
            <w:tcW w:w="463" w:type="pct"/>
          </w:tcPr>
          <w:p w14:paraId="6FADEE37" w14:textId="77777777" w:rsidR="00375C4C" w:rsidRDefault="00375C4C" w:rsidP="007F36C2"/>
        </w:tc>
        <w:tc>
          <w:tcPr>
            <w:tcW w:w="456" w:type="pct"/>
          </w:tcPr>
          <w:p w14:paraId="7E98A485" w14:textId="77777777" w:rsidR="00375C4C" w:rsidRDefault="00375C4C" w:rsidP="007F36C2"/>
        </w:tc>
      </w:tr>
      <w:tr w:rsidR="00375C4C" w14:paraId="5861F654" w14:textId="77777777" w:rsidTr="00A957CB">
        <w:trPr>
          <w:trHeight w:val="720"/>
        </w:trPr>
        <w:tc>
          <w:tcPr>
            <w:tcW w:w="397" w:type="pct"/>
          </w:tcPr>
          <w:p w14:paraId="4B5B0572" w14:textId="77777777" w:rsidR="00375C4C" w:rsidRDefault="00375C4C" w:rsidP="007F36C2"/>
        </w:tc>
        <w:tc>
          <w:tcPr>
            <w:tcW w:w="453" w:type="pct"/>
          </w:tcPr>
          <w:p w14:paraId="7DECB1CA" w14:textId="77777777" w:rsidR="00375C4C" w:rsidRDefault="00375C4C" w:rsidP="007F36C2"/>
        </w:tc>
        <w:tc>
          <w:tcPr>
            <w:tcW w:w="567" w:type="pct"/>
            <w:vAlign w:val="center"/>
          </w:tcPr>
          <w:p w14:paraId="7C6D883E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1110A817" w14:textId="77777777" w:rsidR="00375C4C" w:rsidRDefault="00375C4C" w:rsidP="007F36C2"/>
        </w:tc>
        <w:tc>
          <w:tcPr>
            <w:tcW w:w="463" w:type="pct"/>
          </w:tcPr>
          <w:p w14:paraId="470D2DAE" w14:textId="77777777" w:rsidR="00375C4C" w:rsidRDefault="00375C4C" w:rsidP="007F36C2"/>
        </w:tc>
        <w:tc>
          <w:tcPr>
            <w:tcW w:w="456" w:type="pct"/>
          </w:tcPr>
          <w:p w14:paraId="5F9E564F" w14:textId="77777777" w:rsidR="00375C4C" w:rsidRDefault="00375C4C" w:rsidP="007F36C2"/>
        </w:tc>
      </w:tr>
      <w:tr w:rsidR="00375C4C" w14:paraId="1E39FE9F" w14:textId="77777777" w:rsidTr="00A957CB">
        <w:trPr>
          <w:trHeight w:val="720"/>
        </w:trPr>
        <w:tc>
          <w:tcPr>
            <w:tcW w:w="397" w:type="pct"/>
          </w:tcPr>
          <w:p w14:paraId="4133E85B" w14:textId="77777777" w:rsidR="00375C4C" w:rsidRDefault="00375C4C" w:rsidP="007F36C2"/>
        </w:tc>
        <w:tc>
          <w:tcPr>
            <w:tcW w:w="453" w:type="pct"/>
          </w:tcPr>
          <w:p w14:paraId="7F65BDDA" w14:textId="77777777" w:rsidR="00375C4C" w:rsidRDefault="00375C4C" w:rsidP="007F36C2"/>
        </w:tc>
        <w:tc>
          <w:tcPr>
            <w:tcW w:w="567" w:type="pct"/>
            <w:vAlign w:val="center"/>
          </w:tcPr>
          <w:p w14:paraId="7D314961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6D911BC" w14:textId="77777777" w:rsidR="00375C4C" w:rsidRDefault="00375C4C" w:rsidP="007F36C2"/>
        </w:tc>
        <w:tc>
          <w:tcPr>
            <w:tcW w:w="463" w:type="pct"/>
          </w:tcPr>
          <w:p w14:paraId="308A511C" w14:textId="77777777" w:rsidR="00375C4C" w:rsidRDefault="00375C4C" w:rsidP="007F36C2"/>
        </w:tc>
        <w:tc>
          <w:tcPr>
            <w:tcW w:w="456" w:type="pct"/>
          </w:tcPr>
          <w:p w14:paraId="455663A8" w14:textId="77777777" w:rsidR="00375C4C" w:rsidRDefault="00375C4C" w:rsidP="007F36C2"/>
        </w:tc>
      </w:tr>
    </w:tbl>
    <w:p w14:paraId="02FC95E4" w14:textId="77777777" w:rsidR="00375C4C" w:rsidRDefault="00375C4C" w:rsidP="00375C4C"/>
    <w:p w14:paraId="6BCFD73E" w14:textId="0FDD047D" w:rsidR="00A957CB" w:rsidRDefault="00A957CB">
      <w:pPr>
        <w:spacing w:line="240" w:lineRule="auto"/>
      </w:pPr>
      <w:r>
        <w:br w:type="page"/>
      </w:r>
    </w:p>
    <w:p w14:paraId="2D01D8EC" w14:textId="77777777" w:rsidR="00375C4C" w:rsidRDefault="00375C4C" w:rsidP="00375C4C"/>
    <w:p w14:paraId="1BAB3426" w14:textId="36EA37B3" w:rsidR="00375C4C" w:rsidRDefault="00375C4C" w:rsidP="00375C4C">
      <w:pPr>
        <w:jc w:val="center"/>
        <w:rPr>
          <w:b/>
          <w:bCs/>
          <w:sz w:val="22"/>
          <w:szCs w:val="22"/>
        </w:rPr>
      </w:pPr>
      <w:r w:rsidRPr="00375C4C">
        <w:rPr>
          <w:b/>
          <w:bCs/>
          <w:sz w:val="22"/>
          <w:szCs w:val="22"/>
        </w:rPr>
        <w:t>Attachment 4: Adjusted Flowrate Table</w:t>
      </w:r>
      <w:r>
        <w:rPr>
          <w:b/>
          <w:bCs/>
          <w:sz w:val="22"/>
          <w:szCs w:val="22"/>
        </w:rPr>
        <w:t xml:space="preserve"> (Cont</w:t>
      </w:r>
      <w:r w:rsidR="00227D50">
        <w:rPr>
          <w:b/>
          <w:bCs/>
          <w:sz w:val="22"/>
          <w:szCs w:val="22"/>
        </w:rPr>
        <w:t>inued</w:t>
      </w:r>
      <w:r>
        <w:rPr>
          <w:b/>
          <w:bCs/>
          <w:sz w:val="22"/>
          <w:szCs w:val="22"/>
        </w:rPr>
        <w:t>)</w:t>
      </w:r>
    </w:p>
    <w:p w14:paraId="17DCDA35" w14:textId="77777777" w:rsidR="00375C4C" w:rsidRPr="00375C4C" w:rsidRDefault="00375C4C" w:rsidP="00375C4C">
      <w:pPr>
        <w:jc w:val="center"/>
        <w:rPr>
          <w:b/>
          <w:bCs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2"/>
        <w:gridCol w:w="1304"/>
        <w:gridCol w:w="1632"/>
        <w:gridCol w:w="7667"/>
        <w:gridCol w:w="1333"/>
        <w:gridCol w:w="1312"/>
      </w:tblGrid>
      <w:tr w:rsidR="00375C4C" w14:paraId="6589F932" w14:textId="77777777" w:rsidTr="00A957CB">
        <w:trPr>
          <w:trHeight w:val="288"/>
        </w:trPr>
        <w:tc>
          <w:tcPr>
            <w:tcW w:w="397" w:type="pct"/>
            <w:shd w:val="clear" w:color="auto" w:fill="D9D9D9" w:themeFill="background1" w:themeFillShade="D9"/>
            <w:vAlign w:val="center"/>
          </w:tcPr>
          <w:p w14:paraId="600B5F70" w14:textId="77777777" w:rsidR="00375C4C" w:rsidRDefault="00375C4C" w:rsidP="007F36C2">
            <w:pPr>
              <w:jc w:val="center"/>
            </w:pPr>
            <w:r>
              <w:t>Step Number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2F5931F7" w14:textId="77777777" w:rsidR="00375C4C" w:rsidRDefault="00375C4C" w:rsidP="007F36C2">
            <w:pPr>
              <w:jc w:val="center"/>
            </w:pPr>
            <w:r>
              <w:t>Cycle Number</w:t>
            </w:r>
          </w:p>
        </w:tc>
        <w:tc>
          <w:tcPr>
            <w:tcW w:w="567" w:type="pct"/>
            <w:shd w:val="clear" w:color="auto" w:fill="D9D9D9" w:themeFill="background1" w:themeFillShade="D9"/>
            <w:vAlign w:val="center"/>
          </w:tcPr>
          <w:p w14:paraId="0BDEA840" w14:textId="77777777" w:rsidR="00375C4C" w:rsidRDefault="00375C4C" w:rsidP="007F36C2">
            <w:pPr>
              <w:jc w:val="center"/>
            </w:pPr>
            <w:r>
              <w:t>Adjusted Flow Rate Achieved</w:t>
            </w:r>
          </w:p>
        </w:tc>
        <w:tc>
          <w:tcPr>
            <w:tcW w:w="2664" w:type="pct"/>
            <w:shd w:val="clear" w:color="auto" w:fill="D9D9D9" w:themeFill="background1" w:themeFillShade="D9"/>
            <w:vAlign w:val="center"/>
          </w:tcPr>
          <w:p w14:paraId="77E958B8" w14:textId="77777777" w:rsidR="00375C4C" w:rsidRDefault="00375C4C" w:rsidP="007F36C2">
            <w:pPr>
              <w:jc w:val="center"/>
            </w:pPr>
            <w:r>
              <w:t>Reason for Flow Rate Change</w:t>
            </w:r>
          </w:p>
        </w:tc>
        <w:tc>
          <w:tcPr>
            <w:tcW w:w="463" w:type="pct"/>
            <w:shd w:val="clear" w:color="auto" w:fill="D9D9D9" w:themeFill="background1" w:themeFillShade="D9"/>
            <w:vAlign w:val="center"/>
          </w:tcPr>
          <w:p w14:paraId="4DFD70E5" w14:textId="77777777" w:rsidR="00375C4C" w:rsidRDefault="00375C4C" w:rsidP="007F36C2">
            <w:pPr>
              <w:jc w:val="center"/>
            </w:pPr>
            <w:r>
              <w:t>Performed By/Date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0EE0EA52" w14:textId="77777777" w:rsidR="00375C4C" w:rsidRDefault="00375C4C" w:rsidP="007F36C2">
            <w:pPr>
              <w:jc w:val="center"/>
            </w:pPr>
            <w:r>
              <w:t>Witnessed By/Date</w:t>
            </w:r>
          </w:p>
        </w:tc>
      </w:tr>
      <w:tr w:rsidR="00375C4C" w14:paraId="0A126337" w14:textId="77777777" w:rsidTr="00A957CB">
        <w:trPr>
          <w:trHeight w:val="720"/>
        </w:trPr>
        <w:tc>
          <w:tcPr>
            <w:tcW w:w="397" w:type="pct"/>
          </w:tcPr>
          <w:p w14:paraId="7929CFD9" w14:textId="77777777" w:rsidR="00375C4C" w:rsidRDefault="00375C4C" w:rsidP="007F36C2"/>
        </w:tc>
        <w:tc>
          <w:tcPr>
            <w:tcW w:w="453" w:type="pct"/>
          </w:tcPr>
          <w:p w14:paraId="5417AC1F" w14:textId="77777777" w:rsidR="00375C4C" w:rsidRDefault="00375C4C" w:rsidP="007F36C2"/>
        </w:tc>
        <w:tc>
          <w:tcPr>
            <w:tcW w:w="567" w:type="pct"/>
            <w:vAlign w:val="center"/>
          </w:tcPr>
          <w:p w14:paraId="2B32F781" w14:textId="77777777" w:rsidR="00375C4C" w:rsidRDefault="00375C4C" w:rsidP="007F36C2">
            <w:pPr>
              <w:jc w:val="right"/>
            </w:pPr>
            <w:r>
              <w:t>L/hr</w:t>
            </w:r>
          </w:p>
        </w:tc>
        <w:tc>
          <w:tcPr>
            <w:tcW w:w="2664" w:type="pct"/>
          </w:tcPr>
          <w:p w14:paraId="5D4DEC53" w14:textId="77777777" w:rsidR="00375C4C" w:rsidRDefault="00375C4C" w:rsidP="007F36C2"/>
        </w:tc>
        <w:tc>
          <w:tcPr>
            <w:tcW w:w="463" w:type="pct"/>
          </w:tcPr>
          <w:p w14:paraId="11700B8A" w14:textId="77777777" w:rsidR="00375C4C" w:rsidRDefault="00375C4C" w:rsidP="007F36C2"/>
        </w:tc>
        <w:tc>
          <w:tcPr>
            <w:tcW w:w="456" w:type="pct"/>
          </w:tcPr>
          <w:p w14:paraId="12776961" w14:textId="77777777" w:rsidR="00375C4C" w:rsidRDefault="00375C4C" w:rsidP="007F36C2"/>
        </w:tc>
      </w:tr>
      <w:tr w:rsidR="00375C4C" w14:paraId="67F6E41E" w14:textId="77777777" w:rsidTr="00A957CB">
        <w:trPr>
          <w:trHeight w:val="720"/>
        </w:trPr>
        <w:tc>
          <w:tcPr>
            <w:tcW w:w="397" w:type="pct"/>
          </w:tcPr>
          <w:p w14:paraId="7E74F890" w14:textId="77777777" w:rsidR="00375C4C" w:rsidRDefault="00375C4C" w:rsidP="007F36C2"/>
        </w:tc>
        <w:tc>
          <w:tcPr>
            <w:tcW w:w="453" w:type="pct"/>
          </w:tcPr>
          <w:p w14:paraId="6870A65E" w14:textId="77777777" w:rsidR="00375C4C" w:rsidRDefault="00375C4C" w:rsidP="007F36C2"/>
        </w:tc>
        <w:tc>
          <w:tcPr>
            <w:tcW w:w="567" w:type="pct"/>
            <w:vAlign w:val="center"/>
          </w:tcPr>
          <w:p w14:paraId="44AB604E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7D9A6959" w14:textId="77777777" w:rsidR="00375C4C" w:rsidRDefault="00375C4C" w:rsidP="007F36C2"/>
        </w:tc>
        <w:tc>
          <w:tcPr>
            <w:tcW w:w="463" w:type="pct"/>
          </w:tcPr>
          <w:p w14:paraId="27C87372" w14:textId="77777777" w:rsidR="00375C4C" w:rsidRDefault="00375C4C" w:rsidP="007F36C2"/>
        </w:tc>
        <w:tc>
          <w:tcPr>
            <w:tcW w:w="456" w:type="pct"/>
          </w:tcPr>
          <w:p w14:paraId="5001967C" w14:textId="77777777" w:rsidR="00375C4C" w:rsidRDefault="00375C4C" w:rsidP="007F36C2"/>
        </w:tc>
      </w:tr>
      <w:tr w:rsidR="00375C4C" w14:paraId="12A1A107" w14:textId="77777777" w:rsidTr="00A957CB">
        <w:trPr>
          <w:trHeight w:val="720"/>
        </w:trPr>
        <w:tc>
          <w:tcPr>
            <w:tcW w:w="397" w:type="pct"/>
          </w:tcPr>
          <w:p w14:paraId="059A4146" w14:textId="77777777" w:rsidR="00375C4C" w:rsidRDefault="00375C4C" w:rsidP="007F36C2"/>
        </w:tc>
        <w:tc>
          <w:tcPr>
            <w:tcW w:w="453" w:type="pct"/>
          </w:tcPr>
          <w:p w14:paraId="09C6BCE6" w14:textId="77777777" w:rsidR="00375C4C" w:rsidRDefault="00375C4C" w:rsidP="007F36C2"/>
        </w:tc>
        <w:tc>
          <w:tcPr>
            <w:tcW w:w="567" w:type="pct"/>
            <w:vAlign w:val="center"/>
          </w:tcPr>
          <w:p w14:paraId="28498C50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28989ADA" w14:textId="77777777" w:rsidR="00375C4C" w:rsidRDefault="00375C4C" w:rsidP="007F36C2"/>
        </w:tc>
        <w:tc>
          <w:tcPr>
            <w:tcW w:w="463" w:type="pct"/>
          </w:tcPr>
          <w:p w14:paraId="0179631C" w14:textId="77777777" w:rsidR="00375C4C" w:rsidRDefault="00375C4C" w:rsidP="007F36C2"/>
        </w:tc>
        <w:tc>
          <w:tcPr>
            <w:tcW w:w="456" w:type="pct"/>
          </w:tcPr>
          <w:p w14:paraId="28DBC858" w14:textId="77777777" w:rsidR="00375C4C" w:rsidRDefault="00375C4C" w:rsidP="007F36C2"/>
        </w:tc>
      </w:tr>
      <w:tr w:rsidR="00375C4C" w14:paraId="781CF900" w14:textId="77777777" w:rsidTr="00A957CB">
        <w:trPr>
          <w:trHeight w:val="720"/>
        </w:trPr>
        <w:tc>
          <w:tcPr>
            <w:tcW w:w="397" w:type="pct"/>
          </w:tcPr>
          <w:p w14:paraId="5DAB4C57" w14:textId="77777777" w:rsidR="00375C4C" w:rsidRDefault="00375C4C" w:rsidP="007F36C2"/>
        </w:tc>
        <w:tc>
          <w:tcPr>
            <w:tcW w:w="453" w:type="pct"/>
          </w:tcPr>
          <w:p w14:paraId="0F9C900B" w14:textId="77777777" w:rsidR="00375C4C" w:rsidRDefault="00375C4C" w:rsidP="007F36C2"/>
        </w:tc>
        <w:tc>
          <w:tcPr>
            <w:tcW w:w="567" w:type="pct"/>
            <w:vAlign w:val="center"/>
          </w:tcPr>
          <w:p w14:paraId="044EBD7B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5BC7D619" w14:textId="77777777" w:rsidR="00375C4C" w:rsidRDefault="00375C4C" w:rsidP="007F36C2"/>
        </w:tc>
        <w:tc>
          <w:tcPr>
            <w:tcW w:w="463" w:type="pct"/>
          </w:tcPr>
          <w:p w14:paraId="1C6D62B0" w14:textId="77777777" w:rsidR="00375C4C" w:rsidRDefault="00375C4C" w:rsidP="007F36C2"/>
        </w:tc>
        <w:tc>
          <w:tcPr>
            <w:tcW w:w="456" w:type="pct"/>
          </w:tcPr>
          <w:p w14:paraId="2B6FB91B" w14:textId="77777777" w:rsidR="00375C4C" w:rsidRDefault="00375C4C" w:rsidP="007F36C2"/>
        </w:tc>
      </w:tr>
      <w:tr w:rsidR="00375C4C" w14:paraId="3A7A4F33" w14:textId="77777777" w:rsidTr="00A957CB">
        <w:trPr>
          <w:trHeight w:val="720"/>
        </w:trPr>
        <w:tc>
          <w:tcPr>
            <w:tcW w:w="397" w:type="pct"/>
          </w:tcPr>
          <w:p w14:paraId="0A897E0C" w14:textId="77777777" w:rsidR="00375C4C" w:rsidRDefault="00375C4C" w:rsidP="007F36C2"/>
        </w:tc>
        <w:tc>
          <w:tcPr>
            <w:tcW w:w="453" w:type="pct"/>
          </w:tcPr>
          <w:p w14:paraId="57B54E60" w14:textId="77777777" w:rsidR="00375C4C" w:rsidRDefault="00375C4C" w:rsidP="007F36C2"/>
        </w:tc>
        <w:tc>
          <w:tcPr>
            <w:tcW w:w="567" w:type="pct"/>
            <w:vAlign w:val="center"/>
          </w:tcPr>
          <w:p w14:paraId="618CA5AB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BBC876E" w14:textId="77777777" w:rsidR="00375C4C" w:rsidRDefault="00375C4C" w:rsidP="007F36C2"/>
        </w:tc>
        <w:tc>
          <w:tcPr>
            <w:tcW w:w="463" w:type="pct"/>
          </w:tcPr>
          <w:p w14:paraId="3AA47FE5" w14:textId="77777777" w:rsidR="00375C4C" w:rsidRDefault="00375C4C" w:rsidP="007F36C2"/>
        </w:tc>
        <w:tc>
          <w:tcPr>
            <w:tcW w:w="456" w:type="pct"/>
          </w:tcPr>
          <w:p w14:paraId="53CB54A0" w14:textId="77777777" w:rsidR="00375C4C" w:rsidRDefault="00375C4C" w:rsidP="007F36C2"/>
        </w:tc>
      </w:tr>
      <w:tr w:rsidR="00375C4C" w14:paraId="5DB6ACC0" w14:textId="77777777" w:rsidTr="00A957CB">
        <w:trPr>
          <w:trHeight w:val="720"/>
        </w:trPr>
        <w:tc>
          <w:tcPr>
            <w:tcW w:w="397" w:type="pct"/>
          </w:tcPr>
          <w:p w14:paraId="013D1F8A" w14:textId="77777777" w:rsidR="00375C4C" w:rsidRDefault="00375C4C" w:rsidP="007F36C2"/>
        </w:tc>
        <w:tc>
          <w:tcPr>
            <w:tcW w:w="453" w:type="pct"/>
          </w:tcPr>
          <w:p w14:paraId="20EF939A" w14:textId="77777777" w:rsidR="00375C4C" w:rsidRDefault="00375C4C" w:rsidP="007F36C2"/>
        </w:tc>
        <w:tc>
          <w:tcPr>
            <w:tcW w:w="567" w:type="pct"/>
            <w:vAlign w:val="center"/>
          </w:tcPr>
          <w:p w14:paraId="21FE43B4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32781DAE" w14:textId="77777777" w:rsidR="00375C4C" w:rsidRDefault="00375C4C" w:rsidP="007F36C2"/>
        </w:tc>
        <w:tc>
          <w:tcPr>
            <w:tcW w:w="463" w:type="pct"/>
          </w:tcPr>
          <w:p w14:paraId="451770C4" w14:textId="77777777" w:rsidR="00375C4C" w:rsidRDefault="00375C4C" w:rsidP="007F36C2"/>
        </w:tc>
        <w:tc>
          <w:tcPr>
            <w:tcW w:w="456" w:type="pct"/>
          </w:tcPr>
          <w:p w14:paraId="2F4DFB83" w14:textId="77777777" w:rsidR="00375C4C" w:rsidRDefault="00375C4C" w:rsidP="007F36C2"/>
        </w:tc>
      </w:tr>
      <w:tr w:rsidR="00375C4C" w14:paraId="57B65B3F" w14:textId="77777777" w:rsidTr="00A957CB">
        <w:trPr>
          <w:trHeight w:val="720"/>
        </w:trPr>
        <w:tc>
          <w:tcPr>
            <w:tcW w:w="397" w:type="pct"/>
          </w:tcPr>
          <w:p w14:paraId="440E2BA0" w14:textId="77777777" w:rsidR="00375C4C" w:rsidRDefault="00375C4C" w:rsidP="007F36C2"/>
        </w:tc>
        <w:tc>
          <w:tcPr>
            <w:tcW w:w="453" w:type="pct"/>
          </w:tcPr>
          <w:p w14:paraId="6EAC65D9" w14:textId="77777777" w:rsidR="00375C4C" w:rsidRDefault="00375C4C" w:rsidP="007F36C2"/>
        </w:tc>
        <w:tc>
          <w:tcPr>
            <w:tcW w:w="567" w:type="pct"/>
            <w:vAlign w:val="center"/>
          </w:tcPr>
          <w:p w14:paraId="66CC3608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4341C904" w14:textId="77777777" w:rsidR="00375C4C" w:rsidRDefault="00375C4C" w:rsidP="007F36C2"/>
        </w:tc>
        <w:tc>
          <w:tcPr>
            <w:tcW w:w="463" w:type="pct"/>
          </w:tcPr>
          <w:p w14:paraId="4DC97ECF" w14:textId="77777777" w:rsidR="00375C4C" w:rsidRDefault="00375C4C" w:rsidP="007F36C2"/>
        </w:tc>
        <w:tc>
          <w:tcPr>
            <w:tcW w:w="456" w:type="pct"/>
          </w:tcPr>
          <w:p w14:paraId="4612BBAB" w14:textId="77777777" w:rsidR="00375C4C" w:rsidRDefault="00375C4C" w:rsidP="007F36C2"/>
        </w:tc>
      </w:tr>
      <w:tr w:rsidR="00375C4C" w14:paraId="0F1616A9" w14:textId="77777777" w:rsidTr="00A957CB">
        <w:trPr>
          <w:trHeight w:val="720"/>
        </w:trPr>
        <w:tc>
          <w:tcPr>
            <w:tcW w:w="397" w:type="pct"/>
          </w:tcPr>
          <w:p w14:paraId="09D76EB6" w14:textId="77777777" w:rsidR="00375C4C" w:rsidRDefault="00375C4C" w:rsidP="007F36C2"/>
        </w:tc>
        <w:tc>
          <w:tcPr>
            <w:tcW w:w="453" w:type="pct"/>
          </w:tcPr>
          <w:p w14:paraId="28BEE208" w14:textId="77777777" w:rsidR="00375C4C" w:rsidRDefault="00375C4C" w:rsidP="007F36C2"/>
        </w:tc>
        <w:tc>
          <w:tcPr>
            <w:tcW w:w="567" w:type="pct"/>
            <w:vAlign w:val="center"/>
          </w:tcPr>
          <w:p w14:paraId="3DF2234D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0D410503" w14:textId="77777777" w:rsidR="00375C4C" w:rsidRDefault="00375C4C" w:rsidP="007F36C2"/>
        </w:tc>
        <w:tc>
          <w:tcPr>
            <w:tcW w:w="463" w:type="pct"/>
          </w:tcPr>
          <w:p w14:paraId="1269F4DF" w14:textId="77777777" w:rsidR="00375C4C" w:rsidRDefault="00375C4C" w:rsidP="007F36C2"/>
        </w:tc>
        <w:tc>
          <w:tcPr>
            <w:tcW w:w="456" w:type="pct"/>
          </w:tcPr>
          <w:p w14:paraId="05E3CC02" w14:textId="77777777" w:rsidR="00375C4C" w:rsidRDefault="00375C4C" w:rsidP="007F36C2"/>
        </w:tc>
      </w:tr>
      <w:tr w:rsidR="00375C4C" w14:paraId="24EC8D5E" w14:textId="77777777" w:rsidTr="00A957CB">
        <w:trPr>
          <w:trHeight w:val="720"/>
        </w:trPr>
        <w:tc>
          <w:tcPr>
            <w:tcW w:w="397" w:type="pct"/>
          </w:tcPr>
          <w:p w14:paraId="5D701222" w14:textId="77777777" w:rsidR="00375C4C" w:rsidRDefault="00375C4C" w:rsidP="007F36C2"/>
        </w:tc>
        <w:tc>
          <w:tcPr>
            <w:tcW w:w="453" w:type="pct"/>
          </w:tcPr>
          <w:p w14:paraId="2F7479CB" w14:textId="77777777" w:rsidR="00375C4C" w:rsidRDefault="00375C4C" w:rsidP="007F36C2"/>
        </w:tc>
        <w:tc>
          <w:tcPr>
            <w:tcW w:w="567" w:type="pct"/>
            <w:vAlign w:val="center"/>
          </w:tcPr>
          <w:p w14:paraId="2271399D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CBBFFD8" w14:textId="77777777" w:rsidR="00375C4C" w:rsidRDefault="00375C4C" w:rsidP="007F36C2"/>
        </w:tc>
        <w:tc>
          <w:tcPr>
            <w:tcW w:w="463" w:type="pct"/>
          </w:tcPr>
          <w:p w14:paraId="0352EA13" w14:textId="77777777" w:rsidR="00375C4C" w:rsidRDefault="00375C4C" w:rsidP="007F36C2"/>
        </w:tc>
        <w:tc>
          <w:tcPr>
            <w:tcW w:w="456" w:type="pct"/>
          </w:tcPr>
          <w:p w14:paraId="1EEA7DE5" w14:textId="77777777" w:rsidR="00375C4C" w:rsidRDefault="00375C4C" w:rsidP="007F36C2"/>
        </w:tc>
      </w:tr>
      <w:tr w:rsidR="00375C4C" w14:paraId="30761B53" w14:textId="77777777" w:rsidTr="00A957CB">
        <w:trPr>
          <w:trHeight w:val="720"/>
        </w:trPr>
        <w:tc>
          <w:tcPr>
            <w:tcW w:w="397" w:type="pct"/>
          </w:tcPr>
          <w:p w14:paraId="21F80B18" w14:textId="77777777" w:rsidR="00375C4C" w:rsidRDefault="00375C4C" w:rsidP="007F36C2"/>
        </w:tc>
        <w:tc>
          <w:tcPr>
            <w:tcW w:w="453" w:type="pct"/>
          </w:tcPr>
          <w:p w14:paraId="43CE572F" w14:textId="77777777" w:rsidR="00375C4C" w:rsidRDefault="00375C4C" w:rsidP="007F36C2"/>
        </w:tc>
        <w:tc>
          <w:tcPr>
            <w:tcW w:w="567" w:type="pct"/>
            <w:vAlign w:val="center"/>
          </w:tcPr>
          <w:p w14:paraId="5DF37A24" w14:textId="77777777" w:rsidR="00375C4C" w:rsidRDefault="00375C4C" w:rsidP="007F36C2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0A1AFA3" w14:textId="77777777" w:rsidR="00375C4C" w:rsidRDefault="00375C4C" w:rsidP="007F36C2"/>
        </w:tc>
        <w:tc>
          <w:tcPr>
            <w:tcW w:w="463" w:type="pct"/>
          </w:tcPr>
          <w:p w14:paraId="35DBE405" w14:textId="77777777" w:rsidR="00375C4C" w:rsidRDefault="00375C4C" w:rsidP="007F36C2"/>
        </w:tc>
        <w:tc>
          <w:tcPr>
            <w:tcW w:w="456" w:type="pct"/>
          </w:tcPr>
          <w:p w14:paraId="4FC76B8F" w14:textId="77777777" w:rsidR="00375C4C" w:rsidRDefault="00375C4C" w:rsidP="007F36C2"/>
        </w:tc>
      </w:tr>
    </w:tbl>
    <w:p w14:paraId="37858A96" w14:textId="3C18B958" w:rsidR="00390FF1" w:rsidRDefault="00390FF1" w:rsidP="00375C4C"/>
    <w:p w14:paraId="1B8B3A8A" w14:textId="77777777" w:rsidR="00390FF1" w:rsidRDefault="00390FF1">
      <w:pPr>
        <w:spacing w:line="240" w:lineRule="auto"/>
      </w:pPr>
      <w:r>
        <w:br w:type="page"/>
      </w:r>
    </w:p>
    <w:p w14:paraId="48353400" w14:textId="77777777" w:rsidR="00375C4C" w:rsidRDefault="00375C4C" w:rsidP="00375C4C"/>
    <w:p w14:paraId="2F7EC6EE" w14:textId="25A8708E" w:rsidR="00717160" w:rsidRDefault="00717160" w:rsidP="00717160">
      <w:pPr>
        <w:jc w:val="center"/>
        <w:rPr>
          <w:b/>
          <w:bCs/>
          <w:sz w:val="22"/>
          <w:szCs w:val="22"/>
        </w:rPr>
      </w:pPr>
      <w:bookmarkStart w:id="122" w:name="_Ref103164418"/>
      <w:r w:rsidRPr="00375C4C">
        <w:rPr>
          <w:b/>
          <w:bCs/>
          <w:sz w:val="22"/>
          <w:szCs w:val="22"/>
        </w:rPr>
        <w:t>Attachment 4: Adjusted Flowrate Table</w:t>
      </w:r>
      <w:r>
        <w:rPr>
          <w:b/>
          <w:bCs/>
          <w:sz w:val="22"/>
          <w:szCs w:val="22"/>
        </w:rPr>
        <w:t xml:space="preserve"> (Cont</w:t>
      </w:r>
      <w:r w:rsidR="00227D50">
        <w:rPr>
          <w:b/>
          <w:bCs/>
          <w:sz w:val="22"/>
          <w:szCs w:val="22"/>
        </w:rPr>
        <w:t>inued</w:t>
      </w:r>
      <w:r>
        <w:rPr>
          <w:b/>
          <w:bCs/>
          <w:sz w:val="22"/>
          <w:szCs w:val="22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2"/>
        <w:gridCol w:w="1304"/>
        <w:gridCol w:w="1632"/>
        <w:gridCol w:w="7667"/>
        <w:gridCol w:w="1333"/>
        <w:gridCol w:w="1312"/>
      </w:tblGrid>
      <w:tr w:rsidR="00717160" w14:paraId="2210C2F2" w14:textId="77777777" w:rsidTr="00390FF1">
        <w:trPr>
          <w:trHeight w:val="288"/>
        </w:trPr>
        <w:tc>
          <w:tcPr>
            <w:tcW w:w="397" w:type="pct"/>
            <w:shd w:val="clear" w:color="auto" w:fill="D9D9D9" w:themeFill="background1" w:themeFillShade="D9"/>
            <w:vAlign w:val="center"/>
          </w:tcPr>
          <w:p w14:paraId="3BD11305" w14:textId="77777777" w:rsidR="00717160" w:rsidRDefault="00717160" w:rsidP="00AA3D10">
            <w:pPr>
              <w:jc w:val="center"/>
            </w:pPr>
            <w:r>
              <w:t>Step Number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5ED386A6" w14:textId="77777777" w:rsidR="00717160" w:rsidRDefault="00717160" w:rsidP="00AA3D10">
            <w:pPr>
              <w:jc w:val="center"/>
            </w:pPr>
            <w:r>
              <w:t>Cycle Number</w:t>
            </w:r>
          </w:p>
        </w:tc>
        <w:tc>
          <w:tcPr>
            <w:tcW w:w="567" w:type="pct"/>
            <w:shd w:val="clear" w:color="auto" w:fill="D9D9D9" w:themeFill="background1" w:themeFillShade="D9"/>
            <w:vAlign w:val="center"/>
          </w:tcPr>
          <w:p w14:paraId="73E1745B" w14:textId="77777777" w:rsidR="00717160" w:rsidRDefault="00717160" w:rsidP="00AA3D10">
            <w:pPr>
              <w:jc w:val="center"/>
            </w:pPr>
            <w:r>
              <w:t>Adjusted Flow Rate Achieved</w:t>
            </w:r>
          </w:p>
        </w:tc>
        <w:tc>
          <w:tcPr>
            <w:tcW w:w="2664" w:type="pct"/>
            <w:shd w:val="clear" w:color="auto" w:fill="D9D9D9" w:themeFill="background1" w:themeFillShade="D9"/>
            <w:vAlign w:val="center"/>
          </w:tcPr>
          <w:p w14:paraId="2B39B009" w14:textId="77777777" w:rsidR="00717160" w:rsidRDefault="00717160" w:rsidP="00AA3D10">
            <w:pPr>
              <w:jc w:val="center"/>
            </w:pPr>
            <w:r>
              <w:t>Reason for Flow Rate Change</w:t>
            </w:r>
          </w:p>
        </w:tc>
        <w:tc>
          <w:tcPr>
            <w:tcW w:w="463" w:type="pct"/>
            <w:shd w:val="clear" w:color="auto" w:fill="D9D9D9" w:themeFill="background1" w:themeFillShade="D9"/>
            <w:vAlign w:val="center"/>
          </w:tcPr>
          <w:p w14:paraId="5F230F2D" w14:textId="77777777" w:rsidR="00717160" w:rsidRDefault="00717160" w:rsidP="00AA3D10">
            <w:pPr>
              <w:jc w:val="center"/>
            </w:pPr>
            <w:r>
              <w:t>Performed By/Date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5F0A1D3E" w14:textId="77777777" w:rsidR="00717160" w:rsidRDefault="00717160" w:rsidP="00AA3D10">
            <w:pPr>
              <w:jc w:val="center"/>
            </w:pPr>
            <w:r>
              <w:t>Witnessed By/Date</w:t>
            </w:r>
          </w:p>
        </w:tc>
      </w:tr>
      <w:tr w:rsidR="00717160" w14:paraId="56917A68" w14:textId="77777777" w:rsidTr="00390FF1">
        <w:trPr>
          <w:trHeight w:val="720"/>
        </w:trPr>
        <w:tc>
          <w:tcPr>
            <w:tcW w:w="397" w:type="pct"/>
          </w:tcPr>
          <w:p w14:paraId="78137535" w14:textId="77777777" w:rsidR="00717160" w:rsidRDefault="00717160" w:rsidP="00AA3D10"/>
        </w:tc>
        <w:tc>
          <w:tcPr>
            <w:tcW w:w="453" w:type="pct"/>
          </w:tcPr>
          <w:p w14:paraId="1D847468" w14:textId="77777777" w:rsidR="00717160" w:rsidRDefault="00717160" w:rsidP="00AA3D10"/>
        </w:tc>
        <w:tc>
          <w:tcPr>
            <w:tcW w:w="567" w:type="pct"/>
            <w:vAlign w:val="center"/>
          </w:tcPr>
          <w:p w14:paraId="7D7280E3" w14:textId="77777777" w:rsidR="00717160" w:rsidRDefault="00717160" w:rsidP="00AA3D10">
            <w:pPr>
              <w:jc w:val="right"/>
            </w:pPr>
            <w:r>
              <w:t>L/hr</w:t>
            </w:r>
          </w:p>
        </w:tc>
        <w:tc>
          <w:tcPr>
            <w:tcW w:w="2664" w:type="pct"/>
          </w:tcPr>
          <w:p w14:paraId="2CC76CC4" w14:textId="77777777" w:rsidR="00717160" w:rsidRDefault="00717160" w:rsidP="00AA3D10"/>
        </w:tc>
        <w:tc>
          <w:tcPr>
            <w:tcW w:w="463" w:type="pct"/>
          </w:tcPr>
          <w:p w14:paraId="79A46F0B" w14:textId="77777777" w:rsidR="00717160" w:rsidRDefault="00717160" w:rsidP="00AA3D10"/>
        </w:tc>
        <w:tc>
          <w:tcPr>
            <w:tcW w:w="456" w:type="pct"/>
          </w:tcPr>
          <w:p w14:paraId="34450304" w14:textId="77777777" w:rsidR="00717160" w:rsidRDefault="00717160" w:rsidP="00AA3D10"/>
        </w:tc>
      </w:tr>
      <w:tr w:rsidR="00717160" w14:paraId="4B58E0E7" w14:textId="77777777" w:rsidTr="00390FF1">
        <w:trPr>
          <w:trHeight w:val="720"/>
        </w:trPr>
        <w:tc>
          <w:tcPr>
            <w:tcW w:w="397" w:type="pct"/>
          </w:tcPr>
          <w:p w14:paraId="2611CC56" w14:textId="77777777" w:rsidR="00717160" w:rsidRDefault="00717160" w:rsidP="00AA3D10"/>
        </w:tc>
        <w:tc>
          <w:tcPr>
            <w:tcW w:w="453" w:type="pct"/>
          </w:tcPr>
          <w:p w14:paraId="13D8CFF1" w14:textId="77777777" w:rsidR="00717160" w:rsidRDefault="00717160" w:rsidP="00AA3D10"/>
        </w:tc>
        <w:tc>
          <w:tcPr>
            <w:tcW w:w="567" w:type="pct"/>
            <w:vAlign w:val="center"/>
          </w:tcPr>
          <w:p w14:paraId="7FAE1C13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557808B3" w14:textId="77777777" w:rsidR="00717160" w:rsidRDefault="00717160" w:rsidP="00AA3D10"/>
        </w:tc>
        <w:tc>
          <w:tcPr>
            <w:tcW w:w="463" w:type="pct"/>
          </w:tcPr>
          <w:p w14:paraId="78F2A858" w14:textId="77777777" w:rsidR="00717160" w:rsidRDefault="00717160" w:rsidP="00AA3D10"/>
        </w:tc>
        <w:tc>
          <w:tcPr>
            <w:tcW w:w="456" w:type="pct"/>
          </w:tcPr>
          <w:p w14:paraId="103138B3" w14:textId="77777777" w:rsidR="00717160" w:rsidRDefault="00717160" w:rsidP="00AA3D10"/>
        </w:tc>
      </w:tr>
      <w:tr w:rsidR="00717160" w14:paraId="4059DA9A" w14:textId="77777777" w:rsidTr="00390FF1">
        <w:trPr>
          <w:trHeight w:val="720"/>
        </w:trPr>
        <w:tc>
          <w:tcPr>
            <w:tcW w:w="397" w:type="pct"/>
          </w:tcPr>
          <w:p w14:paraId="2BB8C866" w14:textId="77777777" w:rsidR="00717160" w:rsidRDefault="00717160" w:rsidP="00AA3D10"/>
        </w:tc>
        <w:tc>
          <w:tcPr>
            <w:tcW w:w="453" w:type="pct"/>
          </w:tcPr>
          <w:p w14:paraId="6AECB9A8" w14:textId="77777777" w:rsidR="00717160" w:rsidRDefault="00717160" w:rsidP="00AA3D10"/>
        </w:tc>
        <w:tc>
          <w:tcPr>
            <w:tcW w:w="567" w:type="pct"/>
            <w:vAlign w:val="center"/>
          </w:tcPr>
          <w:p w14:paraId="169B629C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222C8D2" w14:textId="77777777" w:rsidR="00717160" w:rsidRDefault="00717160" w:rsidP="00AA3D10"/>
        </w:tc>
        <w:tc>
          <w:tcPr>
            <w:tcW w:w="463" w:type="pct"/>
          </w:tcPr>
          <w:p w14:paraId="6B7F0B6F" w14:textId="77777777" w:rsidR="00717160" w:rsidRDefault="00717160" w:rsidP="00AA3D10"/>
        </w:tc>
        <w:tc>
          <w:tcPr>
            <w:tcW w:w="456" w:type="pct"/>
          </w:tcPr>
          <w:p w14:paraId="03E697CA" w14:textId="77777777" w:rsidR="00717160" w:rsidRDefault="00717160" w:rsidP="00AA3D10"/>
        </w:tc>
      </w:tr>
      <w:tr w:rsidR="00717160" w14:paraId="67323D88" w14:textId="77777777" w:rsidTr="00390FF1">
        <w:trPr>
          <w:trHeight w:val="720"/>
        </w:trPr>
        <w:tc>
          <w:tcPr>
            <w:tcW w:w="397" w:type="pct"/>
          </w:tcPr>
          <w:p w14:paraId="522424F4" w14:textId="77777777" w:rsidR="00717160" w:rsidRDefault="00717160" w:rsidP="00AA3D10"/>
        </w:tc>
        <w:tc>
          <w:tcPr>
            <w:tcW w:w="453" w:type="pct"/>
          </w:tcPr>
          <w:p w14:paraId="4FAA8AC4" w14:textId="77777777" w:rsidR="00717160" w:rsidRDefault="00717160" w:rsidP="00AA3D10"/>
        </w:tc>
        <w:tc>
          <w:tcPr>
            <w:tcW w:w="567" w:type="pct"/>
            <w:vAlign w:val="center"/>
          </w:tcPr>
          <w:p w14:paraId="5C9A7125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2BF38085" w14:textId="77777777" w:rsidR="00717160" w:rsidRDefault="00717160" w:rsidP="00AA3D10"/>
        </w:tc>
        <w:tc>
          <w:tcPr>
            <w:tcW w:w="463" w:type="pct"/>
          </w:tcPr>
          <w:p w14:paraId="37962D42" w14:textId="77777777" w:rsidR="00717160" w:rsidRDefault="00717160" w:rsidP="00AA3D10"/>
        </w:tc>
        <w:tc>
          <w:tcPr>
            <w:tcW w:w="456" w:type="pct"/>
          </w:tcPr>
          <w:p w14:paraId="175306A2" w14:textId="77777777" w:rsidR="00717160" w:rsidRDefault="00717160" w:rsidP="00AA3D10"/>
        </w:tc>
      </w:tr>
      <w:tr w:rsidR="00717160" w14:paraId="63D67168" w14:textId="77777777" w:rsidTr="00390FF1">
        <w:trPr>
          <w:trHeight w:val="720"/>
        </w:trPr>
        <w:tc>
          <w:tcPr>
            <w:tcW w:w="397" w:type="pct"/>
          </w:tcPr>
          <w:p w14:paraId="0D6F6B97" w14:textId="77777777" w:rsidR="00717160" w:rsidRDefault="00717160" w:rsidP="00AA3D10"/>
        </w:tc>
        <w:tc>
          <w:tcPr>
            <w:tcW w:w="453" w:type="pct"/>
          </w:tcPr>
          <w:p w14:paraId="067F49E3" w14:textId="77777777" w:rsidR="00717160" w:rsidRDefault="00717160" w:rsidP="00AA3D10"/>
        </w:tc>
        <w:tc>
          <w:tcPr>
            <w:tcW w:w="567" w:type="pct"/>
            <w:vAlign w:val="center"/>
          </w:tcPr>
          <w:p w14:paraId="5C424E9F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76CF1CB3" w14:textId="77777777" w:rsidR="00717160" w:rsidRDefault="00717160" w:rsidP="00AA3D10"/>
        </w:tc>
        <w:tc>
          <w:tcPr>
            <w:tcW w:w="463" w:type="pct"/>
          </w:tcPr>
          <w:p w14:paraId="028CF14C" w14:textId="77777777" w:rsidR="00717160" w:rsidRDefault="00717160" w:rsidP="00AA3D10"/>
        </w:tc>
        <w:tc>
          <w:tcPr>
            <w:tcW w:w="456" w:type="pct"/>
          </w:tcPr>
          <w:p w14:paraId="7411A43B" w14:textId="77777777" w:rsidR="00717160" w:rsidRDefault="00717160" w:rsidP="00AA3D10"/>
        </w:tc>
      </w:tr>
      <w:tr w:rsidR="00717160" w14:paraId="4AEF614D" w14:textId="77777777" w:rsidTr="00390FF1">
        <w:trPr>
          <w:trHeight w:val="720"/>
        </w:trPr>
        <w:tc>
          <w:tcPr>
            <w:tcW w:w="397" w:type="pct"/>
          </w:tcPr>
          <w:p w14:paraId="34C98B02" w14:textId="77777777" w:rsidR="00717160" w:rsidRDefault="00717160" w:rsidP="00AA3D10"/>
        </w:tc>
        <w:tc>
          <w:tcPr>
            <w:tcW w:w="453" w:type="pct"/>
          </w:tcPr>
          <w:p w14:paraId="32E6989B" w14:textId="77777777" w:rsidR="00717160" w:rsidRDefault="00717160" w:rsidP="00AA3D10"/>
        </w:tc>
        <w:tc>
          <w:tcPr>
            <w:tcW w:w="567" w:type="pct"/>
            <w:vAlign w:val="center"/>
          </w:tcPr>
          <w:p w14:paraId="537933B8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BC209A2" w14:textId="77777777" w:rsidR="00717160" w:rsidRDefault="00717160" w:rsidP="00AA3D10"/>
        </w:tc>
        <w:tc>
          <w:tcPr>
            <w:tcW w:w="463" w:type="pct"/>
          </w:tcPr>
          <w:p w14:paraId="0DF88C5B" w14:textId="77777777" w:rsidR="00717160" w:rsidRDefault="00717160" w:rsidP="00AA3D10"/>
        </w:tc>
        <w:tc>
          <w:tcPr>
            <w:tcW w:w="456" w:type="pct"/>
          </w:tcPr>
          <w:p w14:paraId="132D4652" w14:textId="77777777" w:rsidR="00717160" w:rsidRDefault="00717160" w:rsidP="00AA3D10"/>
        </w:tc>
      </w:tr>
      <w:tr w:rsidR="00717160" w14:paraId="6BD56F69" w14:textId="77777777" w:rsidTr="00390FF1">
        <w:trPr>
          <w:trHeight w:val="720"/>
        </w:trPr>
        <w:tc>
          <w:tcPr>
            <w:tcW w:w="397" w:type="pct"/>
          </w:tcPr>
          <w:p w14:paraId="5C749293" w14:textId="77777777" w:rsidR="00717160" w:rsidRDefault="00717160" w:rsidP="00AA3D10"/>
        </w:tc>
        <w:tc>
          <w:tcPr>
            <w:tcW w:w="453" w:type="pct"/>
          </w:tcPr>
          <w:p w14:paraId="7F27F5CD" w14:textId="77777777" w:rsidR="00717160" w:rsidRDefault="00717160" w:rsidP="00AA3D10"/>
        </w:tc>
        <w:tc>
          <w:tcPr>
            <w:tcW w:w="567" w:type="pct"/>
            <w:vAlign w:val="center"/>
          </w:tcPr>
          <w:p w14:paraId="3B0DC8F6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1AE35937" w14:textId="77777777" w:rsidR="00717160" w:rsidRDefault="00717160" w:rsidP="00AA3D10"/>
        </w:tc>
        <w:tc>
          <w:tcPr>
            <w:tcW w:w="463" w:type="pct"/>
          </w:tcPr>
          <w:p w14:paraId="1EE25046" w14:textId="77777777" w:rsidR="00717160" w:rsidRDefault="00717160" w:rsidP="00AA3D10"/>
        </w:tc>
        <w:tc>
          <w:tcPr>
            <w:tcW w:w="456" w:type="pct"/>
          </w:tcPr>
          <w:p w14:paraId="6B2E573B" w14:textId="77777777" w:rsidR="00717160" w:rsidRDefault="00717160" w:rsidP="00AA3D10"/>
        </w:tc>
      </w:tr>
      <w:tr w:rsidR="00717160" w14:paraId="30B7F05C" w14:textId="77777777" w:rsidTr="00390FF1">
        <w:trPr>
          <w:trHeight w:val="720"/>
        </w:trPr>
        <w:tc>
          <w:tcPr>
            <w:tcW w:w="397" w:type="pct"/>
          </w:tcPr>
          <w:p w14:paraId="76200E72" w14:textId="77777777" w:rsidR="00717160" w:rsidRDefault="00717160" w:rsidP="00AA3D10"/>
        </w:tc>
        <w:tc>
          <w:tcPr>
            <w:tcW w:w="453" w:type="pct"/>
          </w:tcPr>
          <w:p w14:paraId="46D71CA1" w14:textId="77777777" w:rsidR="00717160" w:rsidRDefault="00717160" w:rsidP="00AA3D10"/>
        </w:tc>
        <w:tc>
          <w:tcPr>
            <w:tcW w:w="567" w:type="pct"/>
            <w:vAlign w:val="center"/>
          </w:tcPr>
          <w:p w14:paraId="45723803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49DB97AB" w14:textId="77777777" w:rsidR="00717160" w:rsidRDefault="00717160" w:rsidP="00AA3D10"/>
        </w:tc>
        <w:tc>
          <w:tcPr>
            <w:tcW w:w="463" w:type="pct"/>
          </w:tcPr>
          <w:p w14:paraId="08564707" w14:textId="77777777" w:rsidR="00717160" w:rsidRDefault="00717160" w:rsidP="00AA3D10"/>
        </w:tc>
        <w:tc>
          <w:tcPr>
            <w:tcW w:w="456" w:type="pct"/>
          </w:tcPr>
          <w:p w14:paraId="70EF8B17" w14:textId="77777777" w:rsidR="00717160" w:rsidRDefault="00717160" w:rsidP="00AA3D10"/>
        </w:tc>
      </w:tr>
      <w:tr w:rsidR="00717160" w14:paraId="152C1086" w14:textId="77777777" w:rsidTr="00390FF1">
        <w:trPr>
          <w:trHeight w:val="720"/>
        </w:trPr>
        <w:tc>
          <w:tcPr>
            <w:tcW w:w="397" w:type="pct"/>
          </w:tcPr>
          <w:p w14:paraId="1B8CCEC5" w14:textId="77777777" w:rsidR="00717160" w:rsidRDefault="00717160" w:rsidP="00AA3D10"/>
        </w:tc>
        <w:tc>
          <w:tcPr>
            <w:tcW w:w="453" w:type="pct"/>
          </w:tcPr>
          <w:p w14:paraId="03E50AC6" w14:textId="77777777" w:rsidR="00717160" w:rsidRDefault="00717160" w:rsidP="00AA3D10"/>
        </w:tc>
        <w:tc>
          <w:tcPr>
            <w:tcW w:w="567" w:type="pct"/>
            <w:vAlign w:val="center"/>
          </w:tcPr>
          <w:p w14:paraId="04DB120B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34FE7BE" w14:textId="77777777" w:rsidR="00717160" w:rsidRDefault="00717160" w:rsidP="00AA3D10"/>
        </w:tc>
        <w:tc>
          <w:tcPr>
            <w:tcW w:w="463" w:type="pct"/>
          </w:tcPr>
          <w:p w14:paraId="0B7A4343" w14:textId="77777777" w:rsidR="00717160" w:rsidRDefault="00717160" w:rsidP="00AA3D10"/>
        </w:tc>
        <w:tc>
          <w:tcPr>
            <w:tcW w:w="456" w:type="pct"/>
          </w:tcPr>
          <w:p w14:paraId="6C730FA5" w14:textId="77777777" w:rsidR="00717160" w:rsidRDefault="00717160" w:rsidP="00AA3D10"/>
        </w:tc>
      </w:tr>
      <w:tr w:rsidR="00717160" w14:paraId="350113FD" w14:textId="77777777" w:rsidTr="00390FF1">
        <w:trPr>
          <w:trHeight w:val="720"/>
        </w:trPr>
        <w:tc>
          <w:tcPr>
            <w:tcW w:w="397" w:type="pct"/>
          </w:tcPr>
          <w:p w14:paraId="5682A797" w14:textId="77777777" w:rsidR="00717160" w:rsidRDefault="00717160" w:rsidP="00AA3D10"/>
        </w:tc>
        <w:tc>
          <w:tcPr>
            <w:tcW w:w="453" w:type="pct"/>
          </w:tcPr>
          <w:p w14:paraId="6D642D8F" w14:textId="77777777" w:rsidR="00717160" w:rsidRDefault="00717160" w:rsidP="00AA3D10"/>
        </w:tc>
        <w:tc>
          <w:tcPr>
            <w:tcW w:w="567" w:type="pct"/>
            <w:vAlign w:val="center"/>
          </w:tcPr>
          <w:p w14:paraId="3734C1C2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7DF9FE39" w14:textId="77777777" w:rsidR="00717160" w:rsidRDefault="00717160" w:rsidP="00AA3D10"/>
        </w:tc>
        <w:tc>
          <w:tcPr>
            <w:tcW w:w="463" w:type="pct"/>
          </w:tcPr>
          <w:p w14:paraId="7A9ACD3C" w14:textId="77777777" w:rsidR="00717160" w:rsidRDefault="00717160" w:rsidP="00AA3D10"/>
        </w:tc>
        <w:tc>
          <w:tcPr>
            <w:tcW w:w="456" w:type="pct"/>
          </w:tcPr>
          <w:p w14:paraId="1FC072CE" w14:textId="77777777" w:rsidR="00717160" w:rsidRDefault="00717160" w:rsidP="00AA3D10"/>
        </w:tc>
      </w:tr>
    </w:tbl>
    <w:p w14:paraId="491F4724" w14:textId="2D6091A8" w:rsidR="00390FF1" w:rsidRDefault="00390FF1" w:rsidP="00717160">
      <w:pPr>
        <w:jc w:val="center"/>
        <w:rPr>
          <w:b/>
          <w:bCs/>
          <w:sz w:val="22"/>
          <w:szCs w:val="22"/>
        </w:rPr>
      </w:pPr>
    </w:p>
    <w:p w14:paraId="6CC0B4C4" w14:textId="77777777" w:rsidR="00390FF1" w:rsidRDefault="00390FF1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88D7F34" w14:textId="7B8AEA08" w:rsidR="00717160" w:rsidRDefault="00717160" w:rsidP="00717160">
      <w:pPr>
        <w:jc w:val="center"/>
        <w:rPr>
          <w:b/>
          <w:bCs/>
          <w:sz w:val="22"/>
          <w:szCs w:val="22"/>
        </w:rPr>
      </w:pPr>
      <w:r w:rsidRPr="00375C4C">
        <w:rPr>
          <w:b/>
          <w:bCs/>
          <w:sz w:val="22"/>
          <w:szCs w:val="22"/>
        </w:rPr>
        <w:lastRenderedPageBreak/>
        <w:t>Attachment 4: Adjusted Flowrate Table</w:t>
      </w:r>
      <w:r>
        <w:rPr>
          <w:b/>
          <w:bCs/>
          <w:sz w:val="22"/>
          <w:szCs w:val="22"/>
        </w:rPr>
        <w:t xml:space="preserve"> (Cont</w:t>
      </w:r>
      <w:r w:rsidR="00227D50">
        <w:rPr>
          <w:b/>
          <w:bCs/>
          <w:sz w:val="22"/>
          <w:szCs w:val="22"/>
        </w:rPr>
        <w:t>inued</w:t>
      </w:r>
      <w:r>
        <w:rPr>
          <w:b/>
          <w:bCs/>
          <w:sz w:val="22"/>
          <w:szCs w:val="22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2"/>
        <w:gridCol w:w="1304"/>
        <w:gridCol w:w="1632"/>
        <w:gridCol w:w="7667"/>
        <w:gridCol w:w="1333"/>
        <w:gridCol w:w="1312"/>
      </w:tblGrid>
      <w:tr w:rsidR="00717160" w14:paraId="310A3632" w14:textId="77777777" w:rsidTr="00390FF1">
        <w:trPr>
          <w:trHeight w:val="288"/>
        </w:trPr>
        <w:tc>
          <w:tcPr>
            <w:tcW w:w="397" w:type="pct"/>
            <w:shd w:val="clear" w:color="auto" w:fill="D9D9D9" w:themeFill="background1" w:themeFillShade="D9"/>
            <w:vAlign w:val="center"/>
          </w:tcPr>
          <w:p w14:paraId="0E816D90" w14:textId="77777777" w:rsidR="00717160" w:rsidRDefault="00717160" w:rsidP="00AA3D10">
            <w:pPr>
              <w:jc w:val="center"/>
            </w:pPr>
            <w:r>
              <w:t>Step Number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1654EB0E" w14:textId="77777777" w:rsidR="00717160" w:rsidRDefault="00717160" w:rsidP="00AA3D10">
            <w:pPr>
              <w:jc w:val="center"/>
            </w:pPr>
            <w:r>
              <w:t>Cycle Number</w:t>
            </w:r>
          </w:p>
        </w:tc>
        <w:tc>
          <w:tcPr>
            <w:tcW w:w="567" w:type="pct"/>
            <w:shd w:val="clear" w:color="auto" w:fill="D9D9D9" w:themeFill="background1" w:themeFillShade="D9"/>
            <w:vAlign w:val="center"/>
          </w:tcPr>
          <w:p w14:paraId="52CA4556" w14:textId="77777777" w:rsidR="00717160" w:rsidRDefault="00717160" w:rsidP="00AA3D10">
            <w:pPr>
              <w:jc w:val="center"/>
            </w:pPr>
            <w:r>
              <w:t>Adjusted Flow Rate Achieved</w:t>
            </w:r>
          </w:p>
        </w:tc>
        <w:tc>
          <w:tcPr>
            <w:tcW w:w="2664" w:type="pct"/>
            <w:shd w:val="clear" w:color="auto" w:fill="D9D9D9" w:themeFill="background1" w:themeFillShade="D9"/>
            <w:vAlign w:val="center"/>
          </w:tcPr>
          <w:p w14:paraId="34D2D87F" w14:textId="77777777" w:rsidR="00717160" w:rsidRDefault="00717160" w:rsidP="00AA3D10">
            <w:pPr>
              <w:jc w:val="center"/>
            </w:pPr>
            <w:r>
              <w:t>Reason for Flow Rate Change</w:t>
            </w:r>
          </w:p>
        </w:tc>
        <w:tc>
          <w:tcPr>
            <w:tcW w:w="463" w:type="pct"/>
            <w:shd w:val="clear" w:color="auto" w:fill="D9D9D9" w:themeFill="background1" w:themeFillShade="D9"/>
            <w:vAlign w:val="center"/>
          </w:tcPr>
          <w:p w14:paraId="17C85B54" w14:textId="77777777" w:rsidR="00717160" w:rsidRDefault="00717160" w:rsidP="00AA3D10">
            <w:pPr>
              <w:jc w:val="center"/>
            </w:pPr>
            <w:r>
              <w:t>Performed By/Date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7C645B29" w14:textId="77777777" w:rsidR="00717160" w:rsidRDefault="00717160" w:rsidP="00AA3D10">
            <w:pPr>
              <w:jc w:val="center"/>
            </w:pPr>
            <w:r>
              <w:t>Witnessed By/Date</w:t>
            </w:r>
          </w:p>
        </w:tc>
      </w:tr>
      <w:tr w:rsidR="00717160" w14:paraId="51678332" w14:textId="77777777" w:rsidTr="00390FF1">
        <w:trPr>
          <w:trHeight w:val="720"/>
        </w:trPr>
        <w:tc>
          <w:tcPr>
            <w:tcW w:w="397" w:type="pct"/>
          </w:tcPr>
          <w:p w14:paraId="6FCDF135" w14:textId="77777777" w:rsidR="00717160" w:rsidRDefault="00717160" w:rsidP="00AA3D10"/>
        </w:tc>
        <w:tc>
          <w:tcPr>
            <w:tcW w:w="453" w:type="pct"/>
          </w:tcPr>
          <w:p w14:paraId="4AAB5E50" w14:textId="77777777" w:rsidR="00717160" w:rsidRDefault="00717160" w:rsidP="00AA3D10"/>
        </w:tc>
        <w:tc>
          <w:tcPr>
            <w:tcW w:w="567" w:type="pct"/>
            <w:vAlign w:val="center"/>
          </w:tcPr>
          <w:p w14:paraId="2B4DF7CF" w14:textId="77777777" w:rsidR="00717160" w:rsidRDefault="00717160" w:rsidP="00AA3D10">
            <w:pPr>
              <w:jc w:val="right"/>
            </w:pPr>
            <w:r>
              <w:t>L/hr</w:t>
            </w:r>
          </w:p>
        </w:tc>
        <w:tc>
          <w:tcPr>
            <w:tcW w:w="2664" w:type="pct"/>
          </w:tcPr>
          <w:p w14:paraId="69288462" w14:textId="77777777" w:rsidR="00717160" w:rsidRDefault="00717160" w:rsidP="00AA3D10"/>
        </w:tc>
        <w:tc>
          <w:tcPr>
            <w:tcW w:w="463" w:type="pct"/>
          </w:tcPr>
          <w:p w14:paraId="526B88AE" w14:textId="77777777" w:rsidR="00717160" w:rsidRDefault="00717160" w:rsidP="00AA3D10"/>
        </w:tc>
        <w:tc>
          <w:tcPr>
            <w:tcW w:w="456" w:type="pct"/>
          </w:tcPr>
          <w:p w14:paraId="02675654" w14:textId="77777777" w:rsidR="00717160" w:rsidRDefault="00717160" w:rsidP="00AA3D10"/>
        </w:tc>
      </w:tr>
      <w:tr w:rsidR="00717160" w14:paraId="12A98C3A" w14:textId="77777777" w:rsidTr="00390FF1">
        <w:trPr>
          <w:trHeight w:val="720"/>
        </w:trPr>
        <w:tc>
          <w:tcPr>
            <w:tcW w:w="397" w:type="pct"/>
          </w:tcPr>
          <w:p w14:paraId="0B20F53A" w14:textId="77777777" w:rsidR="00717160" w:rsidRDefault="00717160" w:rsidP="00AA3D10"/>
        </w:tc>
        <w:tc>
          <w:tcPr>
            <w:tcW w:w="453" w:type="pct"/>
          </w:tcPr>
          <w:p w14:paraId="0A6C774F" w14:textId="77777777" w:rsidR="00717160" w:rsidRDefault="00717160" w:rsidP="00AA3D10"/>
        </w:tc>
        <w:tc>
          <w:tcPr>
            <w:tcW w:w="567" w:type="pct"/>
            <w:vAlign w:val="center"/>
          </w:tcPr>
          <w:p w14:paraId="7E29BEE1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228CABE3" w14:textId="77777777" w:rsidR="00717160" w:rsidRDefault="00717160" w:rsidP="00AA3D10"/>
        </w:tc>
        <w:tc>
          <w:tcPr>
            <w:tcW w:w="463" w:type="pct"/>
          </w:tcPr>
          <w:p w14:paraId="09AAD78B" w14:textId="77777777" w:rsidR="00717160" w:rsidRDefault="00717160" w:rsidP="00AA3D10"/>
        </w:tc>
        <w:tc>
          <w:tcPr>
            <w:tcW w:w="456" w:type="pct"/>
          </w:tcPr>
          <w:p w14:paraId="7A1BAC2F" w14:textId="77777777" w:rsidR="00717160" w:rsidRDefault="00717160" w:rsidP="00AA3D10"/>
        </w:tc>
      </w:tr>
      <w:tr w:rsidR="00717160" w14:paraId="0A39642F" w14:textId="77777777" w:rsidTr="00390FF1">
        <w:trPr>
          <w:trHeight w:val="720"/>
        </w:trPr>
        <w:tc>
          <w:tcPr>
            <w:tcW w:w="397" w:type="pct"/>
          </w:tcPr>
          <w:p w14:paraId="0D753802" w14:textId="77777777" w:rsidR="00717160" w:rsidRDefault="00717160" w:rsidP="00AA3D10"/>
        </w:tc>
        <w:tc>
          <w:tcPr>
            <w:tcW w:w="453" w:type="pct"/>
          </w:tcPr>
          <w:p w14:paraId="64F25B46" w14:textId="77777777" w:rsidR="00717160" w:rsidRDefault="00717160" w:rsidP="00AA3D10"/>
        </w:tc>
        <w:tc>
          <w:tcPr>
            <w:tcW w:w="567" w:type="pct"/>
            <w:vAlign w:val="center"/>
          </w:tcPr>
          <w:p w14:paraId="40A46F43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7F4D2737" w14:textId="77777777" w:rsidR="00717160" w:rsidRDefault="00717160" w:rsidP="00AA3D10"/>
        </w:tc>
        <w:tc>
          <w:tcPr>
            <w:tcW w:w="463" w:type="pct"/>
          </w:tcPr>
          <w:p w14:paraId="4DE66CEE" w14:textId="77777777" w:rsidR="00717160" w:rsidRDefault="00717160" w:rsidP="00AA3D10"/>
        </w:tc>
        <w:tc>
          <w:tcPr>
            <w:tcW w:w="456" w:type="pct"/>
          </w:tcPr>
          <w:p w14:paraId="1BEDBB5B" w14:textId="77777777" w:rsidR="00717160" w:rsidRDefault="00717160" w:rsidP="00AA3D10"/>
        </w:tc>
      </w:tr>
      <w:tr w:rsidR="00717160" w14:paraId="7EA36E31" w14:textId="77777777" w:rsidTr="00390FF1">
        <w:trPr>
          <w:trHeight w:val="720"/>
        </w:trPr>
        <w:tc>
          <w:tcPr>
            <w:tcW w:w="397" w:type="pct"/>
          </w:tcPr>
          <w:p w14:paraId="56C5158C" w14:textId="77777777" w:rsidR="00717160" w:rsidRDefault="00717160" w:rsidP="00AA3D10"/>
        </w:tc>
        <w:tc>
          <w:tcPr>
            <w:tcW w:w="453" w:type="pct"/>
          </w:tcPr>
          <w:p w14:paraId="61D877B8" w14:textId="77777777" w:rsidR="00717160" w:rsidRDefault="00717160" w:rsidP="00AA3D10"/>
        </w:tc>
        <w:tc>
          <w:tcPr>
            <w:tcW w:w="567" w:type="pct"/>
            <w:vAlign w:val="center"/>
          </w:tcPr>
          <w:p w14:paraId="4875C235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8A84876" w14:textId="77777777" w:rsidR="00717160" w:rsidRDefault="00717160" w:rsidP="00AA3D10"/>
        </w:tc>
        <w:tc>
          <w:tcPr>
            <w:tcW w:w="463" w:type="pct"/>
          </w:tcPr>
          <w:p w14:paraId="1AF0D593" w14:textId="77777777" w:rsidR="00717160" w:rsidRDefault="00717160" w:rsidP="00AA3D10"/>
        </w:tc>
        <w:tc>
          <w:tcPr>
            <w:tcW w:w="456" w:type="pct"/>
          </w:tcPr>
          <w:p w14:paraId="243E21CD" w14:textId="77777777" w:rsidR="00717160" w:rsidRDefault="00717160" w:rsidP="00AA3D10"/>
        </w:tc>
      </w:tr>
      <w:tr w:rsidR="00717160" w14:paraId="15840F09" w14:textId="77777777" w:rsidTr="00390FF1">
        <w:trPr>
          <w:trHeight w:val="720"/>
        </w:trPr>
        <w:tc>
          <w:tcPr>
            <w:tcW w:w="397" w:type="pct"/>
          </w:tcPr>
          <w:p w14:paraId="5EC73AE5" w14:textId="77777777" w:rsidR="00717160" w:rsidRDefault="00717160" w:rsidP="00AA3D10"/>
        </w:tc>
        <w:tc>
          <w:tcPr>
            <w:tcW w:w="453" w:type="pct"/>
          </w:tcPr>
          <w:p w14:paraId="1C2B4F04" w14:textId="77777777" w:rsidR="00717160" w:rsidRDefault="00717160" w:rsidP="00AA3D10"/>
        </w:tc>
        <w:tc>
          <w:tcPr>
            <w:tcW w:w="567" w:type="pct"/>
            <w:vAlign w:val="center"/>
          </w:tcPr>
          <w:p w14:paraId="44830E8A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72D1A5E9" w14:textId="77777777" w:rsidR="00717160" w:rsidRDefault="00717160" w:rsidP="00AA3D10"/>
        </w:tc>
        <w:tc>
          <w:tcPr>
            <w:tcW w:w="463" w:type="pct"/>
          </w:tcPr>
          <w:p w14:paraId="6FD6DD6B" w14:textId="77777777" w:rsidR="00717160" w:rsidRDefault="00717160" w:rsidP="00AA3D10"/>
        </w:tc>
        <w:tc>
          <w:tcPr>
            <w:tcW w:w="456" w:type="pct"/>
          </w:tcPr>
          <w:p w14:paraId="20F942CA" w14:textId="77777777" w:rsidR="00717160" w:rsidRDefault="00717160" w:rsidP="00AA3D10"/>
        </w:tc>
      </w:tr>
      <w:tr w:rsidR="00717160" w14:paraId="3EC0B85B" w14:textId="77777777" w:rsidTr="00390FF1">
        <w:trPr>
          <w:trHeight w:val="720"/>
        </w:trPr>
        <w:tc>
          <w:tcPr>
            <w:tcW w:w="397" w:type="pct"/>
          </w:tcPr>
          <w:p w14:paraId="064182F9" w14:textId="77777777" w:rsidR="00717160" w:rsidRDefault="00717160" w:rsidP="00AA3D10"/>
        </w:tc>
        <w:tc>
          <w:tcPr>
            <w:tcW w:w="453" w:type="pct"/>
          </w:tcPr>
          <w:p w14:paraId="1A4A2E80" w14:textId="77777777" w:rsidR="00717160" w:rsidRDefault="00717160" w:rsidP="00AA3D10"/>
        </w:tc>
        <w:tc>
          <w:tcPr>
            <w:tcW w:w="567" w:type="pct"/>
            <w:vAlign w:val="center"/>
          </w:tcPr>
          <w:p w14:paraId="2AE6A624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6D806B0C" w14:textId="77777777" w:rsidR="00717160" w:rsidRDefault="00717160" w:rsidP="00AA3D10"/>
        </w:tc>
        <w:tc>
          <w:tcPr>
            <w:tcW w:w="463" w:type="pct"/>
          </w:tcPr>
          <w:p w14:paraId="72979F7F" w14:textId="77777777" w:rsidR="00717160" w:rsidRDefault="00717160" w:rsidP="00AA3D10"/>
        </w:tc>
        <w:tc>
          <w:tcPr>
            <w:tcW w:w="456" w:type="pct"/>
          </w:tcPr>
          <w:p w14:paraId="3DCEB9F5" w14:textId="77777777" w:rsidR="00717160" w:rsidRDefault="00717160" w:rsidP="00AA3D10"/>
        </w:tc>
      </w:tr>
      <w:tr w:rsidR="00717160" w14:paraId="2E4CA837" w14:textId="77777777" w:rsidTr="00390FF1">
        <w:trPr>
          <w:trHeight w:val="720"/>
        </w:trPr>
        <w:tc>
          <w:tcPr>
            <w:tcW w:w="397" w:type="pct"/>
          </w:tcPr>
          <w:p w14:paraId="026D586C" w14:textId="77777777" w:rsidR="00717160" w:rsidRDefault="00717160" w:rsidP="00AA3D10"/>
        </w:tc>
        <w:tc>
          <w:tcPr>
            <w:tcW w:w="453" w:type="pct"/>
          </w:tcPr>
          <w:p w14:paraId="37E5E726" w14:textId="77777777" w:rsidR="00717160" w:rsidRDefault="00717160" w:rsidP="00AA3D10"/>
        </w:tc>
        <w:tc>
          <w:tcPr>
            <w:tcW w:w="567" w:type="pct"/>
            <w:vAlign w:val="center"/>
          </w:tcPr>
          <w:p w14:paraId="09E17454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293864A1" w14:textId="77777777" w:rsidR="00717160" w:rsidRDefault="00717160" w:rsidP="00AA3D10"/>
        </w:tc>
        <w:tc>
          <w:tcPr>
            <w:tcW w:w="463" w:type="pct"/>
          </w:tcPr>
          <w:p w14:paraId="73792B1C" w14:textId="77777777" w:rsidR="00717160" w:rsidRDefault="00717160" w:rsidP="00AA3D10"/>
        </w:tc>
        <w:tc>
          <w:tcPr>
            <w:tcW w:w="456" w:type="pct"/>
          </w:tcPr>
          <w:p w14:paraId="0A77BAF9" w14:textId="77777777" w:rsidR="00717160" w:rsidRDefault="00717160" w:rsidP="00AA3D10"/>
        </w:tc>
      </w:tr>
      <w:tr w:rsidR="00717160" w14:paraId="00347625" w14:textId="77777777" w:rsidTr="00390FF1">
        <w:trPr>
          <w:trHeight w:val="720"/>
        </w:trPr>
        <w:tc>
          <w:tcPr>
            <w:tcW w:w="397" w:type="pct"/>
          </w:tcPr>
          <w:p w14:paraId="4DDE23F1" w14:textId="77777777" w:rsidR="00717160" w:rsidRDefault="00717160" w:rsidP="00AA3D10"/>
        </w:tc>
        <w:tc>
          <w:tcPr>
            <w:tcW w:w="453" w:type="pct"/>
          </w:tcPr>
          <w:p w14:paraId="5E15A5D9" w14:textId="77777777" w:rsidR="00717160" w:rsidRDefault="00717160" w:rsidP="00AA3D10"/>
        </w:tc>
        <w:tc>
          <w:tcPr>
            <w:tcW w:w="567" w:type="pct"/>
            <w:vAlign w:val="center"/>
          </w:tcPr>
          <w:p w14:paraId="7F8852BD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2BDB25DB" w14:textId="77777777" w:rsidR="00717160" w:rsidRDefault="00717160" w:rsidP="00AA3D10"/>
        </w:tc>
        <w:tc>
          <w:tcPr>
            <w:tcW w:w="463" w:type="pct"/>
          </w:tcPr>
          <w:p w14:paraId="11480C84" w14:textId="77777777" w:rsidR="00717160" w:rsidRDefault="00717160" w:rsidP="00AA3D10"/>
        </w:tc>
        <w:tc>
          <w:tcPr>
            <w:tcW w:w="456" w:type="pct"/>
          </w:tcPr>
          <w:p w14:paraId="1414E226" w14:textId="77777777" w:rsidR="00717160" w:rsidRDefault="00717160" w:rsidP="00AA3D10"/>
        </w:tc>
      </w:tr>
      <w:tr w:rsidR="00717160" w14:paraId="774FCBE8" w14:textId="77777777" w:rsidTr="00390FF1">
        <w:trPr>
          <w:trHeight w:val="720"/>
        </w:trPr>
        <w:tc>
          <w:tcPr>
            <w:tcW w:w="397" w:type="pct"/>
          </w:tcPr>
          <w:p w14:paraId="77A50E9A" w14:textId="77777777" w:rsidR="00717160" w:rsidRDefault="00717160" w:rsidP="00AA3D10"/>
        </w:tc>
        <w:tc>
          <w:tcPr>
            <w:tcW w:w="453" w:type="pct"/>
          </w:tcPr>
          <w:p w14:paraId="122E2DC0" w14:textId="77777777" w:rsidR="00717160" w:rsidRDefault="00717160" w:rsidP="00AA3D10"/>
        </w:tc>
        <w:tc>
          <w:tcPr>
            <w:tcW w:w="567" w:type="pct"/>
            <w:vAlign w:val="center"/>
          </w:tcPr>
          <w:p w14:paraId="109DCDBC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10EA5481" w14:textId="77777777" w:rsidR="00717160" w:rsidRDefault="00717160" w:rsidP="00AA3D10"/>
        </w:tc>
        <w:tc>
          <w:tcPr>
            <w:tcW w:w="463" w:type="pct"/>
          </w:tcPr>
          <w:p w14:paraId="08B89CFA" w14:textId="77777777" w:rsidR="00717160" w:rsidRDefault="00717160" w:rsidP="00AA3D10"/>
        </w:tc>
        <w:tc>
          <w:tcPr>
            <w:tcW w:w="456" w:type="pct"/>
          </w:tcPr>
          <w:p w14:paraId="2D6ADA92" w14:textId="77777777" w:rsidR="00717160" w:rsidRDefault="00717160" w:rsidP="00AA3D10"/>
        </w:tc>
      </w:tr>
      <w:tr w:rsidR="00717160" w14:paraId="54F35A82" w14:textId="77777777" w:rsidTr="00390FF1">
        <w:trPr>
          <w:trHeight w:val="720"/>
        </w:trPr>
        <w:tc>
          <w:tcPr>
            <w:tcW w:w="397" w:type="pct"/>
          </w:tcPr>
          <w:p w14:paraId="4B4E7E50" w14:textId="77777777" w:rsidR="00717160" w:rsidRDefault="00717160" w:rsidP="00AA3D10"/>
        </w:tc>
        <w:tc>
          <w:tcPr>
            <w:tcW w:w="453" w:type="pct"/>
          </w:tcPr>
          <w:p w14:paraId="1D50A6CB" w14:textId="77777777" w:rsidR="00717160" w:rsidRDefault="00717160" w:rsidP="00AA3D10"/>
        </w:tc>
        <w:tc>
          <w:tcPr>
            <w:tcW w:w="567" w:type="pct"/>
            <w:vAlign w:val="center"/>
          </w:tcPr>
          <w:p w14:paraId="3A1B8A85" w14:textId="77777777" w:rsidR="00717160" w:rsidRDefault="00717160" w:rsidP="00AA3D10">
            <w:pPr>
              <w:jc w:val="right"/>
            </w:pPr>
            <w:r w:rsidRPr="000B554C">
              <w:t>L/hr</w:t>
            </w:r>
          </w:p>
        </w:tc>
        <w:tc>
          <w:tcPr>
            <w:tcW w:w="2664" w:type="pct"/>
          </w:tcPr>
          <w:p w14:paraId="4D9DE2D0" w14:textId="77777777" w:rsidR="00717160" w:rsidRDefault="00717160" w:rsidP="00AA3D10"/>
        </w:tc>
        <w:tc>
          <w:tcPr>
            <w:tcW w:w="463" w:type="pct"/>
          </w:tcPr>
          <w:p w14:paraId="3D131EE1" w14:textId="77777777" w:rsidR="00717160" w:rsidRDefault="00717160" w:rsidP="00AA3D10"/>
        </w:tc>
        <w:tc>
          <w:tcPr>
            <w:tcW w:w="456" w:type="pct"/>
          </w:tcPr>
          <w:p w14:paraId="219464FF" w14:textId="77777777" w:rsidR="00717160" w:rsidRDefault="00717160" w:rsidP="00AA3D10"/>
        </w:tc>
      </w:tr>
    </w:tbl>
    <w:p w14:paraId="691CBCBC" w14:textId="79496096" w:rsidR="00390FF1" w:rsidRDefault="00390FF1" w:rsidP="00717160">
      <w:pPr>
        <w:jc w:val="center"/>
        <w:rPr>
          <w:b/>
          <w:bCs/>
          <w:sz w:val="22"/>
          <w:szCs w:val="22"/>
        </w:rPr>
      </w:pPr>
    </w:p>
    <w:p w14:paraId="0F0B518E" w14:textId="77777777" w:rsidR="00390FF1" w:rsidRDefault="00390FF1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2AB6734" w14:textId="1DB7338F" w:rsidR="00890C36" w:rsidRPr="00AC752B" w:rsidRDefault="003E77BF" w:rsidP="00394BB0">
      <w:pPr>
        <w:pStyle w:val="Heading1"/>
        <w:numPr>
          <w:ilvl w:val="0"/>
          <w:numId w:val="0"/>
        </w:numPr>
        <w:ind w:left="4860" w:hanging="720"/>
      </w:pPr>
      <w:bookmarkStart w:id="123" w:name="_Ref103260736"/>
      <w:r w:rsidRPr="00AC752B">
        <w:lastRenderedPageBreak/>
        <w:t xml:space="preserve">Attachment </w:t>
      </w:r>
      <w:r w:rsidR="00375C4C">
        <w:t>5</w:t>
      </w:r>
      <w:r w:rsidR="00890C36" w:rsidRPr="00AC752B">
        <w:t>: Buffer Totalizer Volumes</w:t>
      </w:r>
      <w:bookmarkEnd w:id="119"/>
      <w:bookmarkEnd w:id="122"/>
      <w:bookmarkEnd w:id="12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3"/>
        <w:gridCol w:w="409"/>
        <w:gridCol w:w="3471"/>
        <w:gridCol w:w="1304"/>
        <w:gridCol w:w="1302"/>
        <w:gridCol w:w="1246"/>
        <w:gridCol w:w="504"/>
        <w:gridCol w:w="576"/>
        <w:gridCol w:w="1174"/>
        <w:gridCol w:w="86"/>
        <w:gridCol w:w="1358"/>
        <w:gridCol w:w="306"/>
        <w:gridCol w:w="1751"/>
      </w:tblGrid>
      <w:tr w:rsidR="00177CA9" w:rsidRPr="00AC752B" w14:paraId="1B3C4CE3" w14:textId="0C7E23D6" w:rsidTr="00F81701">
        <w:trPr>
          <w:jc w:val="center"/>
        </w:trPr>
        <w:tc>
          <w:tcPr>
            <w:tcW w:w="90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72FC0C" w14:textId="77777777" w:rsidR="00177CA9" w:rsidRPr="00BC0CFD" w:rsidRDefault="00177CA9" w:rsidP="00B70D82">
            <w:pPr>
              <w:jc w:val="center"/>
            </w:pPr>
            <w:r w:rsidRPr="00BC0CFD">
              <w:t>Inlet</w:t>
            </w:r>
          </w:p>
        </w:tc>
        <w:tc>
          <w:tcPr>
            <w:tcW w:w="388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3C5317" w14:textId="77777777" w:rsidR="00177CA9" w:rsidRPr="00BC0CFD" w:rsidRDefault="00177CA9" w:rsidP="00B70D82">
            <w:pPr>
              <w:jc w:val="center"/>
            </w:pPr>
            <w:r w:rsidRPr="00BC0CFD">
              <w:t>Buffer</w:t>
            </w:r>
          </w:p>
        </w:tc>
        <w:tc>
          <w:tcPr>
            <w:tcW w:w="1304" w:type="dxa"/>
            <w:shd w:val="clear" w:color="auto" w:fill="D9D9D9" w:themeFill="background1" w:themeFillShade="D9"/>
            <w:vAlign w:val="center"/>
          </w:tcPr>
          <w:p w14:paraId="5048D087" w14:textId="77777777" w:rsidR="00177CA9" w:rsidRPr="00BC0CFD" w:rsidRDefault="00177CA9" w:rsidP="008E7601">
            <w:pPr>
              <w:jc w:val="center"/>
            </w:pPr>
            <w:r w:rsidRPr="00BC0CFD">
              <w:t>Cycle 1</w:t>
            </w:r>
          </w:p>
        </w:tc>
        <w:tc>
          <w:tcPr>
            <w:tcW w:w="1302" w:type="dxa"/>
            <w:shd w:val="clear" w:color="auto" w:fill="D9D9D9" w:themeFill="background1" w:themeFillShade="D9"/>
            <w:vAlign w:val="center"/>
          </w:tcPr>
          <w:p w14:paraId="1474AB7B" w14:textId="482230E9" w:rsidR="00177CA9" w:rsidRPr="00BC0CFD" w:rsidRDefault="00177CA9" w:rsidP="008E7601">
            <w:pPr>
              <w:jc w:val="center"/>
            </w:pPr>
            <w:r w:rsidRPr="00BC0CFD">
              <w:t>Cycle 2</w:t>
            </w:r>
          </w:p>
        </w:tc>
        <w:tc>
          <w:tcPr>
            <w:tcW w:w="1246" w:type="dxa"/>
            <w:shd w:val="clear" w:color="auto" w:fill="D9D9D9" w:themeFill="background1" w:themeFillShade="D9"/>
            <w:vAlign w:val="center"/>
          </w:tcPr>
          <w:p w14:paraId="5AE33864" w14:textId="45576E02" w:rsidR="00177CA9" w:rsidRPr="00BC0CFD" w:rsidRDefault="00177CA9" w:rsidP="008E7601">
            <w:pPr>
              <w:jc w:val="center"/>
            </w:pPr>
            <w:r w:rsidRPr="00BC0CFD">
              <w:t>Cycle 3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  <w:vAlign w:val="center"/>
          </w:tcPr>
          <w:p w14:paraId="404C8793" w14:textId="3A81761F" w:rsidR="00177CA9" w:rsidRPr="00BC0CFD" w:rsidRDefault="00177CA9" w:rsidP="008E7601">
            <w:pPr>
              <w:jc w:val="center"/>
            </w:pPr>
            <w:r w:rsidRPr="00BC0CFD">
              <w:t>Cycle 4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7B5914B8" w14:textId="1ECCBAAE" w:rsidR="00177CA9" w:rsidRPr="00BC0CFD" w:rsidRDefault="00177CA9">
            <w:pPr>
              <w:jc w:val="center"/>
            </w:pPr>
            <w:r>
              <w:t>Cycle 5</w:t>
            </w:r>
          </w:p>
        </w:tc>
        <w:tc>
          <w:tcPr>
            <w:tcW w:w="1358" w:type="dxa"/>
            <w:shd w:val="clear" w:color="auto" w:fill="D9D9D9" w:themeFill="background1" w:themeFillShade="D9"/>
            <w:vAlign w:val="center"/>
          </w:tcPr>
          <w:p w14:paraId="1CF5C2BB" w14:textId="77470A0A" w:rsidR="00177CA9" w:rsidRPr="00BC0CFD" w:rsidRDefault="00177CA9" w:rsidP="008E7601">
            <w:pPr>
              <w:jc w:val="center"/>
            </w:pPr>
            <w:r w:rsidRPr="00BC0CFD">
              <w:t>Total</w:t>
            </w:r>
          </w:p>
        </w:tc>
        <w:tc>
          <w:tcPr>
            <w:tcW w:w="2057" w:type="dxa"/>
            <w:gridSpan w:val="2"/>
            <w:shd w:val="clear" w:color="auto" w:fill="D9D9D9" w:themeFill="background1" w:themeFillShade="D9"/>
            <w:vAlign w:val="center"/>
          </w:tcPr>
          <w:p w14:paraId="5E317732" w14:textId="33FF8273" w:rsidR="00177CA9" w:rsidRPr="00BC0CFD" w:rsidRDefault="00177CA9" w:rsidP="008E7601">
            <w:pPr>
              <w:jc w:val="center"/>
            </w:pPr>
            <w:r>
              <w:t>Consumption Performed By/Date</w:t>
            </w:r>
          </w:p>
        </w:tc>
      </w:tr>
      <w:tr w:rsidR="00177CA9" w:rsidRPr="00AC752B" w14:paraId="0ED5D211" w14:textId="7B5F6B1B" w:rsidTr="00F81701">
        <w:trPr>
          <w:trHeight w:val="576"/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618BBA3D" w14:textId="7B4258B0" w:rsidR="00177CA9" w:rsidRPr="00BC0CFD" w:rsidRDefault="00177CA9" w:rsidP="00E575C3">
            <w:pPr>
              <w:jc w:val="center"/>
            </w:pPr>
            <w:r>
              <w:t>6</w:t>
            </w:r>
            <w:r w:rsidR="00690E99">
              <w:t>*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4874A368" w14:textId="5A4B3D3C" w:rsidR="00177CA9" w:rsidRPr="00BC0CFD" w:rsidRDefault="00177CA9" w:rsidP="00E575C3">
            <w:r>
              <w:t>12.5 mM sodium hydroxide</w:t>
            </w:r>
            <w:r w:rsidRPr="00BC0CFD">
              <w:t xml:space="preserve"> (</w:t>
            </w:r>
            <w:r>
              <w:t>8008813</w:t>
            </w:r>
            <w:r w:rsidRPr="00BC0CFD">
              <w:t>)</w:t>
            </w:r>
          </w:p>
        </w:tc>
        <w:tc>
          <w:tcPr>
            <w:tcW w:w="1304" w:type="dxa"/>
            <w:vAlign w:val="center"/>
          </w:tcPr>
          <w:p w14:paraId="3DADA02D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302" w:type="dxa"/>
            <w:vAlign w:val="center"/>
          </w:tcPr>
          <w:p w14:paraId="48E6BE8E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46" w:type="dxa"/>
            <w:vAlign w:val="center"/>
          </w:tcPr>
          <w:p w14:paraId="5729301E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080" w:type="dxa"/>
            <w:gridSpan w:val="2"/>
            <w:vAlign w:val="center"/>
          </w:tcPr>
          <w:p w14:paraId="6227C344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60" w:type="dxa"/>
            <w:gridSpan w:val="2"/>
            <w:vAlign w:val="center"/>
          </w:tcPr>
          <w:p w14:paraId="4CC938BA" w14:textId="7004DB3D" w:rsidR="00177CA9" w:rsidRPr="00BC0CFD" w:rsidRDefault="00177CA9">
            <w:pPr>
              <w:jc w:val="right"/>
            </w:pPr>
            <w:r w:rsidRPr="00BC0CFD">
              <w:t>L</w:t>
            </w:r>
          </w:p>
        </w:tc>
        <w:tc>
          <w:tcPr>
            <w:tcW w:w="1358" w:type="dxa"/>
            <w:vAlign w:val="center"/>
          </w:tcPr>
          <w:p w14:paraId="34CBF07E" w14:textId="0B94212B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2057" w:type="dxa"/>
            <w:gridSpan w:val="2"/>
            <w:vAlign w:val="center"/>
          </w:tcPr>
          <w:p w14:paraId="169CE2B2" w14:textId="77777777" w:rsidR="00177CA9" w:rsidRPr="00BC0CFD" w:rsidRDefault="00177CA9" w:rsidP="00BC0CFD"/>
        </w:tc>
      </w:tr>
      <w:tr w:rsidR="00177CA9" w:rsidRPr="00AC752B" w14:paraId="67D3348F" w14:textId="77777777" w:rsidTr="00F81701">
        <w:trPr>
          <w:trHeight w:val="576"/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4AD11844" w14:textId="1378FEC4" w:rsidR="00177CA9" w:rsidRPr="00BC0CFD" w:rsidRDefault="00177CA9" w:rsidP="00E575C3">
            <w:pPr>
              <w:jc w:val="center"/>
            </w:pPr>
            <w:r>
              <w:t>6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529CBC8C" w14:textId="590B0C96" w:rsidR="00177CA9" w:rsidRPr="00BC0CFD" w:rsidRDefault="00177CA9" w:rsidP="00E575C3">
            <w:r w:rsidRPr="00524C44">
              <w:t>120 m</w:t>
            </w:r>
            <w:r>
              <w:t>M</w:t>
            </w:r>
            <w:r w:rsidRPr="00524C44">
              <w:t xml:space="preserve"> phosphoric acid, 167 m</w:t>
            </w:r>
            <w:r>
              <w:t>M</w:t>
            </w:r>
            <w:r w:rsidRPr="00524C44">
              <w:t xml:space="preserve"> acetic acid, 2.2% (v/v) benzyl alcohol</w:t>
            </w:r>
            <w:r w:rsidRPr="00E575C3">
              <w:t xml:space="preserve"> (</w:t>
            </w:r>
            <w:r>
              <w:t>8006409)</w:t>
            </w:r>
          </w:p>
        </w:tc>
        <w:tc>
          <w:tcPr>
            <w:tcW w:w="1304" w:type="dxa"/>
            <w:vAlign w:val="center"/>
          </w:tcPr>
          <w:p w14:paraId="61FA2A83" w14:textId="48B57EA0" w:rsidR="00177CA9" w:rsidRPr="00BC0CFD" w:rsidRDefault="00177CA9" w:rsidP="007658B2">
            <w:pPr>
              <w:jc w:val="right"/>
            </w:pPr>
            <w:r w:rsidRPr="00BC0CFD">
              <w:t>L</w:t>
            </w:r>
          </w:p>
        </w:tc>
        <w:tc>
          <w:tcPr>
            <w:tcW w:w="1302" w:type="dxa"/>
            <w:vAlign w:val="center"/>
          </w:tcPr>
          <w:p w14:paraId="553DD3C2" w14:textId="75C7A8F2" w:rsidR="00177CA9" w:rsidRPr="00BC0CFD" w:rsidRDefault="00177CA9" w:rsidP="007658B2">
            <w:pPr>
              <w:jc w:val="right"/>
            </w:pPr>
            <w:r w:rsidRPr="00BC0CFD">
              <w:t>L</w:t>
            </w:r>
          </w:p>
        </w:tc>
        <w:tc>
          <w:tcPr>
            <w:tcW w:w="1246" w:type="dxa"/>
            <w:vAlign w:val="center"/>
          </w:tcPr>
          <w:p w14:paraId="3FF19018" w14:textId="07A9508A" w:rsidR="00177CA9" w:rsidRPr="00BC0CFD" w:rsidRDefault="00177CA9" w:rsidP="007658B2">
            <w:pPr>
              <w:jc w:val="right"/>
            </w:pPr>
            <w:r w:rsidRPr="00BC0CFD">
              <w:t>L</w:t>
            </w:r>
          </w:p>
        </w:tc>
        <w:tc>
          <w:tcPr>
            <w:tcW w:w="1080" w:type="dxa"/>
            <w:gridSpan w:val="2"/>
            <w:vAlign w:val="center"/>
          </w:tcPr>
          <w:p w14:paraId="3131C1A9" w14:textId="05838518" w:rsidR="00177CA9" w:rsidRPr="00BC0CFD" w:rsidRDefault="00177CA9" w:rsidP="007658B2">
            <w:pPr>
              <w:jc w:val="right"/>
            </w:pPr>
            <w:r w:rsidRPr="00BC0CFD">
              <w:t>L</w:t>
            </w:r>
          </w:p>
        </w:tc>
        <w:tc>
          <w:tcPr>
            <w:tcW w:w="1260" w:type="dxa"/>
            <w:gridSpan w:val="2"/>
            <w:vAlign w:val="center"/>
          </w:tcPr>
          <w:p w14:paraId="369F458C" w14:textId="055BB949" w:rsidR="00177CA9" w:rsidRPr="00BC0CFD" w:rsidRDefault="00177CA9">
            <w:pPr>
              <w:jc w:val="right"/>
            </w:pPr>
            <w:r w:rsidRPr="00BC0CFD">
              <w:t>L</w:t>
            </w:r>
          </w:p>
        </w:tc>
        <w:tc>
          <w:tcPr>
            <w:tcW w:w="1358" w:type="dxa"/>
            <w:vAlign w:val="center"/>
          </w:tcPr>
          <w:p w14:paraId="1AB4F484" w14:textId="23600B53" w:rsidR="00177CA9" w:rsidRPr="00BC0CFD" w:rsidRDefault="00177CA9" w:rsidP="007658B2">
            <w:pPr>
              <w:jc w:val="right"/>
            </w:pPr>
            <w:r w:rsidRPr="00BC0CFD">
              <w:t>L</w:t>
            </w:r>
          </w:p>
        </w:tc>
        <w:tc>
          <w:tcPr>
            <w:tcW w:w="2057" w:type="dxa"/>
            <w:gridSpan w:val="2"/>
            <w:vAlign w:val="center"/>
          </w:tcPr>
          <w:p w14:paraId="2B15365C" w14:textId="77777777" w:rsidR="00177CA9" w:rsidRPr="00BC0CFD" w:rsidRDefault="00177CA9" w:rsidP="007658B2"/>
        </w:tc>
      </w:tr>
      <w:tr w:rsidR="00177CA9" w:rsidRPr="00AC752B" w14:paraId="2EEC6532" w14:textId="483A6427" w:rsidTr="00F81701">
        <w:trPr>
          <w:trHeight w:val="576"/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6A2DA885" w14:textId="17EEC1B8" w:rsidR="00177CA9" w:rsidRPr="00BC0CFD" w:rsidRDefault="00177CA9" w:rsidP="00E575C3">
            <w:pPr>
              <w:jc w:val="center"/>
            </w:pPr>
            <w:r>
              <w:t>5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74A6F40B" w14:textId="00A6B740" w:rsidR="00177CA9" w:rsidRPr="00BC0CFD" w:rsidRDefault="00177CA9" w:rsidP="00E575C3">
            <w:r>
              <w:t>103 mM acetic acid, 2 M urea, pH 3.1</w:t>
            </w:r>
            <w:r w:rsidRPr="00BC0CFD">
              <w:t xml:space="preserve"> (</w:t>
            </w:r>
            <w:r>
              <w:t>8008812</w:t>
            </w:r>
            <w:r w:rsidRPr="00BC0CFD">
              <w:t>)</w:t>
            </w:r>
          </w:p>
        </w:tc>
        <w:tc>
          <w:tcPr>
            <w:tcW w:w="1304" w:type="dxa"/>
            <w:vAlign w:val="center"/>
          </w:tcPr>
          <w:p w14:paraId="43ED4242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302" w:type="dxa"/>
            <w:vAlign w:val="center"/>
          </w:tcPr>
          <w:p w14:paraId="0013A5FD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46" w:type="dxa"/>
            <w:vAlign w:val="center"/>
          </w:tcPr>
          <w:p w14:paraId="0CD37D61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080" w:type="dxa"/>
            <w:gridSpan w:val="2"/>
            <w:vAlign w:val="center"/>
          </w:tcPr>
          <w:p w14:paraId="287DBAFF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60" w:type="dxa"/>
            <w:gridSpan w:val="2"/>
            <w:vAlign w:val="center"/>
          </w:tcPr>
          <w:p w14:paraId="0C96653F" w14:textId="2ADFDE64" w:rsidR="00177CA9" w:rsidRPr="00BC0CFD" w:rsidRDefault="00177CA9">
            <w:pPr>
              <w:jc w:val="right"/>
            </w:pPr>
            <w:r w:rsidRPr="00BC0CFD">
              <w:t>L</w:t>
            </w:r>
          </w:p>
        </w:tc>
        <w:tc>
          <w:tcPr>
            <w:tcW w:w="1358" w:type="dxa"/>
            <w:vAlign w:val="center"/>
          </w:tcPr>
          <w:p w14:paraId="1E369485" w14:textId="51F3AF3C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2057" w:type="dxa"/>
            <w:gridSpan w:val="2"/>
            <w:vAlign w:val="center"/>
          </w:tcPr>
          <w:p w14:paraId="0320FF31" w14:textId="77777777" w:rsidR="00177CA9" w:rsidRPr="00BC0CFD" w:rsidRDefault="00177CA9" w:rsidP="00BC0CFD"/>
        </w:tc>
      </w:tr>
      <w:tr w:rsidR="00177CA9" w:rsidRPr="00AC752B" w14:paraId="2820A825" w14:textId="12097E32" w:rsidTr="00F81701">
        <w:trPr>
          <w:trHeight w:val="576"/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726F9F18" w14:textId="521E8290" w:rsidR="00177CA9" w:rsidRPr="00BC0CFD" w:rsidRDefault="00177CA9" w:rsidP="00E575C3">
            <w:pPr>
              <w:jc w:val="center"/>
            </w:pPr>
            <w:r>
              <w:t>4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3F37472B" w14:textId="5A464D7E" w:rsidR="00177CA9" w:rsidRPr="00BC0CFD" w:rsidRDefault="00177CA9" w:rsidP="00E575C3">
            <w:r>
              <w:t>25 mM Sodium Acetate, pH 3.5</w:t>
            </w:r>
            <w:r w:rsidRPr="00BC0CFD">
              <w:t>(</w:t>
            </w:r>
            <w:r>
              <w:t>8010534</w:t>
            </w:r>
            <w:r w:rsidRPr="00BC0CFD">
              <w:t>)</w:t>
            </w:r>
          </w:p>
        </w:tc>
        <w:tc>
          <w:tcPr>
            <w:tcW w:w="1304" w:type="dxa"/>
            <w:vAlign w:val="center"/>
          </w:tcPr>
          <w:p w14:paraId="7F91C66C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302" w:type="dxa"/>
            <w:vAlign w:val="center"/>
          </w:tcPr>
          <w:p w14:paraId="16761426" w14:textId="0783D492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46" w:type="dxa"/>
            <w:vAlign w:val="center"/>
          </w:tcPr>
          <w:p w14:paraId="4AEFB378" w14:textId="39F78EEB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080" w:type="dxa"/>
            <w:gridSpan w:val="2"/>
            <w:vAlign w:val="center"/>
          </w:tcPr>
          <w:p w14:paraId="46B20261" w14:textId="72B57A29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60" w:type="dxa"/>
            <w:gridSpan w:val="2"/>
            <w:vAlign w:val="center"/>
          </w:tcPr>
          <w:p w14:paraId="7CAC6BBD" w14:textId="696376FF" w:rsidR="00177CA9" w:rsidRPr="00BC0CFD" w:rsidRDefault="00177CA9">
            <w:pPr>
              <w:jc w:val="right"/>
            </w:pPr>
            <w:r w:rsidRPr="00BC0CFD">
              <w:t>L</w:t>
            </w:r>
          </w:p>
        </w:tc>
        <w:tc>
          <w:tcPr>
            <w:tcW w:w="1358" w:type="dxa"/>
            <w:vAlign w:val="center"/>
          </w:tcPr>
          <w:p w14:paraId="7091E590" w14:textId="334F1A30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2057" w:type="dxa"/>
            <w:gridSpan w:val="2"/>
            <w:vAlign w:val="center"/>
          </w:tcPr>
          <w:p w14:paraId="113AEE0D" w14:textId="77777777" w:rsidR="00177CA9" w:rsidRPr="00BC0CFD" w:rsidRDefault="00177CA9" w:rsidP="00BC0CFD"/>
        </w:tc>
      </w:tr>
      <w:tr w:rsidR="00177CA9" w:rsidRPr="00AC752B" w14:paraId="32A81389" w14:textId="63D017D9" w:rsidTr="00F81701">
        <w:trPr>
          <w:trHeight w:val="576"/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07DF5D66" w14:textId="1E5A6114" w:rsidR="00177CA9" w:rsidRPr="00BC0CFD" w:rsidRDefault="00177CA9" w:rsidP="00E575C3">
            <w:pPr>
              <w:jc w:val="center"/>
            </w:pPr>
            <w:bookmarkStart w:id="124" w:name="_Hlk498007293"/>
            <w:r>
              <w:t>3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1F0ED03F" w14:textId="3C15386D" w:rsidR="00177CA9" w:rsidRPr="00BC0CFD" w:rsidRDefault="00177CA9" w:rsidP="00E575C3">
            <w:r w:rsidRPr="00E575C3">
              <w:t xml:space="preserve">50 mM Tris, 0.5 M Sodium Chloride, pH 7.4 </w:t>
            </w:r>
            <w:r w:rsidRPr="00BC0CFD">
              <w:t>(</w:t>
            </w:r>
            <w:r w:rsidRPr="00E575C3">
              <w:t>8004950</w:t>
            </w:r>
            <w:r w:rsidRPr="00BC0CFD">
              <w:t>)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center"/>
          </w:tcPr>
          <w:p w14:paraId="6C332548" w14:textId="7777777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vAlign w:val="center"/>
          </w:tcPr>
          <w:p w14:paraId="012A25DC" w14:textId="677EA1A7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vAlign w:val="center"/>
          </w:tcPr>
          <w:p w14:paraId="48FB0F36" w14:textId="69329F44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657D196" w14:textId="371C5ED2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1260" w:type="dxa"/>
            <w:gridSpan w:val="2"/>
            <w:vAlign w:val="center"/>
          </w:tcPr>
          <w:p w14:paraId="34EC2A30" w14:textId="27D8F838" w:rsidR="00177CA9" w:rsidRPr="00BC0CFD" w:rsidRDefault="00177CA9">
            <w:pPr>
              <w:jc w:val="right"/>
            </w:pPr>
            <w:r w:rsidRPr="00BC0CFD">
              <w:t>L</w:t>
            </w:r>
          </w:p>
        </w:tc>
        <w:tc>
          <w:tcPr>
            <w:tcW w:w="1358" w:type="dxa"/>
            <w:vAlign w:val="center"/>
          </w:tcPr>
          <w:p w14:paraId="55B5987F" w14:textId="192ED69E" w:rsidR="00177CA9" w:rsidRPr="00BC0CFD" w:rsidRDefault="00177CA9" w:rsidP="00A13728">
            <w:pPr>
              <w:jc w:val="right"/>
            </w:pPr>
            <w:r w:rsidRPr="00BC0CFD">
              <w:t>L</w:t>
            </w:r>
          </w:p>
        </w:tc>
        <w:tc>
          <w:tcPr>
            <w:tcW w:w="2057" w:type="dxa"/>
            <w:gridSpan w:val="2"/>
            <w:vAlign w:val="center"/>
          </w:tcPr>
          <w:p w14:paraId="412FC85B" w14:textId="77777777" w:rsidR="00177CA9" w:rsidRPr="00BC0CFD" w:rsidRDefault="00177CA9" w:rsidP="00BC0CFD"/>
        </w:tc>
      </w:tr>
      <w:tr w:rsidR="00177CA9" w:rsidRPr="00AC752B" w14:paraId="2E249755" w14:textId="77777777" w:rsidTr="00F81701">
        <w:trPr>
          <w:trHeight w:val="576"/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7BEC6196" w14:textId="79F249C5" w:rsidR="00177CA9" w:rsidRDefault="00177CA9" w:rsidP="00FB1F07">
            <w:pPr>
              <w:jc w:val="center"/>
            </w:pPr>
            <w:r>
              <w:t>2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3668A2CA" w14:textId="363DBFC2" w:rsidR="00177CA9" w:rsidRPr="00E575C3" w:rsidRDefault="00177CA9" w:rsidP="00FB1F07">
            <w:r w:rsidRPr="00E575C3">
              <w:t>50 mM Tris, pH 7.4 (8004949)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center"/>
          </w:tcPr>
          <w:p w14:paraId="6739FD6A" w14:textId="33D89393" w:rsidR="00177CA9" w:rsidRPr="00BC0CFD" w:rsidRDefault="00177CA9" w:rsidP="00FB1F07">
            <w:pPr>
              <w:jc w:val="right"/>
            </w:pPr>
            <w:r w:rsidRPr="00BC0CFD">
              <w:t>L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vAlign w:val="center"/>
          </w:tcPr>
          <w:p w14:paraId="36BBCA23" w14:textId="16A24C24" w:rsidR="00177CA9" w:rsidRPr="00BC0CFD" w:rsidRDefault="00177CA9" w:rsidP="00FB1F07">
            <w:pPr>
              <w:jc w:val="right"/>
            </w:pPr>
            <w:r w:rsidRPr="00BC0CFD">
              <w:t>L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vAlign w:val="center"/>
          </w:tcPr>
          <w:p w14:paraId="5D467981" w14:textId="6B4FBD78" w:rsidR="00177CA9" w:rsidRPr="00BC0CFD" w:rsidRDefault="00177CA9" w:rsidP="00FB1F07">
            <w:pPr>
              <w:jc w:val="right"/>
            </w:pPr>
            <w:r w:rsidRPr="00BC0CFD">
              <w:t>L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3B02D11" w14:textId="6D248DDE" w:rsidR="00177CA9" w:rsidRPr="00BC0CFD" w:rsidRDefault="00177CA9" w:rsidP="00FB1F07">
            <w:pPr>
              <w:jc w:val="right"/>
            </w:pPr>
            <w:r w:rsidRPr="00BC0CFD">
              <w:t>L</w:t>
            </w:r>
          </w:p>
        </w:tc>
        <w:tc>
          <w:tcPr>
            <w:tcW w:w="1260" w:type="dxa"/>
            <w:gridSpan w:val="2"/>
            <w:vAlign w:val="center"/>
          </w:tcPr>
          <w:p w14:paraId="0A64AC4B" w14:textId="49B73F2E" w:rsidR="00177CA9" w:rsidRPr="00BC0CFD" w:rsidRDefault="00177CA9">
            <w:pPr>
              <w:jc w:val="right"/>
            </w:pPr>
            <w:r w:rsidRPr="00BC0CFD">
              <w:t>L</w:t>
            </w:r>
          </w:p>
        </w:tc>
        <w:tc>
          <w:tcPr>
            <w:tcW w:w="1358" w:type="dxa"/>
            <w:vAlign w:val="center"/>
          </w:tcPr>
          <w:p w14:paraId="48BDD1E6" w14:textId="3B8C2498" w:rsidR="00177CA9" w:rsidRPr="00BC0CFD" w:rsidRDefault="00177CA9" w:rsidP="00FB1F07">
            <w:pPr>
              <w:jc w:val="right"/>
            </w:pPr>
            <w:r w:rsidRPr="00BC0CFD">
              <w:t>L</w:t>
            </w:r>
          </w:p>
        </w:tc>
        <w:tc>
          <w:tcPr>
            <w:tcW w:w="2057" w:type="dxa"/>
            <w:gridSpan w:val="2"/>
            <w:vAlign w:val="center"/>
          </w:tcPr>
          <w:p w14:paraId="352A2D9C" w14:textId="77777777" w:rsidR="00177CA9" w:rsidRPr="00BC0CFD" w:rsidRDefault="00177CA9" w:rsidP="00FB1F07"/>
        </w:tc>
      </w:tr>
      <w:bookmarkEnd w:id="124"/>
      <w:tr w:rsidR="00177CA9" w:rsidRPr="00AC752B" w14:paraId="72811FD3" w14:textId="045BA3B5" w:rsidTr="00F81701">
        <w:trPr>
          <w:trHeight w:val="470"/>
          <w:jc w:val="center"/>
        </w:trPr>
        <w:tc>
          <w:tcPr>
            <w:tcW w:w="4783" w:type="dxa"/>
            <w:gridSpan w:val="3"/>
            <w:shd w:val="clear" w:color="auto" w:fill="D9D9D9" w:themeFill="background1" w:themeFillShade="D9"/>
            <w:vAlign w:val="center"/>
          </w:tcPr>
          <w:p w14:paraId="6D9EF160" w14:textId="5C9629F4" w:rsidR="00177CA9" w:rsidRPr="00BC0CFD" w:rsidRDefault="00177CA9" w:rsidP="008E7601">
            <w:pPr>
              <w:jc w:val="right"/>
            </w:pPr>
            <w:r w:rsidRPr="00BC0CFD">
              <w:t>Performed By / Date</w:t>
            </w:r>
          </w:p>
        </w:tc>
        <w:tc>
          <w:tcPr>
            <w:tcW w:w="1304" w:type="dxa"/>
            <w:shd w:val="clear" w:color="auto" w:fill="FFFFFF" w:themeFill="background1"/>
            <w:vAlign w:val="center"/>
          </w:tcPr>
          <w:p w14:paraId="05BFEF8C" w14:textId="77777777" w:rsidR="00177CA9" w:rsidRPr="00BC0CFD" w:rsidRDefault="00177CA9" w:rsidP="00BC0CFD"/>
        </w:tc>
        <w:tc>
          <w:tcPr>
            <w:tcW w:w="1302" w:type="dxa"/>
            <w:shd w:val="clear" w:color="auto" w:fill="FFFFFF" w:themeFill="background1"/>
            <w:vAlign w:val="center"/>
          </w:tcPr>
          <w:p w14:paraId="2F557E0A" w14:textId="77777777" w:rsidR="00177CA9" w:rsidRPr="00BC0CFD" w:rsidRDefault="00177CA9" w:rsidP="00BC0CFD"/>
        </w:tc>
        <w:tc>
          <w:tcPr>
            <w:tcW w:w="1246" w:type="dxa"/>
            <w:shd w:val="clear" w:color="auto" w:fill="FFFFFF" w:themeFill="background1"/>
            <w:vAlign w:val="center"/>
          </w:tcPr>
          <w:p w14:paraId="7DD1179A" w14:textId="77777777" w:rsidR="00177CA9" w:rsidRPr="00BC0CFD" w:rsidRDefault="00177CA9" w:rsidP="00BC0CFD"/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059EECB6" w14:textId="70D06502" w:rsidR="00177CA9" w:rsidRPr="00BC0CFD" w:rsidRDefault="00177CA9" w:rsidP="00BC0CFD"/>
        </w:tc>
        <w:tc>
          <w:tcPr>
            <w:tcW w:w="1260" w:type="dxa"/>
            <w:gridSpan w:val="2"/>
          </w:tcPr>
          <w:p w14:paraId="2B42BAC6" w14:textId="77777777" w:rsidR="00177CA9" w:rsidRPr="00BC0CFD" w:rsidRDefault="00177CA9" w:rsidP="00BC0CFD"/>
        </w:tc>
        <w:tc>
          <w:tcPr>
            <w:tcW w:w="1358" w:type="dxa"/>
            <w:vAlign w:val="center"/>
          </w:tcPr>
          <w:p w14:paraId="367646A6" w14:textId="2514D52C" w:rsidR="00177CA9" w:rsidRPr="00BC0CFD" w:rsidRDefault="00177CA9" w:rsidP="00BC0CFD"/>
        </w:tc>
        <w:tc>
          <w:tcPr>
            <w:tcW w:w="2057" w:type="dxa"/>
            <w:gridSpan w:val="2"/>
            <w:shd w:val="clear" w:color="auto" w:fill="D9D9D9" w:themeFill="background1" w:themeFillShade="D9"/>
            <w:vAlign w:val="center"/>
          </w:tcPr>
          <w:p w14:paraId="4AA3FC71" w14:textId="77777777" w:rsidR="00177CA9" w:rsidRPr="00BC0CFD" w:rsidRDefault="00177CA9" w:rsidP="00BC0CFD"/>
        </w:tc>
      </w:tr>
      <w:tr w:rsidR="00177CA9" w:rsidRPr="00AC752B" w14:paraId="27755DDE" w14:textId="4726E171" w:rsidTr="00F81701">
        <w:trPr>
          <w:trHeight w:val="470"/>
          <w:jc w:val="center"/>
        </w:trPr>
        <w:tc>
          <w:tcPr>
            <w:tcW w:w="4783" w:type="dxa"/>
            <w:gridSpan w:val="3"/>
            <w:shd w:val="clear" w:color="auto" w:fill="D9D9D9" w:themeFill="background1" w:themeFillShade="D9"/>
            <w:vAlign w:val="center"/>
          </w:tcPr>
          <w:p w14:paraId="5EAED378" w14:textId="77777777" w:rsidR="00177CA9" w:rsidRPr="00BC0CFD" w:rsidRDefault="00177CA9" w:rsidP="008E7601">
            <w:pPr>
              <w:jc w:val="right"/>
            </w:pPr>
            <w:r w:rsidRPr="00BC0CFD">
              <w:t>Verified By / Date</w:t>
            </w:r>
          </w:p>
        </w:tc>
        <w:tc>
          <w:tcPr>
            <w:tcW w:w="1304" w:type="dxa"/>
            <w:shd w:val="clear" w:color="auto" w:fill="FFFFFF" w:themeFill="background1"/>
            <w:vAlign w:val="center"/>
          </w:tcPr>
          <w:p w14:paraId="2FCF5216" w14:textId="77777777" w:rsidR="00177CA9" w:rsidRPr="00BC0CFD" w:rsidRDefault="00177CA9" w:rsidP="00BC0CFD"/>
        </w:tc>
        <w:tc>
          <w:tcPr>
            <w:tcW w:w="1302" w:type="dxa"/>
            <w:shd w:val="clear" w:color="auto" w:fill="FFFFFF" w:themeFill="background1"/>
            <w:vAlign w:val="center"/>
          </w:tcPr>
          <w:p w14:paraId="3F8CD934" w14:textId="77777777" w:rsidR="00177CA9" w:rsidRPr="00BC0CFD" w:rsidRDefault="00177CA9" w:rsidP="00BC0CFD"/>
        </w:tc>
        <w:tc>
          <w:tcPr>
            <w:tcW w:w="1246" w:type="dxa"/>
            <w:shd w:val="clear" w:color="auto" w:fill="FFFFFF" w:themeFill="background1"/>
            <w:vAlign w:val="center"/>
          </w:tcPr>
          <w:p w14:paraId="1975771C" w14:textId="77777777" w:rsidR="00177CA9" w:rsidRPr="00BC0CFD" w:rsidRDefault="00177CA9" w:rsidP="00BC0CFD"/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73F37922" w14:textId="59ABD320" w:rsidR="00177CA9" w:rsidRPr="00BC0CFD" w:rsidRDefault="00177CA9" w:rsidP="00BC0CFD"/>
        </w:tc>
        <w:tc>
          <w:tcPr>
            <w:tcW w:w="1260" w:type="dxa"/>
            <w:gridSpan w:val="2"/>
          </w:tcPr>
          <w:p w14:paraId="10E74484" w14:textId="77777777" w:rsidR="00177CA9" w:rsidRPr="00BC0CFD" w:rsidRDefault="00177CA9" w:rsidP="00BC0CFD"/>
        </w:tc>
        <w:tc>
          <w:tcPr>
            <w:tcW w:w="1358" w:type="dxa"/>
            <w:vAlign w:val="center"/>
          </w:tcPr>
          <w:p w14:paraId="058A5897" w14:textId="6868A0A2" w:rsidR="00177CA9" w:rsidRPr="00BC0CFD" w:rsidRDefault="00177CA9" w:rsidP="00BC0CFD"/>
        </w:tc>
        <w:tc>
          <w:tcPr>
            <w:tcW w:w="2057" w:type="dxa"/>
            <w:gridSpan w:val="2"/>
            <w:shd w:val="clear" w:color="auto" w:fill="D9D9D9" w:themeFill="background1" w:themeFillShade="D9"/>
            <w:vAlign w:val="center"/>
          </w:tcPr>
          <w:p w14:paraId="39A399F9" w14:textId="77777777" w:rsidR="00177CA9" w:rsidRPr="00BC0CFD" w:rsidRDefault="00177CA9" w:rsidP="00BC0CFD"/>
        </w:tc>
      </w:tr>
      <w:tr w:rsidR="00177CA9" w:rsidRPr="00AC752B" w14:paraId="4C3E47A9" w14:textId="77777777" w:rsidTr="00F81701">
        <w:trPr>
          <w:trHeight w:val="470"/>
          <w:jc w:val="center"/>
        </w:trPr>
        <w:tc>
          <w:tcPr>
            <w:tcW w:w="1312" w:type="dxa"/>
            <w:gridSpan w:val="2"/>
            <w:shd w:val="clear" w:color="auto" w:fill="D9D9D9" w:themeFill="background1" w:themeFillShade="D9"/>
          </w:tcPr>
          <w:p w14:paraId="50D23E05" w14:textId="77777777" w:rsidR="00177CA9" w:rsidRDefault="00177CA9" w:rsidP="00B70D82"/>
        </w:tc>
        <w:tc>
          <w:tcPr>
            <w:tcW w:w="13078" w:type="dxa"/>
            <w:gridSpan w:val="11"/>
            <w:shd w:val="clear" w:color="auto" w:fill="D9D9D9" w:themeFill="background1" w:themeFillShade="D9"/>
            <w:vAlign w:val="center"/>
          </w:tcPr>
          <w:p w14:paraId="20789023" w14:textId="3FF1E682" w:rsidR="00177CA9" w:rsidRPr="00BC0CFD" w:rsidRDefault="00177CA9" w:rsidP="00B70D82">
            <w:r>
              <w:t>*Transcribe Buffer Totalizer Volumes per cycle for 800</w:t>
            </w:r>
            <w:r w:rsidR="00690E99">
              <w:t>8813</w:t>
            </w:r>
            <w:r>
              <w:t xml:space="preserve"> from </w:t>
            </w:r>
            <w:r w:rsidRPr="00B70D82">
              <w:rPr>
                <w:b/>
                <w:bCs/>
              </w:rPr>
              <w:t>Step</w:t>
            </w:r>
            <w:r>
              <w:rPr>
                <w:b/>
                <w:bCs/>
              </w:rPr>
              <w:t xml:space="preserve"> </w:t>
            </w:r>
            <w:r w:rsidR="00A836A3">
              <w:rPr>
                <w:b/>
                <w:bCs/>
              </w:rPr>
              <w:fldChar w:fldCharType="begin"/>
            </w:r>
            <w:r w:rsidR="00A836A3">
              <w:rPr>
                <w:b/>
                <w:bCs/>
              </w:rPr>
              <w:instrText xml:space="preserve"> REF _Ref117076266 \r \h </w:instrText>
            </w:r>
            <w:r w:rsidR="00A836A3">
              <w:rPr>
                <w:b/>
                <w:bCs/>
              </w:rPr>
            </w:r>
            <w:r w:rsidR="00A836A3">
              <w:rPr>
                <w:b/>
                <w:bCs/>
              </w:rPr>
              <w:fldChar w:fldCharType="separate"/>
            </w:r>
            <w:r w:rsidR="00BE21D6">
              <w:rPr>
                <w:b/>
                <w:bCs/>
              </w:rPr>
              <w:t>14.37</w:t>
            </w:r>
            <w:r w:rsidR="00A836A3">
              <w:rPr>
                <w:b/>
                <w:bCs/>
              </w:rPr>
              <w:fldChar w:fldCharType="end"/>
            </w:r>
            <w:r w:rsidR="008C3FA2">
              <w:rPr>
                <w:b/>
                <w:bCs/>
              </w:rPr>
              <w:t>.</w:t>
            </w:r>
          </w:p>
        </w:tc>
      </w:tr>
      <w:tr w:rsidR="00177CA9" w:rsidRPr="00AC752B" w14:paraId="49C24E3D" w14:textId="77777777" w:rsidTr="00F81701">
        <w:trPr>
          <w:jc w:val="center"/>
        </w:trPr>
        <w:tc>
          <w:tcPr>
            <w:tcW w:w="7389" w:type="dxa"/>
            <w:gridSpan w:val="5"/>
            <w:shd w:val="clear" w:color="auto" w:fill="D9D9D9" w:themeFill="background1" w:themeFillShade="D9"/>
          </w:tcPr>
          <w:p w14:paraId="2F2BBBF6" w14:textId="77777777" w:rsidR="00177CA9" w:rsidRPr="00BC0CFD" w:rsidRDefault="00177CA9" w:rsidP="00BC0CFD"/>
        </w:tc>
        <w:tc>
          <w:tcPr>
            <w:tcW w:w="175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69978" w14:textId="41600D1B" w:rsidR="00177CA9" w:rsidRPr="00F83750" w:rsidRDefault="00177CA9" w:rsidP="00BA10D0">
            <w:pPr>
              <w:jc w:val="center"/>
              <w:rPr>
                <w:sz w:val="16"/>
                <w:szCs w:val="16"/>
              </w:rPr>
            </w:pPr>
            <w:r w:rsidRPr="00F83750">
              <w:rPr>
                <w:sz w:val="16"/>
                <w:szCs w:val="16"/>
              </w:rPr>
              <w:t>(Day 1</w:t>
            </w:r>
            <w:r>
              <w:rPr>
                <w:sz w:val="16"/>
                <w:szCs w:val="16"/>
              </w:rPr>
              <w:t xml:space="preserve"> </w:t>
            </w:r>
            <w:r w:rsidRPr="00F83750">
              <w:rPr>
                <w:sz w:val="16"/>
                <w:szCs w:val="16"/>
              </w:rPr>
              <w:t>Final Cycle)</w:t>
            </w:r>
          </w:p>
        </w:tc>
        <w:tc>
          <w:tcPr>
            <w:tcW w:w="1750" w:type="dxa"/>
            <w:gridSpan w:val="2"/>
            <w:shd w:val="clear" w:color="auto" w:fill="D9D9D9" w:themeFill="background1" w:themeFillShade="D9"/>
            <w:vAlign w:val="center"/>
          </w:tcPr>
          <w:p w14:paraId="751A936D" w14:textId="2D37F924" w:rsidR="00177CA9" w:rsidRDefault="00177CA9" w:rsidP="00F81701">
            <w:pPr>
              <w:jc w:val="center"/>
            </w:pPr>
            <w:r w:rsidRPr="00F83750">
              <w:rPr>
                <w:sz w:val="16"/>
                <w:szCs w:val="16"/>
              </w:rPr>
              <w:t>(Day 2 Final Cycle)</w:t>
            </w:r>
          </w:p>
        </w:tc>
        <w:tc>
          <w:tcPr>
            <w:tcW w:w="1750" w:type="dxa"/>
            <w:gridSpan w:val="3"/>
            <w:shd w:val="clear" w:color="auto" w:fill="D9D9D9" w:themeFill="background1" w:themeFillShade="D9"/>
            <w:vAlign w:val="center"/>
          </w:tcPr>
          <w:p w14:paraId="6082FED2" w14:textId="3F7E8E01" w:rsidR="00177CA9" w:rsidRPr="00BC0CFD" w:rsidRDefault="00177CA9" w:rsidP="00AA487E">
            <w:pPr>
              <w:jc w:val="center"/>
            </w:pPr>
            <w:r>
              <w:t>Total</w:t>
            </w:r>
          </w:p>
        </w:tc>
        <w:tc>
          <w:tcPr>
            <w:tcW w:w="1751" w:type="dxa"/>
            <w:shd w:val="clear" w:color="auto" w:fill="D9D9D9" w:themeFill="background1" w:themeFillShade="D9"/>
            <w:vAlign w:val="center"/>
          </w:tcPr>
          <w:p w14:paraId="7C39A029" w14:textId="7BAA3E9D" w:rsidR="00177CA9" w:rsidRPr="00BC0CFD" w:rsidRDefault="00177CA9" w:rsidP="00AA487E">
            <w:pPr>
              <w:jc w:val="center"/>
            </w:pPr>
            <w:r>
              <w:t>Consumption Performed By/Date</w:t>
            </w:r>
          </w:p>
        </w:tc>
      </w:tr>
      <w:tr w:rsidR="00177CA9" w:rsidRPr="00AC752B" w14:paraId="19E47EB4" w14:textId="77777777" w:rsidTr="0068103E">
        <w:trPr>
          <w:trHeight w:val="701"/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28828CC1" w14:textId="269B7174" w:rsidR="00177CA9" w:rsidRDefault="006C24ED" w:rsidP="00E575C3">
            <w:pPr>
              <w:jc w:val="center"/>
            </w:pPr>
            <w:r>
              <w:t>2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335E96DD" w14:textId="712046EF" w:rsidR="00177CA9" w:rsidRPr="00BC0CFD" w:rsidRDefault="00177CA9" w:rsidP="00BA10D0">
            <w:r w:rsidRPr="00265960">
              <w:rPr>
                <w:rFonts w:cs="Arial"/>
                <w:bCs/>
                <w:szCs w:val="18"/>
              </w:rPr>
              <w:t xml:space="preserve">50 mM Tris, pH 7.4 </w:t>
            </w:r>
            <w:r w:rsidRPr="00BC0CFD">
              <w:t>(</w:t>
            </w:r>
            <w:r w:rsidRPr="00265960">
              <w:rPr>
                <w:rFonts w:cs="Arial"/>
                <w:bCs/>
                <w:szCs w:val="18"/>
              </w:rPr>
              <w:t>80049</w:t>
            </w:r>
            <w:r w:rsidR="00D0709E">
              <w:rPr>
                <w:rFonts w:cs="Arial"/>
                <w:bCs/>
                <w:szCs w:val="18"/>
              </w:rPr>
              <w:t>49</w:t>
            </w:r>
            <w:r w:rsidRPr="00BC0CFD">
              <w:t>)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065BF" w14:textId="6E7BC345" w:rsidR="00177CA9" w:rsidRPr="00BC0CFD" w:rsidRDefault="00177CA9" w:rsidP="00BA10D0"/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6C0236" w14:textId="78D450AA" w:rsidR="00177CA9" w:rsidRPr="00BC0CFD" w:rsidRDefault="00177CA9" w:rsidP="00BA10D0"/>
        </w:tc>
        <w:tc>
          <w:tcPr>
            <w:tcW w:w="17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9DC9CD" w14:textId="0A30E75E" w:rsidR="00177CA9" w:rsidRDefault="00177CA9" w:rsidP="00BA10D0">
            <w:pPr>
              <w:jc w:val="right"/>
            </w:pPr>
            <w:r>
              <w:t>L</w:t>
            </w:r>
          </w:p>
        </w:tc>
        <w:tc>
          <w:tcPr>
            <w:tcW w:w="1750" w:type="dxa"/>
            <w:gridSpan w:val="2"/>
            <w:shd w:val="clear" w:color="auto" w:fill="FFFFFF" w:themeFill="background1"/>
            <w:vAlign w:val="center"/>
          </w:tcPr>
          <w:p w14:paraId="26FF2464" w14:textId="14466105" w:rsidR="00177CA9" w:rsidRDefault="00177CA9" w:rsidP="00F83750">
            <w:pPr>
              <w:jc w:val="right"/>
            </w:pPr>
            <w:r>
              <w:t>L</w:t>
            </w:r>
          </w:p>
        </w:tc>
        <w:tc>
          <w:tcPr>
            <w:tcW w:w="1750" w:type="dxa"/>
            <w:gridSpan w:val="3"/>
            <w:vAlign w:val="center"/>
          </w:tcPr>
          <w:p w14:paraId="78E61287" w14:textId="27E212FC" w:rsidR="00177CA9" w:rsidRPr="00BC0CFD" w:rsidRDefault="00177CA9" w:rsidP="00BA10D0">
            <w:pPr>
              <w:jc w:val="right"/>
            </w:pPr>
            <w:r>
              <w:t>L</w:t>
            </w:r>
          </w:p>
        </w:tc>
        <w:tc>
          <w:tcPr>
            <w:tcW w:w="1751" w:type="dxa"/>
            <w:vAlign w:val="center"/>
          </w:tcPr>
          <w:p w14:paraId="2D61BEE1" w14:textId="77777777" w:rsidR="00177CA9" w:rsidRPr="00BC0CFD" w:rsidRDefault="00177CA9" w:rsidP="00BA10D0"/>
        </w:tc>
      </w:tr>
      <w:tr w:rsidR="00177CA9" w:rsidRPr="00AC752B" w14:paraId="5F0B4199" w14:textId="35C8EF65" w:rsidTr="00F81701">
        <w:trPr>
          <w:jc w:val="center"/>
        </w:trPr>
        <w:tc>
          <w:tcPr>
            <w:tcW w:w="903" w:type="dxa"/>
            <w:shd w:val="clear" w:color="auto" w:fill="D9D9D9" w:themeFill="background1" w:themeFillShade="D9"/>
            <w:vAlign w:val="center"/>
          </w:tcPr>
          <w:p w14:paraId="7E5F05F4" w14:textId="3475F5AB" w:rsidR="00177CA9" w:rsidRPr="00BC0CFD" w:rsidRDefault="00177CA9" w:rsidP="00E575C3">
            <w:pPr>
              <w:jc w:val="center"/>
            </w:pPr>
            <w:r>
              <w:t>6</w:t>
            </w:r>
          </w:p>
        </w:tc>
        <w:tc>
          <w:tcPr>
            <w:tcW w:w="3880" w:type="dxa"/>
            <w:gridSpan w:val="2"/>
            <w:shd w:val="clear" w:color="auto" w:fill="D9D9D9" w:themeFill="background1" w:themeFillShade="D9"/>
            <w:vAlign w:val="center"/>
          </w:tcPr>
          <w:p w14:paraId="1E746D89" w14:textId="3FEBDA21" w:rsidR="00177CA9" w:rsidRPr="00BC0CFD" w:rsidRDefault="00177CA9" w:rsidP="00BC0CFD">
            <w:r>
              <w:rPr>
                <w:rFonts w:cs="Arial"/>
                <w:bCs/>
              </w:rPr>
              <w:t>2% (v/v) benzyl alcohol, 100 mM sodium acetate, pH 5.0</w:t>
            </w:r>
          </w:p>
          <w:p w14:paraId="739AD90A" w14:textId="561C0BEA" w:rsidR="00177CA9" w:rsidRPr="00BC0CFD" w:rsidRDefault="00177CA9" w:rsidP="00BC0CFD">
            <w:r w:rsidRPr="00BC0CFD">
              <w:t>(</w:t>
            </w:r>
            <w:r>
              <w:rPr>
                <w:rFonts w:cs="Arial"/>
                <w:bCs/>
              </w:rPr>
              <w:t>8004953</w:t>
            </w:r>
            <w:r w:rsidRPr="00BC0CFD">
              <w:t>)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8C11BE" w14:textId="5A1847E6" w:rsidR="00177CA9" w:rsidRPr="00BC0CFD" w:rsidRDefault="00177CA9" w:rsidP="00BC0CFD"/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3F3B04" w14:textId="65F956B3" w:rsidR="00177CA9" w:rsidRPr="00BC0CFD" w:rsidRDefault="00177CA9" w:rsidP="00BC0CFD"/>
        </w:tc>
        <w:tc>
          <w:tcPr>
            <w:tcW w:w="17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B576D1" w14:textId="5E37CE79" w:rsidR="00177CA9" w:rsidRPr="00BC0CFD" w:rsidRDefault="00177CA9" w:rsidP="00F83750">
            <w:pPr>
              <w:jc w:val="right"/>
            </w:pPr>
            <w:r>
              <w:t>L</w:t>
            </w:r>
          </w:p>
        </w:tc>
        <w:tc>
          <w:tcPr>
            <w:tcW w:w="1750" w:type="dxa"/>
            <w:gridSpan w:val="2"/>
            <w:shd w:val="clear" w:color="auto" w:fill="FFFFFF" w:themeFill="background1"/>
            <w:vAlign w:val="center"/>
          </w:tcPr>
          <w:p w14:paraId="7C3AA4C2" w14:textId="6B04CBDD" w:rsidR="00177CA9" w:rsidRPr="00BC0CFD" w:rsidRDefault="00177CA9" w:rsidP="00F83750">
            <w:pPr>
              <w:jc w:val="right"/>
            </w:pPr>
            <w:r>
              <w:t>L</w:t>
            </w:r>
          </w:p>
        </w:tc>
        <w:tc>
          <w:tcPr>
            <w:tcW w:w="1750" w:type="dxa"/>
            <w:gridSpan w:val="3"/>
            <w:vAlign w:val="center"/>
          </w:tcPr>
          <w:p w14:paraId="3DCC3B49" w14:textId="069AD06D" w:rsidR="00177CA9" w:rsidRPr="00BC0CFD" w:rsidRDefault="00177CA9" w:rsidP="00F83750">
            <w:pPr>
              <w:jc w:val="right"/>
            </w:pPr>
            <w:r w:rsidRPr="00BC0CFD">
              <w:t>L</w:t>
            </w:r>
          </w:p>
        </w:tc>
        <w:tc>
          <w:tcPr>
            <w:tcW w:w="1751" w:type="dxa"/>
            <w:vAlign w:val="center"/>
          </w:tcPr>
          <w:p w14:paraId="7894D0BA" w14:textId="77777777" w:rsidR="00177CA9" w:rsidRPr="00BC0CFD" w:rsidRDefault="00177CA9" w:rsidP="00BC0CFD"/>
        </w:tc>
      </w:tr>
      <w:tr w:rsidR="00177CA9" w:rsidRPr="00AC752B" w14:paraId="4FAE77AB" w14:textId="151A4C3F" w:rsidTr="008745B0">
        <w:trPr>
          <w:trHeight w:val="593"/>
          <w:jc w:val="center"/>
        </w:trPr>
        <w:tc>
          <w:tcPr>
            <w:tcW w:w="4783" w:type="dxa"/>
            <w:gridSpan w:val="3"/>
            <w:shd w:val="clear" w:color="auto" w:fill="D9D9D9" w:themeFill="background1" w:themeFillShade="D9"/>
            <w:vAlign w:val="center"/>
          </w:tcPr>
          <w:p w14:paraId="38683E26" w14:textId="77777777" w:rsidR="00177CA9" w:rsidRPr="00BC0CFD" w:rsidRDefault="00177CA9" w:rsidP="008E7601">
            <w:pPr>
              <w:jc w:val="right"/>
            </w:pPr>
            <w:r w:rsidRPr="00BC0CFD">
              <w:t>Performed By / Date</w:t>
            </w:r>
          </w:p>
        </w:tc>
        <w:tc>
          <w:tcPr>
            <w:tcW w:w="1304" w:type="dxa"/>
            <w:shd w:val="clear" w:color="auto" w:fill="D9D9D9" w:themeFill="background1" w:themeFillShade="D9"/>
            <w:vAlign w:val="center"/>
          </w:tcPr>
          <w:p w14:paraId="7FCD26D4" w14:textId="77777777" w:rsidR="00177CA9" w:rsidRPr="00BC0CFD" w:rsidRDefault="00177CA9" w:rsidP="00BC0CFD"/>
        </w:tc>
        <w:tc>
          <w:tcPr>
            <w:tcW w:w="1302" w:type="dxa"/>
            <w:shd w:val="clear" w:color="auto" w:fill="D9D9D9" w:themeFill="background1" w:themeFillShade="D9"/>
          </w:tcPr>
          <w:p w14:paraId="774573EC" w14:textId="77777777" w:rsidR="00177CA9" w:rsidRPr="00BC0CFD" w:rsidRDefault="00177CA9" w:rsidP="00BC0CFD"/>
        </w:tc>
        <w:tc>
          <w:tcPr>
            <w:tcW w:w="1750" w:type="dxa"/>
            <w:gridSpan w:val="2"/>
            <w:shd w:val="clear" w:color="auto" w:fill="FFFFFF" w:themeFill="background1"/>
          </w:tcPr>
          <w:p w14:paraId="791782B1" w14:textId="77777777" w:rsidR="00177CA9" w:rsidRPr="00BC0CFD" w:rsidRDefault="00177CA9" w:rsidP="00BC0CFD"/>
        </w:tc>
        <w:tc>
          <w:tcPr>
            <w:tcW w:w="1750" w:type="dxa"/>
            <w:gridSpan w:val="2"/>
            <w:shd w:val="clear" w:color="auto" w:fill="FFFFFF" w:themeFill="background1"/>
            <w:vAlign w:val="center"/>
          </w:tcPr>
          <w:p w14:paraId="7A34DD6C" w14:textId="77777777" w:rsidR="00177CA9" w:rsidRPr="00BC0CFD" w:rsidRDefault="00177CA9" w:rsidP="00BC0CFD"/>
        </w:tc>
        <w:tc>
          <w:tcPr>
            <w:tcW w:w="1750" w:type="dxa"/>
            <w:gridSpan w:val="3"/>
            <w:vAlign w:val="center"/>
          </w:tcPr>
          <w:p w14:paraId="48C8854B" w14:textId="1C18B06C" w:rsidR="00177CA9" w:rsidRPr="00BC0CFD" w:rsidRDefault="00177CA9" w:rsidP="00BC0CFD"/>
        </w:tc>
        <w:tc>
          <w:tcPr>
            <w:tcW w:w="1751" w:type="dxa"/>
            <w:shd w:val="clear" w:color="auto" w:fill="D9D9D9" w:themeFill="background1" w:themeFillShade="D9"/>
            <w:vAlign w:val="center"/>
          </w:tcPr>
          <w:p w14:paraId="2CEBCC0E" w14:textId="77777777" w:rsidR="00177CA9" w:rsidRPr="00BC0CFD" w:rsidRDefault="00177CA9" w:rsidP="00BC0CFD"/>
        </w:tc>
      </w:tr>
      <w:tr w:rsidR="00177CA9" w:rsidRPr="00AC752B" w14:paraId="31311A76" w14:textId="5038851F" w:rsidTr="008745B0">
        <w:trPr>
          <w:trHeight w:val="530"/>
          <w:jc w:val="center"/>
        </w:trPr>
        <w:tc>
          <w:tcPr>
            <w:tcW w:w="4783" w:type="dxa"/>
            <w:gridSpan w:val="3"/>
            <w:shd w:val="clear" w:color="auto" w:fill="D9D9D9" w:themeFill="background1" w:themeFillShade="D9"/>
            <w:vAlign w:val="center"/>
          </w:tcPr>
          <w:p w14:paraId="7331CAC3" w14:textId="77777777" w:rsidR="00177CA9" w:rsidRPr="00BC0CFD" w:rsidRDefault="00177CA9" w:rsidP="008E7601">
            <w:pPr>
              <w:jc w:val="right"/>
            </w:pPr>
            <w:r w:rsidRPr="00BC0CFD">
              <w:t>Verified By / Date</w:t>
            </w:r>
          </w:p>
        </w:tc>
        <w:tc>
          <w:tcPr>
            <w:tcW w:w="1304" w:type="dxa"/>
            <w:shd w:val="clear" w:color="auto" w:fill="D9D9D9" w:themeFill="background1" w:themeFillShade="D9"/>
            <w:vAlign w:val="center"/>
          </w:tcPr>
          <w:p w14:paraId="480382B9" w14:textId="77777777" w:rsidR="00177CA9" w:rsidRPr="00BC0CFD" w:rsidRDefault="00177CA9" w:rsidP="00BC0CFD"/>
        </w:tc>
        <w:tc>
          <w:tcPr>
            <w:tcW w:w="1302" w:type="dxa"/>
            <w:shd w:val="clear" w:color="auto" w:fill="D9D9D9" w:themeFill="background1" w:themeFillShade="D9"/>
          </w:tcPr>
          <w:p w14:paraId="626EAA89" w14:textId="77777777" w:rsidR="00177CA9" w:rsidRPr="00BC0CFD" w:rsidRDefault="00177CA9" w:rsidP="00BC0CFD"/>
        </w:tc>
        <w:tc>
          <w:tcPr>
            <w:tcW w:w="1750" w:type="dxa"/>
            <w:gridSpan w:val="2"/>
            <w:shd w:val="clear" w:color="auto" w:fill="FFFFFF" w:themeFill="background1"/>
          </w:tcPr>
          <w:p w14:paraId="69167410" w14:textId="77777777" w:rsidR="00177CA9" w:rsidRPr="00BC0CFD" w:rsidRDefault="00177CA9" w:rsidP="00BC0CFD"/>
        </w:tc>
        <w:tc>
          <w:tcPr>
            <w:tcW w:w="1750" w:type="dxa"/>
            <w:gridSpan w:val="2"/>
            <w:shd w:val="clear" w:color="auto" w:fill="FFFFFF" w:themeFill="background1"/>
            <w:vAlign w:val="center"/>
          </w:tcPr>
          <w:p w14:paraId="0A1A46F2" w14:textId="77777777" w:rsidR="00177CA9" w:rsidRPr="00BC0CFD" w:rsidRDefault="00177CA9" w:rsidP="00BC0CFD"/>
        </w:tc>
        <w:tc>
          <w:tcPr>
            <w:tcW w:w="1750" w:type="dxa"/>
            <w:gridSpan w:val="3"/>
            <w:vAlign w:val="center"/>
          </w:tcPr>
          <w:p w14:paraId="2013C31E" w14:textId="09793606" w:rsidR="00177CA9" w:rsidRPr="00BC0CFD" w:rsidRDefault="00177CA9" w:rsidP="00BC0CFD"/>
        </w:tc>
        <w:tc>
          <w:tcPr>
            <w:tcW w:w="1751" w:type="dxa"/>
            <w:shd w:val="clear" w:color="auto" w:fill="D9D9D9" w:themeFill="background1" w:themeFillShade="D9"/>
            <w:vAlign w:val="center"/>
          </w:tcPr>
          <w:p w14:paraId="2357E30F" w14:textId="77777777" w:rsidR="00177CA9" w:rsidRPr="00BC0CFD" w:rsidRDefault="00177CA9" w:rsidP="00BC0CFD"/>
        </w:tc>
      </w:tr>
    </w:tbl>
    <w:p w14:paraId="5F7EA9F7" w14:textId="77777777" w:rsidR="006F542E" w:rsidRPr="00AC752B" w:rsidRDefault="006F542E">
      <w:pPr>
        <w:spacing w:line="240" w:lineRule="auto"/>
        <w:rPr>
          <w:b/>
          <w:bCs/>
          <w:sz w:val="22"/>
          <w:szCs w:val="22"/>
        </w:rPr>
      </w:pPr>
      <w:r w:rsidRPr="00AC752B">
        <w:rPr>
          <w:b/>
          <w:bCs/>
          <w:sz w:val="22"/>
          <w:szCs w:val="22"/>
        </w:rPr>
        <w:br w:type="page"/>
      </w:r>
    </w:p>
    <w:p w14:paraId="43996D69" w14:textId="766C1A6A" w:rsidR="0007487E" w:rsidRPr="00AC752B" w:rsidRDefault="003E77BF" w:rsidP="00394BB0">
      <w:pPr>
        <w:pStyle w:val="Heading1"/>
        <w:numPr>
          <w:ilvl w:val="0"/>
          <w:numId w:val="0"/>
        </w:numPr>
        <w:ind w:left="4860" w:hanging="720"/>
        <w:rPr>
          <w:bCs/>
        </w:rPr>
      </w:pPr>
      <w:bookmarkStart w:id="125" w:name="_Ref51232712"/>
      <w:r w:rsidRPr="00AC752B">
        <w:lastRenderedPageBreak/>
        <w:t xml:space="preserve">Attachment </w:t>
      </w:r>
      <w:r w:rsidR="00375C4C">
        <w:t>6</w:t>
      </w:r>
      <w:r w:rsidR="0007487E" w:rsidRPr="00AC752B">
        <w:t>: Comments Section</w:t>
      </w:r>
      <w:bookmarkEnd w:id="125"/>
    </w:p>
    <w:tbl>
      <w:tblPr>
        <w:tblW w:w="5000" w:type="pct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07487E" w:rsidRPr="00AC752B" w14:paraId="741BA9DF" w14:textId="77777777" w:rsidTr="00BC2AB8">
        <w:trPr>
          <w:jc w:val="center"/>
        </w:trPr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0073979" w14:textId="77777777" w:rsidR="0007487E" w:rsidRPr="00894F97" w:rsidRDefault="0007487E" w:rsidP="00894F97">
            <w:pPr>
              <w:jc w:val="center"/>
            </w:pPr>
            <w:r w:rsidRPr="00894F97">
              <w:t>Step No.</w:t>
            </w:r>
          </w:p>
        </w:tc>
        <w:tc>
          <w:tcPr>
            <w:tcW w:w="40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34B91D" w14:textId="77777777" w:rsidR="0007487E" w:rsidRPr="00894F97" w:rsidRDefault="0007487E" w:rsidP="00894F97">
            <w:pPr>
              <w:jc w:val="center"/>
            </w:pPr>
            <w:r w:rsidRPr="00894F97">
              <w:br w:type="page"/>
              <w:t>Comments</w:t>
            </w:r>
          </w:p>
          <w:p w14:paraId="61AE6593" w14:textId="77777777" w:rsidR="0007487E" w:rsidRPr="00894F97" w:rsidRDefault="0007487E" w:rsidP="00894F97">
            <w:pPr>
              <w:jc w:val="center"/>
            </w:pPr>
            <w:r w:rsidRPr="00894F97">
              <w:t>Please initial and date each entry.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A7BA2A6" w14:textId="77777777" w:rsidR="0007487E" w:rsidRPr="00894F97" w:rsidRDefault="0007487E" w:rsidP="00894F97">
            <w:pPr>
              <w:jc w:val="center"/>
            </w:pPr>
            <w:r w:rsidRPr="00894F97">
              <w:t>Initials/ Date</w:t>
            </w:r>
          </w:p>
        </w:tc>
      </w:tr>
      <w:tr w:rsidR="0007487E" w:rsidRPr="00AC752B" w14:paraId="0659D703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50BBAF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3D032B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AF2CE3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139FE625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9A39B3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A456EE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A7A634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63E8403E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4CD754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EDB311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FB6F43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0DE2A8E8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F581BC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7EE2C2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CE2808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768AE5E3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767245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0A9E6E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6CA1E0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36565A34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A23BA9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D7A885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68E642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288AD22D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CF49C5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4DCBFB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97259E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5AA103EB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DCF87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F5D4F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B95DD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4F2D5C23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2036E5" w14:textId="77777777" w:rsidR="0007487E" w:rsidRPr="00AC752B" w:rsidRDefault="0007487E" w:rsidP="00394BB0"/>
        </w:tc>
        <w:tc>
          <w:tcPr>
            <w:tcW w:w="40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E6D7F0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F70FFF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18C90EA8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3494E4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40B110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D5A288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07487E" w:rsidRPr="00AC752B" w14:paraId="2C23D79B" w14:textId="77777777" w:rsidTr="00BC2AB8">
        <w:trPr>
          <w:trHeight w:val="49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43EEF0" w14:textId="77777777" w:rsidR="0007487E" w:rsidRPr="00AC752B" w:rsidRDefault="0007487E" w:rsidP="00394BB0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3257F5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654C10" w14:textId="77777777" w:rsidR="0007487E" w:rsidRPr="00AC752B" w:rsidRDefault="0007487E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bookmarkEnd w:id="120"/>
      <w:bookmarkEnd w:id="121"/>
    </w:tbl>
    <w:p w14:paraId="76132E52" w14:textId="77777777" w:rsidR="0007487E" w:rsidRPr="00AC752B" w:rsidRDefault="0007487E" w:rsidP="00394BB0"/>
    <w:p w14:paraId="58E4F7E6" w14:textId="53D94CD2" w:rsidR="00D82B47" w:rsidRDefault="00C640B5" w:rsidP="005D3121">
      <w:pPr>
        <w:pStyle w:val="Heading1"/>
        <w:numPr>
          <w:ilvl w:val="0"/>
          <w:numId w:val="0"/>
        </w:numPr>
        <w:ind w:left="4860" w:hanging="720"/>
      </w:pPr>
      <w:r w:rsidRPr="00AC752B">
        <w:rPr>
          <w:bCs/>
        </w:rPr>
        <w:br w:type="page"/>
      </w:r>
    </w:p>
    <w:p w14:paraId="5264E476" w14:textId="6E85E4FC" w:rsidR="00486920" w:rsidRPr="005D3121" w:rsidRDefault="00486920" w:rsidP="00486920">
      <w:pPr>
        <w:pStyle w:val="Heading1"/>
        <w:numPr>
          <w:ilvl w:val="0"/>
          <w:numId w:val="0"/>
        </w:numPr>
        <w:ind w:left="4860" w:hanging="720"/>
        <w:rPr>
          <w:bCs/>
        </w:rPr>
      </w:pPr>
      <w:r w:rsidRPr="00AC752B">
        <w:lastRenderedPageBreak/>
        <w:t xml:space="preserve">Attachment </w:t>
      </w:r>
      <w:r>
        <w:t>6</w:t>
      </w:r>
      <w:r w:rsidRPr="00AC752B">
        <w:t>: Comments Section</w:t>
      </w:r>
      <w:r>
        <w:rPr>
          <w:bCs/>
        </w:rPr>
        <w:t xml:space="preserve"> (Continued)</w:t>
      </w:r>
    </w:p>
    <w:tbl>
      <w:tblPr>
        <w:tblW w:w="5000" w:type="pct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D82B47" w:rsidRPr="00894F97" w14:paraId="4D7C18A0" w14:textId="77777777" w:rsidTr="00BC2AB8">
        <w:trPr>
          <w:jc w:val="center"/>
        </w:trPr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30712FC" w14:textId="77777777" w:rsidR="00D82B47" w:rsidRPr="00894F97" w:rsidRDefault="00D82B47" w:rsidP="00894F97">
            <w:pPr>
              <w:jc w:val="center"/>
            </w:pPr>
            <w:r w:rsidRPr="00894F97">
              <w:t>Step No.</w:t>
            </w:r>
          </w:p>
        </w:tc>
        <w:tc>
          <w:tcPr>
            <w:tcW w:w="40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17044FC" w14:textId="77777777" w:rsidR="00D82B47" w:rsidRPr="00894F97" w:rsidRDefault="00D82B47" w:rsidP="00894F97">
            <w:pPr>
              <w:jc w:val="center"/>
            </w:pPr>
            <w:r w:rsidRPr="00894F97">
              <w:br w:type="page"/>
              <w:t>Comments</w:t>
            </w:r>
          </w:p>
          <w:p w14:paraId="6B133F8D" w14:textId="77777777" w:rsidR="00D82B47" w:rsidRPr="00894F97" w:rsidRDefault="00D82B47" w:rsidP="00894F97">
            <w:pPr>
              <w:jc w:val="center"/>
            </w:pPr>
            <w:r w:rsidRPr="00894F97">
              <w:t>Please initial and date each entry.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C79F36A" w14:textId="77777777" w:rsidR="00D82B47" w:rsidRPr="00894F97" w:rsidRDefault="00D82B47" w:rsidP="00894F97">
            <w:pPr>
              <w:jc w:val="center"/>
            </w:pPr>
            <w:r w:rsidRPr="00894F97">
              <w:t>Initials/ Date</w:t>
            </w:r>
          </w:p>
        </w:tc>
      </w:tr>
      <w:tr w:rsidR="00D82B47" w:rsidRPr="00AC752B" w14:paraId="11FAC628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C99A47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305BB3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3ACDEC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43DBE5FB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90A3D4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E9D7CE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08C0DF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5A4D5EA6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12A626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7CE315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209051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23163D06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34DD72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2041C5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87F6DC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69BDAA48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2FE69F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AF3AA0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68F64D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4DF20FA5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3A82D8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BA6784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2224FF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39474BB8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4F11F2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70450F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16299D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41A5F93A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0A9F5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50D39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908DE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3666FD83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56F1FA" w14:textId="77777777" w:rsidR="00D82B47" w:rsidRPr="00AC752B" w:rsidRDefault="00D82B47" w:rsidP="00056B8B"/>
        </w:tc>
        <w:tc>
          <w:tcPr>
            <w:tcW w:w="40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8DB75E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C09027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5FC94630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186029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2DC901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850979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4970DBD0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969A78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B0D12C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556E2F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D82B47" w:rsidRPr="00AC752B" w14:paraId="0F55462B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D9322" w14:textId="77777777" w:rsidR="00D82B47" w:rsidRPr="00AC752B" w:rsidRDefault="00D82B47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2749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A149A" w14:textId="77777777" w:rsidR="00D82B47" w:rsidRPr="00AC752B" w:rsidRDefault="00D82B47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</w:tbl>
    <w:p w14:paraId="55719A97" w14:textId="6233CDA5" w:rsidR="0094176F" w:rsidRPr="005D3121" w:rsidRDefault="00C640B5" w:rsidP="005D3121">
      <w:pPr>
        <w:pStyle w:val="Heading1"/>
        <w:numPr>
          <w:ilvl w:val="0"/>
          <w:numId w:val="0"/>
        </w:numPr>
        <w:ind w:left="4860" w:hanging="720"/>
        <w:rPr>
          <w:bCs/>
        </w:rPr>
      </w:pPr>
      <w:r w:rsidRPr="00AC752B">
        <w:br w:type="page"/>
      </w:r>
      <w:r w:rsidR="005D3121" w:rsidRPr="00AC752B">
        <w:lastRenderedPageBreak/>
        <w:t xml:space="preserve">Attachment </w:t>
      </w:r>
      <w:r w:rsidR="005D3121">
        <w:t>6</w:t>
      </w:r>
      <w:r w:rsidR="005D3121" w:rsidRPr="00AC752B">
        <w:t>: Comments Section</w:t>
      </w:r>
      <w:r w:rsidR="005D3121">
        <w:t xml:space="preserve"> </w:t>
      </w:r>
      <w:r w:rsidR="0094176F" w:rsidRPr="00AC752B">
        <w:rPr>
          <w:szCs w:val="22"/>
        </w:rPr>
        <w:t>(continued)</w:t>
      </w:r>
    </w:p>
    <w:tbl>
      <w:tblPr>
        <w:tblW w:w="5000" w:type="pct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94176F" w:rsidRPr="00894F97" w14:paraId="7EEA1A3D" w14:textId="77777777" w:rsidTr="00BC2AB8">
        <w:trPr>
          <w:jc w:val="center"/>
        </w:trPr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2446AD3" w14:textId="77777777" w:rsidR="0094176F" w:rsidRPr="00894F97" w:rsidRDefault="0094176F" w:rsidP="00894F97">
            <w:pPr>
              <w:jc w:val="center"/>
            </w:pPr>
            <w:r w:rsidRPr="00894F97">
              <w:t>Step No.</w:t>
            </w:r>
          </w:p>
        </w:tc>
        <w:tc>
          <w:tcPr>
            <w:tcW w:w="40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5C2DD92" w14:textId="77777777" w:rsidR="0094176F" w:rsidRPr="00894F97" w:rsidRDefault="0094176F" w:rsidP="00894F97">
            <w:pPr>
              <w:jc w:val="center"/>
            </w:pPr>
            <w:r w:rsidRPr="00894F97">
              <w:br w:type="page"/>
              <w:t>Comments</w:t>
            </w:r>
          </w:p>
          <w:p w14:paraId="6FBAF75D" w14:textId="77777777" w:rsidR="0094176F" w:rsidRPr="00894F97" w:rsidRDefault="0094176F" w:rsidP="00894F97">
            <w:pPr>
              <w:jc w:val="center"/>
            </w:pPr>
            <w:r w:rsidRPr="00894F97">
              <w:t>Please initial and date each entry.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2B0AD02" w14:textId="77777777" w:rsidR="0094176F" w:rsidRPr="00894F97" w:rsidRDefault="0094176F" w:rsidP="00894F97">
            <w:pPr>
              <w:jc w:val="center"/>
            </w:pPr>
            <w:r w:rsidRPr="00894F97">
              <w:t>Initials/ Date</w:t>
            </w:r>
          </w:p>
        </w:tc>
      </w:tr>
      <w:tr w:rsidR="0094176F" w:rsidRPr="00AC752B" w14:paraId="5F126467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FD8161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5963BF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545375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06FA16B5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A2A666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D66EDE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68365B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5FE7B1CE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45C278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424F95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F3E6BD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37AB7A65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9D212C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0E800E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538893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13D73EA8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834C6F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180CB2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AC08B7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2EDB8416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8B7545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1EA16C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237F68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3F11C5EC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670886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BECFED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3B895F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6DB8FDA4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2C25B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6EBCF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13A5E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19DDCDB8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E76015" w14:textId="77777777" w:rsidR="0094176F" w:rsidRPr="00AC752B" w:rsidRDefault="0094176F" w:rsidP="00056B8B"/>
        </w:tc>
        <w:tc>
          <w:tcPr>
            <w:tcW w:w="40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5DE7DD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94C1DB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2061AF3F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29D98B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8B9132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4E13FC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24C2BFCB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8CD1BC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570EEF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E4C768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  <w:tr w:rsidR="0094176F" w:rsidRPr="00AC752B" w14:paraId="511EAFF7" w14:textId="77777777" w:rsidTr="00BC2AB8">
        <w:trPr>
          <w:trHeight w:val="465"/>
          <w:jc w:val="center"/>
        </w:trPr>
        <w:tc>
          <w:tcPr>
            <w:tcW w:w="36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48E82" w14:textId="77777777" w:rsidR="0094176F" w:rsidRPr="00AC752B" w:rsidRDefault="0094176F" w:rsidP="00056B8B"/>
        </w:tc>
        <w:tc>
          <w:tcPr>
            <w:tcW w:w="400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C012C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5B6B2" w14:textId="77777777" w:rsidR="0094176F" w:rsidRPr="00AC752B" w:rsidRDefault="0094176F" w:rsidP="003B753D">
            <w:pPr>
              <w:pStyle w:val="TableText"/>
              <w:keepNext/>
              <w:jc w:val="both"/>
              <w:rPr>
                <w:rFonts w:cs="Arial"/>
              </w:rPr>
            </w:pPr>
          </w:p>
        </w:tc>
      </w:tr>
    </w:tbl>
    <w:p w14:paraId="215186C0" w14:textId="77777777" w:rsidR="0007487E" w:rsidRPr="00AC752B" w:rsidRDefault="007E2BFA" w:rsidP="00056B8B">
      <w:pPr>
        <w:sectPr w:rsidR="0007487E" w:rsidRPr="00AC752B" w:rsidSect="00673A83">
          <w:pgSz w:w="15840" w:h="12240" w:orient="landscape" w:code="1"/>
          <w:pgMar w:top="720" w:right="720" w:bottom="720" w:left="720" w:header="0" w:footer="0" w:gutter="0"/>
          <w:cols w:space="720"/>
          <w:docGrid w:linePitch="272"/>
        </w:sectPr>
      </w:pPr>
      <w:bookmarkStart w:id="126" w:name="Last"/>
      <w:bookmarkEnd w:id="126"/>
      <w:r w:rsidRPr="00AC752B">
        <w:t xml:space="preserve"> </w:t>
      </w:r>
    </w:p>
    <w:p w14:paraId="65CB9224" w14:textId="77777777" w:rsidR="00B375A7" w:rsidRPr="00AC752B" w:rsidRDefault="00B375A7" w:rsidP="00056B8B">
      <w:pPr>
        <w:pStyle w:val="Heading1"/>
        <w:numPr>
          <w:ilvl w:val="0"/>
          <w:numId w:val="0"/>
        </w:numPr>
        <w:jc w:val="center"/>
      </w:pPr>
      <w:r w:rsidRPr="00AC752B">
        <w:rPr>
          <w:rFonts w:eastAsia="Arial,Bold"/>
        </w:rPr>
        <w:lastRenderedPageBreak/>
        <w:t>MASTER PRODUCTION RECORD REVISION HISTORY</w:t>
      </w:r>
    </w:p>
    <w:p w14:paraId="4DB25607" w14:textId="77777777" w:rsidR="00B375A7" w:rsidRPr="00AC752B" w:rsidRDefault="00B375A7" w:rsidP="00056B8B"/>
    <w:p w14:paraId="3E5B0641" w14:textId="46D0F7A9" w:rsidR="00AA40D4" w:rsidRDefault="00B375A7" w:rsidP="008745B0">
      <w:pPr>
        <w:rPr>
          <w:rFonts w:eastAsia="Arial,Bold" w:cs="Arial"/>
          <w:b/>
          <w:sz w:val="22"/>
        </w:rPr>
      </w:pPr>
      <w:r w:rsidRPr="00AC752B">
        <w:t>The following is included for reference only and is not part of the executable record.</w:t>
      </w:r>
    </w:p>
    <w:p w14:paraId="010616AD" w14:textId="68F8537D" w:rsidR="000D3FFE" w:rsidRDefault="000D3FF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6"/>
        <w:gridCol w:w="6562"/>
        <w:gridCol w:w="6562"/>
      </w:tblGrid>
      <w:tr w:rsidR="00AA40D4" w:rsidRPr="00AC752B" w14:paraId="115932BD" w14:textId="77777777" w:rsidTr="00976879">
        <w:trPr>
          <w:jc w:val="center"/>
        </w:trPr>
        <w:tc>
          <w:tcPr>
            <w:tcW w:w="440" w:type="pct"/>
            <w:shd w:val="clear" w:color="auto" w:fill="D9D9D9"/>
          </w:tcPr>
          <w:p w14:paraId="6BA625A5" w14:textId="77777777" w:rsidR="00AA40D4" w:rsidRPr="00B33DD4" w:rsidRDefault="00AA40D4" w:rsidP="00B33DD4">
            <w:pPr>
              <w:jc w:val="center"/>
              <w:rPr>
                <w:b/>
                <w:bCs/>
              </w:rPr>
            </w:pPr>
            <w:r w:rsidRPr="00B33DD4">
              <w:rPr>
                <w:b/>
                <w:bCs/>
              </w:rPr>
              <w:t>Version</w:t>
            </w:r>
          </w:p>
        </w:tc>
        <w:tc>
          <w:tcPr>
            <w:tcW w:w="2280" w:type="pct"/>
            <w:shd w:val="clear" w:color="auto" w:fill="D9D9D9"/>
          </w:tcPr>
          <w:p w14:paraId="5FFF2D3D" w14:textId="77777777" w:rsidR="00AA40D4" w:rsidRPr="00B33DD4" w:rsidRDefault="00AA40D4" w:rsidP="00B33DD4">
            <w:pPr>
              <w:jc w:val="center"/>
              <w:rPr>
                <w:b/>
                <w:bCs/>
              </w:rPr>
            </w:pPr>
            <w:r w:rsidRPr="00B33DD4">
              <w:rPr>
                <w:b/>
                <w:bCs/>
              </w:rPr>
              <w:t>Change</w:t>
            </w:r>
          </w:p>
        </w:tc>
        <w:tc>
          <w:tcPr>
            <w:tcW w:w="2280" w:type="pct"/>
            <w:shd w:val="clear" w:color="auto" w:fill="D9D9D9"/>
          </w:tcPr>
          <w:p w14:paraId="5B777891" w14:textId="77777777" w:rsidR="00AA40D4" w:rsidRPr="00B33DD4" w:rsidRDefault="00AA40D4" w:rsidP="00B33DD4">
            <w:pPr>
              <w:jc w:val="center"/>
              <w:rPr>
                <w:b/>
                <w:bCs/>
              </w:rPr>
            </w:pPr>
            <w:r w:rsidRPr="00B33DD4">
              <w:rPr>
                <w:b/>
                <w:bCs/>
              </w:rPr>
              <w:t>Reason</w:t>
            </w:r>
          </w:p>
        </w:tc>
      </w:tr>
      <w:tr w:rsidR="00AA40D4" w:rsidRPr="00AC752B" w14:paraId="1746C39D" w14:textId="77777777" w:rsidTr="00976879">
        <w:trPr>
          <w:trHeight w:val="125"/>
          <w:jc w:val="center"/>
        </w:trPr>
        <w:tc>
          <w:tcPr>
            <w:tcW w:w="440" w:type="pct"/>
          </w:tcPr>
          <w:p w14:paraId="21846E90" w14:textId="77777777" w:rsidR="00AA40D4" w:rsidRDefault="00AA40D4" w:rsidP="00B33DD4">
            <w:pPr>
              <w:jc w:val="center"/>
            </w:pPr>
            <w:r>
              <w:t>3.0</w:t>
            </w:r>
          </w:p>
        </w:tc>
        <w:tc>
          <w:tcPr>
            <w:tcW w:w="2280" w:type="pct"/>
          </w:tcPr>
          <w:p w14:paraId="70925337" w14:textId="77777777" w:rsidR="00AA40D4" w:rsidRDefault="00AA40D4" w:rsidP="00976879"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  <w:t>This is a Full Approval per SOP-0107045:</w:t>
            </w:r>
          </w:p>
          <w:p w14:paraId="388F5B11" w14:textId="77777777" w:rsidR="00AA40D4" w:rsidRDefault="00AA40D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TP_A280 sample name updated to SOLO_A280.</w:t>
            </w:r>
          </w:p>
          <w:p w14:paraId="6EA57F34" w14:textId="77777777" w:rsidR="00AA40D4" w:rsidRDefault="00AA40D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Added Step 7.1, turn on data loggers at beginning of process, each day. Moved from Step 14.1.</w:t>
            </w:r>
          </w:p>
          <w:p w14:paraId="2F16F834" w14:textId="49AB5EC4" w:rsidR="00BE21E4" w:rsidRDefault="00BE21E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Added Step 14.1, operators to verify that CM product was held at 2-8</w:t>
            </w:r>
            <w:r w:rsidRPr="00BE21E4">
              <w:rPr>
                <w:rFonts w:cs="Arial"/>
              </w:rPr>
              <w:t>°</w:t>
            </w:r>
            <w:r>
              <w:rPr>
                <w:rFonts w:cs="Arial"/>
              </w:rPr>
              <w:t xml:space="preserve">C for at least 12 hours prior to being placed at room temperature. </w:t>
            </w:r>
          </w:p>
          <w:p w14:paraId="5E0DDA89" w14:textId="77777777" w:rsidR="00AA40D4" w:rsidRDefault="00AA40D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Added Step 17.1, 17.3, and 17.5.</w:t>
            </w:r>
          </w:p>
          <w:p w14:paraId="5485A24B" w14:textId="77777777" w:rsidR="00AA40D4" w:rsidRDefault="00AA40D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Step 9.5: Max Column binding capacity set to 15g/L/cycle. Set to match NOR Max.</w:t>
            </w:r>
          </w:p>
          <w:p w14:paraId="25AFFFFF" w14:textId="77777777" w:rsidR="00AA40D4" w:rsidRDefault="00AA40D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Step 11.6: Added step to calculate hold-up volume of depth filters.</w:t>
            </w:r>
          </w:p>
          <w:p w14:paraId="6BFCB0ED" w14:textId="77777777" w:rsidR="00AA40D4" w:rsidRDefault="00AA40D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Step 11.8: Added depth filter hold-up volume addition for calculation.</w:t>
            </w:r>
          </w:p>
          <w:p w14:paraId="581C6563" w14:textId="77777777" w:rsidR="00AA40D4" w:rsidRDefault="00AA40D4" w:rsidP="00BF75BA">
            <w:pPr>
              <w:pStyle w:val="TableText"/>
              <w:numPr>
                <w:ilvl w:val="0"/>
                <w:numId w:val="92"/>
              </w:numPr>
              <w:rPr>
                <w:rFonts w:cs="Arial"/>
              </w:rPr>
            </w:pPr>
            <w:r>
              <w:rPr>
                <w:rFonts w:cs="Arial"/>
              </w:rPr>
              <w:t>Updated POD depth filter diagram throughout the document.</w:t>
            </w:r>
          </w:p>
        </w:tc>
        <w:tc>
          <w:tcPr>
            <w:tcW w:w="2280" w:type="pct"/>
          </w:tcPr>
          <w:p w14:paraId="546A7961" w14:textId="77777777" w:rsidR="00AA40D4" w:rsidRDefault="00AA40D4" w:rsidP="00976879">
            <w:pPr>
              <w:pStyle w:val="TableText"/>
              <w:ind w:left="720"/>
              <w:rPr>
                <w:rFonts w:cs="Arial"/>
              </w:rPr>
            </w:pPr>
          </w:p>
          <w:p w14:paraId="13BF6618" w14:textId="77777777" w:rsidR="00AA40D4" w:rsidRDefault="00AA40D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>Per PLAN-0119352.</w:t>
            </w:r>
          </w:p>
          <w:p w14:paraId="30BC50C1" w14:textId="77777777" w:rsidR="00AA40D4" w:rsidRDefault="00AA40D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>Template update to ensure data loggers are turned on at the beginning of the process.</w:t>
            </w:r>
          </w:p>
          <w:p w14:paraId="77C8079D" w14:textId="37579CB7" w:rsidR="00BE21E4" w:rsidRDefault="00BE21E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>Per PRO-0204129, to ensure CM product was held at 2-8</w:t>
            </w:r>
            <w:r w:rsidRPr="00BE21E4">
              <w:rPr>
                <w:rFonts w:cs="Arial"/>
              </w:rPr>
              <w:t>°</w:t>
            </w:r>
            <w:r>
              <w:rPr>
                <w:rFonts w:cs="Arial"/>
              </w:rPr>
              <w:t>C for at least 12 hours prior to being placed at room temperature.</w:t>
            </w:r>
          </w:p>
          <w:p w14:paraId="4372D222" w14:textId="77777777" w:rsidR="00AA40D4" w:rsidRDefault="00AA40D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>Template update to ensure documentation is complete, attachments are attached, and materials are consumed to SAP.</w:t>
            </w:r>
          </w:p>
          <w:p w14:paraId="26F429E9" w14:textId="77777777" w:rsidR="00AA40D4" w:rsidRDefault="00AA40D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>Per PRO-0204129.</w:t>
            </w:r>
          </w:p>
          <w:p w14:paraId="7FF89506" w14:textId="77777777" w:rsidR="00AA40D4" w:rsidRDefault="00AA40D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Step is needed for calculation in Step 11.8. </w:t>
            </w:r>
          </w:p>
          <w:p w14:paraId="7E7A0F05" w14:textId="77777777" w:rsidR="00AA40D4" w:rsidRDefault="00AA40D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>Needed for calculation.</w:t>
            </w:r>
          </w:p>
          <w:p w14:paraId="2B9F3F29" w14:textId="77777777" w:rsidR="00AA40D4" w:rsidRPr="0040171A" w:rsidRDefault="00AA40D4" w:rsidP="00BF75BA">
            <w:pPr>
              <w:pStyle w:val="TableText"/>
              <w:numPr>
                <w:ilvl w:val="0"/>
                <w:numId w:val="93"/>
              </w:numPr>
              <w:rPr>
                <w:rFonts w:cs="Arial"/>
              </w:rPr>
            </w:pPr>
            <w:r>
              <w:rPr>
                <w:rFonts w:cs="Arial"/>
              </w:rPr>
              <w:t>Updated diagram to accurately represent current setup.</w:t>
            </w:r>
          </w:p>
        </w:tc>
      </w:tr>
      <w:tr w:rsidR="00B33DD4" w:rsidRPr="00AC752B" w14:paraId="6F805EF1" w14:textId="77777777" w:rsidTr="00976879">
        <w:trPr>
          <w:trHeight w:val="125"/>
          <w:jc w:val="center"/>
        </w:trPr>
        <w:tc>
          <w:tcPr>
            <w:tcW w:w="440" w:type="pct"/>
          </w:tcPr>
          <w:p w14:paraId="07FAAD79" w14:textId="196CB752" w:rsidR="00B33DD4" w:rsidRDefault="00B33DD4" w:rsidP="00B33DD4">
            <w:pPr>
              <w:jc w:val="center"/>
            </w:pPr>
            <w:r>
              <w:t>4.0</w:t>
            </w:r>
          </w:p>
        </w:tc>
        <w:tc>
          <w:tcPr>
            <w:tcW w:w="2280" w:type="pct"/>
          </w:tcPr>
          <w:p w14:paraId="75AF184B" w14:textId="77777777" w:rsidR="00B33DD4" w:rsidRDefault="00B33DD4" w:rsidP="00976879"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  <w:t>This is an abbreviated approval per SOP-0107045.</w:t>
            </w:r>
          </w:p>
          <w:p w14:paraId="5870478D" w14:textId="21E4331A" w:rsidR="0091745E" w:rsidRDefault="0091745E" w:rsidP="00BF75BA">
            <w:pPr>
              <w:pStyle w:val="TableText"/>
              <w:numPr>
                <w:ilvl w:val="0"/>
                <w:numId w:val="95"/>
              </w:numPr>
              <w:rPr>
                <w:rFonts w:cs="Arial"/>
              </w:rPr>
            </w:pPr>
            <w:r>
              <w:rPr>
                <w:rFonts w:cs="Arial"/>
              </w:rPr>
              <w:t>Step 11.6 – Added ‘L’ units to “Hold-Up Volume of Installed Depth Filters.”</w:t>
            </w:r>
          </w:p>
          <w:p w14:paraId="7056AC7C" w14:textId="294B1B63" w:rsidR="0091745E" w:rsidRDefault="0091745E" w:rsidP="00BF75BA">
            <w:pPr>
              <w:pStyle w:val="TableText"/>
              <w:numPr>
                <w:ilvl w:val="0"/>
                <w:numId w:val="95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Step 12.3 – Changed the </w:t>
            </w:r>
            <w:r w:rsidR="00794231">
              <w:rPr>
                <w:rFonts w:cs="Arial"/>
              </w:rPr>
              <w:t xml:space="preserve">format of the </w:t>
            </w:r>
            <w:r>
              <w:rPr>
                <w:rFonts w:cs="Arial"/>
              </w:rPr>
              <w:t>Batch ID</w:t>
            </w:r>
            <w:r w:rsidR="00794231">
              <w:rPr>
                <w:rFonts w:cs="Arial"/>
              </w:rPr>
              <w:t xml:space="preserve"> from “PartNumber BatchNumber DepthFilterFlush Date” to “PartNumber BatchNumber </w:t>
            </w:r>
            <w:proofErr w:type="spellStart"/>
            <w:r w:rsidR="00794231">
              <w:rPr>
                <w:rFonts w:cs="Arial"/>
              </w:rPr>
              <w:t>DepthFilterEquil</w:t>
            </w:r>
            <w:proofErr w:type="spellEnd"/>
            <w:r w:rsidR="00794231">
              <w:rPr>
                <w:rFonts w:cs="Arial"/>
              </w:rPr>
              <w:t xml:space="preserve"> Date.</w:t>
            </w:r>
          </w:p>
          <w:p w14:paraId="44895D9E" w14:textId="0F297409" w:rsidR="003F19B0" w:rsidRDefault="003F19B0" w:rsidP="00BF75BA">
            <w:pPr>
              <w:pStyle w:val="TableText"/>
              <w:numPr>
                <w:ilvl w:val="0"/>
                <w:numId w:val="95"/>
              </w:numPr>
              <w:rPr>
                <w:rFonts w:cs="Arial"/>
              </w:rPr>
            </w:pPr>
            <w:r>
              <w:rPr>
                <w:rFonts w:cs="Arial"/>
              </w:rPr>
              <w:t>Step 14.22 – Corrected the Visio to put the pods in bypass.</w:t>
            </w:r>
          </w:p>
          <w:p w14:paraId="3869236B" w14:textId="42883C1A" w:rsidR="00532A54" w:rsidRDefault="00532A54" w:rsidP="00BF75BA">
            <w:pPr>
              <w:pStyle w:val="TableText"/>
              <w:numPr>
                <w:ilvl w:val="0"/>
                <w:numId w:val="95"/>
              </w:numPr>
              <w:rPr>
                <w:rFonts w:cs="Arial"/>
              </w:rPr>
            </w:pPr>
            <w:r>
              <w:rPr>
                <w:rFonts w:cs="Arial"/>
              </w:rPr>
              <w:t>Attachment 1 – Changed the Location for SOLO_A280 from ‘QC’ to ‘MS.’</w:t>
            </w:r>
          </w:p>
          <w:p w14:paraId="77EB4167" w14:textId="77777777" w:rsidR="00B33DD4" w:rsidRDefault="00B33DD4" w:rsidP="00BF75BA">
            <w:pPr>
              <w:pStyle w:val="TableText"/>
              <w:numPr>
                <w:ilvl w:val="0"/>
                <w:numId w:val="95"/>
              </w:numPr>
              <w:rPr>
                <w:rFonts w:cs="Arial"/>
              </w:rPr>
            </w:pPr>
            <w:r>
              <w:rPr>
                <w:rFonts w:cs="Arial"/>
              </w:rPr>
              <w:t>Attachment 2 – Added a “Pre-Load Performed by/Date” row and bulleted instructions.</w:t>
            </w:r>
          </w:p>
          <w:p w14:paraId="36DDA644" w14:textId="683CC2CE" w:rsidR="008745B0" w:rsidRDefault="008745B0" w:rsidP="00BF75BA">
            <w:pPr>
              <w:pStyle w:val="TableText"/>
              <w:numPr>
                <w:ilvl w:val="0"/>
                <w:numId w:val="95"/>
              </w:numPr>
              <w:rPr>
                <w:rFonts w:cs="Arial"/>
              </w:rPr>
            </w:pPr>
            <w:r>
              <w:rPr>
                <w:rFonts w:cs="Arial"/>
              </w:rPr>
              <w:t>Removed the previous two revision histories.</w:t>
            </w:r>
          </w:p>
        </w:tc>
        <w:tc>
          <w:tcPr>
            <w:tcW w:w="2280" w:type="pct"/>
          </w:tcPr>
          <w:p w14:paraId="156C4E4C" w14:textId="77777777" w:rsidR="00B33DD4" w:rsidRDefault="00B33DD4" w:rsidP="00976879">
            <w:pPr>
              <w:pStyle w:val="TableText"/>
              <w:ind w:left="720"/>
              <w:rPr>
                <w:rFonts w:cs="Arial"/>
              </w:rPr>
            </w:pPr>
          </w:p>
          <w:p w14:paraId="0D29A96A" w14:textId="5CBE7DA7" w:rsidR="0091745E" w:rsidRDefault="00532A54" w:rsidP="00BF75BA">
            <w:pPr>
              <w:pStyle w:val="TableText"/>
              <w:numPr>
                <w:ilvl w:val="0"/>
                <w:numId w:val="96"/>
              </w:numPr>
              <w:rPr>
                <w:rFonts w:cs="Arial"/>
              </w:rPr>
            </w:pPr>
            <w:r>
              <w:rPr>
                <w:rFonts w:cs="Arial"/>
              </w:rPr>
              <w:t>Correction to d</w:t>
            </w:r>
            <w:r w:rsidR="0091745E">
              <w:rPr>
                <w:rFonts w:cs="Arial"/>
              </w:rPr>
              <w:t>oc defect – volume units were missing.</w:t>
            </w:r>
          </w:p>
          <w:p w14:paraId="1021E44B" w14:textId="2936FF59" w:rsidR="00794231" w:rsidRDefault="00794231" w:rsidP="00BF75BA">
            <w:pPr>
              <w:pStyle w:val="TableText"/>
              <w:numPr>
                <w:ilvl w:val="0"/>
                <w:numId w:val="96"/>
              </w:numPr>
              <w:rPr>
                <w:rFonts w:cs="Arial"/>
              </w:rPr>
            </w:pPr>
            <w:r>
              <w:rPr>
                <w:rFonts w:cs="Arial"/>
              </w:rPr>
              <w:t>Correction to doc defect – this was a copy and paste error because the previous format was a duplicate of Step 12.2.</w:t>
            </w:r>
          </w:p>
          <w:p w14:paraId="04542A78" w14:textId="4E11CB13" w:rsidR="00606BE0" w:rsidRDefault="00532A54" w:rsidP="00BF75BA">
            <w:pPr>
              <w:pStyle w:val="TableText"/>
              <w:numPr>
                <w:ilvl w:val="0"/>
                <w:numId w:val="96"/>
              </w:numPr>
              <w:rPr>
                <w:rFonts w:cs="Arial"/>
              </w:rPr>
            </w:pPr>
            <w:r>
              <w:rPr>
                <w:rFonts w:cs="Arial"/>
              </w:rPr>
              <w:t>The previous Visio diagram had the pods inline, but this was a doc defect. Per the step instructions, the pods are bypassed.</w:t>
            </w:r>
          </w:p>
          <w:p w14:paraId="7EFBA185" w14:textId="5C111F45" w:rsidR="00532A54" w:rsidRDefault="00532A54" w:rsidP="00BF75BA">
            <w:pPr>
              <w:pStyle w:val="TableText"/>
              <w:numPr>
                <w:ilvl w:val="0"/>
                <w:numId w:val="96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Correction to doc defect – SOLO_A280 gets </w:t>
            </w:r>
            <w:proofErr w:type="gramStart"/>
            <w:r>
              <w:rPr>
                <w:rFonts w:cs="Arial"/>
              </w:rPr>
              <w:t>tested</w:t>
            </w:r>
            <w:proofErr w:type="gramEnd"/>
            <w:r>
              <w:rPr>
                <w:rFonts w:cs="Arial"/>
              </w:rPr>
              <w:t xml:space="preserve"> by MS, not QC.</w:t>
            </w:r>
          </w:p>
          <w:p w14:paraId="6B7463EB" w14:textId="77777777" w:rsidR="00B33DD4" w:rsidRDefault="00B33DD4" w:rsidP="00BF75BA">
            <w:pPr>
              <w:pStyle w:val="TableText"/>
              <w:numPr>
                <w:ilvl w:val="0"/>
                <w:numId w:val="96"/>
              </w:numPr>
              <w:rPr>
                <w:rFonts w:cs="Arial"/>
              </w:rPr>
            </w:pPr>
            <w:r>
              <w:rPr>
                <w:rFonts w:cs="Arial"/>
              </w:rPr>
              <w:t>To provide the non-routine samples pre-loader to sign for pre-loading and to provide additional instruction for filling out Attachment 2.</w:t>
            </w:r>
          </w:p>
          <w:p w14:paraId="70405817" w14:textId="7FB231A1" w:rsidR="008745B0" w:rsidRDefault="008745B0" w:rsidP="00BF75BA">
            <w:pPr>
              <w:pStyle w:val="TableText"/>
              <w:numPr>
                <w:ilvl w:val="0"/>
                <w:numId w:val="96"/>
              </w:numPr>
              <w:rPr>
                <w:rFonts w:cs="Arial"/>
              </w:rPr>
            </w:pPr>
            <w:r>
              <w:rPr>
                <w:rFonts w:cs="Arial"/>
              </w:rPr>
              <w:t>Per SOP-0107043.</w:t>
            </w:r>
          </w:p>
        </w:tc>
      </w:tr>
    </w:tbl>
    <w:p w14:paraId="3C15D439" w14:textId="22026FF8" w:rsidR="0007487E" w:rsidRPr="00AC752B" w:rsidRDefault="0007487E" w:rsidP="00524C44">
      <w:pPr>
        <w:spacing w:line="240" w:lineRule="auto"/>
      </w:pPr>
    </w:p>
    <w:sectPr w:rsidR="0007487E" w:rsidRPr="00AC752B" w:rsidSect="00673A83">
      <w:headerReference w:type="even" r:id="rId27"/>
      <w:headerReference w:type="default" r:id="rId28"/>
      <w:headerReference w:type="first" r:id="rId29"/>
      <w:type w:val="nextColumn"/>
      <w:pgSz w:w="15840" w:h="12240" w:orient="landscape" w:code="1"/>
      <w:pgMar w:top="720" w:right="720" w:bottom="720" w:left="720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4B675" w14:textId="77777777" w:rsidR="003C1894" w:rsidRDefault="003C1894">
      <w:r>
        <w:separator/>
      </w:r>
    </w:p>
  </w:endnote>
  <w:endnote w:type="continuationSeparator" w:id="0">
    <w:p w14:paraId="153A7B70" w14:textId="77777777" w:rsidR="003C1894" w:rsidRDefault="003C1894">
      <w:r>
        <w:continuationSeparator/>
      </w:r>
    </w:p>
  </w:endnote>
  <w:endnote w:type="continuationNotice" w:id="1">
    <w:p w14:paraId="70F3870D" w14:textId="77777777" w:rsidR="003C1894" w:rsidRDefault="003C18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A006A" w14:textId="77777777" w:rsidR="003C1894" w:rsidRDefault="003C1894">
      <w:r>
        <w:separator/>
      </w:r>
    </w:p>
  </w:footnote>
  <w:footnote w:type="continuationSeparator" w:id="0">
    <w:p w14:paraId="2E836891" w14:textId="77777777" w:rsidR="003C1894" w:rsidRDefault="003C1894">
      <w:r>
        <w:continuationSeparator/>
      </w:r>
    </w:p>
  </w:footnote>
  <w:footnote w:type="continuationNotice" w:id="1">
    <w:p w14:paraId="3A01AC9A" w14:textId="77777777" w:rsidR="003C1894" w:rsidRDefault="003C18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27D5A" w14:textId="77777777" w:rsidR="008B0122" w:rsidRDefault="008B01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574EA" w14:textId="77777777" w:rsidR="008B0122" w:rsidRPr="00D37088" w:rsidRDefault="008B0122" w:rsidP="00D370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45082" w14:textId="77777777" w:rsidR="008B0122" w:rsidRDefault="008B012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192F0" w14:textId="77777777" w:rsidR="008B0122" w:rsidRDefault="008B012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1099" w14:textId="77777777" w:rsidR="008B0122" w:rsidRDefault="008B0122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E94B7" w14:textId="77777777" w:rsidR="008B0122" w:rsidRDefault="008B0122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CD123" w14:textId="77777777" w:rsidR="008B0122" w:rsidRDefault="008B0122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FD98A" w14:textId="77777777" w:rsidR="008B0122" w:rsidRDefault="008B0122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B5363" w14:textId="77777777" w:rsidR="008B0122" w:rsidRPr="00B375A7" w:rsidRDefault="008B0122" w:rsidP="00B375A7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56E91" w14:textId="77777777" w:rsidR="008B0122" w:rsidRDefault="008B01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0641F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BDEDFA4"/>
    <w:lvl w:ilvl="0" w:tplc="8BB2CF54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 w:tplc="4BE2994E">
      <w:numFmt w:val="decimal"/>
      <w:lvlText w:val=""/>
      <w:lvlJc w:val="left"/>
    </w:lvl>
    <w:lvl w:ilvl="2" w:tplc="E48086BA">
      <w:numFmt w:val="decimal"/>
      <w:lvlText w:val=""/>
      <w:lvlJc w:val="left"/>
    </w:lvl>
    <w:lvl w:ilvl="3" w:tplc="0A469E22">
      <w:numFmt w:val="decimal"/>
      <w:lvlText w:val=""/>
      <w:lvlJc w:val="left"/>
    </w:lvl>
    <w:lvl w:ilvl="4" w:tplc="0D70E2DE">
      <w:numFmt w:val="decimal"/>
      <w:lvlText w:val=""/>
      <w:lvlJc w:val="left"/>
    </w:lvl>
    <w:lvl w:ilvl="5" w:tplc="F904BED8">
      <w:numFmt w:val="decimal"/>
      <w:lvlText w:val=""/>
      <w:lvlJc w:val="left"/>
    </w:lvl>
    <w:lvl w:ilvl="6" w:tplc="E28C96DA">
      <w:numFmt w:val="decimal"/>
      <w:lvlText w:val=""/>
      <w:lvlJc w:val="left"/>
    </w:lvl>
    <w:lvl w:ilvl="7" w:tplc="9D7E6F2E">
      <w:numFmt w:val="decimal"/>
      <w:lvlText w:val=""/>
      <w:lvlJc w:val="left"/>
    </w:lvl>
    <w:lvl w:ilvl="8" w:tplc="CA1071D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226FE46"/>
    <w:lvl w:ilvl="0" w:tplc="3F145466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4E1AB4F8">
      <w:numFmt w:val="decimal"/>
      <w:lvlText w:val=""/>
      <w:lvlJc w:val="left"/>
    </w:lvl>
    <w:lvl w:ilvl="2" w:tplc="FD94AB68">
      <w:numFmt w:val="decimal"/>
      <w:lvlText w:val=""/>
      <w:lvlJc w:val="left"/>
    </w:lvl>
    <w:lvl w:ilvl="3" w:tplc="31E21A7A">
      <w:numFmt w:val="decimal"/>
      <w:lvlText w:val=""/>
      <w:lvlJc w:val="left"/>
    </w:lvl>
    <w:lvl w:ilvl="4" w:tplc="3B86F55C">
      <w:numFmt w:val="decimal"/>
      <w:lvlText w:val=""/>
      <w:lvlJc w:val="left"/>
    </w:lvl>
    <w:lvl w:ilvl="5" w:tplc="75DC1B0A">
      <w:numFmt w:val="decimal"/>
      <w:lvlText w:val=""/>
      <w:lvlJc w:val="left"/>
    </w:lvl>
    <w:lvl w:ilvl="6" w:tplc="A7FE27B8">
      <w:numFmt w:val="decimal"/>
      <w:lvlText w:val=""/>
      <w:lvlJc w:val="left"/>
    </w:lvl>
    <w:lvl w:ilvl="7" w:tplc="4836BE1E">
      <w:numFmt w:val="decimal"/>
      <w:lvlText w:val=""/>
      <w:lvlJc w:val="left"/>
    </w:lvl>
    <w:lvl w:ilvl="8" w:tplc="1CB6D77C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64847B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D0EA4AE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33E07214"/>
    <w:lvl w:ilvl="0" w:tplc="C802902A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57E0042">
      <w:numFmt w:val="decimal"/>
      <w:lvlText w:val=""/>
      <w:lvlJc w:val="left"/>
    </w:lvl>
    <w:lvl w:ilvl="2" w:tplc="5EBE0814">
      <w:numFmt w:val="decimal"/>
      <w:lvlText w:val=""/>
      <w:lvlJc w:val="left"/>
    </w:lvl>
    <w:lvl w:ilvl="3" w:tplc="63121A52">
      <w:numFmt w:val="decimal"/>
      <w:lvlText w:val=""/>
      <w:lvlJc w:val="left"/>
    </w:lvl>
    <w:lvl w:ilvl="4" w:tplc="4552E04C">
      <w:numFmt w:val="decimal"/>
      <w:lvlText w:val=""/>
      <w:lvlJc w:val="left"/>
    </w:lvl>
    <w:lvl w:ilvl="5" w:tplc="839A53B2">
      <w:numFmt w:val="decimal"/>
      <w:lvlText w:val=""/>
      <w:lvlJc w:val="left"/>
    </w:lvl>
    <w:lvl w:ilvl="6" w:tplc="4A5C1592">
      <w:numFmt w:val="decimal"/>
      <w:lvlText w:val=""/>
      <w:lvlJc w:val="left"/>
    </w:lvl>
    <w:lvl w:ilvl="7" w:tplc="07C0AC88">
      <w:numFmt w:val="decimal"/>
      <w:lvlText w:val=""/>
      <w:lvlJc w:val="left"/>
    </w:lvl>
    <w:lvl w:ilvl="8" w:tplc="4CE2F12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07A0F9E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14452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0AC6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hybridMultilevel"/>
    <w:tmpl w:val="3CAE28DC"/>
    <w:lvl w:ilvl="0" w:tplc="E1C49964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56A794A">
      <w:numFmt w:val="decimal"/>
      <w:lvlText w:val=""/>
      <w:lvlJc w:val="left"/>
    </w:lvl>
    <w:lvl w:ilvl="2" w:tplc="A2088162">
      <w:numFmt w:val="decimal"/>
      <w:lvlText w:val=""/>
      <w:lvlJc w:val="left"/>
    </w:lvl>
    <w:lvl w:ilvl="3" w:tplc="28362AB2">
      <w:numFmt w:val="decimal"/>
      <w:lvlText w:val=""/>
      <w:lvlJc w:val="left"/>
    </w:lvl>
    <w:lvl w:ilvl="4" w:tplc="78B2C38A">
      <w:numFmt w:val="decimal"/>
      <w:lvlText w:val=""/>
      <w:lvlJc w:val="left"/>
    </w:lvl>
    <w:lvl w:ilvl="5" w:tplc="3698D9F2">
      <w:numFmt w:val="decimal"/>
      <w:lvlText w:val=""/>
      <w:lvlJc w:val="left"/>
    </w:lvl>
    <w:lvl w:ilvl="6" w:tplc="C12ADEEA">
      <w:numFmt w:val="decimal"/>
      <w:lvlText w:val=""/>
      <w:lvlJc w:val="left"/>
    </w:lvl>
    <w:lvl w:ilvl="7" w:tplc="44D29B30">
      <w:numFmt w:val="decimal"/>
      <w:lvlText w:val=""/>
      <w:lvlJc w:val="left"/>
    </w:lvl>
    <w:lvl w:ilvl="8" w:tplc="13761B7C">
      <w:numFmt w:val="decimal"/>
      <w:lvlText w:val=""/>
      <w:lvlJc w:val="left"/>
    </w:lvl>
  </w:abstractNum>
  <w:abstractNum w:abstractNumId="10" w15:restartNumberingAfterBreak="0">
    <w:nsid w:val="FFFFFFFB"/>
    <w:multiLevelType w:val="multilevel"/>
    <w:tmpl w:val="1E481CFA"/>
    <w:lvl w:ilvl="0">
      <w:start w:val="1"/>
      <w:numFmt w:val="decimal"/>
      <w:lvlText w:val="%1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0" w:legacyIndent="1080"/>
      <w:lvlJc w:val="left"/>
      <w:pPr>
        <w:ind w:left="1800" w:hanging="1080"/>
      </w:pPr>
    </w:lvl>
    <w:lvl w:ilvl="2">
      <w:start w:val="1"/>
      <w:numFmt w:val="decimal"/>
      <w:lvlText w:val="%1.%2.%3"/>
      <w:legacy w:legacy="1" w:legacySpace="0" w:legacyIndent="1080"/>
      <w:lvlJc w:val="left"/>
      <w:pPr>
        <w:ind w:left="2880" w:hanging="1080"/>
      </w:pPr>
    </w:lvl>
    <w:lvl w:ilvl="3">
      <w:start w:val="1"/>
      <w:numFmt w:val="decimal"/>
      <w:lvlText w:val="%1.%2.%3.%4"/>
      <w:legacy w:legacy="1" w:legacySpace="0" w:legacyIndent="1440"/>
      <w:lvlJc w:val="left"/>
      <w:pPr>
        <w:ind w:left="4320" w:hanging="1440"/>
      </w:pPr>
    </w:lvl>
    <w:lvl w:ilvl="4">
      <w:start w:val="1"/>
      <w:numFmt w:val="decimal"/>
      <w:lvlText w:val="%1.%2.%3.%4.%5"/>
      <w:legacy w:legacy="1" w:legacySpace="0" w:legacyIndent="1440"/>
      <w:lvlJc w:val="left"/>
      <w:pPr>
        <w:ind w:left="5760" w:hanging="1440"/>
      </w:pPr>
    </w:lvl>
    <w:lvl w:ilvl="5">
      <w:start w:val="1"/>
      <w:numFmt w:val="decimal"/>
      <w:lvlText w:val="%1.%2.%3.%4.%5%6."/>
      <w:legacy w:legacy="1" w:legacySpace="0" w:legacyIndent="720"/>
      <w:lvlJc w:val="left"/>
      <w:pPr>
        <w:ind w:left="6480" w:hanging="720"/>
      </w:pPr>
    </w:lvl>
    <w:lvl w:ilvl="6">
      <w:start w:val="1"/>
      <w:numFmt w:val="decimal"/>
      <w:pStyle w:val="Heading7"/>
      <w:lvlText w:val="%1.%2.%3.%4.%5%6.%7."/>
      <w:legacy w:legacy="1" w:legacySpace="0" w:legacyIndent="720"/>
      <w:lvlJc w:val="left"/>
      <w:pPr>
        <w:ind w:left="7200" w:hanging="720"/>
      </w:pPr>
    </w:lvl>
    <w:lvl w:ilvl="7">
      <w:start w:val="1"/>
      <w:numFmt w:val="decimal"/>
      <w:pStyle w:val="Heading8"/>
      <w:lvlText w:val="%1.%2.%3.%4.%5%6.%7.%8."/>
      <w:legacy w:legacy="1" w:legacySpace="0" w:legacyIndent="720"/>
      <w:lvlJc w:val="left"/>
      <w:pPr>
        <w:ind w:left="7920" w:hanging="720"/>
      </w:pPr>
    </w:lvl>
    <w:lvl w:ilvl="8">
      <w:start w:val="1"/>
      <w:numFmt w:val="decimal"/>
      <w:lvlText w:val="%1.%2.%3.%4.%5%6.%7.%8.%9."/>
      <w:legacy w:legacy="1" w:legacySpace="0" w:legacyIndent="720"/>
      <w:lvlJc w:val="left"/>
      <w:pPr>
        <w:ind w:left="8640" w:hanging="720"/>
      </w:pPr>
    </w:lvl>
  </w:abstractNum>
  <w:abstractNum w:abstractNumId="11" w15:restartNumberingAfterBreak="0">
    <w:nsid w:val="018E4C0E"/>
    <w:multiLevelType w:val="hybridMultilevel"/>
    <w:tmpl w:val="EB968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8F471E"/>
    <w:multiLevelType w:val="hybridMultilevel"/>
    <w:tmpl w:val="19D8E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C00E16"/>
    <w:multiLevelType w:val="hybridMultilevel"/>
    <w:tmpl w:val="4ADA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A15282"/>
    <w:multiLevelType w:val="hybridMultilevel"/>
    <w:tmpl w:val="F974A494"/>
    <w:lvl w:ilvl="0" w:tplc="AF141B2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2124F"/>
    <w:multiLevelType w:val="hybridMultilevel"/>
    <w:tmpl w:val="2026D6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CC04A0D"/>
    <w:multiLevelType w:val="hybridMultilevel"/>
    <w:tmpl w:val="72FA3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ED185F"/>
    <w:multiLevelType w:val="multilevel"/>
    <w:tmpl w:val="5186D2E8"/>
    <w:lvl w:ilvl="0">
      <w:start w:val="15"/>
      <w:numFmt w:val="decimal"/>
      <w:pStyle w:val="Heading1"/>
      <w:lvlText w:val="%1"/>
      <w:lvlJc w:val="left"/>
      <w:pPr>
        <w:tabs>
          <w:tab w:val="num" w:pos="4230"/>
        </w:tabs>
        <w:ind w:left="4230" w:hanging="720"/>
      </w:pPr>
      <w:rPr>
        <w:rFonts w:ascii="Arial Bold" w:hAnsi="Arial Bold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26"/>
        </w:tabs>
        <w:ind w:left="1026" w:hanging="576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520"/>
        </w:tabs>
        <w:ind w:left="864" w:hanging="86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0E4772EF"/>
    <w:multiLevelType w:val="hybridMultilevel"/>
    <w:tmpl w:val="1494D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966223"/>
    <w:multiLevelType w:val="hybridMultilevel"/>
    <w:tmpl w:val="D00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225EFB"/>
    <w:multiLevelType w:val="hybridMultilevel"/>
    <w:tmpl w:val="0C0CA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07500C"/>
    <w:multiLevelType w:val="hybridMultilevel"/>
    <w:tmpl w:val="2586E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70364"/>
    <w:multiLevelType w:val="hybridMultilevel"/>
    <w:tmpl w:val="97566586"/>
    <w:lvl w:ilvl="0" w:tplc="258E2C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AB24D69"/>
    <w:multiLevelType w:val="hybridMultilevel"/>
    <w:tmpl w:val="8444954C"/>
    <w:lvl w:ilvl="0" w:tplc="04090001">
      <w:start w:val="1"/>
      <w:numFmt w:val="bullet"/>
      <w:lvlText w:val=""/>
      <w:lvlJc w:val="left"/>
      <w:rPr>
        <w:rFonts w:ascii="Symbol" w:hAnsi="Symbol" w:hint="default"/>
        <w:color w:val="auto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4" w15:restartNumberingAfterBreak="0">
    <w:nsid w:val="1AE87C67"/>
    <w:multiLevelType w:val="hybridMultilevel"/>
    <w:tmpl w:val="81B69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E40D76"/>
    <w:multiLevelType w:val="hybridMultilevel"/>
    <w:tmpl w:val="26A84DA4"/>
    <w:lvl w:ilvl="0" w:tplc="05A253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97110E"/>
    <w:multiLevelType w:val="hybridMultilevel"/>
    <w:tmpl w:val="F4B2E40E"/>
    <w:lvl w:ilvl="0" w:tplc="53181C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B01D04"/>
    <w:multiLevelType w:val="hybridMultilevel"/>
    <w:tmpl w:val="D2DE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235602"/>
    <w:multiLevelType w:val="hybridMultilevel"/>
    <w:tmpl w:val="0CB6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9F284A"/>
    <w:multiLevelType w:val="hybridMultilevel"/>
    <w:tmpl w:val="A724AF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CA74E1D"/>
    <w:multiLevelType w:val="hybridMultilevel"/>
    <w:tmpl w:val="D9BEF100"/>
    <w:lvl w:ilvl="0" w:tplc="9DAC54E8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1" w15:restartNumberingAfterBreak="0">
    <w:nsid w:val="32065B60"/>
    <w:multiLevelType w:val="hybridMultilevel"/>
    <w:tmpl w:val="849E07D4"/>
    <w:lvl w:ilvl="0" w:tplc="EEEC74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D08AF63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DA54DD"/>
    <w:multiLevelType w:val="hybridMultilevel"/>
    <w:tmpl w:val="EEC24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9E97081"/>
    <w:multiLevelType w:val="hybridMultilevel"/>
    <w:tmpl w:val="A5E263AE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34" w15:restartNumberingAfterBreak="0">
    <w:nsid w:val="3A325936"/>
    <w:multiLevelType w:val="hybridMultilevel"/>
    <w:tmpl w:val="6E1CABD4"/>
    <w:lvl w:ilvl="0" w:tplc="04090003">
      <w:start w:val="1"/>
      <w:numFmt w:val="bullet"/>
      <w:lvlText w:val="o"/>
      <w:lvlJc w:val="left"/>
      <w:pPr>
        <w:tabs>
          <w:tab w:val="num" w:pos="340"/>
        </w:tabs>
        <w:ind w:left="340" w:hanging="34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A56770"/>
    <w:multiLevelType w:val="hybridMultilevel"/>
    <w:tmpl w:val="BD9A4346"/>
    <w:lvl w:ilvl="0" w:tplc="C2FCDFF8">
      <w:start w:val="1"/>
      <w:numFmt w:val="bullet"/>
      <w:pStyle w:val="BulletLis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EEEECD08">
      <w:numFmt w:val="decimal"/>
      <w:lvlText w:val=""/>
      <w:lvlJc w:val="left"/>
    </w:lvl>
    <w:lvl w:ilvl="2" w:tplc="4F084F38">
      <w:numFmt w:val="decimal"/>
      <w:lvlText w:val=""/>
      <w:lvlJc w:val="left"/>
    </w:lvl>
    <w:lvl w:ilvl="3" w:tplc="A934C7C0">
      <w:numFmt w:val="decimal"/>
      <w:lvlText w:val=""/>
      <w:lvlJc w:val="left"/>
    </w:lvl>
    <w:lvl w:ilvl="4" w:tplc="AE50CB6E">
      <w:numFmt w:val="decimal"/>
      <w:lvlText w:val=""/>
      <w:lvlJc w:val="left"/>
    </w:lvl>
    <w:lvl w:ilvl="5" w:tplc="E7AEA768">
      <w:numFmt w:val="decimal"/>
      <w:lvlText w:val=""/>
      <w:lvlJc w:val="left"/>
    </w:lvl>
    <w:lvl w:ilvl="6" w:tplc="E8F0ECE4">
      <w:numFmt w:val="decimal"/>
      <w:lvlText w:val=""/>
      <w:lvlJc w:val="left"/>
    </w:lvl>
    <w:lvl w:ilvl="7" w:tplc="7298B7CC">
      <w:numFmt w:val="decimal"/>
      <w:lvlText w:val=""/>
      <w:lvlJc w:val="left"/>
    </w:lvl>
    <w:lvl w:ilvl="8" w:tplc="7DD4A2C0">
      <w:numFmt w:val="decimal"/>
      <w:lvlText w:val=""/>
      <w:lvlJc w:val="left"/>
    </w:lvl>
  </w:abstractNum>
  <w:abstractNum w:abstractNumId="36" w15:restartNumberingAfterBreak="0">
    <w:nsid w:val="3E0204E1"/>
    <w:multiLevelType w:val="hybridMultilevel"/>
    <w:tmpl w:val="A9744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724A21"/>
    <w:multiLevelType w:val="hybridMultilevel"/>
    <w:tmpl w:val="341E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DB407D"/>
    <w:multiLevelType w:val="hybridMultilevel"/>
    <w:tmpl w:val="6FA8D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267374A"/>
    <w:multiLevelType w:val="hybridMultilevel"/>
    <w:tmpl w:val="82EAC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3C7572"/>
    <w:multiLevelType w:val="hybridMultilevel"/>
    <w:tmpl w:val="C38669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9219D2"/>
    <w:multiLevelType w:val="hybridMultilevel"/>
    <w:tmpl w:val="A9C6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F602E1"/>
    <w:multiLevelType w:val="hybridMultilevel"/>
    <w:tmpl w:val="DA883614"/>
    <w:lvl w:ilvl="0" w:tplc="784A48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22F1767"/>
    <w:multiLevelType w:val="hybridMultilevel"/>
    <w:tmpl w:val="77B4A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AF40A1"/>
    <w:multiLevelType w:val="hybridMultilevel"/>
    <w:tmpl w:val="BFCC9A30"/>
    <w:lvl w:ilvl="0" w:tplc="89C48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373E59"/>
    <w:multiLevelType w:val="hybridMultilevel"/>
    <w:tmpl w:val="76FAF93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67060A2"/>
    <w:multiLevelType w:val="hybridMultilevel"/>
    <w:tmpl w:val="F650FD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7B33416"/>
    <w:multiLevelType w:val="hybridMultilevel"/>
    <w:tmpl w:val="CE5AD68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4575A2"/>
    <w:multiLevelType w:val="hybridMultilevel"/>
    <w:tmpl w:val="AA306BFA"/>
    <w:lvl w:ilvl="0" w:tplc="7CCADC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4A268F"/>
    <w:multiLevelType w:val="hybridMultilevel"/>
    <w:tmpl w:val="DCBA76F0"/>
    <w:lvl w:ilvl="0" w:tplc="AF141B2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53181C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083D44"/>
    <w:multiLevelType w:val="hybridMultilevel"/>
    <w:tmpl w:val="5F8A9C7A"/>
    <w:lvl w:ilvl="0" w:tplc="5E462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6A5245"/>
    <w:multiLevelType w:val="hybridMultilevel"/>
    <w:tmpl w:val="B1FA59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F5B6246"/>
    <w:multiLevelType w:val="hybridMultilevel"/>
    <w:tmpl w:val="8924AA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1302F95"/>
    <w:multiLevelType w:val="hybridMultilevel"/>
    <w:tmpl w:val="3CF28D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2977EAB"/>
    <w:multiLevelType w:val="hybridMultilevel"/>
    <w:tmpl w:val="16E23790"/>
    <w:lvl w:ilvl="0" w:tplc="7CCADC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377893"/>
    <w:multiLevelType w:val="hybridMultilevel"/>
    <w:tmpl w:val="612E77F2"/>
    <w:lvl w:ilvl="0" w:tplc="634CD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3F3A20"/>
    <w:multiLevelType w:val="hybridMultilevel"/>
    <w:tmpl w:val="29CCF19C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7" w15:restartNumberingAfterBreak="0">
    <w:nsid w:val="674A4C0F"/>
    <w:multiLevelType w:val="hybridMultilevel"/>
    <w:tmpl w:val="6616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7F27FE9"/>
    <w:multiLevelType w:val="hybridMultilevel"/>
    <w:tmpl w:val="1E68D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2234A7"/>
    <w:multiLevelType w:val="hybridMultilevel"/>
    <w:tmpl w:val="76FAF9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C2B0184"/>
    <w:multiLevelType w:val="hybridMultilevel"/>
    <w:tmpl w:val="9822EE66"/>
    <w:lvl w:ilvl="0" w:tplc="6AF6CCB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7230FD"/>
    <w:multiLevelType w:val="hybridMultilevel"/>
    <w:tmpl w:val="26F29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7F3579"/>
    <w:multiLevelType w:val="hybridMultilevel"/>
    <w:tmpl w:val="2FB8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C76408"/>
    <w:multiLevelType w:val="hybridMultilevel"/>
    <w:tmpl w:val="A68E1AEE"/>
    <w:lvl w:ilvl="0" w:tplc="CA108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7327FE"/>
    <w:multiLevelType w:val="hybridMultilevel"/>
    <w:tmpl w:val="DB04C83A"/>
    <w:lvl w:ilvl="0" w:tplc="9DAC54E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plc="F3603040">
      <w:start w:val="7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9C2E8A"/>
    <w:multiLevelType w:val="hybridMultilevel"/>
    <w:tmpl w:val="42AC1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1028A6"/>
    <w:multiLevelType w:val="hybridMultilevel"/>
    <w:tmpl w:val="6442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1E6ADA"/>
    <w:multiLevelType w:val="hybridMultilevel"/>
    <w:tmpl w:val="0E30ABF8"/>
    <w:lvl w:ilvl="0" w:tplc="FDF8D2F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color w:val="0000CC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6988294">
      <w:start w:val="1"/>
      <w:numFmt w:val="lowerLetter"/>
      <w:lvlText w:val="%3)"/>
      <w:lvlJc w:val="left"/>
      <w:pPr>
        <w:ind w:left="198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8" w15:restartNumberingAfterBreak="0">
    <w:nsid w:val="761A04BA"/>
    <w:multiLevelType w:val="hybridMultilevel"/>
    <w:tmpl w:val="FFE2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6A2AAA"/>
    <w:multiLevelType w:val="hybridMultilevel"/>
    <w:tmpl w:val="E6D2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B93360"/>
    <w:multiLevelType w:val="hybridMultilevel"/>
    <w:tmpl w:val="2C30B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1888464">
    <w:abstractNumId w:val="35"/>
  </w:num>
  <w:num w:numId="2" w16cid:durableId="1024750779">
    <w:abstractNumId w:val="10"/>
  </w:num>
  <w:num w:numId="3" w16cid:durableId="2108622395">
    <w:abstractNumId w:val="10"/>
  </w:num>
  <w:num w:numId="4" w16cid:durableId="1570386574">
    <w:abstractNumId w:val="1"/>
  </w:num>
  <w:num w:numId="5" w16cid:durableId="1111437711">
    <w:abstractNumId w:val="9"/>
  </w:num>
  <w:num w:numId="6" w16cid:durableId="1401052785">
    <w:abstractNumId w:val="7"/>
  </w:num>
  <w:num w:numId="7" w16cid:durableId="1747527941">
    <w:abstractNumId w:val="6"/>
  </w:num>
  <w:num w:numId="8" w16cid:durableId="1731998484">
    <w:abstractNumId w:val="5"/>
  </w:num>
  <w:num w:numId="9" w16cid:durableId="17630243">
    <w:abstractNumId w:val="4"/>
  </w:num>
  <w:num w:numId="10" w16cid:durableId="437213458">
    <w:abstractNumId w:val="8"/>
  </w:num>
  <w:num w:numId="11" w16cid:durableId="820007162">
    <w:abstractNumId w:val="3"/>
  </w:num>
  <w:num w:numId="12" w16cid:durableId="820118814">
    <w:abstractNumId w:val="2"/>
  </w:num>
  <w:num w:numId="13" w16cid:durableId="1797065380">
    <w:abstractNumId w:val="0"/>
  </w:num>
  <w:num w:numId="14" w16cid:durableId="1261716491">
    <w:abstractNumId w:val="64"/>
  </w:num>
  <w:num w:numId="15" w16cid:durableId="1675718502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2430"/>
          </w:tabs>
          <w:ind w:left="2430" w:hanging="720"/>
        </w:pPr>
        <w:rPr>
          <w:rFonts w:ascii="Arial Bold" w:hAnsi="Arial Bold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576"/>
          </w:tabs>
          <w:ind w:left="57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16" w16cid:durableId="626932547">
    <w:abstractNumId w:val="14"/>
  </w:num>
  <w:num w:numId="17" w16cid:durableId="1345286057">
    <w:abstractNumId w:val="49"/>
  </w:num>
  <w:num w:numId="18" w16cid:durableId="65148354">
    <w:abstractNumId w:val="26"/>
  </w:num>
  <w:num w:numId="19" w16cid:durableId="2121289835">
    <w:abstractNumId w:val="54"/>
  </w:num>
  <w:num w:numId="20" w16cid:durableId="1495216899">
    <w:abstractNumId w:val="31"/>
  </w:num>
  <w:num w:numId="21" w16cid:durableId="1324579118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846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2" w16cid:durableId="1875999719">
    <w:abstractNumId w:val="12"/>
  </w:num>
  <w:num w:numId="23" w16cid:durableId="533032728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846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4" w16cid:durableId="889732529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4230"/>
          </w:tabs>
          <w:ind w:left="423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576"/>
          </w:tabs>
          <w:ind w:left="57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5" w16cid:durableId="1334987863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90"/>
          </w:tabs>
          <w:ind w:left="990" w:hanging="720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702"/>
          </w:tabs>
          <w:ind w:left="702" w:hanging="702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6" w16cid:durableId="2021657608">
    <w:abstractNumId w:val="30"/>
  </w:num>
  <w:num w:numId="27" w16cid:durableId="968314958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576"/>
          </w:tabs>
          <w:ind w:left="57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8" w16cid:durableId="268700885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30"/>
          </w:tabs>
          <w:ind w:left="63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9" w16cid:durableId="1353456430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720"/>
          </w:tabs>
          <w:ind w:left="72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0" w16cid:durableId="330722799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30"/>
          </w:tabs>
          <w:ind w:left="63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1" w16cid:durableId="7715866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133740">
    <w:abstractNumId w:val="63"/>
  </w:num>
  <w:num w:numId="33" w16cid:durableId="771365493">
    <w:abstractNumId w:val="44"/>
  </w:num>
  <w:num w:numId="34" w16cid:durableId="50467376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846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5" w16cid:durableId="1345404744">
    <w:abstractNumId w:val="43"/>
  </w:num>
  <w:num w:numId="36" w16cid:durableId="1760632871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720"/>
          </w:tabs>
          <w:ind w:left="72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7" w16cid:durableId="1963027989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4230"/>
          </w:tabs>
          <w:ind w:left="423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026"/>
          </w:tabs>
          <w:ind w:left="102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8" w16cid:durableId="365912263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Heading2"/>
        <w:lvlText w:val="%1.%2"/>
        <w:lvlJc w:val="center"/>
        <w:pPr>
          <w:tabs>
            <w:tab w:val="num" w:pos="846"/>
          </w:tabs>
          <w:ind w:left="846" w:hanging="558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9" w16cid:durableId="1063598806">
    <w:abstractNumId w:val="70"/>
  </w:num>
  <w:num w:numId="40" w16cid:durableId="1509783316">
    <w:abstractNumId w:val="11"/>
  </w:num>
  <w:num w:numId="41" w16cid:durableId="1031295855">
    <w:abstractNumId w:val="21"/>
  </w:num>
  <w:num w:numId="42" w16cid:durableId="458963177">
    <w:abstractNumId w:val="36"/>
  </w:num>
  <w:num w:numId="43" w16cid:durableId="1078213284">
    <w:abstractNumId w:val="41"/>
  </w:num>
  <w:num w:numId="44" w16cid:durableId="1274903968">
    <w:abstractNumId w:val="62"/>
  </w:num>
  <w:num w:numId="45" w16cid:durableId="1599289671">
    <w:abstractNumId w:val="38"/>
  </w:num>
  <w:num w:numId="46" w16cid:durableId="1377393633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4230"/>
          </w:tabs>
          <w:ind w:left="4230" w:hanging="720"/>
        </w:pPr>
        <w:rPr>
          <w:rFonts w:ascii="Arial Bold" w:hAnsi="Arial Bold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756"/>
          </w:tabs>
          <w:ind w:left="75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47" w16cid:durableId="919407664">
    <w:abstractNumId w:val="25"/>
  </w:num>
  <w:num w:numId="48" w16cid:durableId="227617117">
    <w:abstractNumId w:val="68"/>
  </w:num>
  <w:num w:numId="49" w16cid:durableId="1795976416">
    <w:abstractNumId w:val="27"/>
  </w:num>
  <w:num w:numId="50" w16cid:durableId="194076713">
    <w:abstractNumId w:val="56"/>
  </w:num>
  <w:num w:numId="51" w16cid:durableId="379130805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2430"/>
          </w:tabs>
          <w:ind w:left="2430" w:hanging="720"/>
        </w:pPr>
        <w:rPr>
          <w:rFonts w:ascii="Arial Bold" w:hAnsi="Arial Bold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936"/>
          </w:tabs>
          <w:ind w:left="93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52" w16cid:durableId="594941368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2430"/>
          </w:tabs>
          <w:ind w:left="2430" w:hanging="720"/>
        </w:pPr>
        <w:rPr>
          <w:rFonts w:ascii="Arial Bold" w:hAnsi="Arial Bold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936"/>
          </w:tabs>
          <w:ind w:left="93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53" w16cid:durableId="1236471276">
    <w:abstractNumId w:val="33"/>
  </w:num>
  <w:num w:numId="54" w16cid:durableId="1762144706">
    <w:abstractNumId w:val="61"/>
  </w:num>
  <w:num w:numId="55" w16cid:durableId="2003728100">
    <w:abstractNumId w:val="32"/>
  </w:num>
  <w:num w:numId="56" w16cid:durableId="1095514069">
    <w:abstractNumId w:val="50"/>
  </w:num>
  <w:num w:numId="57" w16cid:durableId="1529024799">
    <w:abstractNumId w:val="29"/>
  </w:num>
  <w:num w:numId="58" w16cid:durableId="466316929">
    <w:abstractNumId w:val="55"/>
  </w:num>
  <w:num w:numId="59" w16cid:durableId="1229534268">
    <w:abstractNumId w:val="39"/>
  </w:num>
  <w:num w:numId="60" w16cid:durableId="1808013575">
    <w:abstractNumId w:val="53"/>
  </w:num>
  <w:num w:numId="61" w16cid:durableId="166987171">
    <w:abstractNumId w:val="34"/>
  </w:num>
  <w:num w:numId="62" w16cid:durableId="1239747966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64"/>
          </w:tabs>
          <w:ind w:left="864" w:hanging="864"/>
        </w:pPr>
        <w:rPr>
          <w:rFonts w:cs="Times New Roman"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63" w16cid:durableId="773206154">
    <w:abstractNumId w:val="23"/>
  </w:num>
  <w:num w:numId="64" w16cid:durableId="1495678664">
    <w:abstractNumId w:val="46"/>
  </w:num>
  <w:num w:numId="65" w16cid:durableId="550270707">
    <w:abstractNumId w:val="15"/>
  </w:num>
  <w:num w:numId="66" w16cid:durableId="1758164427">
    <w:abstractNumId w:val="67"/>
  </w:num>
  <w:num w:numId="67" w16cid:durableId="1836802108">
    <w:abstractNumId w:val="24"/>
  </w:num>
  <w:num w:numId="68" w16cid:durableId="1286765905">
    <w:abstractNumId w:val="28"/>
  </w:num>
  <w:num w:numId="69" w16cid:durableId="1187788378">
    <w:abstractNumId w:val="65"/>
  </w:num>
  <w:num w:numId="70" w16cid:durableId="855925521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30"/>
          </w:tabs>
          <w:ind w:left="630" w:hanging="630"/>
        </w:pPr>
        <w:rPr>
          <w:rFonts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1" w16cid:durableId="400367299">
    <w:abstractNumId w:val="19"/>
  </w:num>
  <w:num w:numId="72" w16cid:durableId="567422554">
    <w:abstractNumId w:val="60"/>
  </w:num>
  <w:num w:numId="73" w16cid:durableId="566644764">
    <w:abstractNumId w:val="17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30"/>
          </w:tabs>
          <w:ind w:left="63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4" w16cid:durableId="1074352756">
    <w:abstractNumId w:val="17"/>
  </w:num>
  <w:num w:numId="75" w16cid:durableId="1940409892">
    <w:abstractNumId w:val="22"/>
  </w:num>
  <w:num w:numId="76" w16cid:durableId="1581207681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5"/>
        <w:numFmt w:val="decimal"/>
        <w:pStyle w:val="Heading2"/>
        <w:lvlText w:val="%1.%2"/>
        <w:lvlJc w:val="left"/>
        <w:pPr>
          <w:tabs>
            <w:tab w:val="num" w:pos="630"/>
          </w:tabs>
          <w:ind w:left="63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7" w16cid:durableId="111948942">
    <w:abstractNumId w:val="17"/>
    <w:lvlOverride w:ilvl="0">
      <w:startOverride w:val="14"/>
      <w:lvl w:ilvl="0">
        <w:start w:val="14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254859088"/>
      <w:lvl w:ilvl="2">
        <w:start w:val="254859088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startOverride w:val="254859040"/>
      <w:lvl w:ilvl="3">
        <w:start w:val="254859040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startOverride w:val="254858992"/>
      <w:lvl w:ilvl="4">
        <w:start w:val="254858992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startOverride w:val="254858944"/>
      <w:lvl w:ilvl="5">
        <w:start w:val="254858944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startOverride w:val="254858896"/>
      <w:lvl w:ilvl="6">
        <w:start w:val="254858896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startOverride w:val="254858848"/>
      <w:lvl w:ilvl="7">
        <w:start w:val="254858848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startOverride w:val="254858800"/>
      <w:lvl w:ilvl="8">
        <w:start w:val="254858800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8" w16cid:durableId="1459955338">
    <w:abstractNumId w:val="48"/>
  </w:num>
  <w:num w:numId="79" w16cid:durableId="1589077493">
    <w:abstractNumId w:val="17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" w:hAnsi="Arial" w:cs="Arial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5"/>
        <w:numFmt w:val="decimal"/>
        <w:pStyle w:val="Heading2"/>
        <w:lvlText w:val="%1.%2"/>
        <w:lvlJc w:val="left"/>
        <w:pPr>
          <w:tabs>
            <w:tab w:val="num" w:pos="900"/>
          </w:tabs>
          <w:ind w:left="90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80" w16cid:durableId="738287549">
    <w:abstractNumId w:val="17"/>
    <w:lvlOverride w:ilvl="0">
      <w:startOverride w:val="14"/>
      <w:lvl w:ilvl="0">
        <w:start w:val="14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tabs>
            <w:tab w:val="num" w:pos="630"/>
          </w:tabs>
          <w:ind w:left="63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81" w16cid:durableId="1823035111">
    <w:abstractNumId w:val="40"/>
  </w:num>
  <w:num w:numId="82" w16cid:durableId="965501952">
    <w:abstractNumId w:val="20"/>
  </w:num>
  <w:num w:numId="83" w16cid:durableId="1408961951">
    <w:abstractNumId w:val="13"/>
  </w:num>
  <w:num w:numId="84" w16cid:durableId="922450840">
    <w:abstractNumId w:val="47"/>
  </w:num>
  <w:num w:numId="85" w16cid:durableId="1128626739">
    <w:abstractNumId w:val="66"/>
  </w:num>
  <w:num w:numId="86" w16cid:durableId="156187389">
    <w:abstractNumId w:val="57"/>
  </w:num>
  <w:num w:numId="87" w16cid:durableId="2111968718">
    <w:abstractNumId w:val="18"/>
  </w:num>
  <w:num w:numId="88" w16cid:durableId="1457484476">
    <w:abstractNumId w:val="37"/>
  </w:num>
  <w:num w:numId="89" w16cid:durableId="1321083224">
    <w:abstractNumId w:val="69"/>
  </w:num>
  <w:num w:numId="90" w16cid:durableId="627709258">
    <w:abstractNumId w:val="16"/>
  </w:num>
  <w:num w:numId="91" w16cid:durableId="766117228">
    <w:abstractNumId w:val="58"/>
  </w:num>
  <w:num w:numId="92" w16cid:durableId="1535776990">
    <w:abstractNumId w:val="52"/>
  </w:num>
  <w:num w:numId="93" w16cid:durableId="2079857940">
    <w:abstractNumId w:val="42"/>
  </w:num>
  <w:num w:numId="94" w16cid:durableId="701319955">
    <w:abstractNumId w:val="51"/>
  </w:num>
  <w:num w:numId="95" w16cid:durableId="1169061945">
    <w:abstractNumId w:val="59"/>
  </w:num>
  <w:num w:numId="96" w16cid:durableId="444156682">
    <w:abstractNumId w:val="45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0B"/>
    <w:rsid w:val="00000264"/>
    <w:rsid w:val="00000565"/>
    <w:rsid w:val="000005F3"/>
    <w:rsid w:val="00000968"/>
    <w:rsid w:val="00000ABD"/>
    <w:rsid w:val="00000CDF"/>
    <w:rsid w:val="00000DC1"/>
    <w:rsid w:val="00001512"/>
    <w:rsid w:val="00001713"/>
    <w:rsid w:val="00001A69"/>
    <w:rsid w:val="00001C3F"/>
    <w:rsid w:val="00001F37"/>
    <w:rsid w:val="00002229"/>
    <w:rsid w:val="0000234F"/>
    <w:rsid w:val="000024B8"/>
    <w:rsid w:val="00002652"/>
    <w:rsid w:val="00002DD9"/>
    <w:rsid w:val="00002FE4"/>
    <w:rsid w:val="000031A0"/>
    <w:rsid w:val="000039B9"/>
    <w:rsid w:val="000039DA"/>
    <w:rsid w:val="00003D3D"/>
    <w:rsid w:val="00003E6E"/>
    <w:rsid w:val="00003EDF"/>
    <w:rsid w:val="00004114"/>
    <w:rsid w:val="00004178"/>
    <w:rsid w:val="00004257"/>
    <w:rsid w:val="000043E1"/>
    <w:rsid w:val="00004FEB"/>
    <w:rsid w:val="00005347"/>
    <w:rsid w:val="00005639"/>
    <w:rsid w:val="00005951"/>
    <w:rsid w:val="00005CAA"/>
    <w:rsid w:val="00006522"/>
    <w:rsid w:val="00006591"/>
    <w:rsid w:val="00006766"/>
    <w:rsid w:val="0000693C"/>
    <w:rsid w:val="000071DD"/>
    <w:rsid w:val="0000759D"/>
    <w:rsid w:val="00007C22"/>
    <w:rsid w:val="000102C7"/>
    <w:rsid w:val="00010352"/>
    <w:rsid w:val="000103C7"/>
    <w:rsid w:val="00010F0D"/>
    <w:rsid w:val="0001189F"/>
    <w:rsid w:val="000118D5"/>
    <w:rsid w:val="00011CE5"/>
    <w:rsid w:val="0001263D"/>
    <w:rsid w:val="000130E3"/>
    <w:rsid w:val="000130E7"/>
    <w:rsid w:val="00013479"/>
    <w:rsid w:val="000137D1"/>
    <w:rsid w:val="000139D7"/>
    <w:rsid w:val="00013AE7"/>
    <w:rsid w:val="00013C79"/>
    <w:rsid w:val="000141A3"/>
    <w:rsid w:val="00015304"/>
    <w:rsid w:val="00015476"/>
    <w:rsid w:val="00015707"/>
    <w:rsid w:val="00015990"/>
    <w:rsid w:val="00015EF3"/>
    <w:rsid w:val="00016727"/>
    <w:rsid w:val="0001693E"/>
    <w:rsid w:val="00016940"/>
    <w:rsid w:val="00017D8D"/>
    <w:rsid w:val="00020104"/>
    <w:rsid w:val="000203BC"/>
    <w:rsid w:val="0002073D"/>
    <w:rsid w:val="00020870"/>
    <w:rsid w:val="0002115D"/>
    <w:rsid w:val="0002199B"/>
    <w:rsid w:val="00021CDB"/>
    <w:rsid w:val="00021D82"/>
    <w:rsid w:val="000221CA"/>
    <w:rsid w:val="00022668"/>
    <w:rsid w:val="000234FF"/>
    <w:rsid w:val="00023653"/>
    <w:rsid w:val="0002385A"/>
    <w:rsid w:val="00023C98"/>
    <w:rsid w:val="00023F02"/>
    <w:rsid w:val="000242C5"/>
    <w:rsid w:val="00024F1E"/>
    <w:rsid w:val="0002578E"/>
    <w:rsid w:val="00025872"/>
    <w:rsid w:val="00025975"/>
    <w:rsid w:val="000259B5"/>
    <w:rsid w:val="00025EEA"/>
    <w:rsid w:val="000261A8"/>
    <w:rsid w:val="0002667E"/>
    <w:rsid w:val="00026B60"/>
    <w:rsid w:val="00027508"/>
    <w:rsid w:val="00027A9E"/>
    <w:rsid w:val="00027F5F"/>
    <w:rsid w:val="0003068A"/>
    <w:rsid w:val="00030751"/>
    <w:rsid w:val="00030802"/>
    <w:rsid w:val="00030FCE"/>
    <w:rsid w:val="000311FF"/>
    <w:rsid w:val="00031259"/>
    <w:rsid w:val="000317D6"/>
    <w:rsid w:val="00031CD7"/>
    <w:rsid w:val="000323F3"/>
    <w:rsid w:val="000329BE"/>
    <w:rsid w:val="000329D0"/>
    <w:rsid w:val="00032BC0"/>
    <w:rsid w:val="00032BEF"/>
    <w:rsid w:val="00033182"/>
    <w:rsid w:val="0003346F"/>
    <w:rsid w:val="0003376A"/>
    <w:rsid w:val="00033787"/>
    <w:rsid w:val="00033E34"/>
    <w:rsid w:val="0003414E"/>
    <w:rsid w:val="0003511A"/>
    <w:rsid w:val="0003543F"/>
    <w:rsid w:val="000356F3"/>
    <w:rsid w:val="00036160"/>
    <w:rsid w:val="000362D5"/>
    <w:rsid w:val="000363BF"/>
    <w:rsid w:val="00037644"/>
    <w:rsid w:val="000400D7"/>
    <w:rsid w:val="00040266"/>
    <w:rsid w:val="00040351"/>
    <w:rsid w:val="00040E0D"/>
    <w:rsid w:val="00040E5A"/>
    <w:rsid w:val="0004129B"/>
    <w:rsid w:val="0004131A"/>
    <w:rsid w:val="00041413"/>
    <w:rsid w:val="000415DA"/>
    <w:rsid w:val="000417A9"/>
    <w:rsid w:val="00041EEB"/>
    <w:rsid w:val="0004240C"/>
    <w:rsid w:val="00042451"/>
    <w:rsid w:val="000424D5"/>
    <w:rsid w:val="00042630"/>
    <w:rsid w:val="00042BF5"/>
    <w:rsid w:val="00042C37"/>
    <w:rsid w:val="00042DA3"/>
    <w:rsid w:val="00043314"/>
    <w:rsid w:val="00043626"/>
    <w:rsid w:val="00044714"/>
    <w:rsid w:val="00044A1E"/>
    <w:rsid w:val="00044CA5"/>
    <w:rsid w:val="00045733"/>
    <w:rsid w:val="0004583D"/>
    <w:rsid w:val="00045E27"/>
    <w:rsid w:val="00045EC1"/>
    <w:rsid w:val="00046415"/>
    <w:rsid w:val="00046573"/>
    <w:rsid w:val="00046B27"/>
    <w:rsid w:val="00046F94"/>
    <w:rsid w:val="000471CB"/>
    <w:rsid w:val="00047AE3"/>
    <w:rsid w:val="00047E18"/>
    <w:rsid w:val="00047E83"/>
    <w:rsid w:val="00050674"/>
    <w:rsid w:val="00050DBA"/>
    <w:rsid w:val="00050E4F"/>
    <w:rsid w:val="000513A3"/>
    <w:rsid w:val="00051463"/>
    <w:rsid w:val="00051DC6"/>
    <w:rsid w:val="00052097"/>
    <w:rsid w:val="0005229A"/>
    <w:rsid w:val="000523C4"/>
    <w:rsid w:val="0005248E"/>
    <w:rsid w:val="00052919"/>
    <w:rsid w:val="00052BF3"/>
    <w:rsid w:val="00053199"/>
    <w:rsid w:val="00053D6F"/>
    <w:rsid w:val="00054342"/>
    <w:rsid w:val="0005486D"/>
    <w:rsid w:val="0005488F"/>
    <w:rsid w:val="00054E1F"/>
    <w:rsid w:val="0005523E"/>
    <w:rsid w:val="00055A70"/>
    <w:rsid w:val="00055E62"/>
    <w:rsid w:val="000561C8"/>
    <w:rsid w:val="0005627A"/>
    <w:rsid w:val="000566AC"/>
    <w:rsid w:val="00056A93"/>
    <w:rsid w:val="00056B8B"/>
    <w:rsid w:val="00056B97"/>
    <w:rsid w:val="000572CB"/>
    <w:rsid w:val="000576BB"/>
    <w:rsid w:val="00057CEF"/>
    <w:rsid w:val="00060170"/>
    <w:rsid w:val="000607EE"/>
    <w:rsid w:val="00060968"/>
    <w:rsid w:val="000609D9"/>
    <w:rsid w:val="00061188"/>
    <w:rsid w:val="000612FE"/>
    <w:rsid w:val="00061670"/>
    <w:rsid w:val="0006196E"/>
    <w:rsid w:val="00061EFF"/>
    <w:rsid w:val="00062363"/>
    <w:rsid w:val="000628E3"/>
    <w:rsid w:val="00062C20"/>
    <w:rsid w:val="00062D7B"/>
    <w:rsid w:val="00062DC7"/>
    <w:rsid w:val="00063695"/>
    <w:rsid w:val="0006372B"/>
    <w:rsid w:val="0006376A"/>
    <w:rsid w:val="000637E0"/>
    <w:rsid w:val="00064136"/>
    <w:rsid w:val="00064584"/>
    <w:rsid w:val="00064953"/>
    <w:rsid w:val="00064D9B"/>
    <w:rsid w:val="00064E95"/>
    <w:rsid w:val="00065073"/>
    <w:rsid w:val="000651CD"/>
    <w:rsid w:val="00065EE8"/>
    <w:rsid w:val="00065F77"/>
    <w:rsid w:val="000663EB"/>
    <w:rsid w:val="000664AB"/>
    <w:rsid w:val="00066532"/>
    <w:rsid w:val="000671B9"/>
    <w:rsid w:val="00067263"/>
    <w:rsid w:val="0006727F"/>
    <w:rsid w:val="00070811"/>
    <w:rsid w:val="00070899"/>
    <w:rsid w:val="00070CE5"/>
    <w:rsid w:val="00070EEE"/>
    <w:rsid w:val="00071459"/>
    <w:rsid w:val="000717A9"/>
    <w:rsid w:val="0007307E"/>
    <w:rsid w:val="0007311C"/>
    <w:rsid w:val="0007322B"/>
    <w:rsid w:val="000732B1"/>
    <w:rsid w:val="00073AF4"/>
    <w:rsid w:val="00073C64"/>
    <w:rsid w:val="00074265"/>
    <w:rsid w:val="0007479E"/>
    <w:rsid w:val="0007487E"/>
    <w:rsid w:val="00074A8C"/>
    <w:rsid w:val="000754D0"/>
    <w:rsid w:val="00075895"/>
    <w:rsid w:val="000758F5"/>
    <w:rsid w:val="00075915"/>
    <w:rsid w:val="00075A83"/>
    <w:rsid w:val="00075B5A"/>
    <w:rsid w:val="00075B66"/>
    <w:rsid w:val="00075C48"/>
    <w:rsid w:val="00076471"/>
    <w:rsid w:val="00076849"/>
    <w:rsid w:val="00076B9D"/>
    <w:rsid w:val="00076E50"/>
    <w:rsid w:val="000772A3"/>
    <w:rsid w:val="000779E5"/>
    <w:rsid w:val="00080AAF"/>
    <w:rsid w:val="00080DBA"/>
    <w:rsid w:val="00081222"/>
    <w:rsid w:val="000824BD"/>
    <w:rsid w:val="00082ADC"/>
    <w:rsid w:val="0008395F"/>
    <w:rsid w:val="00083A50"/>
    <w:rsid w:val="0008414A"/>
    <w:rsid w:val="0008431D"/>
    <w:rsid w:val="00085447"/>
    <w:rsid w:val="00085725"/>
    <w:rsid w:val="000865D3"/>
    <w:rsid w:val="00086643"/>
    <w:rsid w:val="0008695E"/>
    <w:rsid w:val="000876D1"/>
    <w:rsid w:val="000877A3"/>
    <w:rsid w:val="00087C23"/>
    <w:rsid w:val="00087C9C"/>
    <w:rsid w:val="0009038F"/>
    <w:rsid w:val="00090719"/>
    <w:rsid w:val="00090E4A"/>
    <w:rsid w:val="000913FD"/>
    <w:rsid w:val="00091810"/>
    <w:rsid w:val="0009199E"/>
    <w:rsid w:val="00091A2E"/>
    <w:rsid w:val="00091AAB"/>
    <w:rsid w:val="00091FCE"/>
    <w:rsid w:val="0009245D"/>
    <w:rsid w:val="00092A53"/>
    <w:rsid w:val="00092E23"/>
    <w:rsid w:val="000931AC"/>
    <w:rsid w:val="00093934"/>
    <w:rsid w:val="00093D04"/>
    <w:rsid w:val="00093E74"/>
    <w:rsid w:val="00093E88"/>
    <w:rsid w:val="00093ECB"/>
    <w:rsid w:val="00093ED4"/>
    <w:rsid w:val="00093FD5"/>
    <w:rsid w:val="00094047"/>
    <w:rsid w:val="0009483D"/>
    <w:rsid w:val="000948A6"/>
    <w:rsid w:val="000949AD"/>
    <w:rsid w:val="00094B2E"/>
    <w:rsid w:val="00094E92"/>
    <w:rsid w:val="00095F5C"/>
    <w:rsid w:val="00096533"/>
    <w:rsid w:val="000968AD"/>
    <w:rsid w:val="000969A9"/>
    <w:rsid w:val="000A02B8"/>
    <w:rsid w:val="000A106B"/>
    <w:rsid w:val="000A158C"/>
    <w:rsid w:val="000A1657"/>
    <w:rsid w:val="000A1738"/>
    <w:rsid w:val="000A180A"/>
    <w:rsid w:val="000A2B5F"/>
    <w:rsid w:val="000A3023"/>
    <w:rsid w:val="000A32B9"/>
    <w:rsid w:val="000A37F9"/>
    <w:rsid w:val="000A3BF2"/>
    <w:rsid w:val="000A4050"/>
    <w:rsid w:val="000A411D"/>
    <w:rsid w:val="000A4831"/>
    <w:rsid w:val="000A4BDA"/>
    <w:rsid w:val="000A5DD9"/>
    <w:rsid w:val="000A5FD7"/>
    <w:rsid w:val="000A6231"/>
    <w:rsid w:val="000A6288"/>
    <w:rsid w:val="000A6395"/>
    <w:rsid w:val="000A6509"/>
    <w:rsid w:val="000A6CDA"/>
    <w:rsid w:val="000A6DB2"/>
    <w:rsid w:val="000A7295"/>
    <w:rsid w:val="000A7332"/>
    <w:rsid w:val="000A7630"/>
    <w:rsid w:val="000A79C5"/>
    <w:rsid w:val="000B0115"/>
    <w:rsid w:val="000B038C"/>
    <w:rsid w:val="000B108E"/>
    <w:rsid w:val="000B180F"/>
    <w:rsid w:val="000B198F"/>
    <w:rsid w:val="000B1B62"/>
    <w:rsid w:val="000B236F"/>
    <w:rsid w:val="000B25D4"/>
    <w:rsid w:val="000B2767"/>
    <w:rsid w:val="000B28AB"/>
    <w:rsid w:val="000B2CF4"/>
    <w:rsid w:val="000B2E48"/>
    <w:rsid w:val="000B30AE"/>
    <w:rsid w:val="000B33FF"/>
    <w:rsid w:val="000B35D7"/>
    <w:rsid w:val="000B37FD"/>
    <w:rsid w:val="000B3811"/>
    <w:rsid w:val="000B3901"/>
    <w:rsid w:val="000B39C9"/>
    <w:rsid w:val="000B3AE0"/>
    <w:rsid w:val="000B3B1E"/>
    <w:rsid w:val="000B3D18"/>
    <w:rsid w:val="000B3F7B"/>
    <w:rsid w:val="000B4174"/>
    <w:rsid w:val="000B4240"/>
    <w:rsid w:val="000B431A"/>
    <w:rsid w:val="000B434B"/>
    <w:rsid w:val="000B46D3"/>
    <w:rsid w:val="000B51AA"/>
    <w:rsid w:val="000B5848"/>
    <w:rsid w:val="000B5A60"/>
    <w:rsid w:val="000B5A93"/>
    <w:rsid w:val="000B5CF1"/>
    <w:rsid w:val="000B614D"/>
    <w:rsid w:val="000B6842"/>
    <w:rsid w:val="000B7092"/>
    <w:rsid w:val="000B71E4"/>
    <w:rsid w:val="000B7DA5"/>
    <w:rsid w:val="000C01F7"/>
    <w:rsid w:val="000C0606"/>
    <w:rsid w:val="000C07B9"/>
    <w:rsid w:val="000C0B96"/>
    <w:rsid w:val="000C0CD5"/>
    <w:rsid w:val="000C0F7B"/>
    <w:rsid w:val="000C1509"/>
    <w:rsid w:val="000C1597"/>
    <w:rsid w:val="000C228E"/>
    <w:rsid w:val="000C2E6D"/>
    <w:rsid w:val="000C38C9"/>
    <w:rsid w:val="000C39CB"/>
    <w:rsid w:val="000C3F28"/>
    <w:rsid w:val="000C4373"/>
    <w:rsid w:val="000C49BA"/>
    <w:rsid w:val="000C4C87"/>
    <w:rsid w:val="000C50D5"/>
    <w:rsid w:val="000C537A"/>
    <w:rsid w:val="000C5459"/>
    <w:rsid w:val="000C5507"/>
    <w:rsid w:val="000C55E4"/>
    <w:rsid w:val="000C5761"/>
    <w:rsid w:val="000C5DC4"/>
    <w:rsid w:val="000C5DDD"/>
    <w:rsid w:val="000C60E2"/>
    <w:rsid w:val="000C65D7"/>
    <w:rsid w:val="000C67DE"/>
    <w:rsid w:val="000C6944"/>
    <w:rsid w:val="000C6CF0"/>
    <w:rsid w:val="000C70E8"/>
    <w:rsid w:val="000C79B8"/>
    <w:rsid w:val="000C7BB2"/>
    <w:rsid w:val="000C7F0B"/>
    <w:rsid w:val="000D01E3"/>
    <w:rsid w:val="000D0301"/>
    <w:rsid w:val="000D0E27"/>
    <w:rsid w:val="000D0F13"/>
    <w:rsid w:val="000D1288"/>
    <w:rsid w:val="000D1BE1"/>
    <w:rsid w:val="000D1DFA"/>
    <w:rsid w:val="000D2366"/>
    <w:rsid w:val="000D2549"/>
    <w:rsid w:val="000D286B"/>
    <w:rsid w:val="000D298C"/>
    <w:rsid w:val="000D2FFB"/>
    <w:rsid w:val="000D309E"/>
    <w:rsid w:val="000D3C57"/>
    <w:rsid w:val="000D3FFE"/>
    <w:rsid w:val="000D4450"/>
    <w:rsid w:val="000D4533"/>
    <w:rsid w:val="000D4BD0"/>
    <w:rsid w:val="000D4CC6"/>
    <w:rsid w:val="000D52FF"/>
    <w:rsid w:val="000D553F"/>
    <w:rsid w:val="000D55C7"/>
    <w:rsid w:val="000D5643"/>
    <w:rsid w:val="000D57E4"/>
    <w:rsid w:val="000D58AD"/>
    <w:rsid w:val="000D59B3"/>
    <w:rsid w:val="000D5BC6"/>
    <w:rsid w:val="000D5D9F"/>
    <w:rsid w:val="000D63F9"/>
    <w:rsid w:val="000D6AB8"/>
    <w:rsid w:val="000D6B43"/>
    <w:rsid w:val="000D6C8A"/>
    <w:rsid w:val="000D6D09"/>
    <w:rsid w:val="000D6E95"/>
    <w:rsid w:val="000D6FCF"/>
    <w:rsid w:val="000D7A26"/>
    <w:rsid w:val="000D7D42"/>
    <w:rsid w:val="000D7ECC"/>
    <w:rsid w:val="000D7FED"/>
    <w:rsid w:val="000E068C"/>
    <w:rsid w:val="000E09D1"/>
    <w:rsid w:val="000E0C11"/>
    <w:rsid w:val="000E0FE2"/>
    <w:rsid w:val="000E1472"/>
    <w:rsid w:val="000E1723"/>
    <w:rsid w:val="000E1CA9"/>
    <w:rsid w:val="000E222D"/>
    <w:rsid w:val="000E245A"/>
    <w:rsid w:val="000E24DF"/>
    <w:rsid w:val="000E2945"/>
    <w:rsid w:val="000E2C48"/>
    <w:rsid w:val="000E2E6B"/>
    <w:rsid w:val="000E3298"/>
    <w:rsid w:val="000E3613"/>
    <w:rsid w:val="000E3AF5"/>
    <w:rsid w:val="000E40FA"/>
    <w:rsid w:val="000E42B1"/>
    <w:rsid w:val="000E4743"/>
    <w:rsid w:val="000E4E80"/>
    <w:rsid w:val="000E555E"/>
    <w:rsid w:val="000E558D"/>
    <w:rsid w:val="000E5648"/>
    <w:rsid w:val="000E5BF8"/>
    <w:rsid w:val="000E627B"/>
    <w:rsid w:val="000E673E"/>
    <w:rsid w:val="000E6A0C"/>
    <w:rsid w:val="000E6A5B"/>
    <w:rsid w:val="000F025F"/>
    <w:rsid w:val="000F0357"/>
    <w:rsid w:val="000F0ACD"/>
    <w:rsid w:val="000F0FEC"/>
    <w:rsid w:val="000F1681"/>
    <w:rsid w:val="000F26CD"/>
    <w:rsid w:val="000F27A3"/>
    <w:rsid w:val="000F40D9"/>
    <w:rsid w:val="000F47B1"/>
    <w:rsid w:val="000F556A"/>
    <w:rsid w:val="000F59D4"/>
    <w:rsid w:val="000F60A5"/>
    <w:rsid w:val="000F6998"/>
    <w:rsid w:val="000F6BCC"/>
    <w:rsid w:val="000F73BB"/>
    <w:rsid w:val="000F7EB9"/>
    <w:rsid w:val="000F7FF7"/>
    <w:rsid w:val="001000E9"/>
    <w:rsid w:val="001002AF"/>
    <w:rsid w:val="001002C9"/>
    <w:rsid w:val="0010034B"/>
    <w:rsid w:val="001004C8"/>
    <w:rsid w:val="001005CB"/>
    <w:rsid w:val="001006CA"/>
    <w:rsid w:val="0010097A"/>
    <w:rsid w:val="00100C84"/>
    <w:rsid w:val="00100DB9"/>
    <w:rsid w:val="0010145B"/>
    <w:rsid w:val="0010172C"/>
    <w:rsid w:val="001018C1"/>
    <w:rsid w:val="00101BE9"/>
    <w:rsid w:val="00102172"/>
    <w:rsid w:val="0010217E"/>
    <w:rsid w:val="0010224B"/>
    <w:rsid w:val="00102531"/>
    <w:rsid w:val="0010269F"/>
    <w:rsid w:val="001030F7"/>
    <w:rsid w:val="001034EC"/>
    <w:rsid w:val="00103E9E"/>
    <w:rsid w:val="0010415E"/>
    <w:rsid w:val="001046FD"/>
    <w:rsid w:val="00104751"/>
    <w:rsid w:val="0010491A"/>
    <w:rsid w:val="00105644"/>
    <w:rsid w:val="001058E6"/>
    <w:rsid w:val="00105906"/>
    <w:rsid w:val="0010627C"/>
    <w:rsid w:val="00106500"/>
    <w:rsid w:val="00106B1A"/>
    <w:rsid w:val="00107A87"/>
    <w:rsid w:val="00107A9B"/>
    <w:rsid w:val="00110EF1"/>
    <w:rsid w:val="00110F49"/>
    <w:rsid w:val="00111079"/>
    <w:rsid w:val="001111B2"/>
    <w:rsid w:val="0011193C"/>
    <w:rsid w:val="00111C30"/>
    <w:rsid w:val="00112182"/>
    <w:rsid w:val="0011225E"/>
    <w:rsid w:val="001126AB"/>
    <w:rsid w:val="001129ED"/>
    <w:rsid w:val="001132B1"/>
    <w:rsid w:val="00113460"/>
    <w:rsid w:val="00113CB9"/>
    <w:rsid w:val="00113F88"/>
    <w:rsid w:val="0011491E"/>
    <w:rsid w:val="00114E02"/>
    <w:rsid w:val="001151B1"/>
    <w:rsid w:val="00115241"/>
    <w:rsid w:val="00115AFD"/>
    <w:rsid w:val="00115BA2"/>
    <w:rsid w:val="00115BB8"/>
    <w:rsid w:val="00116368"/>
    <w:rsid w:val="0011662F"/>
    <w:rsid w:val="00116A96"/>
    <w:rsid w:val="001172D0"/>
    <w:rsid w:val="001172EF"/>
    <w:rsid w:val="00117361"/>
    <w:rsid w:val="0011781A"/>
    <w:rsid w:val="0012011E"/>
    <w:rsid w:val="00121857"/>
    <w:rsid w:val="00121AD3"/>
    <w:rsid w:val="00121B10"/>
    <w:rsid w:val="0012217C"/>
    <w:rsid w:val="00122295"/>
    <w:rsid w:val="00122CB1"/>
    <w:rsid w:val="00122D05"/>
    <w:rsid w:val="00123082"/>
    <w:rsid w:val="001242A9"/>
    <w:rsid w:val="0012473F"/>
    <w:rsid w:val="00124945"/>
    <w:rsid w:val="00124C94"/>
    <w:rsid w:val="00124CEE"/>
    <w:rsid w:val="00125143"/>
    <w:rsid w:val="00126817"/>
    <w:rsid w:val="00126C91"/>
    <w:rsid w:val="00126D67"/>
    <w:rsid w:val="0012708D"/>
    <w:rsid w:val="00127173"/>
    <w:rsid w:val="00127803"/>
    <w:rsid w:val="00127FF8"/>
    <w:rsid w:val="00130216"/>
    <w:rsid w:val="0013037D"/>
    <w:rsid w:val="001305B8"/>
    <w:rsid w:val="00130825"/>
    <w:rsid w:val="00130D67"/>
    <w:rsid w:val="00130EA4"/>
    <w:rsid w:val="0013101B"/>
    <w:rsid w:val="00131293"/>
    <w:rsid w:val="00131552"/>
    <w:rsid w:val="0013165F"/>
    <w:rsid w:val="001318C7"/>
    <w:rsid w:val="00131C96"/>
    <w:rsid w:val="00131DA4"/>
    <w:rsid w:val="00131DC7"/>
    <w:rsid w:val="00131E83"/>
    <w:rsid w:val="0013202B"/>
    <w:rsid w:val="001328C3"/>
    <w:rsid w:val="001328C9"/>
    <w:rsid w:val="001329A4"/>
    <w:rsid w:val="00132B71"/>
    <w:rsid w:val="001331D7"/>
    <w:rsid w:val="00133ABE"/>
    <w:rsid w:val="00133F46"/>
    <w:rsid w:val="00133FB7"/>
    <w:rsid w:val="001340FA"/>
    <w:rsid w:val="0013430B"/>
    <w:rsid w:val="00134CD9"/>
    <w:rsid w:val="0013559C"/>
    <w:rsid w:val="0013677D"/>
    <w:rsid w:val="001368DE"/>
    <w:rsid w:val="00136937"/>
    <w:rsid w:val="0013700E"/>
    <w:rsid w:val="00137591"/>
    <w:rsid w:val="001375F5"/>
    <w:rsid w:val="001377A0"/>
    <w:rsid w:val="00137AE0"/>
    <w:rsid w:val="00137AF5"/>
    <w:rsid w:val="00137C72"/>
    <w:rsid w:val="0014003C"/>
    <w:rsid w:val="00140549"/>
    <w:rsid w:val="001405B5"/>
    <w:rsid w:val="001415B4"/>
    <w:rsid w:val="00141786"/>
    <w:rsid w:val="00141EEA"/>
    <w:rsid w:val="00141EF3"/>
    <w:rsid w:val="001426A0"/>
    <w:rsid w:val="00142B73"/>
    <w:rsid w:val="00142BD6"/>
    <w:rsid w:val="00142E27"/>
    <w:rsid w:val="00142F80"/>
    <w:rsid w:val="00142F90"/>
    <w:rsid w:val="001444B5"/>
    <w:rsid w:val="00144741"/>
    <w:rsid w:val="00144C65"/>
    <w:rsid w:val="0014563A"/>
    <w:rsid w:val="001456BB"/>
    <w:rsid w:val="00145C3B"/>
    <w:rsid w:val="00146082"/>
    <w:rsid w:val="001463BA"/>
    <w:rsid w:val="001463EC"/>
    <w:rsid w:val="00146594"/>
    <w:rsid w:val="001465F5"/>
    <w:rsid w:val="001467B5"/>
    <w:rsid w:val="0014698E"/>
    <w:rsid w:val="00146C55"/>
    <w:rsid w:val="0014709D"/>
    <w:rsid w:val="00147380"/>
    <w:rsid w:val="00147613"/>
    <w:rsid w:val="00147C44"/>
    <w:rsid w:val="001503F2"/>
    <w:rsid w:val="00150449"/>
    <w:rsid w:val="00150512"/>
    <w:rsid w:val="001505C7"/>
    <w:rsid w:val="001505EB"/>
    <w:rsid w:val="0015070F"/>
    <w:rsid w:val="0015103D"/>
    <w:rsid w:val="00151217"/>
    <w:rsid w:val="00151716"/>
    <w:rsid w:val="0015177B"/>
    <w:rsid w:val="00151BF9"/>
    <w:rsid w:val="001520D5"/>
    <w:rsid w:val="00152899"/>
    <w:rsid w:val="0015305A"/>
    <w:rsid w:val="001531CF"/>
    <w:rsid w:val="0015398D"/>
    <w:rsid w:val="00153D89"/>
    <w:rsid w:val="00153E65"/>
    <w:rsid w:val="00154107"/>
    <w:rsid w:val="0015444F"/>
    <w:rsid w:val="00154695"/>
    <w:rsid w:val="00154B92"/>
    <w:rsid w:val="00154BA0"/>
    <w:rsid w:val="00154CDB"/>
    <w:rsid w:val="00154E93"/>
    <w:rsid w:val="001555D7"/>
    <w:rsid w:val="00155909"/>
    <w:rsid w:val="00155954"/>
    <w:rsid w:val="00155E1E"/>
    <w:rsid w:val="00155F07"/>
    <w:rsid w:val="00156E5D"/>
    <w:rsid w:val="0015768E"/>
    <w:rsid w:val="00160198"/>
    <w:rsid w:val="00160264"/>
    <w:rsid w:val="00160425"/>
    <w:rsid w:val="001606CB"/>
    <w:rsid w:val="00160876"/>
    <w:rsid w:val="00160975"/>
    <w:rsid w:val="00160BFC"/>
    <w:rsid w:val="00160F6B"/>
    <w:rsid w:val="0016120F"/>
    <w:rsid w:val="00161573"/>
    <w:rsid w:val="00161821"/>
    <w:rsid w:val="00161C6D"/>
    <w:rsid w:val="00161E3A"/>
    <w:rsid w:val="001622F2"/>
    <w:rsid w:val="0016233E"/>
    <w:rsid w:val="00162A36"/>
    <w:rsid w:val="00162F45"/>
    <w:rsid w:val="0016307F"/>
    <w:rsid w:val="001630FF"/>
    <w:rsid w:val="001638A8"/>
    <w:rsid w:val="00163C33"/>
    <w:rsid w:val="00163C50"/>
    <w:rsid w:val="00163E41"/>
    <w:rsid w:val="00163ED7"/>
    <w:rsid w:val="001641D8"/>
    <w:rsid w:val="00164878"/>
    <w:rsid w:val="00165D2A"/>
    <w:rsid w:val="001661FB"/>
    <w:rsid w:val="00166716"/>
    <w:rsid w:val="00166CD2"/>
    <w:rsid w:val="00166E3F"/>
    <w:rsid w:val="00166E62"/>
    <w:rsid w:val="001670FD"/>
    <w:rsid w:val="001672D9"/>
    <w:rsid w:val="00167A7C"/>
    <w:rsid w:val="00167B3A"/>
    <w:rsid w:val="00167BBD"/>
    <w:rsid w:val="00167CDB"/>
    <w:rsid w:val="0017014E"/>
    <w:rsid w:val="00170350"/>
    <w:rsid w:val="00170545"/>
    <w:rsid w:val="00170CDB"/>
    <w:rsid w:val="00170D0D"/>
    <w:rsid w:val="0017104E"/>
    <w:rsid w:val="001712E4"/>
    <w:rsid w:val="00171842"/>
    <w:rsid w:val="00171C9C"/>
    <w:rsid w:val="00171DEF"/>
    <w:rsid w:val="00172E8F"/>
    <w:rsid w:val="001730EF"/>
    <w:rsid w:val="00173C16"/>
    <w:rsid w:val="00173C50"/>
    <w:rsid w:val="0017471E"/>
    <w:rsid w:val="0017487E"/>
    <w:rsid w:val="001748EE"/>
    <w:rsid w:val="0017499B"/>
    <w:rsid w:val="00174A57"/>
    <w:rsid w:val="0017555C"/>
    <w:rsid w:val="00175A78"/>
    <w:rsid w:val="00175D95"/>
    <w:rsid w:val="00175DC8"/>
    <w:rsid w:val="0017606A"/>
    <w:rsid w:val="00176B7B"/>
    <w:rsid w:val="00176D00"/>
    <w:rsid w:val="0017751A"/>
    <w:rsid w:val="00177712"/>
    <w:rsid w:val="001779D8"/>
    <w:rsid w:val="00177CA9"/>
    <w:rsid w:val="001804AC"/>
    <w:rsid w:val="001805A9"/>
    <w:rsid w:val="00180D36"/>
    <w:rsid w:val="00180F0F"/>
    <w:rsid w:val="001812D4"/>
    <w:rsid w:val="00181AD7"/>
    <w:rsid w:val="00182895"/>
    <w:rsid w:val="00182C8D"/>
    <w:rsid w:val="00183486"/>
    <w:rsid w:val="001835EA"/>
    <w:rsid w:val="00183D1B"/>
    <w:rsid w:val="00183DCF"/>
    <w:rsid w:val="001847A1"/>
    <w:rsid w:val="001848C5"/>
    <w:rsid w:val="00185156"/>
    <w:rsid w:val="00185370"/>
    <w:rsid w:val="0018552F"/>
    <w:rsid w:val="001858CD"/>
    <w:rsid w:val="001862B8"/>
    <w:rsid w:val="0018679E"/>
    <w:rsid w:val="00186BEC"/>
    <w:rsid w:val="00186F2B"/>
    <w:rsid w:val="00187020"/>
    <w:rsid w:val="001870AC"/>
    <w:rsid w:val="0018713B"/>
    <w:rsid w:val="00187567"/>
    <w:rsid w:val="001900BD"/>
    <w:rsid w:val="00190191"/>
    <w:rsid w:val="001902DF"/>
    <w:rsid w:val="00192341"/>
    <w:rsid w:val="001923F8"/>
    <w:rsid w:val="00193312"/>
    <w:rsid w:val="00193522"/>
    <w:rsid w:val="001937F6"/>
    <w:rsid w:val="001941A7"/>
    <w:rsid w:val="001942B1"/>
    <w:rsid w:val="0019492B"/>
    <w:rsid w:val="00194C2C"/>
    <w:rsid w:val="00194CE2"/>
    <w:rsid w:val="00195405"/>
    <w:rsid w:val="0019557C"/>
    <w:rsid w:val="0019575B"/>
    <w:rsid w:val="00195851"/>
    <w:rsid w:val="00195870"/>
    <w:rsid w:val="00195FFB"/>
    <w:rsid w:val="00196F2A"/>
    <w:rsid w:val="00197016"/>
    <w:rsid w:val="0019773C"/>
    <w:rsid w:val="00197A36"/>
    <w:rsid w:val="00197A88"/>
    <w:rsid w:val="001A0345"/>
    <w:rsid w:val="001A035A"/>
    <w:rsid w:val="001A043A"/>
    <w:rsid w:val="001A05F1"/>
    <w:rsid w:val="001A092A"/>
    <w:rsid w:val="001A0F5E"/>
    <w:rsid w:val="001A115A"/>
    <w:rsid w:val="001A1190"/>
    <w:rsid w:val="001A1212"/>
    <w:rsid w:val="001A156A"/>
    <w:rsid w:val="001A16BF"/>
    <w:rsid w:val="001A18D6"/>
    <w:rsid w:val="001A19DA"/>
    <w:rsid w:val="001A200E"/>
    <w:rsid w:val="001A2136"/>
    <w:rsid w:val="001A220E"/>
    <w:rsid w:val="001A2390"/>
    <w:rsid w:val="001A2A87"/>
    <w:rsid w:val="001A3068"/>
    <w:rsid w:val="001A34D6"/>
    <w:rsid w:val="001A3BEA"/>
    <w:rsid w:val="001A3F44"/>
    <w:rsid w:val="001A45D7"/>
    <w:rsid w:val="001A4E14"/>
    <w:rsid w:val="001A5361"/>
    <w:rsid w:val="001A54B2"/>
    <w:rsid w:val="001A5701"/>
    <w:rsid w:val="001A64FC"/>
    <w:rsid w:val="001A666C"/>
    <w:rsid w:val="001A6AB7"/>
    <w:rsid w:val="001A7670"/>
    <w:rsid w:val="001A76A0"/>
    <w:rsid w:val="001B045C"/>
    <w:rsid w:val="001B0DD3"/>
    <w:rsid w:val="001B0E4D"/>
    <w:rsid w:val="001B1C8C"/>
    <w:rsid w:val="001B2189"/>
    <w:rsid w:val="001B21DA"/>
    <w:rsid w:val="001B28F9"/>
    <w:rsid w:val="001B2AF9"/>
    <w:rsid w:val="001B2B92"/>
    <w:rsid w:val="001B3516"/>
    <w:rsid w:val="001B420F"/>
    <w:rsid w:val="001B4316"/>
    <w:rsid w:val="001B448A"/>
    <w:rsid w:val="001B4C42"/>
    <w:rsid w:val="001B4FE3"/>
    <w:rsid w:val="001B5248"/>
    <w:rsid w:val="001B5533"/>
    <w:rsid w:val="001B5E6E"/>
    <w:rsid w:val="001B64DC"/>
    <w:rsid w:val="001B661F"/>
    <w:rsid w:val="001B6652"/>
    <w:rsid w:val="001B6A67"/>
    <w:rsid w:val="001B6E90"/>
    <w:rsid w:val="001B701F"/>
    <w:rsid w:val="001B70E2"/>
    <w:rsid w:val="001B7592"/>
    <w:rsid w:val="001B76C8"/>
    <w:rsid w:val="001B7EDB"/>
    <w:rsid w:val="001C1016"/>
    <w:rsid w:val="001C118F"/>
    <w:rsid w:val="001C1543"/>
    <w:rsid w:val="001C1C48"/>
    <w:rsid w:val="001C1DFC"/>
    <w:rsid w:val="001C2CC3"/>
    <w:rsid w:val="001C2D54"/>
    <w:rsid w:val="001C2DA5"/>
    <w:rsid w:val="001C37F1"/>
    <w:rsid w:val="001C3E14"/>
    <w:rsid w:val="001C4655"/>
    <w:rsid w:val="001C4CD9"/>
    <w:rsid w:val="001C4E1C"/>
    <w:rsid w:val="001C5A56"/>
    <w:rsid w:val="001C5D3E"/>
    <w:rsid w:val="001C5FC9"/>
    <w:rsid w:val="001C6298"/>
    <w:rsid w:val="001C6C29"/>
    <w:rsid w:val="001C7051"/>
    <w:rsid w:val="001C79A4"/>
    <w:rsid w:val="001D05BF"/>
    <w:rsid w:val="001D0A46"/>
    <w:rsid w:val="001D13FE"/>
    <w:rsid w:val="001D1810"/>
    <w:rsid w:val="001D1BCB"/>
    <w:rsid w:val="001D2383"/>
    <w:rsid w:val="001D2454"/>
    <w:rsid w:val="001D29AC"/>
    <w:rsid w:val="001D2C03"/>
    <w:rsid w:val="001D3876"/>
    <w:rsid w:val="001D465D"/>
    <w:rsid w:val="001D50EF"/>
    <w:rsid w:val="001D50FD"/>
    <w:rsid w:val="001D5700"/>
    <w:rsid w:val="001D572F"/>
    <w:rsid w:val="001D62F9"/>
    <w:rsid w:val="001D642D"/>
    <w:rsid w:val="001D74AA"/>
    <w:rsid w:val="001E01D4"/>
    <w:rsid w:val="001E066E"/>
    <w:rsid w:val="001E08FA"/>
    <w:rsid w:val="001E100E"/>
    <w:rsid w:val="001E12C2"/>
    <w:rsid w:val="001E1F71"/>
    <w:rsid w:val="001E267B"/>
    <w:rsid w:val="001E2762"/>
    <w:rsid w:val="001E28CC"/>
    <w:rsid w:val="001E2B07"/>
    <w:rsid w:val="001E2D60"/>
    <w:rsid w:val="001E3124"/>
    <w:rsid w:val="001E3615"/>
    <w:rsid w:val="001E36B8"/>
    <w:rsid w:val="001E3B9C"/>
    <w:rsid w:val="001E3C3A"/>
    <w:rsid w:val="001E3FA9"/>
    <w:rsid w:val="001E409A"/>
    <w:rsid w:val="001E40A1"/>
    <w:rsid w:val="001E422E"/>
    <w:rsid w:val="001E457C"/>
    <w:rsid w:val="001E4F3B"/>
    <w:rsid w:val="001E54CF"/>
    <w:rsid w:val="001E5503"/>
    <w:rsid w:val="001E579A"/>
    <w:rsid w:val="001E5BFB"/>
    <w:rsid w:val="001E69A1"/>
    <w:rsid w:val="001E6A61"/>
    <w:rsid w:val="001E6C42"/>
    <w:rsid w:val="001E71B6"/>
    <w:rsid w:val="001E74D0"/>
    <w:rsid w:val="001E7DEF"/>
    <w:rsid w:val="001F0100"/>
    <w:rsid w:val="001F03C2"/>
    <w:rsid w:val="001F0692"/>
    <w:rsid w:val="001F0A8D"/>
    <w:rsid w:val="001F112C"/>
    <w:rsid w:val="001F1488"/>
    <w:rsid w:val="001F19A8"/>
    <w:rsid w:val="001F1E69"/>
    <w:rsid w:val="001F2381"/>
    <w:rsid w:val="001F2BFF"/>
    <w:rsid w:val="001F2C28"/>
    <w:rsid w:val="001F2CFB"/>
    <w:rsid w:val="001F325E"/>
    <w:rsid w:val="001F3652"/>
    <w:rsid w:val="001F3E65"/>
    <w:rsid w:val="001F434D"/>
    <w:rsid w:val="001F59E2"/>
    <w:rsid w:val="001F5A6C"/>
    <w:rsid w:val="001F5C3D"/>
    <w:rsid w:val="001F63CB"/>
    <w:rsid w:val="001F6481"/>
    <w:rsid w:val="001F6493"/>
    <w:rsid w:val="001F656E"/>
    <w:rsid w:val="001F6ACE"/>
    <w:rsid w:val="001F72EE"/>
    <w:rsid w:val="001F7427"/>
    <w:rsid w:val="001F7595"/>
    <w:rsid w:val="00200112"/>
    <w:rsid w:val="00200235"/>
    <w:rsid w:val="00200421"/>
    <w:rsid w:val="00200A6D"/>
    <w:rsid w:val="00200D57"/>
    <w:rsid w:val="00201593"/>
    <w:rsid w:val="00201997"/>
    <w:rsid w:val="00201BCF"/>
    <w:rsid w:val="00202213"/>
    <w:rsid w:val="00202BC2"/>
    <w:rsid w:val="0020310A"/>
    <w:rsid w:val="002032C3"/>
    <w:rsid w:val="0020394E"/>
    <w:rsid w:val="00204167"/>
    <w:rsid w:val="002046DA"/>
    <w:rsid w:val="0020483F"/>
    <w:rsid w:val="0020496F"/>
    <w:rsid w:val="00204A8D"/>
    <w:rsid w:val="00204DBE"/>
    <w:rsid w:val="00204FC4"/>
    <w:rsid w:val="002059A2"/>
    <w:rsid w:val="00205A2D"/>
    <w:rsid w:val="00205E43"/>
    <w:rsid w:val="00206882"/>
    <w:rsid w:val="00206BA0"/>
    <w:rsid w:val="002075C6"/>
    <w:rsid w:val="00207A3D"/>
    <w:rsid w:val="00207BA7"/>
    <w:rsid w:val="00207BB0"/>
    <w:rsid w:val="00210B25"/>
    <w:rsid w:val="00210D77"/>
    <w:rsid w:val="002110B9"/>
    <w:rsid w:val="002113FA"/>
    <w:rsid w:val="002117DC"/>
    <w:rsid w:val="00211848"/>
    <w:rsid w:val="00211B19"/>
    <w:rsid w:val="0021205F"/>
    <w:rsid w:val="00212A48"/>
    <w:rsid w:val="00212C39"/>
    <w:rsid w:val="00212CA5"/>
    <w:rsid w:val="0021302C"/>
    <w:rsid w:val="002131EF"/>
    <w:rsid w:val="00213689"/>
    <w:rsid w:val="00213E63"/>
    <w:rsid w:val="00213F2A"/>
    <w:rsid w:val="00213FB2"/>
    <w:rsid w:val="0021406B"/>
    <w:rsid w:val="00214C77"/>
    <w:rsid w:val="00214E3D"/>
    <w:rsid w:val="00214FE4"/>
    <w:rsid w:val="0021578C"/>
    <w:rsid w:val="00215DE4"/>
    <w:rsid w:val="002162B3"/>
    <w:rsid w:val="002163DF"/>
    <w:rsid w:val="002165E8"/>
    <w:rsid w:val="00216ADF"/>
    <w:rsid w:val="00216CD4"/>
    <w:rsid w:val="00216F32"/>
    <w:rsid w:val="002170D0"/>
    <w:rsid w:val="0021710C"/>
    <w:rsid w:val="00217725"/>
    <w:rsid w:val="00217854"/>
    <w:rsid w:val="002179F2"/>
    <w:rsid w:val="00217CDA"/>
    <w:rsid w:val="00217D02"/>
    <w:rsid w:val="00217F2C"/>
    <w:rsid w:val="0022050D"/>
    <w:rsid w:val="002205B9"/>
    <w:rsid w:val="00220BC0"/>
    <w:rsid w:val="00220DF4"/>
    <w:rsid w:val="00222017"/>
    <w:rsid w:val="0022237D"/>
    <w:rsid w:val="002224CB"/>
    <w:rsid w:val="00222D4D"/>
    <w:rsid w:val="00222F36"/>
    <w:rsid w:val="0022359B"/>
    <w:rsid w:val="002235F9"/>
    <w:rsid w:val="00223B96"/>
    <w:rsid w:val="00223CA9"/>
    <w:rsid w:val="00223D09"/>
    <w:rsid w:val="00223F39"/>
    <w:rsid w:val="00224243"/>
    <w:rsid w:val="002250AF"/>
    <w:rsid w:val="002255C2"/>
    <w:rsid w:val="00225C98"/>
    <w:rsid w:val="00225EE2"/>
    <w:rsid w:val="0022671C"/>
    <w:rsid w:val="002267EB"/>
    <w:rsid w:val="00226C20"/>
    <w:rsid w:val="00226E33"/>
    <w:rsid w:val="002270F1"/>
    <w:rsid w:val="00227147"/>
    <w:rsid w:val="00227380"/>
    <w:rsid w:val="00227D50"/>
    <w:rsid w:val="00227FB2"/>
    <w:rsid w:val="00230086"/>
    <w:rsid w:val="002300CD"/>
    <w:rsid w:val="002305BD"/>
    <w:rsid w:val="00230705"/>
    <w:rsid w:val="002309A3"/>
    <w:rsid w:val="00230A41"/>
    <w:rsid w:val="00230ECB"/>
    <w:rsid w:val="0023114F"/>
    <w:rsid w:val="00231155"/>
    <w:rsid w:val="00231219"/>
    <w:rsid w:val="002314AD"/>
    <w:rsid w:val="00231610"/>
    <w:rsid w:val="00232060"/>
    <w:rsid w:val="0023207B"/>
    <w:rsid w:val="002325BB"/>
    <w:rsid w:val="002328A0"/>
    <w:rsid w:val="00232A6A"/>
    <w:rsid w:val="00232C22"/>
    <w:rsid w:val="002335EB"/>
    <w:rsid w:val="00234344"/>
    <w:rsid w:val="002343B3"/>
    <w:rsid w:val="00234441"/>
    <w:rsid w:val="002347A3"/>
    <w:rsid w:val="0023493F"/>
    <w:rsid w:val="00234C87"/>
    <w:rsid w:val="00234F16"/>
    <w:rsid w:val="002361B6"/>
    <w:rsid w:val="002364C0"/>
    <w:rsid w:val="0023724D"/>
    <w:rsid w:val="002373DC"/>
    <w:rsid w:val="002376D9"/>
    <w:rsid w:val="00240E66"/>
    <w:rsid w:val="0024141E"/>
    <w:rsid w:val="00241578"/>
    <w:rsid w:val="00241686"/>
    <w:rsid w:val="002418FA"/>
    <w:rsid w:val="00241A7E"/>
    <w:rsid w:val="00241B97"/>
    <w:rsid w:val="002424F3"/>
    <w:rsid w:val="002428DD"/>
    <w:rsid w:val="0024294F"/>
    <w:rsid w:val="00242F18"/>
    <w:rsid w:val="00242F1B"/>
    <w:rsid w:val="0024331F"/>
    <w:rsid w:val="002434AC"/>
    <w:rsid w:val="002435B9"/>
    <w:rsid w:val="002445CD"/>
    <w:rsid w:val="00244732"/>
    <w:rsid w:val="00244BE3"/>
    <w:rsid w:val="00244FB6"/>
    <w:rsid w:val="00245299"/>
    <w:rsid w:val="002453B7"/>
    <w:rsid w:val="00246243"/>
    <w:rsid w:val="00246461"/>
    <w:rsid w:val="00246512"/>
    <w:rsid w:val="0024679B"/>
    <w:rsid w:val="0024683F"/>
    <w:rsid w:val="00246907"/>
    <w:rsid w:val="00246E07"/>
    <w:rsid w:val="002473F6"/>
    <w:rsid w:val="0024745D"/>
    <w:rsid w:val="00247586"/>
    <w:rsid w:val="00247592"/>
    <w:rsid w:val="002502B9"/>
    <w:rsid w:val="00250481"/>
    <w:rsid w:val="00250F23"/>
    <w:rsid w:val="00251310"/>
    <w:rsid w:val="002513B1"/>
    <w:rsid w:val="002514D5"/>
    <w:rsid w:val="00251DD6"/>
    <w:rsid w:val="00251FD2"/>
    <w:rsid w:val="002528D3"/>
    <w:rsid w:val="002529FD"/>
    <w:rsid w:val="0025311F"/>
    <w:rsid w:val="00253178"/>
    <w:rsid w:val="00253504"/>
    <w:rsid w:val="00253E00"/>
    <w:rsid w:val="002546FD"/>
    <w:rsid w:val="00254952"/>
    <w:rsid w:val="00254EF5"/>
    <w:rsid w:val="002550A7"/>
    <w:rsid w:val="002551AF"/>
    <w:rsid w:val="002551D1"/>
    <w:rsid w:val="0025589F"/>
    <w:rsid w:val="00255D4E"/>
    <w:rsid w:val="002562C2"/>
    <w:rsid w:val="0025690E"/>
    <w:rsid w:val="00256AAA"/>
    <w:rsid w:val="00256D08"/>
    <w:rsid w:val="00256D35"/>
    <w:rsid w:val="00256FCC"/>
    <w:rsid w:val="002571EE"/>
    <w:rsid w:val="002573DD"/>
    <w:rsid w:val="002575FC"/>
    <w:rsid w:val="00257928"/>
    <w:rsid w:val="00257AA3"/>
    <w:rsid w:val="00260188"/>
    <w:rsid w:val="00260BA7"/>
    <w:rsid w:val="0026175C"/>
    <w:rsid w:val="00261899"/>
    <w:rsid w:val="00261DFC"/>
    <w:rsid w:val="00261F9B"/>
    <w:rsid w:val="0026252C"/>
    <w:rsid w:val="0026288A"/>
    <w:rsid w:val="00262AFC"/>
    <w:rsid w:val="00262BB7"/>
    <w:rsid w:val="00262BDE"/>
    <w:rsid w:val="00262C88"/>
    <w:rsid w:val="00262F21"/>
    <w:rsid w:val="002631A7"/>
    <w:rsid w:val="0026333B"/>
    <w:rsid w:val="00263446"/>
    <w:rsid w:val="00263614"/>
    <w:rsid w:val="002637E8"/>
    <w:rsid w:val="00263ED8"/>
    <w:rsid w:val="0026404C"/>
    <w:rsid w:val="0026450E"/>
    <w:rsid w:val="00264C85"/>
    <w:rsid w:val="0026506C"/>
    <w:rsid w:val="0026518C"/>
    <w:rsid w:val="00265282"/>
    <w:rsid w:val="0026544F"/>
    <w:rsid w:val="00265960"/>
    <w:rsid w:val="00266E44"/>
    <w:rsid w:val="00266F5C"/>
    <w:rsid w:val="0026765D"/>
    <w:rsid w:val="00270494"/>
    <w:rsid w:val="0027054E"/>
    <w:rsid w:val="00270779"/>
    <w:rsid w:val="002711E7"/>
    <w:rsid w:val="002711F4"/>
    <w:rsid w:val="00271428"/>
    <w:rsid w:val="00271621"/>
    <w:rsid w:val="002716DE"/>
    <w:rsid w:val="00272227"/>
    <w:rsid w:val="00272849"/>
    <w:rsid w:val="00272EA9"/>
    <w:rsid w:val="00272FCE"/>
    <w:rsid w:val="002730FD"/>
    <w:rsid w:val="00273681"/>
    <w:rsid w:val="002738FB"/>
    <w:rsid w:val="00274CCF"/>
    <w:rsid w:val="00274D01"/>
    <w:rsid w:val="0027508C"/>
    <w:rsid w:val="002754FA"/>
    <w:rsid w:val="002758C7"/>
    <w:rsid w:val="00275A5E"/>
    <w:rsid w:val="00275B1B"/>
    <w:rsid w:val="002761B7"/>
    <w:rsid w:val="002761C8"/>
    <w:rsid w:val="00276F97"/>
    <w:rsid w:val="002774BE"/>
    <w:rsid w:val="002774CD"/>
    <w:rsid w:val="002777FC"/>
    <w:rsid w:val="00277DBA"/>
    <w:rsid w:val="00277EA1"/>
    <w:rsid w:val="00277F1E"/>
    <w:rsid w:val="0028008F"/>
    <w:rsid w:val="00280181"/>
    <w:rsid w:val="0028019B"/>
    <w:rsid w:val="00280465"/>
    <w:rsid w:val="00280569"/>
    <w:rsid w:val="002806C5"/>
    <w:rsid w:val="00280867"/>
    <w:rsid w:val="0028092D"/>
    <w:rsid w:val="00280EC6"/>
    <w:rsid w:val="00280F52"/>
    <w:rsid w:val="002817E6"/>
    <w:rsid w:val="00281E49"/>
    <w:rsid w:val="00281F8E"/>
    <w:rsid w:val="00282B97"/>
    <w:rsid w:val="00283E2B"/>
    <w:rsid w:val="0028443C"/>
    <w:rsid w:val="00284494"/>
    <w:rsid w:val="002844A0"/>
    <w:rsid w:val="002846DB"/>
    <w:rsid w:val="00284719"/>
    <w:rsid w:val="00284917"/>
    <w:rsid w:val="00284DCB"/>
    <w:rsid w:val="00284E12"/>
    <w:rsid w:val="0028507C"/>
    <w:rsid w:val="00285098"/>
    <w:rsid w:val="00285339"/>
    <w:rsid w:val="00285546"/>
    <w:rsid w:val="0028584C"/>
    <w:rsid w:val="00285873"/>
    <w:rsid w:val="00285895"/>
    <w:rsid w:val="002858E5"/>
    <w:rsid w:val="00285C14"/>
    <w:rsid w:val="00286029"/>
    <w:rsid w:val="0028646B"/>
    <w:rsid w:val="00286517"/>
    <w:rsid w:val="00286FB1"/>
    <w:rsid w:val="00287AA7"/>
    <w:rsid w:val="00287AD6"/>
    <w:rsid w:val="00287C01"/>
    <w:rsid w:val="00287C7C"/>
    <w:rsid w:val="00287D86"/>
    <w:rsid w:val="002901D6"/>
    <w:rsid w:val="00290272"/>
    <w:rsid w:val="00290572"/>
    <w:rsid w:val="00290E9A"/>
    <w:rsid w:val="00291675"/>
    <w:rsid w:val="002921CF"/>
    <w:rsid w:val="002928BD"/>
    <w:rsid w:val="00292B56"/>
    <w:rsid w:val="00292D9B"/>
    <w:rsid w:val="002931FD"/>
    <w:rsid w:val="002934CB"/>
    <w:rsid w:val="00293743"/>
    <w:rsid w:val="00293BB6"/>
    <w:rsid w:val="00293E1D"/>
    <w:rsid w:val="0029495E"/>
    <w:rsid w:val="002949E4"/>
    <w:rsid w:val="00294C96"/>
    <w:rsid w:val="002955D6"/>
    <w:rsid w:val="002956CC"/>
    <w:rsid w:val="002958CC"/>
    <w:rsid w:val="00295922"/>
    <w:rsid w:val="00295E84"/>
    <w:rsid w:val="002965C4"/>
    <w:rsid w:val="002967EA"/>
    <w:rsid w:val="00297638"/>
    <w:rsid w:val="00297EDB"/>
    <w:rsid w:val="002A05B7"/>
    <w:rsid w:val="002A06C6"/>
    <w:rsid w:val="002A0EEB"/>
    <w:rsid w:val="002A16E5"/>
    <w:rsid w:val="002A1DEC"/>
    <w:rsid w:val="002A2092"/>
    <w:rsid w:val="002A2235"/>
    <w:rsid w:val="002A266B"/>
    <w:rsid w:val="002A2D44"/>
    <w:rsid w:val="002A3C7B"/>
    <w:rsid w:val="002A3D44"/>
    <w:rsid w:val="002A4568"/>
    <w:rsid w:val="002A47AF"/>
    <w:rsid w:val="002A49D0"/>
    <w:rsid w:val="002A4A6A"/>
    <w:rsid w:val="002A4B75"/>
    <w:rsid w:val="002A4E7E"/>
    <w:rsid w:val="002A5995"/>
    <w:rsid w:val="002A59BB"/>
    <w:rsid w:val="002A5C35"/>
    <w:rsid w:val="002A5C56"/>
    <w:rsid w:val="002A6518"/>
    <w:rsid w:val="002A6990"/>
    <w:rsid w:val="002A6DD0"/>
    <w:rsid w:val="002A7183"/>
    <w:rsid w:val="002A74BE"/>
    <w:rsid w:val="002A75A9"/>
    <w:rsid w:val="002A799B"/>
    <w:rsid w:val="002A7EF2"/>
    <w:rsid w:val="002B0130"/>
    <w:rsid w:val="002B0223"/>
    <w:rsid w:val="002B0A29"/>
    <w:rsid w:val="002B0B40"/>
    <w:rsid w:val="002B0BD0"/>
    <w:rsid w:val="002B0DBB"/>
    <w:rsid w:val="002B15C9"/>
    <w:rsid w:val="002B1883"/>
    <w:rsid w:val="002B1CB3"/>
    <w:rsid w:val="002B1D3A"/>
    <w:rsid w:val="002B2036"/>
    <w:rsid w:val="002B21FE"/>
    <w:rsid w:val="002B228C"/>
    <w:rsid w:val="002B22C1"/>
    <w:rsid w:val="002B2CD8"/>
    <w:rsid w:val="002B2F0E"/>
    <w:rsid w:val="002B3007"/>
    <w:rsid w:val="002B31DA"/>
    <w:rsid w:val="002B3B74"/>
    <w:rsid w:val="002B3CCB"/>
    <w:rsid w:val="002B40BB"/>
    <w:rsid w:val="002B4513"/>
    <w:rsid w:val="002B485E"/>
    <w:rsid w:val="002B49EC"/>
    <w:rsid w:val="002B4E58"/>
    <w:rsid w:val="002B4EA3"/>
    <w:rsid w:val="002B5059"/>
    <w:rsid w:val="002B51BA"/>
    <w:rsid w:val="002B53BD"/>
    <w:rsid w:val="002B5A1C"/>
    <w:rsid w:val="002B5BA7"/>
    <w:rsid w:val="002B5D2C"/>
    <w:rsid w:val="002B6951"/>
    <w:rsid w:val="002B7071"/>
    <w:rsid w:val="002B7588"/>
    <w:rsid w:val="002B79B7"/>
    <w:rsid w:val="002B7B21"/>
    <w:rsid w:val="002B7D3C"/>
    <w:rsid w:val="002B7DDC"/>
    <w:rsid w:val="002B7F1A"/>
    <w:rsid w:val="002C0E24"/>
    <w:rsid w:val="002C0FDF"/>
    <w:rsid w:val="002C105E"/>
    <w:rsid w:val="002C11B1"/>
    <w:rsid w:val="002C11EA"/>
    <w:rsid w:val="002C177B"/>
    <w:rsid w:val="002C194A"/>
    <w:rsid w:val="002C24FE"/>
    <w:rsid w:val="002C27B9"/>
    <w:rsid w:val="002C2B6A"/>
    <w:rsid w:val="002C2D23"/>
    <w:rsid w:val="002C323F"/>
    <w:rsid w:val="002C338E"/>
    <w:rsid w:val="002C3715"/>
    <w:rsid w:val="002C391B"/>
    <w:rsid w:val="002C3E3C"/>
    <w:rsid w:val="002C40DA"/>
    <w:rsid w:val="002C413E"/>
    <w:rsid w:val="002C418E"/>
    <w:rsid w:val="002C42FA"/>
    <w:rsid w:val="002C4406"/>
    <w:rsid w:val="002C466F"/>
    <w:rsid w:val="002C46E0"/>
    <w:rsid w:val="002C5646"/>
    <w:rsid w:val="002C567F"/>
    <w:rsid w:val="002C5707"/>
    <w:rsid w:val="002C57EF"/>
    <w:rsid w:val="002C6280"/>
    <w:rsid w:val="002C647D"/>
    <w:rsid w:val="002C656E"/>
    <w:rsid w:val="002C66F9"/>
    <w:rsid w:val="002C696B"/>
    <w:rsid w:val="002C6B86"/>
    <w:rsid w:val="002C7225"/>
    <w:rsid w:val="002C7721"/>
    <w:rsid w:val="002C7EE1"/>
    <w:rsid w:val="002C7FB5"/>
    <w:rsid w:val="002D03F6"/>
    <w:rsid w:val="002D0B60"/>
    <w:rsid w:val="002D107F"/>
    <w:rsid w:val="002D1389"/>
    <w:rsid w:val="002D1EAC"/>
    <w:rsid w:val="002D1F24"/>
    <w:rsid w:val="002D20A2"/>
    <w:rsid w:val="002D2152"/>
    <w:rsid w:val="002D2211"/>
    <w:rsid w:val="002D2C70"/>
    <w:rsid w:val="002D2CCD"/>
    <w:rsid w:val="002D33BD"/>
    <w:rsid w:val="002D3711"/>
    <w:rsid w:val="002D3CA6"/>
    <w:rsid w:val="002D3DA8"/>
    <w:rsid w:val="002D49A2"/>
    <w:rsid w:val="002D49C0"/>
    <w:rsid w:val="002D49E8"/>
    <w:rsid w:val="002D54C1"/>
    <w:rsid w:val="002D58E0"/>
    <w:rsid w:val="002D61B4"/>
    <w:rsid w:val="002D6336"/>
    <w:rsid w:val="002D661C"/>
    <w:rsid w:val="002D7034"/>
    <w:rsid w:val="002E022E"/>
    <w:rsid w:val="002E08F2"/>
    <w:rsid w:val="002E0A53"/>
    <w:rsid w:val="002E1775"/>
    <w:rsid w:val="002E18CE"/>
    <w:rsid w:val="002E1F7E"/>
    <w:rsid w:val="002E2395"/>
    <w:rsid w:val="002E2414"/>
    <w:rsid w:val="002E25C5"/>
    <w:rsid w:val="002E2683"/>
    <w:rsid w:val="002E2694"/>
    <w:rsid w:val="002E2888"/>
    <w:rsid w:val="002E293F"/>
    <w:rsid w:val="002E2C7A"/>
    <w:rsid w:val="002E2F42"/>
    <w:rsid w:val="002E31E6"/>
    <w:rsid w:val="002E35E6"/>
    <w:rsid w:val="002E37F4"/>
    <w:rsid w:val="002E3AF4"/>
    <w:rsid w:val="002E3D1C"/>
    <w:rsid w:val="002E4D89"/>
    <w:rsid w:val="002E4D8C"/>
    <w:rsid w:val="002E4DBD"/>
    <w:rsid w:val="002E4DD2"/>
    <w:rsid w:val="002E50D6"/>
    <w:rsid w:val="002E52BC"/>
    <w:rsid w:val="002E55BA"/>
    <w:rsid w:val="002E5909"/>
    <w:rsid w:val="002E5CE1"/>
    <w:rsid w:val="002E5F23"/>
    <w:rsid w:val="002E6190"/>
    <w:rsid w:val="002E6581"/>
    <w:rsid w:val="002E668B"/>
    <w:rsid w:val="002E6DF8"/>
    <w:rsid w:val="002E73D2"/>
    <w:rsid w:val="002E7EC3"/>
    <w:rsid w:val="002F06D5"/>
    <w:rsid w:val="002F0E42"/>
    <w:rsid w:val="002F0ED7"/>
    <w:rsid w:val="002F10BF"/>
    <w:rsid w:val="002F16A4"/>
    <w:rsid w:val="002F1817"/>
    <w:rsid w:val="002F1B9D"/>
    <w:rsid w:val="002F1D94"/>
    <w:rsid w:val="002F254E"/>
    <w:rsid w:val="002F29BB"/>
    <w:rsid w:val="002F2CCE"/>
    <w:rsid w:val="002F2D0D"/>
    <w:rsid w:val="002F3201"/>
    <w:rsid w:val="002F3501"/>
    <w:rsid w:val="002F3593"/>
    <w:rsid w:val="002F37CE"/>
    <w:rsid w:val="002F39E8"/>
    <w:rsid w:val="002F3B68"/>
    <w:rsid w:val="002F4397"/>
    <w:rsid w:val="002F468D"/>
    <w:rsid w:val="002F48E4"/>
    <w:rsid w:val="002F4A35"/>
    <w:rsid w:val="002F4D2B"/>
    <w:rsid w:val="002F520C"/>
    <w:rsid w:val="002F5EA3"/>
    <w:rsid w:val="002F5F92"/>
    <w:rsid w:val="002F624E"/>
    <w:rsid w:val="002F65D3"/>
    <w:rsid w:val="002F6785"/>
    <w:rsid w:val="002F6A2F"/>
    <w:rsid w:val="002F6A4A"/>
    <w:rsid w:val="002F6A7F"/>
    <w:rsid w:val="002F6FFB"/>
    <w:rsid w:val="002F71AE"/>
    <w:rsid w:val="002F7749"/>
    <w:rsid w:val="002F79ED"/>
    <w:rsid w:val="002F7BCC"/>
    <w:rsid w:val="002F7F0D"/>
    <w:rsid w:val="00300FC6"/>
    <w:rsid w:val="00301B7F"/>
    <w:rsid w:val="00301E77"/>
    <w:rsid w:val="003025A1"/>
    <w:rsid w:val="00302A76"/>
    <w:rsid w:val="00302E7C"/>
    <w:rsid w:val="00303658"/>
    <w:rsid w:val="003038D8"/>
    <w:rsid w:val="003039B0"/>
    <w:rsid w:val="00303AF8"/>
    <w:rsid w:val="00303E28"/>
    <w:rsid w:val="00304747"/>
    <w:rsid w:val="00304988"/>
    <w:rsid w:val="00304AD4"/>
    <w:rsid w:val="00304E0F"/>
    <w:rsid w:val="0030564E"/>
    <w:rsid w:val="00305F2E"/>
    <w:rsid w:val="003067E8"/>
    <w:rsid w:val="003069E2"/>
    <w:rsid w:val="003069F7"/>
    <w:rsid w:val="00307D87"/>
    <w:rsid w:val="00310033"/>
    <w:rsid w:val="0031007F"/>
    <w:rsid w:val="00310179"/>
    <w:rsid w:val="003101B5"/>
    <w:rsid w:val="003102E1"/>
    <w:rsid w:val="00310807"/>
    <w:rsid w:val="0031156E"/>
    <w:rsid w:val="0031160E"/>
    <w:rsid w:val="00311747"/>
    <w:rsid w:val="00311863"/>
    <w:rsid w:val="00311C06"/>
    <w:rsid w:val="0031216C"/>
    <w:rsid w:val="003129C3"/>
    <w:rsid w:val="00312EEB"/>
    <w:rsid w:val="00312F3D"/>
    <w:rsid w:val="003130AB"/>
    <w:rsid w:val="00313333"/>
    <w:rsid w:val="00313376"/>
    <w:rsid w:val="003133CB"/>
    <w:rsid w:val="00313DA1"/>
    <w:rsid w:val="00314D25"/>
    <w:rsid w:val="003155E1"/>
    <w:rsid w:val="00315663"/>
    <w:rsid w:val="0031570E"/>
    <w:rsid w:val="00315ADD"/>
    <w:rsid w:val="00315C3F"/>
    <w:rsid w:val="00315EFB"/>
    <w:rsid w:val="00316A38"/>
    <w:rsid w:val="00316A49"/>
    <w:rsid w:val="00316BDE"/>
    <w:rsid w:val="00316CE5"/>
    <w:rsid w:val="00316D46"/>
    <w:rsid w:val="0031711D"/>
    <w:rsid w:val="003174C2"/>
    <w:rsid w:val="00317E79"/>
    <w:rsid w:val="00317E9A"/>
    <w:rsid w:val="003201B8"/>
    <w:rsid w:val="003206DB"/>
    <w:rsid w:val="003217E1"/>
    <w:rsid w:val="00322031"/>
    <w:rsid w:val="003224F4"/>
    <w:rsid w:val="00322535"/>
    <w:rsid w:val="003225D0"/>
    <w:rsid w:val="00322A00"/>
    <w:rsid w:val="00322DBF"/>
    <w:rsid w:val="0032339E"/>
    <w:rsid w:val="00323C90"/>
    <w:rsid w:val="00325007"/>
    <w:rsid w:val="00325298"/>
    <w:rsid w:val="003252FC"/>
    <w:rsid w:val="0032563C"/>
    <w:rsid w:val="00325941"/>
    <w:rsid w:val="0032633E"/>
    <w:rsid w:val="003269F8"/>
    <w:rsid w:val="00326AA1"/>
    <w:rsid w:val="00326ACA"/>
    <w:rsid w:val="00326CBC"/>
    <w:rsid w:val="00327166"/>
    <w:rsid w:val="003274D0"/>
    <w:rsid w:val="0032787F"/>
    <w:rsid w:val="00327932"/>
    <w:rsid w:val="00327FD6"/>
    <w:rsid w:val="00330885"/>
    <w:rsid w:val="00330973"/>
    <w:rsid w:val="00330C04"/>
    <w:rsid w:val="003310EC"/>
    <w:rsid w:val="0033134B"/>
    <w:rsid w:val="00331795"/>
    <w:rsid w:val="00332BF7"/>
    <w:rsid w:val="00332C09"/>
    <w:rsid w:val="00332CF2"/>
    <w:rsid w:val="003334C7"/>
    <w:rsid w:val="00333A6A"/>
    <w:rsid w:val="00333AB9"/>
    <w:rsid w:val="00333BC3"/>
    <w:rsid w:val="00333BD6"/>
    <w:rsid w:val="00334FDD"/>
    <w:rsid w:val="00335171"/>
    <w:rsid w:val="00335263"/>
    <w:rsid w:val="003352DF"/>
    <w:rsid w:val="00335B22"/>
    <w:rsid w:val="00335CC4"/>
    <w:rsid w:val="00335E5E"/>
    <w:rsid w:val="00335E74"/>
    <w:rsid w:val="00335FF9"/>
    <w:rsid w:val="00336161"/>
    <w:rsid w:val="003367A8"/>
    <w:rsid w:val="00336C9A"/>
    <w:rsid w:val="00336D00"/>
    <w:rsid w:val="00337599"/>
    <w:rsid w:val="00337688"/>
    <w:rsid w:val="0033799A"/>
    <w:rsid w:val="00337A63"/>
    <w:rsid w:val="00337F66"/>
    <w:rsid w:val="00340161"/>
    <w:rsid w:val="003404B1"/>
    <w:rsid w:val="00340889"/>
    <w:rsid w:val="003409A4"/>
    <w:rsid w:val="00340FE3"/>
    <w:rsid w:val="0034115A"/>
    <w:rsid w:val="003416C8"/>
    <w:rsid w:val="00342075"/>
    <w:rsid w:val="00342351"/>
    <w:rsid w:val="0034241F"/>
    <w:rsid w:val="003424F0"/>
    <w:rsid w:val="00342672"/>
    <w:rsid w:val="00342711"/>
    <w:rsid w:val="003427E7"/>
    <w:rsid w:val="00342947"/>
    <w:rsid w:val="003429BD"/>
    <w:rsid w:val="00342BDC"/>
    <w:rsid w:val="00343232"/>
    <w:rsid w:val="003436B3"/>
    <w:rsid w:val="00344008"/>
    <w:rsid w:val="0034406F"/>
    <w:rsid w:val="0034417E"/>
    <w:rsid w:val="003443C4"/>
    <w:rsid w:val="00344493"/>
    <w:rsid w:val="0034488A"/>
    <w:rsid w:val="00344998"/>
    <w:rsid w:val="00344E55"/>
    <w:rsid w:val="003451AB"/>
    <w:rsid w:val="00345324"/>
    <w:rsid w:val="0034588E"/>
    <w:rsid w:val="00345EFB"/>
    <w:rsid w:val="0034641B"/>
    <w:rsid w:val="003465FC"/>
    <w:rsid w:val="00347571"/>
    <w:rsid w:val="003500A9"/>
    <w:rsid w:val="00350C11"/>
    <w:rsid w:val="00351B3C"/>
    <w:rsid w:val="00351B5D"/>
    <w:rsid w:val="00351D07"/>
    <w:rsid w:val="00351E40"/>
    <w:rsid w:val="00352699"/>
    <w:rsid w:val="00352A84"/>
    <w:rsid w:val="00352B69"/>
    <w:rsid w:val="00352B6C"/>
    <w:rsid w:val="00352B6E"/>
    <w:rsid w:val="00353004"/>
    <w:rsid w:val="0035311E"/>
    <w:rsid w:val="00353D8D"/>
    <w:rsid w:val="00353F05"/>
    <w:rsid w:val="0035416B"/>
    <w:rsid w:val="00354223"/>
    <w:rsid w:val="00354545"/>
    <w:rsid w:val="00354823"/>
    <w:rsid w:val="00355432"/>
    <w:rsid w:val="0035603D"/>
    <w:rsid w:val="00356C27"/>
    <w:rsid w:val="00356CE1"/>
    <w:rsid w:val="003572B3"/>
    <w:rsid w:val="00357E71"/>
    <w:rsid w:val="003602E5"/>
    <w:rsid w:val="00360686"/>
    <w:rsid w:val="00361004"/>
    <w:rsid w:val="00361127"/>
    <w:rsid w:val="00361244"/>
    <w:rsid w:val="003616D6"/>
    <w:rsid w:val="0036178F"/>
    <w:rsid w:val="00361CF2"/>
    <w:rsid w:val="00361F7C"/>
    <w:rsid w:val="00361FBF"/>
    <w:rsid w:val="0036217B"/>
    <w:rsid w:val="003622B7"/>
    <w:rsid w:val="003624C3"/>
    <w:rsid w:val="003626A7"/>
    <w:rsid w:val="003628D0"/>
    <w:rsid w:val="0036312A"/>
    <w:rsid w:val="00364496"/>
    <w:rsid w:val="00364857"/>
    <w:rsid w:val="0036487E"/>
    <w:rsid w:val="00364DA6"/>
    <w:rsid w:val="00364F0D"/>
    <w:rsid w:val="0036520B"/>
    <w:rsid w:val="0036535A"/>
    <w:rsid w:val="0036556C"/>
    <w:rsid w:val="00365820"/>
    <w:rsid w:val="003660FC"/>
    <w:rsid w:val="003663C0"/>
    <w:rsid w:val="003666A3"/>
    <w:rsid w:val="00366BD4"/>
    <w:rsid w:val="00367791"/>
    <w:rsid w:val="00367D7F"/>
    <w:rsid w:val="00367EB7"/>
    <w:rsid w:val="00370066"/>
    <w:rsid w:val="0037081E"/>
    <w:rsid w:val="00371E1F"/>
    <w:rsid w:val="00372020"/>
    <w:rsid w:val="0037205F"/>
    <w:rsid w:val="00372946"/>
    <w:rsid w:val="00372EA2"/>
    <w:rsid w:val="00373526"/>
    <w:rsid w:val="003736BE"/>
    <w:rsid w:val="003738D1"/>
    <w:rsid w:val="003742FB"/>
    <w:rsid w:val="003743A1"/>
    <w:rsid w:val="003743BF"/>
    <w:rsid w:val="003744BD"/>
    <w:rsid w:val="003745C5"/>
    <w:rsid w:val="00374A06"/>
    <w:rsid w:val="00374CE5"/>
    <w:rsid w:val="0037563A"/>
    <w:rsid w:val="00375C4C"/>
    <w:rsid w:val="00375D2A"/>
    <w:rsid w:val="00375DA2"/>
    <w:rsid w:val="00375DDE"/>
    <w:rsid w:val="00376084"/>
    <w:rsid w:val="00376961"/>
    <w:rsid w:val="00376D8C"/>
    <w:rsid w:val="003771B9"/>
    <w:rsid w:val="00377504"/>
    <w:rsid w:val="0037786C"/>
    <w:rsid w:val="0037798A"/>
    <w:rsid w:val="00377F8B"/>
    <w:rsid w:val="0038053E"/>
    <w:rsid w:val="00380599"/>
    <w:rsid w:val="003815D8"/>
    <w:rsid w:val="003817F7"/>
    <w:rsid w:val="00381EAB"/>
    <w:rsid w:val="00382404"/>
    <w:rsid w:val="0038269A"/>
    <w:rsid w:val="00382740"/>
    <w:rsid w:val="00382761"/>
    <w:rsid w:val="00382845"/>
    <w:rsid w:val="00382A00"/>
    <w:rsid w:val="003831F0"/>
    <w:rsid w:val="00383A84"/>
    <w:rsid w:val="00383B50"/>
    <w:rsid w:val="0038439D"/>
    <w:rsid w:val="00384739"/>
    <w:rsid w:val="00385083"/>
    <w:rsid w:val="003855EB"/>
    <w:rsid w:val="003856FC"/>
    <w:rsid w:val="00385B76"/>
    <w:rsid w:val="00385CAD"/>
    <w:rsid w:val="0038607F"/>
    <w:rsid w:val="003861FA"/>
    <w:rsid w:val="00386283"/>
    <w:rsid w:val="00386301"/>
    <w:rsid w:val="0038662B"/>
    <w:rsid w:val="003869FA"/>
    <w:rsid w:val="00386AF8"/>
    <w:rsid w:val="0038709D"/>
    <w:rsid w:val="003870F0"/>
    <w:rsid w:val="00387341"/>
    <w:rsid w:val="003873DF"/>
    <w:rsid w:val="00387747"/>
    <w:rsid w:val="0039067A"/>
    <w:rsid w:val="0039067B"/>
    <w:rsid w:val="00390F28"/>
    <w:rsid w:val="00390FF1"/>
    <w:rsid w:val="0039125C"/>
    <w:rsid w:val="003913B5"/>
    <w:rsid w:val="00391464"/>
    <w:rsid w:val="0039160A"/>
    <w:rsid w:val="003917A5"/>
    <w:rsid w:val="00391DF5"/>
    <w:rsid w:val="00391EB7"/>
    <w:rsid w:val="00392070"/>
    <w:rsid w:val="0039235F"/>
    <w:rsid w:val="00392447"/>
    <w:rsid w:val="00392991"/>
    <w:rsid w:val="003929D8"/>
    <w:rsid w:val="00392AA4"/>
    <w:rsid w:val="00392B26"/>
    <w:rsid w:val="00392E5E"/>
    <w:rsid w:val="00393124"/>
    <w:rsid w:val="00393DD4"/>
    <w:rsid w:val="00393F54"/>
    <w:rsid w:val="00394070"/>
    <w:rsid w:val="00394091"/>
    <w:rsid w:val="003943AF"/>
    <w:rsid w:val="003947AD"/>
    <w:rsid w:val="003947E8"/>
    <w:rsid w:val="00394B06"/>
    <w:rsid w:val="00394BB0"/>
    <w:rsid w:val="00394C8A"/>
    <w:rsid w:val="00395366"/>
    <w:rsid w:val="00395BF7"/>
    <w:rsid w:val="00396158"/>
    <w:rsid w:val="003962B8"/>
    <w:rsid w:val="0039633A"/>
    <w:rsid w:val="003964B5"/>
    <w:rsid w:val="00396970"/>
    <w:rsid w:val="00396F6A"/>
    <w:rsid w:val="0039712B"/>
    <w:rsid w:val="0039718C"/>
    <w:rsid w:val="00397201"/>
    <w:rsid w:val="0039721B"/>
    <w:rsid w:val="0039755C"/>
    <w:rsid w:val="003979F1"/>
    <w:rsid w:val="00397EBD"/>
    <w:rsid w:val="003A0125"/>
    <w:rsid w:val="003A0453"/>
    <w:rsid w:val="003A0492"/>
    <w:rsid w:val="003A0586"/>
    <w:rsid w:val="003A1177"/>
    <w:rsid w:val="003A17A4"/>
    <w:rsid w:val="003A21EB"/>
    <w:rsid w:val="003A22DD"/>
    <w:rsid w:val="003A250C"/>
    <w:rsid w:val="003A3A92"/>
    <w:rsid w:val="003A3B99"/>
    <w:rsid w:val="003A42BE"/>
    <w:rsid w:val="003A431B"/>
    <w:rsid w:val="003A4461"/>
    <w:rsid w:val="003A50A7"/>
    <w:rsid w:val="003A5E45"/>
    <w:rsid w:val="003A62BE"/>
    <w:rsid w:val="003A6570"/>
    <w:rsid w:val="003A66BA"/>
    <w:rsid w:val="003A6721"/>
    <w:rsid w:val="003A6861"/>
    <w:rsid w:val="003A6A7F"/>
    <w:rsid w:val="003A6F31"/>
    <w:rsid w:val="003A76C4"/>
    <w:rsid w:val="003A79CC"/>
    <w:rsid w:val="003A7DE7"/>
    <w:rsid w:val="003A7E4F"/>
    <w:rsid w:val="003A7F19"/>
    <w:rsid w:val="003B03E4"/>
    <w:rsid w:val="003B0698"/>
    <w:rsid w:val="003B07EC"/>
    <w:rsid w:val="003B090C"/>
    <w:rsid w:val="003B0F5F"/>
    <w:rsid w:val="003B0FFA"/>
    <w:rsid w:val="003B1144"/>
    <w:rsid w:val="003B11DB"/>
    <w:rsid w:val="003B20FC"/>
    <w:rsid w:val="003B240C"/>
    <w:rsid w:val="003B2428"/>
    <w:rsid w:val="003B26DA"/>
    <w:rsid w:val="003B2782"/>
    <w:rsid w:val="003B3192"/>
    <w:rsid w:val="003B33DB"/>
    <w:rsid w:val="003B39D1"/>
    <w:rsid w:val="003B3DFB"/>
    <w:rsid w:val="003B4334"/>
    <w:rsid w:val="003B5139"/>
    <w:rsid w:val="003B5513"/>
    <w:rsid w:val="003B5A75"/>
    <w:rsid w:val="003B5A98"/>
    <w:rsid w:val="003B5CB9"/>
    <w:rsid w:val="003B62AC"/>
    <w:rsid w:val="003B6370"/>
    <w:rsid w:val="003B653D"/>
    <w:rsid w:val="003B65B6"/>
    <w:rsid w:val="003B68E7"/>
    <w:rsid w:val="003B6FE9"/>
    <w:rsid w:val="003B753D"/>
    <w:rsid w:val="003B7690"/>
    <w:rsid w:val="003B7866"/>
    <w:rsid w:val="003B7AB1"/>
    <w:rsid w:val="003B7C3B"/>
    <w:rsid w:val="003B7D29"/>
    <w:rsid w:val="003B7FF1"/>
    <w:rsid w:val="003C10BB"/>
    <w:rsid w:val="003C1894"/>
    <w:rsid w:val="003C19B9"/>
    <w:rsid w:val="003C1B74"/>
    <w:rsid w:val="003C1B7A"/>
    <w:rsid w:val="003C1D55"/>
    <w:rsid w:val="003C2468"/>
    <w:rsid w:val="003C249C"/>
    <w:rsid w:val="003C249E"/>
    <w:rsid w:val="003C25E0"/>
    <w:rsid w:val="003C2654"/>
    <w:rsid w:val="003C28F8"/>
    <w:rsid w:val="003C2C30"/>
    <w:rsid w:val="003C2FD4"/>
    <w:rsid w:val="003C3B62"/>
    <w:rsid w:val="003C3BA2"/>
    <w:rsid w:val="003C3BD1"/>
    <w:rsid w:val="003C4040"/>
    <w:rsid w:val="003C4319"/>
    <w:rsid w:val="003C49D1"/>
    <w:rsid w:val="003C50C0"/>
    <w:rsid w:val="003C53A5"/>
    <w:rsid w:val="003C5BF0"/>
    <w:rsid w:val="003C6045"/>
    <w:rsid w:val="003C64A1"/>
    <w:rsid w:val="003C696C"/>
    <w:rsid w:val="003C69EA"/>
    <w:rsid w:val="003C6B89"/>
    <w:rsid w:val="003C6D66"/>
    <w:rsid w:val="003C723C"/>
    <w:rsid w:val="003C7684"/>
    <w:rsid w:val="003C76CB"/>
    <w:rsid w:val="003D0422"/>
    <w:rsid w:val="003D087B"/>
    <w:rsid w:val="003D0A1B"/>
    <w:rsid w:val="003D0BC0"/>
    <w:rsid w:val="003D1686"/>
    <w:rsid w:val="003D1C73"/>
    <w:rsid w:val="003D1F5C"/>
    <w:rsid w:val="003D207C"/>
    <w:rsid w:val="003D233B"/>
    <w:rsid w:val="003D2557"/>
    <w:rsid w:val="003D26A9"/>
    <w:rsid w:val="003D29C8"/>
    <w:rsid w:val="003D3101"/>
    <w:rsid w:val="003D3722"/>
    <w:rsid w:val="003D3D52"/>
    <w:rsid w:val="003D3FF8"/>
    <w:rsid w:val="003D464D"/>
    <w:rsid w:val="003D4A9C"/>
    <w:rsid w:val="003D4C88"/>
    <w:rsid w:val="003D4E48"/>
    <w:rsid w:val="003D535B"/>
    <w:rsid w:val="003D56A0"/>
    <w:rsid w:val="003D57E9"/>
    <w:rsid w:val="003D5916"/>
    <w:rsid w:val="003D595B"/>
    <w:rsid w:val="003D5DB0"/>
    <w:rsid w:val="003D6254"/>
    <w:rsid w:val="003D6364"/>
    <w:rsid w:val="003D6624"/>
    <w:rsid w:val="003D66A3"/>
    <w:rsid w:val="003D681F"/>
    <w:rsid w:val="003D6B27"/>
    <w:rsid w:val="003D6DD5"/>
    <w:rsid w:val="003D7008"/>
    <w:rsid w:val="003D72F5"/>
    <w:rsid w:val="003D7566"/>
    <w:rsid w:val="003E0892"/>
    <w:rsid w:val="003E0D9A"/>
    <w:rsid w:val="003E11C2"/>
    <w:rsid w:val="003E14FC"/>
    <w:rsid w:val="003E1EC7"/>
    <w:rsid w:val="003E20BC"/>
    <w:rsid w:val="003E2177"/>
    <w:rsid w:val="003E22EB"/>
    <w:rsid w:val="003E25FE"/>
    <w:rsid w:val="003E2D95"/>
    <w:rsid w:val="003E33F6"/>
    <w:rsid w:val="003E33FC"/>
    <w:rsid w:val="003E35EF"/>
    <w:rsid w:val="003E3BDE"/>
    <w:rsid w:val="003E3C16"/>
    <w:rsid w:val="003E42FF"/>
    <w:rsid w:val="003E44AB"/>
    <w:rsid w:val="003E45C3"/>
    <w:rsid w:val="003E46EE"/>
    <w:rsid w:val="003E4B26"/>
    <w:rsid w:val="003E5690"/>
    <w:rsid w:val="003E58FF"/>
    <w:rsid w:val="003E595D"/>
    <w:rsid w:val="003E62B3"/>
    <w:rsid w:val="003E6370"/>
    <w:rsid w:val="003E647C"/>
    <w:rsid w:val="003E6651"/>
    <w:rsid w:val="003E66B6"/>
    <w:rsid w:val="003E676C"/>
    <w:rsid w:val="003E71BE"/>
    <w:rsid w:val="003E727C"/>
    <w:rsid w:val="003E72D9"/>
    <w:rsid w:val="003E77BF"/>
    <w:rsid w:val="003F062B"/>
    <w:rsid w:val="003F068B"/>
    <w:rsid w:val="003F0AD3"/>
    <w:rsid w:val="003F1312"/>
    <w:rsid w:val="003F1519"/>
    <w:rsid w:val="003F1659"/>
    <w:rsid w:val="003F19B0"/>
    <w:rsid w:val="003F1B2D"/>
    <w:rsid w:val="003F1F45"/>
    <w:rsid w:val="003F218E"/>
    <w:rsid w:val="003F2257"/>
    <w:rsid w:val="003F2263"/>
    <w:rsid w:val="003F236E"/>
    <w:rsid w:val="003F2D41"/>
    <w:rsid w:val="003F2F47"/>
    <w:rsid w:val="003F331C"/>
    <w:rsid w:val="003F347F"/>
    <w:rsid w:val="003F3976"/>
    <w:rsid w:val="003F3AB8"/>
    <w:rsid w:val="003F436E"/>
    <w:rsid w:val="003F4674"/>
    <w:rsid w:val="003F48AF"/>
    <w:rsid w:val="003F4BED"/>
    <w:rsid w:val="003F4C19"/>
    <w:rsid w:val="003F4EAD"/>
    <w:rsid w:val="003F4EBF"/>
    <w:rsid w:val="003F5942"/>
    <w:rsid w:val="003F5AD2"/>
    <w:rsid w:val="003F5EB9"/>
    <w:rsid w:val="003F619D"/>
    <w:rsid w:val="003F66D1"/>
    <w:rsid w:val="003F6A8F"/>
    <w:rsid w:val="003F6C0A"/>
    <w:rsid w:val="003F775B"/>
    <w:rsid w:val="003F77F8"/>
    <w:rsid w:val="003F7E17"/>
    <w:rsid w:val="0040148B"/>
    <w:rsid w:val="0040171A"/>
    <w:rsid w:val="00401A67"/>
    <w:rsid w:val="00401CD1"/>
    <w:rsid w:val="00401F11"/>
    <w:rsid w:val="00402123"/>
    <w:rsid w:val="00402462"/>
    <w:rsid w:val="00402AAA"/>
    <w:rsid w:val="004033B2"/>
    <w:rsid w:val="004035F5"/>
    <w:rsid w:val="00403892"/>
    <w:rsid w:val="00403913"/>
    <w:rsid w:val="00403BB0"/>
    <w:rsid w:val="00403CF3"/>
    <w:rsid w:val="0040418B"/>
    <w:rsid w:val="004044A8"/>
    <w:rsid w:val="0040452E"/>
    <w:rsid w:val="0040467C"/>
    <w:rsid w:val="0040471D"/>
    <w:rsid w:val="004058F9"/>
    <w:rsid w:val="00405D43"/>
    <w:rsid w:val="00406342"/>
    <w:rsid w:val="00406626"/>
    <w:rsid w:val="00406AAE"/>
    <w:rsid w:val="004076F2"/>
    <w:rsid w:val="00407C13"/>
    <w:rsid w:val="0041015A"/>
    <w:rsid w:val="004116A1"/>
    <w:rsid w:val="00411853"/>
    <w:rsid w:val="0041197A"/>
    <w:rsid w:val="00411B66"/>
    <w:rsid w:val="00411D8D"/>
    <w:rsid w:val="00411DB3"/>
    <w:rsid w:val="00411F61"/>
    <w:rsid w:val="004123DB"/>
    <w:rsid w:val="00412750"/>
    <w:rsid w:val="0041290F"/>
    <w:rsid w:val="00412A75"/>
    <w:rsid w:val="00412A86"/>
    <w:rsid w:val="00412DFF"/>
    <w:rsid w:val="00412E92"/>
    <w:rsid w:val="00413267"/>
    <w:rsid w:val="00413745"/>
    <w:rsid w:val="004139E7"/>
    <w:rsid w:val="004140F0"/>
    <w:rsid w:val="0041422D"/>
    <w:rsid w:val="00414C53"/>
    <w:rsid w:val="00414E17"/>
    <w:rsid w:val="00414FB3"/>
    <w:rsid w:val="00415589"/>
    <w:rsid w:val="004158DE"/>
    <w:rsid w:val="00415D99"/>
    <w:rsid w:val="00416255"/>
    <w:rsid w:val="0041639A"/>
    <w:rsid w:val="004165EC"/>
    <w:rsid w:val="00416740"/>
    <w:rsid w:val="00416BEF"/>
    <w:rsid w:val="00417ED4"/>
    <w:rsid w:val="00420015"/>
    <w:rsid w:val="00420780"/>
    <w:rsid w:val="004207E1"/>
    <w:rsid w:val="00420874"/>
    <w:rsid w:val="00420900"/>
    <w:rsid w:val="00420AD8"/>
    <w:rsid w:val="004215DA"/>
    <w:rsid w:val="00421D3D"/>
    <w:rsid w:val="00421ECF"/>
    <w:rsid w:val="004224A2"/>
    <w:rsid w:val="00422C7B"/>
    <w:rsid w:val="00422FDC"/>
    <w:rsid w:val="00423451"/>
    <w:rsid w:val="0042367D"/>
    <w:rsid w:val="00423D45"/>
    <w:rsid w:val="0042423B"/>
    <w:rsid w:val="0042436E"/>
    <w:rsid w:val="0042440E"/>
    <w:rsid w:val="00424974"/>
    <w:rsid w:val="00424996"/>
    <w:rsid w:val="00424C8B"/>
    <w:rsid w:val="00424E73"/>
    <w:rsid w:val="0042537C"/>
    <w:rsid w:val="0042552E"/>
    <w:rsid w:val="00425768"/>
    <w:rsid w:val="00426021"/>
    <w:rsid w:val="00426588"/>
    <w:rsid w:val="00426846"/>
    <w:rsid w:val="00426A3B"/>
    <w:rsid w:val="00426EDC"/>
    <w:rsid w:val="0042734C"/>
    <w:rsid w:val="0042742D"/>
    <w:rsid w:val="00427467"/>
    <w:rsid w:val="0042778B"/>
    <w:rsid w:val="00427873"/>
    <w:rsid w:val="00430B3B"/>
    <w:rsid w:val="004316F7"/>
    <w:rsid w:val="00431882"/>
    <w:rsid w:val="004319C1"/>
    <w:rsid w:val="00431C8D"/>
    <w:rsid w:val="00431F4D"/>
    <w:rsid w:val="004320EA"/>
    <w:rsid w:val="004323DF"/>
    <w:rsid w:val="004324B1"/>
    <w:rsid w:val="004329CB"/>
    <w:rsid w:val="00432CC7"/>
    <w:rsid w:val="00433997"/>
    <w:rsid w:val="004339FE"/>
    <w:rsid w:val="00433E78"/>
    <w:rsid w:val="00433F25"/>
    <w:rsid w:val="00434452"/>
    <w:rsid w:val="00434AE9"/>
    <w:rsid w:val="00434E9B"/>
    <w:rsid w:val="0043515C"/>
    <w:rsid w:val="004351EB"/>
    <w:rsid w:val="00436266"/>
    <w:rsid w:val="00436938"/>
    <w:rsid w:val="004369EC"/>
    <w:rsid w:val="00436AC6"/>
    <w:rsid w:val="00436D6C"/>
    <w:rsid w:val="0043739C"/>
    <w:rsid w:val="004374B1"/>
    <w:rsid w:val="00437677"/>
    <w:rsid w:val="004377D6"/>
    <w:rsid w:val="00437AA3"/>
    <w:rsid w:val="00437D82"/>
    <w:rsid w:val="00437F75"/>
    <w:rsid w:val="00440243"/>
    <w:rsid w:val="00440247"/>
    <w:rsid w:val="004406D2"/>
    <w:rsid w:val="004407CD"/>
    <w:rsid w:val="00440A06"/>
    <w:rsid w:val="00440DDC"/>
    <w:rsid w:val="00441F8B"/>
    <w:rsid w:val="00442C5D"/>
    <w:rsid w:val="00443704"/>
    <w:rsid w:val="00444130"/>
    <w:rsid w:val="00444143"/>
    <w:rsid w:val="0044437C"/>
    <w:rsid w:val="00444489"/>
    <w:rsid w:val="004444C7"/>
    <w:rsid w:val="00444982"/>
    <w:rsid w:val="00444A74"/>
    <w:rsid w:val="00444AA5"/>
    <w:rsid w:val="00444C22"/>
    <w:rsid w:val="004451DD"/>
    <w:rsid w:val="00446F1B"/>
    <w:rsid w:val="0044790F"/>
    <w:rsid w:val="00447BF1"/>
    <w:rsid w:val="00450174"/>
    <w:rsid w:val="00450390"/>
    <w:rsid w:val="00450632"/>
    <w:rsid w:val="004514B2"/>
    <w:rsid w:val="00451A05"/>
    <w:rsid w:val="004525EC"/>
    <w:rsid w:val="0045269C"/>
    <w:rsid w:val="004526F7"/>
    <w:rsid w:val="00452B86"/>
    <w:rsid w:val="004530DE"/>
    <w:rsid w:val="004534C9"/>
    <w:rsid w:val="00453B4D"/>
    <w:rsid w:val="00454554"/>
    <w:rsid w:val="00454A36"/>
    <w:rsid w:val="00454A56"/>
    <w:rsid w:val="00454BF5"/>
    <w:rsid w:val="004550D3"/>
    <w:rsid w:val="00455153"/>
    <w:rsid w:val="0045583C"/>
    <w:rsid w:val="00455B74"/>
    <w:rsid w:val="00456097"/>
    <w:rsid w:val="00456187"/>
    <w:rsid w:val="004561FA"/>
    <w:rsid w:val="00457620"/>
    <w:rsid w:val="0046076C"/>
    <w:rsid w:val="00461A6C"/>
    <w:rsid w:val="00461D74"/>
    <w:rsid w:val="004625A9"/>
    <w:rsid w:val="004626EF"/>
    <w:rsid w:val="00462825"/>
    <w:rsid w:val="00462A97"/>
    <w:rsid w:val="004630B9"/>
    <w:rsid w:val="004638C1"/>
    <w:rsid w:val="00463C5F"/>
    <w:rsid w:val="00463D31"/>
    <w:rsid w:val="00463E49"/>
    <w:rsid w:val="00464288"/>
    <w:rsid w:val="00465459"/>
    <w:rsid w:val="004654F8"/>
    <w:rsid w:val="004658A0"/>
    <w:rsid w:val="00466250"/>
    <w:rsid w:val="004664EA"/>
    <w:rsid w:val="00466767"/>
    <w:rsid w:val="00466A57"/>
    <w:rsid w:val="00466B0C"/>
    <w:rsid w:val="00466B53"/>
    <w:rsid w:val="00466F2B"/>
    <w:rsid w:val="00466FDE"/>
    <w:rsid w:val="0047064C"/>
    <w:rsid w:val="00470A52"/>
    <w:rsid w:val="00470DB4"/>
    <w:rsid w:val="00470FF2"/>
    <w:rsid w:val="00471B3A"/>
    <w:rsid w:val="00471CA2"/>
    <w:rsid w:val="00471DBC"/>
    <w:rsid w:val="00471F4D"/>
    <w:rsid w:val="00471F66"/>
    <w:rsid w:val="00471F8C"/>
    <w:rsid w:val="00472368"/>
    <w:rsid w:val="0047240E"/>
    <w:rsid w:val="00472A13"/>
    <w:rsid w:val="00472A2C"/>
    <w:rsid w:val="00472AD7"/>
    <w:rsid w:val="00473004"/>
    <w:rsid w:val="004733FD"/>
    <w:rsid w:val="00473765"/>
    <w:rsid w:val="00473860"/>
    <w:rsid w:val="004738FD"/>
    <w:rsid w:val="00473D73"/>
    <w:rsid w:val="00474075"/>
    <w:rsid w:val="00474101"/>
    <w:rsid w:val="0047434D"/>
    <w:rsid w:val="004746A9"/>
    <w:rsid w:val="004747D9"/>
    <w:rsid w:val="00474977"/>
    <w:rsid w:val="00474A84"/>
    <w:rsid w:val="00474CAB"/>
    <w:rsid w:val="00474CB0"/>
    <w:rsid w:val="00474D25"/>
    <w:rsid w:val="004753FD"/>
    <w:rsid w:val="00475425"/>
    <w:rsid w:val="00475890"/>
    <w:rsid w:val="00475AF8"/>
    <w:rsid w:val="00475D4B"/>
    <w:rsid w:val="00475DC2"/>
    <w:rsid w:val="00476450"/>
    <w:rsid w:val="00477324"/>
    <w:rsid w:val="004776F4"/>
    <w:rsid w:val="00477A63"/>
    <w:rsid w:val="00477DB0"/>
    <w:rsid w:val="004800E7"/>
    <w:rsid w:val="004804D5"/>
    <w:rsid w:val="0048057C"/>
    <w:rsid w:val="00480EA8"/>
    <w:rsid w:val="00481606"/>
    <w:rsid w:val="00481A9C"/>
    <w:rsid w:val="00481D62"/>
    <w:rsid w:val="00481E1D"/>
    <w:rsid w:val="00481EF7"/>
    <w:rsid w:val="00482161"/>
    <w:rsid w:val="0048224D"/>
    <w:rsid w:val="0048237C"/>
    <w:rsid w:val="00483260"/>
    <w:rsid w:val="0048370E"/>
    <w:rsid w:val="00484F80"/>
    <w:rsid w:val="00485012"/>
    <w:rsid w:val="004851A1"/>
    <w:rsid w:val="004854E4"/>
    <w:rsid w:val="004855D9"/>
    <w:rsid w:val="004855DA"/>
    <w:rsid w:val="004859E2"/>
    <w:rsid w:val="00485A12"/>
    <w:rsid w:val="00486650"/>
    <w:rsid w:val="00486920"/>
    <w:rsid w:val="00487077"/>
    <w:rsid w:val="004873F0"/>
    <w:rsid w:val="004879F2"/>
    <w:rsid w:val="00487B28"/>
    <w:rsid w:val="00487C61"/>
    <w:rsid w:val="00487EDB"/>
    <w:rsid w:val="00487F67"/>
    <w:rsid w:val="004901E8"/>
    <w:rsid w:val="004902AC"/>
    <w:rsid w:val="0049094F"/>
    <w:rsid w:val="00490A06"/>
    <w:rsid w:val="00490A7C"/>
    <w:rsid w:val="00490BB6"/>
    <w:rsid w:val="0049138A"/>
    <w:rsid w:val="00491399"/>
    <w:rsid w:val="00491635"/>
    <w:rsid w:val="00491A02"/>
    <w:rsid w:val="00491DF9"/>
    <w:rsid w:val="00491E9F"/>
    <w:rsid w:val="00492302"/>
    <w:rsid w:val="00492740"/>
    <w:rsid w:val="004930B8"/>
    <w:rsid w:val="004930D3"/>
    <w:rsid w:val="0049372A"/>
    <w:rsid w:val="00493781"/>
    <w:rsid w:val="0049410B"/>
    <w:rsid w:val="00494B67"/>
    <w:rsid w:val="0049537B"/>
    <w:rsid w:val="00495616"/>
    <w:rsid w:val="00495E02"/>
    <w:rsid w:val="00496454"/>
    <w:rsid w:val="004965DB"/>
    <w:rsid w:val="004966B1"/>
    <w:rsid w:val="00496980"/>
    <w:rsid w:val="00496CF7"/>
    <w:rsid w:val="004970AB"/>
    <w:rsid w:val="0049752D"/>
    <w:rsid w:val="0049794C"/>
    <w:rsid w:val="00497B05"/>
    <w:rsid w:val="004A0B68"/>
    <w:rsid w:val="004A0B7F"/>
    <w:rsid w:val="004A1073"/>
    <w:rsid w:val="004A11C0"/>
    <w:rsid w:val="004A1217"/>
    <w:rsid w:val="004A1220"/>
    <w:rsid w:val="004A1823"/>
    <w:rsid w:val="004A1B59"/>
    <w:rsid w:val="004A1C7B"/>
    <w:rsid w:val="004A259B"/>
    <w:rsid w:val="004A25D1"/>
    <w:rsid w:val="004A2721"/>
    <w:rsid w:val="004A2D5D"/>
    <w:rsid w:val="004A30CB"/>
    <w:rsid w:val="004A33BB"/>
    <w:rsid w:val="004A393B"/>
    <w:rsid w:val="004A3C6C"/>
    <w:rsid w:val="004A4230"/>
    <w:rsid w:val="004A48C3"/>
    <w:rsid w:val="004A4B3D"/>
    <w:rsid w:val="004A5169"/>
    <w:rsid w:val="004A54C9"/>
    <w:rsid w:val="004A554D"/>
    <w:rsid w:val="004A55C5"/>
    <w:rsid w:val="004A58BF"/>
    <w:rsid w:val="004A5CC5"/>
    <w:rsid w:val="004A5DAB"/>
    <w:rsid w:val="004A67A0"/>
    <w:rsid w:val="004A6D36"/>
    <w:rsid w:val="004A7CCB"/>
    <w:rsid w:val="004A7ED7"/>
    <w:rsid w:val="004B03E8"/>
    <w:rsid w:val="004B0910"/>
    <w:rsid w:val="004B0B0F"/>
    <w:rsid w:val="004B1199"/>
    <w:rsid w:val="004B1367"/>
    <w:rsid w:val="004B14B0"/>
    <w:rsid w:val="004B17F8"/>
    <w:rsid w:val="004B20D1"/>
    <w:rsid w:val="004B24CA"/>
    <w:rsid w:val="004B3509"/>
    <w:rsid w:val="004B3566"/>
    <w:rsid w:val="004B361F"/>
    <w:rsid w:val="004B36F7"/>
    <w:rsid w:val="004B4215"/>
    <w:rsid w:val="004B45F7"/>
    <w:rsid w:val="004B4808"/>
    <w:rsid w:val="004B5072"/>
    <w:rsid w:val="004B51D1"/>
    <w:rsid w:val="004B55CF"/>
    <w:rsid w:val="004B5667"/>
    <w:rsid w:val="004B5884"/>
    <w:rsid w:val="004B5940"/>
    <w:rsid w:val="004B5BB3"/>
    <w:rsid w:val="004B5DDA"/>
    <w:rsid w:val="004B60C4"/>
    <w:rsid w:val="004B61DE"/>
    <w:rsid w:val="004B6373"/>
    <w:rsid w:val="004B644F"/>
    <w:rsid w:val="004B6D92"/>
    <w:rsid w:val="004B713B"/>
    <w:rsid w:val="004B76D2"/>
    <w:rsid w:val="004B79B0"/>
    <w:rsid w:val="004B7A19"/>
    <w:rsid w:val="004B7E75"/>
    <w:rsid w:val="004C06A4"/>
    <w:rsid w:val="004C0A0C"/>
    <w:rsid w:val="004C139C"/>
    <w:rsid w:val="004C1495"/>
    <w:rsid w:val="004C1625"/>
    <w:rsid w:val="004C193F"/>
    <w:rsid w:val="004C1B94"/>
    <w:rsid w:val="004C1BB5"/>
    <w:rsid w:val="004C22FE"/>
    <w:rsid w:val="004C2660"/>
    <w:rsid w:val="004C2865"/>
    <w:rsid w:val="004C3223"/>
    <w:rsid w:val="004C33B2"/>
    <w:rsid w:val="004C3409"/>
    <w:rsid w:val="004C3562"/>
    <w:rsid w:val="004C395A"/>
    <w:rsid w:val="004C3F14"/>
    <w:rsid w:val="004C4497"/>
    <w:rsid w:val="004C561B"/>
    <w:rsid w:val="004C5836"/>
    <w:rsid w:val="004C5914"/>
    <w:rsid w:val="004C5E9F"/>
    <w:rsid w:val="004C663F"/>
    <w:rsid w:val="004C6AA4"/>
    <w:rsid w:val="004C6AC1"/>
    <w:rsid w:val="004C6E36"/>
    <w:rsid w:val="004C78EA"/>
    <w:rsid w:val="004C7DCF"/>
    <w:rsid w:val="004D0802"/>
    <w:rsid w:val="004D08CC"/>
    <w:rsid w:val="004D0E0E"/>
    <w:rsid w:val="004D1244"/>
    <w:rsid w:val="004D1820"/>
    <w:rsid w:val="004D1D82"/>
    <w:rsid w:val="004D1E2F"/>
    <w:rsid w:val="004D23D7"/>
    <w:rsid w:val="004D23F9"/>
    <w:rsid w:val="004D248B"/>
    <w:rsid w:val="004D269C"/>
    <w:rsid w:val="004D281D"/>
    <w:rsid w:val="004D3279"/>
    <w:rsid w:val="004D3693"/>
    <w:rsid w:val="004D37E5"/>
    <w:rsid w:val="004D3986"/>
    <w:rsid w:val="004D3D7D"/>
    <w:rsid w:val="004D3DE9"/>
    <w:rsid w:val="004D4BC9"/>
    <w:rsid w:val="004D4EE1"/>
    <w:rsid w:val="004D4F1B"/>
    <w:rsid w:val="004D51FF"/>
    <w:rsid w:val="004D54BB"/>
    <w:rsid w:val="004D554D"/>
    <w:rsid w:val="004D5563"/>
    <w:rsid w:val="004D5B17"/>
    <w:rsid w:val="004D5BF8"/>
    <w:rsid w:val="004D5C36"/>
    <w:rsid w:val="004D62BB"/>
    <w:rsid w:val="004D64EE"/>
    <w:rsid w:val="004D6972"/>
    <w:rsid w:val="004D69AB"/>
    <w:rsid w:val="004D6E95"/>
    <w:rsid w:val="004D6F6D"/>
    <w:rsid w:val="004D70C3"/>
    <w:rsid w:val="004D73B5"/>
    <w:rsid w:val="004D7A00"/>
    <w:rsid w:val="004D7E5F"/>
    <w:rsid w:val="004E0BB6"/>
    <w:rsid w:val="004E0BE6"/>
    <w:rsid w:val="004E1933"/>
    <w:rsid w:val="004E19C2"/>
    <w:rsid w:val="004E1D34"/>
    <w:rsid w:val="004E1DA7"/>
    <w:rsid w:val="004E1F4E"/>
    <w:rsid w:val="004E2198"/>
    <w:rsid w:val="004E21C0"/>
    <w:rsid w:val="004E2552"/>
    <w:rsid w:val="004E2816"/>
    <w:rsid w:val="004E2D29"/>
    <w:rsid w:val="004E2D49"/>
    <w:rsid w:val="004E31CE"/>
    <w:rsid w:val="004E33B2"/>
    <w:rsid w:val="004E34CE"/>
    <w:rsid w:val="004E356E"/>
    <w:rsid w:val="004E3A65"/>
    <w:rsid w:val="004E4C34"/>
    <w:rsid w:val="004E5B62"/>
    <w:rsid w:val="004E5F86"/>
    <w:rsid w:val="004E6CD0"/>
    <w:rsid w:val="004E6EB5"/>
    <w:rsid w:val="004E700D"/>
    <w:rsid w:val="004E739A"/>
    <w:rsid w:val="004E76B1"/>
    <w:rsid w:val="004E79A7"/>
    <w:rsid w:val="004E7F04"/>
    <w:rsid w:val="004F03C9"/>
    <w:rsid w:val="004F132F"/>
    <w:rsid w:val="004F1AF7"/>
    <w:rsid w:val="004F22F7"/>
    <w:rsid w:val="004F272E"/>
    <w:rsid w:val="004F2A87"/>
    <w:rsid w:val="004F2B75"/>
    <w:rsid w:val="004F2E2F"/>
    <w:rsid w:val="004F3287"/>
    <w:rsid w:val="004F388C"/>
    <w:rsid w:val="004F3EFC"/>
    <w:rsid w:val="004F41CA"/>
    <w:rsid w:val="004F451A"/>
    <w:rsid w:val="004F4687"/>
    <w:rsid w:val="004F54E4"/>
    <w:rsid w:val="004F57C8"/>
    <w:rsid w:val="004F5F5A"/>
    <w:rsid w:val="004F6002"/>
    <w:rsid w:val="004F6901"/>
    <w:rsid w:val="004F69F8"/>
    <w:rsid w:val="004F6B65"/>
    <w:rsid w:val="004F6BE0"/>
    <w:rsid w:val="004F6DA4"/>
    <w:rsid w:val="004F6F36"/>
    <w:rsid w:val="004F760E"/>
    <w:rsid w:val="005002C4"/>
    <w:rsid w:val="00500379"/>
    <w:rsid w:val="005004B5"/>
    <w:rsid w:val="00500C6D"/>
    <w:rsid w:val="00501903"/>
    <w:rsid w:val="005021D2"/>
    <w:rsid w:val="005026A2"/>
    <w:rsid w:val="0050321B"/>
    <w:rsid w:val="00503368"/>
    <w:rsid w:val="0050357C"/>
    <w:rsid w:val="00504075"/>
    <w:rsid w:val="00504312"/>
    <w:rsid w:val="00504398"/>
    <w:rsid w:val="00504682"/>
    <w:rsid w:val="005048BB"/>
    <w:rsid w:val="00504C9B"/>
    <w:rsid w:val="00504DF6"/>
    <w:rsid w:val="00504F98"/>
    <w:rsid w:val="00504FA5"/>
    <w:rsid w:val="0050518F"/>
    <w:rsid w:val="005051AF"/>
    <w:rsid w:val="0050530D"/>
    <w:rsid w:val="005057DF"/>
    <w:rsid w:val="00505995"/>
    <w:rsid w:val="00505AD4"/>
    <w:rsid w:val="00505DB0"/>
    <w:rsid w:val="005060ED"/>
    <w:rsid w:val="0050638C"/>
    <w:rsid w:val="0050648B"/>
    <w:rsid w:val="00506ED0"/>
    <w:rsid w:val="005070B3"/>
    <w:rsid w:val="00507997"/>
    <w:rsid w:val="00507B84"/>
    <w:rsid w:val="00507BD0"/>
    <w:rsid w:val="00507CA2"/>
    <w:rsid w:val="0051085D"/>
    <w:rsid w:val="00510DC6"/>
    <w:rsid w:val="00510F18"/>
    <w:rsid w:val="005111C8"/>
    <w:rsid w:val="00511318"/>
    <w:rsid w:val="00511B43"/>
    <w:rsid w:val="00511F32"/>
    <w:rsid w:val="0051207C"/>
    <w:rsid w:val="005120A1"/>
    <w:rsid w:val="00512120"/>
    <w:rsid w:val="00512344"/>
    <w:rsid w:val="00512362"/>
    <w:rsid w:val="005128A8"/>
    <w:rsid w:val="00512C07"/>
    <w:rsid w:val="00512FFE"/>
    <w:rsid w:val="0051308A"/>
    <w:rsid w:val="005133DF"/>
    <w:rsid w:val="00513FED"/>
    <w:rsid w:val="00514362"/>
    <w:rsid w:val="005143AF"/>
    <w:rsid w:val="00514C82"/>
    <w:rsid w:val="0051572C"/>
    <w:rsid w:val="0051580D"/>
    <w:rsid w:val="005159DD"/>
    <w:rsid w:val="00515E28"/>
    <w:rsid w:val="0051640E"/>
    <w:rsid w:val="00516537"/>
    <w:rsid w:val="00516A34"/>
    <w:rsid w:val="00516DCB"/>
    <w:rsid w:val="00517BAC"/>
    <w:rsid w:val="005201B9"/>
    <w:rsid w:val="00520289"/>
    <w:rsid w:val="00520547"/>
    <w:rsid w:val="00520865"/>
    <w:rsid w:val="00520B83"/>
    <w:rsid w:val="00520C85"/>
    <w:rsid w:val="00520DC4"/>
    <w:rsid w:val="00520ED4"/>
    <w:rsid w:val="00520F29"/>
    <w:rsid w:val="00521336"/>
    <w:rsid w:val="0052161A"/>
    <w:rsid w:val="0052174C"/>
    <w:rsid w:val="00521A26"/>
    <w:rsid w:val="00521E31"/>
    <w:rsid w:val="00522005"/>
    <w:rsid w:val="00522208"/>
    <w:rsid w:val="00522337"/>
    <w:rsid w:val="00522764"/>
    <w:rsid w:val="00522782"/>
    <w:rsid w:val="005227EC"/>
    <w:rsid w:val="00522B64"/>
    <w:rsid w:val="00522D28"/>
    <w:rsid w:val="00522EDA"/>
    <w:rsid w:val="0052312F"/>
    <w:rsid w:val="005234E6"/>
    <w:rsid w:val="00523A70"/>
    <w:rsid w:val="00523B37"/>
    <w:rsid w:val="00524233"/>
    <w:rsid w:val="00524C44"/>
    <w:rsid w:val="0052548C"/>
    <w:rsid w:val="00525CCF"/>
    <w:rsid w:val="00525FB9"/>
    <w:rsid w:val="0052661A"/>
    <w:rsid w:val="00526D7E"/>
    <w:rsid w:val="00526F1C"/>
    <w:rsid w:val="00527AA0"/>
    <w:rsid w:val="00527B38"/>
    <w:rsid w:val="00527DD3"/>
    <w:rsid w:val="00527E85"/>
    <w:rsid w:val="00530494"/>
    <w:rsid w:val="005308BC"/>
    <w:rsid w:val="005309BA"/>
    <w:rsid w:val="00530D0A"/>
    <w:rsid w:val="0053166B"/>
    <w:rsid w:val="0053184D"/>
    <w:rsid w:val="00531C2C"/>
    <w:rsid w:val="005321F6"/>
    <w:rsid w:val="005323E1"/>
    <w:rsid w:val="005324B6"/>
    <w:rsid w:val="00532A54"/>
    <w:rsid w:val="00532FE8"/>
    <w:rsid w:val="0053313D"/>
    <w:rsid w:val="005331A2"/>
    <w:rsid w:val="00533613"/>
    <w:rsid w:val="005338B5"/>
    <w:rsid w:val="00533EE3"/>
    <w:rsid w:val="00534290"/>
    <w:rsid w:val="0053481B"/>
    <w:rsid w:val="00534CC4"/>
    <w:rsid w:val="0053549B"/>
    <w:rsid w:val="005358AE"/>
    <w:rsid w:val="00535A81"/>
    <w:rsid w:val="005360FB"/>
    <w:rsid w:val="00536517"/>
    <w:rsid w:val="00536955"/>
    <w:rsid w:val="00536DD5"/>
    <w:rsid w:val="0053708F"/>
    <w:rsid w:val="0053744A"/>
    <w:rsid w:val="005374F6"/>
    <w:rsid w:val="005379D5"/>
    <w:rsid w:val="00537AD1"/>
    <w:rsid w:val="0054020F"/>
    <w:rsid w:val="00540A19"/>
    <w:rsid w:val="00540E2F"/>
    <w:rsid w:val="005412D3"/>
    <w:rsid w:val="005412F7"/>
    <w:rsid w:val="005415DB"/>
    <w:rsid w:val="0054181F"/>
    <w:rsid w:val="00541943"/>
    <w:rsid w:val="00541A3C"/>
    <w:rsid w:val="00542496"/>
    <w:rsid w:val="0054390F"/>
    <w:rsid w:val="00543BBA"/>
    <w:rsid w:val="00543E13"/>
    <w:rsid w:val="00544417"/>
    <w:rsid w:val="0054468E"/>
    <w:rsid w:val="00544A41"/>
    <w:rsid w:val="00544EDE"/>
    <w:rsid w:val="00546044"/>
    <w:rsid w:val="0054633E"/>
    <w:rsid w:val="005463C6"/>
    <w:rsid w:val="00546477"/>
    <w:rsid w:val="0054692E"/>
    <w:rsid w:val="00546A38"/>
    <w:rsid w:val="00546C69"/>
    <w:rsid w:val="005474E7"/>
    <w:rsid w:val="005479E8"/>
    <w:rsid w:val="00547D6C"/>
    <w:rsid w:val="00547E13"/>
    <w:rsid w:val="0055011A"/>
    <w:rsid w:val="00550145"/>
    <w:rsid w:val="0055054A"/>
    <w:rsid w:val="00551627"/>
    <w:rsid w:val="00551D13"/>
    <w:rsid w:val="00552BAC"/>
    <w:rsid w:val="00552DE7"/>
    <w:rsid w:val="00552E09"/>
    <w:rsid w:val="005532BA"/>
    <w:rsid w:val="005537BD"/>
    <w:rsid w:val="00553853"/>
    <w:rsid w:val="0055386A"/>
    <w:rsid w:val="005538D8"/>
    <w:rsid w:val="0055394E"/>
    <w:rsid w:val="00553975"/>
    <w:rsid w:val="00553C22"/>
    <w:rsid w:val="005540BC"/>
    <w:rsid w:val="00554950"/>
    <w:rsid w:val="00554FA8"/>
    <w:rsid w:val="0055537F"/>
    <w:rsid w:val="0055546B"/>
    <w:rsid w:val="005564C5"/>
    <w:rsid w:val="00556BEA"/>
    <w:rsid w:val="00557FDC"/>
    <w:rsid w:val="005604C4"/>
    <w:rsid w:val="005604CF"/>
    <w:rsid w:val="00560A7D"/>
    <w:rsid w:val="00561394"/>
    <w:rsid w:val="00561A17"/>
    <w:rsid w:val="005624E0"/>
    <w:rsid w:val="00562676"/>
    <w:rsid w:val="00562883"/>
    <w:rsid w:val="005630A9"/>
    <w:rsid w:val="005632F1"/>
    <w:rsid w:val="00563553"/>
    <w:rsid w:val="00563937"/>
    <w:rsid w:val="00563D98"/>
    <w:rsid w:val="00563E3A"/>
    <w:rsid w:val="0056426C"/>
    <w:rsid w:val="00564779"/>
    <w:rsid w:val="00564986"/>
    <w:rsid w:val="00564CAC"/>
    <w:rsid w:val="005653D0"/>
    <w:rsid w:val="00565A51"/>
    <w:rsid w:val="00565F6D"/>
    <w:rsid w:val="00566086"/>
    <w:rsid w:val="0056626D"/>
    <w:rsid w:val="005666BA"/>
    <w:rsid w:val="005669EA"/>
    <w:rsid w:val="00566E2B"/>
    <w:rsid w:val="0056756E"/>
    <w:rsid w:val="005677F6"/>
    <w:rsid w:val="0056799F"/>
    <w:rsid w:val="0057000E"/>
    <w:rsid w:val="00570074"/>
    <w:rsid w:val="005701A1"/>
    <w:rsid w:val="0057051E"/>
    <w:rsid w:val="00570C36"/>
    <w:rsid w:val="005711FC"/>
    <w:rsid w:val="00571831"/>
    <w:rsid w:val="00571AEE"/>
    <w:rsid w:val="00571D28"/>
    <w:rsid w:val="00572003"/>
    <w:rsid w:val="005730D5"/>
    <w:rsid w:val="00573206"/>
    <w:rsid w:val="00573637"/>
    <w:rsid w:val="00573A42"/>
    <w:rsid w:val="00573C45"/>
    <w:rsid w:val="00573CDE"/>
    <w:rsid w:val="00574002"/>
    <w:rsid w:val="00574118"/>
    <w:rsid w:val="00574777"/>
    <w:rsid w:val="00574F7B"/>
    <w:rsid w:val="00575554"/>
    <w:rsid w:val="005756BF"/>
    <w:rsid w:val="00575C50"/>
    <w:rsid w:val="005762A9"/>
    <w:rsid w:val="00576B53"/>
    <w:rsid w:val="005775EB"/>
    <w:rsid w:val="00577B65"/>
    <w:rsid w:val="00577C03"/>
    <w:rsid w:val="00580318"/>
    <w:rsid w:val="00580B80"/>
    <w:rsid w:val="00581845"/>
    <w:rsid w:val="00581994"/>
    <w:rsid w:val="00581B23"/>
    <w:rsid w:val="00582236"/>
    <w:rsid w:val="0058254A"/>
    <w:rsid w:val="00582575"/>
    <w:rsid w:val="00582848"/>
    <w:rsid w:val="005829F6"/>
    <w:rsid w:val="00582C71"/>
    <w:rsid w:val="005831A2"/>
    <w:rsid w:val="005831CD"/>
    <w:rsid w:val="00583592"/>
    <w:rsid w:val="005835ED"/>
    <w:rsid w:val="00583A80"/>
    <w:rsid w:val="00583E5D"/>
    <w:rsid w:val="00583EC4"/>
    <w:rsid w:val="00583F53"/>
    <w:rsid w:val="005840AE"/>
    <w:rsid w:val="0058487E"/>
    <w:rsid w:val="005851F2"/>
    <w:rsid w:val="005856F8"/>
    <w:rsid w:val="0058598C"/>
    <w:rsid w:val="005864D0"/>
    <w:rsid w:val="005864E7"/>
    <w:rsid w:val="00586C07"/>
    <w:rsid w:val="00586F44"/>
    <w:rsid w:val="00587F62"/>
    <w:rsid w:val="00587FFA"/>
    <w:rsid w:val="0059034E"/>
    <w:rsid w:val="005904D1"/>
    <w:rsid w:val="00591921"/>
    <w:rsid w:val="00591D79"/>
    <w:rsid w:val="0059226C"/>
    <w:rsid w:val="00592291"/>
    <w:rsid w:val="0059241A"/>
    <w:rsid w:val="00592E64"/>
    <w:rsid w:val="0059320D"/>
    <w:rsid w:val="00593626"/>
    <w:rsid w:val="00593717"/>
    <w:rsid w:val="00593749"/>
    <w:rsid w:val="00593C92"/>
    <w:rsid w:val="005949B2"/>
    <w:rsid w:val="00594F2C"/>
    <w:rsid w:val="00595273"/>
    <w:rsid w:val="0059532B"/>
    <w:rsid w:val="00595574"/>
    <w:rsid w:val="005957AF"/>
    <w:rsid w:val="00596264"/>
    <w:rsid w:val="00596936"/>
    <w:rsid w:val="00596A28"/>
    <w:rsid w:val="00596C06"/>
    <w:rsid w:val="00596DEC"/>
    <w:rsid w:val="005A0988"/>
    <w:rsid w:val="005A0B1C"/>
    <w:rsid w:val="005A0D9D"/>
    <w:rsid w:val="005A0E1E"/>
    <w:rsid w:val="005A0E32"/>
    <w:rsid w:val="005A0E39"/>
    <w:rsid w:val="005A1217"/>
    <w:rsid w:val="005A1CB2"/>
    <w:rsid w:val="005A2489"/>
    <w:rsid w:val="005A27B8"/>
    <w:rsid w:val="005A2876"/>
    <w:rsid w:val="005A2AA5"/>
    <w:rsid w:val="005A3156"/>
    <w:rsid w:val="005A317D"/>
    <w:rsid w:val="005A32F7"/>
    <w:rsid w:val="005A3A13"/>
    <w:rsid w:val="005A3DAA"/>
    <w:rsid w:val="005A3E85"/>
    <w:rsid w:val="005A401E"/>
    <w:rsid w:val="005A44BD"/>
    <w:rsid w:val="005A44E6"/>
    <w:rsid w:val="005A48C7"/>
    <w:rsid w:val="005A4D86"/>
    <w:rsid w:val="005A50BB"/>
    <w:rsid w:val="005A51FC"/>
    <w:rsid w:val="005A5276"/>
    <w:rsid w:val="005A52C5"/>
    <w:rsid w:val="005A5416"/>
    <w:rsid w:val="005A5838"/>
    <w:rsid w:val="005A5F69"/>
    <w:rsid w:val="005A6183"/>
    <w:rsid w:val="005A6AEE"/>
    <w:rsid w:val="005A6C09"/>
    <w:rsid w:val="005A6FD9"/>
    <w:rsid w:val="005A76FB"/>
    <w:rsid w:val="005A78E9"/>
    <w:rsid w:val="005B0253"/>
    <w:rsid w:val="005B0618"/>
    <w:rsid w:val="005B0CEF"/>
    <w:rsid w:val="005B0D8D"/>
    <w:rsid w:val="005B12F5"/>
    <w:rsid w:val="005B16E3"/>
    <w:rsid w:val="005B1EDA"/>
    <w:rsid w:val="005B1F14"/>
    <w:rsid w:val="005B20B3"/>
    <w:rsid w:val="005B248F"/>
    <w:rsid w:val="005B2635"/>
    <w:rsid w:val="005B2B2D"/>
    <w:rsid w:val="005B3185"/>
    <w:rsid w:val="005B34A4"/>
    <w:rsid w:val="005B36F7"/>
    <w:rsid w:val="005B37E5"/>
    <w:rsid w:val="005B39D7"/>
    <w:rsid w:val="005B3B0C"/>
    <w:rsid w:val="005B3D8B"/>
    <w:rsid w:val="005B4028"/>
    <w:rsid w:val="005B440F"/>
    <w:rsid w:val="005B492D"/>
    <w:rsid w:val="005B4DD8"/>
    <w:rsid w:val="005B4F4B"/>
    <w:rsid w:val="005B55BD"/>
    <w:rsid w:val="005B5873"/>
    <w:rsid w:val="005B5DF7"/>
    <w:rsid w:val="005B65D9"/>
    <w:rsid w:val="005B666A"/>
    <w:rsid w:val="005B67C0"/>
    <w:rsid w:val="005B6E24"/>
    <w:rsid w:val="005B6E3D"/>
    <w:rsid w:val="005B6EAA"/>
    <w:rsid w:val="005B7003"/>
    <w:rsid w:val="005B7250"/>
    <w:rsid w:val="005B7CFB"/>
    <w:rsid w:val="005B7E75"/>
    <w:rsid w:val="005C00D4"/>
    <w:rsid w:val="005C0D9D"/>
    <w:rsid w:val="005C0F2E"/>
    <w:rsid w:val="005C1011"/>
    <w:rsid w:val="005C137B"/>
    <w:rsid w:val="005C1A14"/>
    <w:rsid w:val="005C273B"/>
    <w:rsid w:val="005C2A91"/>
    <w:rsid w:val="005C3857"/>
    <w:rsid w:val="005C38AC"/>
    <w:rsid w:val="005C392B"/>
    <w:rsid w:val="005C39C2"/>
    <w:rsid w:val="005C3A2F"/>
    <w:rsid w:val="005C3E31"/>
    <w:rsid w:val="005C41C2"/>
    <w:rsid w:val="005C4394"/>
    <w:rsid w:val="005C4B33"/>
    <w:rsid w:val="005C5695"/>
    <w:rsid w:val="005C57B5"/>
    <w:rsid w:val="005C57C6"/>
    <w:rsid w:val="005C6111"/>
    <w:rsid w:val="005C622E"/>
    <w:rsid w:val="005C6E07"/>
    <w:rsid w:val="005C7E4A"/>
    <w:rsid w:val="005D01D3"/>
    <w:rsid w:val="005D02FC"/>
    <w:rsid w:val="005D0914"/>
    <w:rsid w:val="005D0B9D"/>
    <w:rsid w:val="005D0C7C"/>
    <w:rsid w:val="005D0ED4"/>
    <w:rsid w:val="005D1060"/>
    <w:rsid w:val="005D108E"/>
    <w:rsid w:val="005D11EF"/>
    <w:rsid w:val="005D1535"/>
    <w:rsid w:val="005D157D"/>
    <w:rsid w:val="005D170F"/>
    <w:rsid w:val="005D3044"/>
    <w:rsid w:val="005D3121"/>
    <w:rsid w:val="005D3316"/>
    <w:rsid w:val="005D359C"/>
    <w:rsid w:val="005D3D84"/>
    <w:rsid w:val="005D4D4D"/>
    <w:rsid w:val="005D4FBB"/>
    <w:rsid w:val="005D53C2"/>
    <w:rsid w:val="005D599B"/>
    <w:rsid w:val="005D6236"/>
    <w:rsid w:val="005D645E"/>
    <w:rsid w:val="005D65D6"/>
    <w:rsid w:val="005D6631"/>
    <w:rsid w:val="005D6E12"/>
    <w:rsid w:val="005D726B"/>
    <w:rsid w:val="005D7440"/>
    <w:rsid w:val="005D7D20"/>
    <w:rsid w:val="005D7E9F"/>
    <w:rsid w:val="005E01C0"/>
    <w:rsid w:val="005E0659"/>
    <w:rsid w:val="005E09D4"/>
    <w:rsid w:val="005E0BE3"/>
    <w:rsid w:val="005E0CC4"/>
    <w:rsid w:val="005E0DDC"/>
    <w:rsid w:val="005E1258"/>
    <w:rsid w:val="005E12CA"/>
    <w:rsid w:val="005E16FD"/>
    <w:rsid w:val="005E18B8"/>
    <w:rsid w:val="005E19BF"/>
    <w:rsid w:val="005E1A31"/>
    <w:rsid w:val="005E1CC6"/>
    <w:rsid w:val="005E2226"/>
    <w:rsid w:val="005E222E"/>
    <w:rsid w:val="005E32FC"/>
    <w:rsid w:val="005E3837"/>
    <w:rsid w:val="005E3EED"/>
    <w:rsid w:val="005E40A4"/>
    <w:rsid w:val="005E4325"/>
    <w:rsid w:val="005E4D30"/>
    <w:rsid w:val="005E61B5"/>
    <w:rsid w:val="005E6660"/>
    <w:rsid w:val="005E6BBF"/>
    <w:rsid w:val="005E6F94"/>
    <w:rsid w:val="005E7024"/>
    <w:rsid w:val="005E77A1"/>
    <w:rsid w:val="005E77A5"/>
    <w:rsid w:val="005E79C5"/>
    <w:rsid w:val="005E7B68"/>
    <w:rsid w:val="005F0058"/>
    <w:rsid w:val="005F079C"/>
    <w:rsid w:val="005F0EE9"/>
    <w:rsid w:val="005F0F19"/>
    <w:rsid w:val="005F0FC0"/>
    <w:rsid w:val="005F1779"/>
    <w:rsid w:val="005F1B77"/>
    <w:rsid w:val="005F1F27"/>
    <w:rsid w:val="005F2046"/>
    <w:rsid w:val="005F2B9D"/>
    <w:rsid w:val="005F3366"/>
    <w:rsid w:val="005F33D9"/>
    <w:rsid w:val="005F381D"/>
    <w:rsid w:val="005F4430"/>
    <w:rsid w:val="005F4748"/>
    <w:rsid w:val="005F5772"/>
    <w:rsid w:val="005F5985"/>
    <w:rsid w:val="005F5C62"/>
    <w:rsid w:val="005F60FC"/>
    <w:rsid w:val="005F6A5E"/>
    <w:rsid w:val="00600907"/>
    <w:rsid w:val="00600A6E"/>
    <w:rsid w:val="00600A8A"/>
    <w:rsid w:val="006015F0"/>
    <w:rsid w:val="00601838"/>
    <w:rsid w:val="006021C2"/>
    <w:rsid w:val="00602572"/>
    <w:rsid w:val="00602661"/>
    <w:rsid w:val="006027A5"/>
    <w:rsid w:val="0060283E"/>
    <w:rsid w:val="0060332F"/>
    <w:rsid w:val="00603463"/>
    <w:rsid w:val="00603F61"/>
    <w:rsid w:val="006040D4"/>
    <w:rsid w:val="006041D2"/>
    <w:rsid w:val="00604438"/>
    <w:rsid w:val="0060449E"/>
    <w:rsid w:val="006046CE"/>
    <w:rsid w:val="00604D71"/>
    <w:rsid w:val="00604DF3"/>
    <w:rsid w:val="00604EE2"/>
    <w:rsid w:val="00605164"/>
    <w:rsid w:val="00606614"/>
    <w:rsid w:val="00606712"/>
    <w:rsid w:val="00606AFC"/>
    <w:rsid w:val="00606BE0"/>
    <w:rsid w:val="00607468"/>
    <w:rsid w:val="00607B65"/>
    <w:rsid w:val="00607BE6"/>
    <w:rsid w:val="006101E7"/>
    <w:rsid w:val="00610C8E"/>
    <w:rsid w:val="006112CA"/>
    <w:rsid w:val="00611389"/>
    <w:rsid w:val="006121F7"/>
    <w:rsid w:val="00612391"/>
    <w:rsid w:val="00612D51"/>
    <w:rsid w:val="00612E01"/>
    <w:rsid w:val="0061346B"/>
    <w:rsid w:val="00613960"/>
    <w:rsid w:val="006143BF"/>
    <w:rsid w:val="00614827"/>
    <w:rsid w:val="00614945"/>
    <w:rsid w:val="00615054"/>
    <w:rsid w:val="00615251"/>
    <w:rsid w:val="00615972"/>
    <w:rsid w:val="00615B1A"/>
    <w:rsid w:val="0061609E"/>
    <w:rsid w:val="006162D0"/>
    <w:rsid w:val="006168AB"/>
    <w:rsid w:val="00616A80"/>
    <w:rsid w:val="00616E43"/>
    <w:rsid w:val="00617363"/>
    <w:rsid w:val="0061767D"/>
    <w:rsid w:val="00617D46"/>
    <w:rsid w:val="00617DBC"/>
    <w:rsid w:val="006204E4"/>
    <w:rsid w:val="00620867"/>
    <w:rsid w:val="00620B4B"/>
    <w:rsid w:val="00620FDB"/>
    <w:rsid w:val="00621511"/>
    <w:rsid w:val="00621512"/>
    <w:rsid w:val="006215A6"/>
    <w:rsid w:val="00622398"/>
    <w:rsid w:val="006228B4"/>
    <w:rsid w:val="00622CB4"/>
    <w:rsid w:val="00622CFA"/>
    <w:rsid w:val="0062316A"/>
    <w:rsid w:val="0062320F"/>
    <w:rsid w:val="006238F4"/>
    <w:rsid w:val="00624334"/>
    <w:rsid w:val="00624436"/>
    <w:rsid w:val="006249E6"/>
    <w:rsid w:val="00624C05"/>
    <w:rsid w:val="00624D4E"/>
    <w:rsid w:val="00625907"/>
    <w:rsid w:val="0062595E"/>
    <w:rsid w:val="00625FCB"/>
    <w:rsid w:val="0062653A"/>
    <w:rsid w:val="00627324"/>
    <w:rsid w:val="00627812"/>
    <w:rsid w:val="00627A23"/>
    <w:rsid w:val="00627BC5"/>
    <w:rsid w:val="00627C4C"/>
    <w:rsid w:val="006307CF"/>
    <w:rsid w:val="006308B4"/>
    <w:rsid w:val="00631532"/>
    <w:rsid w:val="0063179D"/>
    <w:rsid w:val="00631898"/>
    <w:rsid w:val="00631EE5"/>
    <w:rsid w:val="00632287"/>
    <w:rsid w:val="006323D7"/>
    <w:rsid w:val="00632B34"/>
    <w:rsid w:val="00632BD5"/>
    <w:rsid w:val="00632CF6"/>
    <w:rsid w:val="0063341B"/>
    <w:rsid w:val="006337D4"/>
    <w:rsid w:val="006339A2"/>
    <w:rsid w:val="00633C64"/>
    <w:rsid w:val="006345A4"/>
    <w:rsid w:val="006345E7"/>
    <w:rsid w:val="00634B0B"/>
    <w:rsid w:val="00634B1D"/>
    <w:rsid w:val="00634D48"/>
    <w:rsid w:val="0063538C"/>
    <w:rsid w:val="0063669B"/>
    <w:rsid w:val="006367BC"/>
    <w:rsid w:val="00636B39"/>
    <w:rsid w:val="00636EE2"/>
    <w:rsid w:val="00637057"/>
    <w:rsid w:val="00637156"/>
    <w:rsid w:val="0063719D"/>
    <w:rsid w:val="006403A4"/>
    <w:rsid w:val="00640AE8"/>
    <w:rsid w:val="00640BBE"/>
    <w:rsid w:val="00641144"/>
    <w:rsid w:val="006413C4"/>
    <w:rsid w:val="0064253D"/>
    <w:rsid w:val="00642CAD"/>
    <w:rsid w:val="0064335C"/>
    <w:rsid w:val="00643790"/>
    <w:rsid w:val="00643A16"/>
    <w:rsid w:val="00643BFC"/>
    <w:rsid w:val="00643D0E"/>
    <w:rsid w:val="006444B4"/>
    <w:rsid w:val="00644B23"/>
    <w:rsid w:val="00644F89"/>
    <w:rsid w:val="00644FB9"/>
    <w:rsid w:val="0064507E"/>
    <w:rsid w:val="0064523E"/>
    <w:rsid w:val="00645620"/>
    <w:rsid w:val="00645641"/>
    <w:rsid w:val="006464B9"/>
    <w:rsid w:val="00646DBD"/>
    <w:rsid w:val="006472FD"/>
    <w:rsid w:val="0064756E"/>
    <w:rsid w:val="00647A6B"/>
    <w:rsid w:val="00647F90"/>
    <w:rsid w:val="00650179"/>
    <w:rsid w:val="006501AC"/>
    <w:rsid w:val="00650E3E"/>
    <w:rsid w:val="00653049"/>
    <w:rsid w:val="00653694"/>
    <w:rsid w:val="00653FCB"/>
    <w:rsid w:val="006545D1"/>
    <w:rsid w:val="006548E5"/>
    <w:rsid w:val="00654C55"/>
    <w:rsid w:val="00654EB9"/>
    <w:rsid w:val="006551D2"/>
    <w:rsid w:val="00655280"/>
    <w:rsid w:val="00656111"/>
    <w:rsid w:val="00656254"/>
    <w:rsid w:val="0065636D"/>
    <w:rsid w:val="00656740"/>
    <w:rsid w:val="00656901"/>
    <w:rsid w:val="00656A33"/>
    <w:rsid w:val="00656A67"/>
    <w:rsid w:val="00656BE1"/>
    <w:rsid w:val="00656DB5"/>
    <w:rsid w:val="00656F18"/>
    <w:rsid w:val="00657057"/>
    <w:rsid w:val="00657345"/>
    <w:rsid w:val="00657519"/>
    <w:rsid w:val="00657566"/>
    <w:rsid w:val="00657D58"/>
    <w:rsid w:val="00657F26"/>
    <w:rsid w:val="0066009A"/>
    <w:rsid w:val="0066021A"/>
    <w:rsid w:val="0066027C"/>
    <w:rsid w:val="006602B3"/>
    <w:rsid w:val="006602EE"/>
    <w:rsid w:val="00660381"/>
    <w:rsid w:val="006603F0"/>
    <w:rsid w:val="00660514"/>
    <w:rsid w:val="00660B88"/>
    <w:rsid w:val="00660D44"/>
    <w:rsid w:val="00661069"/>
    <w:rsid w:val="00661162"/>
    <w:rsid w:val="006611EF"/>
    <w:rsid w:val="006612C4"/>
    <w:rsid w:val="00661317"/>
    <w:rsid w:val="0066172D"/>
    <w:rsid w:val="006618F7"/>
    <w:rsid w:val="00661A24"/>
    <w:rsid w:val="00661A4F"/>
    <w:rsid w:val="00661CFD"/>
    <w:rsid w:val="00661D45"/>
    <w:rsid w:val="00661E8A"/>
    <w:rsid w:val="006628BC"/>
    <w:rsid w:val="006629A2"/>
    <w:rsid w:val="00662A29"/>
    <w:rsid w:val="00662B3C"/>
    <w:rsid w:val="00662DAE"/>
    <w:rsid w:val="00662F20"/>
    <w:rsid w:val="006630A9"/>
    <w:rsid w:val="006637B6"/>
    <w:rsid w:val="00663E17"/>
    <w:rsid w:val="00663F48"/>
    <w:rsid w:val="006642AD"/>
    <w:rsid w:val="006643F7"/>
    <w:rsid w:val="00664EEB"/>
    <w:rsid w:val="006650BE"/>
    <w:rsid w:val="00665537"/>
    <w:rsid w:val="00665850"/>
    <w:rsid w:val="00665988"/>
    <w:rsid w:val="00665C71"/>
    <w:rsid w:val="00665D0E"/>
    <w:rsid w:val="00666389"/>
    <w:rsid w:val="0066655C"/>
    <w:rsid w:val="00666855"/>
    <w:rsid w:val="00666D00"/>
    <w:rsid w:val="006678B1"/>
    <w:rsid w:val="0066795C"/>
    <w:rsid w:val="00667B0B"/>
    <w:rsid w:val="00667B43"/>
    <w:rsid w:val="0067093A"/>
    <w:rsid w:val="00670C10"/>
    <w:rsid w:val="0067106A"/>
    <w:rsid w:val="006710EE"/>
    <w:rsid w:val="0067129A"/>
    <w:rsid w:val="006719B1"/>
    <w:rsid w:val="00671A89"/>
    <w:rsid w:val="00671CEC"/>
    <w:rsid w:val="00671D7F"/>
    <w:rsid w:val="006722AA"/>
    <w:rsid w:val="006730A8"/>
    <w:rsid w:val="0067361C"/>
    <w:rsid w:val="00673A83"/>
    <w:rsid w:val="006743C4"/>
    <w:rsid w:val="00674E08"/>
    <w:rsid w:val="00675044"/>
    <w:rsid w:val="006751B7"/>
    <w:rsid w:val="006755CA"/>
    <w:rsid w:val="00676100"/>
    <w:rsid w:val="00676890"/>
    <w:rsid w:val="00676D18"/>
    <w:rsid w:val="00676D96"/>
    <w:rsid w:val="00677153"/>
    <w:rsid w:val="006773B1"/>
    <w:rsid w:val="0067772F"/>
    <w:rsid w:val="006778AA"/>
    <w:rsid w:val="00677970"/>
    <w:rsid w:val="0067799D"/>
    <w:rsid w:val="00677FB5"/>
    <w:rsid w:val="006801F9"/>
    <w:rsid w:val="0068059A"/>
    <w:rsid w:val="00680F1A"/>
    <w:rsid w:val="0068103E"/>
    <w:rsid w:val="006812ED"/>
    <w:rsid w:val="00681F99"/>
    <w:rsid w:val="00681FEF"/>
    <w:rsid w:val="006820A2"/>
    <w:rsid w:val="0068245B"/>
    <w:rsid w:val="00682961"/>
    <w:rsid w:val="006829DA"/>
    <w:rsid w:val="00682E86"/>
    <w:rsid w:val="00683926"/>
    <w:rsid w:val="00683F5D"/>
    <w:rsid w:val="00683FB6"/>
    <w:rsid w:val="0068405D"/>
    <w:rsid w:val="00684E93"/>
    <w:rsid w:val="00685C87"/>
    <w:rsid w:val="0068637C"/>
    <w:rsid w:val="00686A5C"/>
    <w:rsid w:val="00686B0A"/>
    <w:rsid w:val="00686C0D"/>
    <w:rsid w:val="00686D21"/>
    <w:rsid w:val="00687251"/>
    <w:rsid w:val="00687555"/>
    <w:rsid w:val="00687615"/>
    <w:rsid w:val="00687A88"/>
    <w:rsid w:val="00687D61"/>
    <w:rsid w:val="00687FAB"/>
    <w:rsid w:val="006901EE"/>
    <w:rsid w:val="00690AF7"/>
    <w:rsid w:val="00690B2A"/>
    <w:rsid w:val="00690C24"/>
    <w:rsid w:val="00690E99"/>
    <w:rsid w:val="00691C68"/>
    <w:rsid w:val="00692603"/>
    <w:rsid w:val="00692943"/>
    <w:rsid w:val="006929C2"/>
    <w:rsid w:val="00692A95"/>
    <w:rsid w:val="00692AE2"/>
    <w:rsid w:val="00693D7B"/>
    <w:rsid w:val="006943F9"/>
    <w:rsid w:val="00694616"/>
    <w:rsid w:val="0069475C"/>
    <w:rsid w:val="0069488A"/>
    <w:rsid w:val="00694A2A"/>
    <w:rsid w:val="00694F4C"/>
    <w:rsid w:val="00694FE4"/>
    <w:rsid w:val="00695A94"/>
    <w:rsid w:val="006966B1"/>
    <w:rsid w:val="00696824"/>
    <w:rsid w:val="006969C7"/>
    <w:rsid w:val="00696D31"/>
    <w:rsid w:val="006971F3"/>
    <w:rsid w:val="006977FD"/>
    <w:rsid w:val="0069798F"/>
    <w:rsid w:val="00697EF6"/>
    <w:rsid w:val="00697F9B"/>
    <w:rsid w:val="006A0439"/>
    <w:rsid w:val="006A14C6"/>
    <w:rsid w:val="006A1908"/>
    <w:rsid w:val="006A1DFA"/>
    <w:rsid w:val="006A1FBE"/>
    <w:rsid w:val="006A2073"/>
    <w:rsid w:val="006A24D4"/>
    <w:rsid w:val="006A278B"/>
    <w:rsid w:val="006A2857"/>
    <w:rsid w:val="006A2BD8"/>
    <w:rsid w:val="006A2BEA"/>
    <w:rsid w:val="006A2CAE"/>
    <w:rsid w:val="006A2D1B"/>
    <w:rsid w:val="006A2DE7"/>
    <w:rsid w:val="006A3023"/>
    <w:rsid w:val="006A32CB"/>
    <w:rsid w:val="006A32F6"/>
    <w:rsid w:val="006A335F"/>
    <w:rsid w:val="006A3543"/>
    <w:rsid w:val="006A3678"/>
    <w:rsid w:val="006A383C"/>
    <w:rsid w:val="006A4049"/>
    <w:rsid w:val="006A42AB"/>
    <w:rsid w:val="006A4405"/>
    <w:rsid w:val="006A4427"/>
    <w:rsid w:val="006A4837"/>
    <w:rsid w:val="006A4EB8"/>
    <w:rsid w:val="006A5C9B"/>
    <w:rsid w:val="006A5CC3"/>
    <w:rsid w:val="006A6476"/>
    <w:rsid w:val="006A6FD2"/>
    <w:rsid w:val="006A712A"/>
    <w:rsid w:val="006A794A"/>
    <w:rsid w:val="006A797D"/>
    <w:rsid w:val="006A7B31"/>
    <w:rsid w:val="006A7DA0"/>
    <w:rsid w:val="006B0222"/>
    <w:rsid w:val="006B0D04"/>
    <w:rsid w:val="006B1192"/>
    <w:rsid w:val="006B12C6"/>
    <w:rsid w:val="006B1F73"/>
    <w:rsid w:val="006B2166"/>
    <w:rsid w:val="006B25A9"/>
    <w:rsid w:val="006B2940"/>
    <w:rsid w:val="006B2B8A"/>
    <w:rsid w:val="006B34C3"/>
    <w:rsid w:val="006B38AA"/>
    <w:rsid w:val="006B3BD5"/>
    <w:rsid w:val="006B4351"/>
    <w:rsid w:val="006B4680"/>
    <w:rsid w:val="006B4DF9"/>
    <w:rsid w:val="006B506A"/>
    <w:rsid w:val="006B5308"/>
    <w:rsid w:val="006B53B3"/>
    <w:rsid w:val="006B60C8"/>
    <w:rsid w:val="006B6B78"/>
    <w:rsid w:val="006B72AE"/>
    <w:rsid w:val="006B7C34"/>
    <w:rsid w:val="006B7E70"/>
    <w:rsid w:val="006C008F"/>
    <w:rsid w:val="006C0A86"/>
    <w:rsid w:val="006C0DBB"/>
    <w:rsid w:val="006C103A"/>
    <w:rsid w:val="006C13A6"/>
    <w:rsid w:val="006C1978"/>
    <w:rsid w:val="006C1E6C"/>
    <w:rsid w:val="006C2391"/>
    <w:rsid w:val="006C24ED"/>
    <w:rsid w:val="006C3058"/>
    <w:rsid w:val="006C32EF"/>
    <w:rsid w:val="006C32FC"/>
    <w:rsid w:val="006C36BB"/>
    <w:rsid w:val="006C3F50"/>
    <w:rsid w:val="006C497D"/>
    <w:rsid w:val="006C5129"/>
    <w:rsid w:val="006C5844"/>
    <w:rsid w:val="006C6130"/>
    <w:rsid w:val="006C6AB4"/>
    <w:rsid w:val="006C6AD5"/>
    <w:rsid w:val="006C6EB1"/>
    <w:rsid w:val="006C738F"/>
    <w:rsid w:val="006C7778"/>
    <w:rsid w:val="006C7784"/>
    <w:rsid w:val="006C7AC5"/>
    <w:rsid w:val="006C7D03"/>
    <w:rsid w:val="006C7F89"/>
    <w:rsid w:val="006D03C1"/>
    <w:rsid w:val="006D053C"/>
    <w:rsid w:val="006D0954"/>
    <w:rsid w:val="006D100A"/>
    <w:rsid w:val="006D10DA"/>
    <w:rsid w:val="006D132F"/>
    <w:rsid w:val="006D176C"/>
    <w:rsid w:val="006D1854"/>
    <w:rsid w:val="006D187C"/>
    <w:rsid w:val="006D1B5A"/>
    <w:rsid w:val="006D2538"/>
    <w:rsid w:val="006D3595"/>
    <w:rsid w:val="006D376A"/>
    <w:rsid w:val="006D386B"/>
    <w:rsid w:val="006D394E"/>
    <w:rsid w:val="006D3E79"/>
    <w:rsid w:val="006D4AE5"/>
    <w:rsid w:val="006D4E3D"/>
    <w:rsid w:val="006D5A89"/>
    <w:rsid w:val="006D602F"/>
    <w:rsid w:val="006D60BD"/>
    <w:rsid w:val="006D633E"/>
    <w:rsid w:val="006D6933"/>
    <w:rsid w:val="006D7226"/>
    <w:rsid w:val="006D730F"/>
    <w:rsid w:val="006E01E5"/>
    <w:rsid w:val="006E08A5"/>
    <w:rsid w:val="006E10E1"/>
    <w:rsid w:val="006E2846"/>
    <w:rsid w:val="006E2D7B"/>
    <w:rsid w:val="006E3254"/>
    <w:rsid w:val="006E3FAC"/>
    <w:rsid w:val="006E5075"/>
    <w:rsid w:val="006E54A6"/>
    <w:rsid w:val="006E5AB7"/>
    <w:rsid w:val="006E5AD5"/>
    <w:rsid w:val="006E5C39"/>
    <w:rsid w:val="006E6390"/>
    <w:rsid w:val="006E6406"/>
    <w:rsid w:val="006E6B86"/>
    <w:rsid w:val="006E6FDF"/>
    <w:rsid w:val="006E7409"/>
    <w:rsid w:val="006E7506"/>
    <w:rsid w:val="006E7571"/>
    <w:rsid w:val="006F0690"/>
    <w:rsid w:val="006F083F"/>
    <w:rsid w:val="006F09D8"/>
    <w:rsid w:val="006F12B5"/>
    <w:rsid w:val="006F1528"/>
    <w:rsid w:val="006F1661"/>
    <w:rsid w:val="006F1BF0"/>
    <w:rsid w:val="006F1C30"/>
    <w:rsid w:val="006F1F1B"/>
    <w:rsid w:val="006F2594"/>
    <w:rsid w:val="006F2C78"/>
    <w:rsid w:val="006F2F5E"/>
    <w:rsid w:val="006F323F"/>
    <w:rsid w:val="006F326E"/>
    <w:rsid w:val="006F331A"/>
    <w:rsid w:val="006F33D6"/>
    <w:rsid w:val="006F33DB"/>
    <w:rsid w:val="006F35B1"/>
    <w:rsid w:val="006F3E03"/>
    <w:rsid w:val="006F3FC8"/>
    <w:rsid w:val="006F4039"/>
    <w:rsid w:val="006F4322"/>
    <w:rsid w:val="006F44DC"/>
    <w:rsid w:val="006F453B"/>
    <w:rsid w:val="006F47A0"/>
    <w:rsid w:val="006F4997"/>
    <w:rsid w:val="006F4AA6"/>
    <w:rsid w:val="006F51BF"/>
    <w:rsid w:val="006F542E"/>
    <w:rsid w:val="006F56E2"/>
    <w:rsid w:val="006F5BFB"/>
    <w:rsid w:val="006F5D3D"/>
    <w:rsid w:val="006F5D75"/>
    <w:rsid w:val="006F622A"/>
    <w:rsid w:val="006F650B"/>
    <w:rsid w:val="006F670F"/>
    <w:rsid w:val="006F7692"/>
    <w:rsid w:val="007000E3"/>
    <w:rsid w:val="00700256"/>
    <w:rsid w:val="00700925"/>
    <w:rsid w:val="00700A95"/>
    <w:rsid w:val="00701485"/>
    <w:rsid w:val="007014F2"/>
    <w:rsid w:val="00701CDA"/>
    <w:rsid w:val="00701DE2"/>
    <w:rsid w:val="00701EA3"/>
    <w:rsid w:val="007024CF"/>
    <w:rsid w:val="0070273C"/>
    <w:rsid w:val="00702825"/>
    <w:rsid w:val="007028F4"/>
    <w:rsid w:val="00703594"/>
    <w:rsid w:val="00703874"/>
    <w:rsid w:val="00703CBC"/>
    <w:rsid w:val="00703D24"/>
    <w:rsid w:val="007043BC"/>
    <w:rsid w:val="00704482"/>
    <w:rsid w:val="007049A7"/>
    <w:rsid w:val="00704F41"/>
    <w:rsid w:val="007051B3"/>
    <w:rsid w:val="00705282"/>
    <w:rsid w:val="007052CB"/>
    <w:rsid w:val="00705605"/>
    <w:rsid w:val="00705786"/>
    <w:rsid w:val="00705A64"/>
    <w:rsid w:val="00705CD9"/>
    <w:rsid w:val="00705E1C"/>
    <w:rsid w:val="00705F94"/>
    <w:rsid w:val="007072D9"/>
    <w:rsid w:val="007074EE"/>
    <w:rsid w:val="00707A15"/>
    <w:rsid w:val="00707BB6"/>
    <w:rsid w:val="00707CBA"/>
    <w:rsid w:val="00707D96"/>
    <w:rsid w:val="00710A49"/>
    <w:rsid w:val="0071114D"/>
    <w:rsid w:val="007111AF"/>
    <w:rsid w:val="007114F2"/>
    <w:rsid w:val="0071172A"/>
    <w:rsid w:val="007117A5"/>
    <w:rsid w:val="007118E4"/>
    <w:rsid w:val="00711B3A"/>
    <w:rsid w:val="00711C03"/>
    <w:rsid w:val="00711DC4"/>
    <w:rsid w:val="007129F4"/>
    <w:rsid w:val="00713440"/>
    <w:rsid w:val="00713DA5"/>
    <w:rsid w:val="00713FEA"/>
    <w:rsid w:val="00714781"/>
    <w:rsid w:val="0071507C"/>
    <w:rsid w:val="00715169"/>
    <w:rsid w:val="00715C84"/>
    <w:rsid w:val="0071611C"/>
    <w:rsid w:val="0071614C"/>
    <w:rsid w:val="00716224"/>
    <w:rsid w:val="007162EA"/>
    <w:rsid w:val="007167E1"/>
    <w:rsid w:val="0071681B"/>
    <w:rsid w:val="00716AC7"/>
    <w:rsid w:val="00716BDD"/>
    <w:rsid w:val="00717160"/>
    <w:rsid w:val="00717186"/>
    <w:rsid w:val="007173D2"/>
    <w:rsid w:val="0071768A"/>
    <w:rsid w:val="007177AE"/>
    <w:rsid w:val="00717C95"/>
    <w:rsid w:val="00717D9C"/>
    <w:rsid w:val="0072042F"/>
    <w:rsid w:val="0072071E"/>
    <w:rsid w:val="007208CB"/>
    <w:rsid w:val="00720BC8"/>
    <w:rsid w:val="0072102C"/>
    <w:rsid w:val="007210C9"/>
    <w:rsid w:val="007211EE"/>
    <w:rsid w:val="00721326"/>
    <w:rsid w:val="007214FA"/>
    <w:rsid w:val="00721610"/>
    <w:rsid w:val="0072232E"/>
    <w:rsid w:val="0072242D"/>
    <w:rsid w:val="007229CC"/>
    <w:rsid w:val="00723F15"/>
    <w:rsid w:val="00724133"/>
    <w:rsid w:val="0072478A"/>
    <w:rsid w:val="00724B94"/>
    <w:rsid w:val="00724C23"/>
    <w:rsid w:val="007255BD"/>
    <w:rsid w:val="00725C3F"/>
    <w:rsid w:val="00726197"/>
    <w:rsid w:val="007269EC"/>
    <w:rsid w:val="00726A86"/>
    <w:rsid w:val="00727506"/>
    <w:rsid w:val="0072791C"/>
    <w:rsid w:val="00730043"/>
    <w:rsid w:val="007301F2"/>
    <w:rsid w:val="00730598"/>
    <w:rsid w:val="007309B9"/>
    <w:rsid w:val="00730A27"/>
    <w:rsid w:val="0073151B"/>
    <w:rsid w:val="00731EAD"/>
    <w:rsid w:val="00731F89"/>
    <w:rsid w:val="007323F6"/>
    <w:rsid w:val="00732B53"/>
    <w:rsid w:val="00732D58"/>
    <w:rsid w:val="007331E8"/>
    <w:rsid w:val="00733411"/>
    <w:rsid w:val="007334B0"/>
    <w:rsid w:val="0073376C"/>
    <w:rsid w:val="00733C0B"/>
    <w:rsid w:val="007344EF"/>
    <w:rsid w:val="00734715"/>
    <w:rsid w:val="00734A89"/>
    <w:rsid w:val="00734CDB"/>
    <w:rsid w:val="007350F1"/>
    <w:rsid w:val="00735417"/>
    <w:rsid w:val="007358C5"/>
    <w:rsid w:val="00736671"/>
    <w:rsid w:val="007366BF"/>
    <w:rsid w:val="0073684A"/>
    <w:rsid w:val="00736A58"/>
    <w:rsid w:val="00736DC0"/>
    <w:rsid w:val="00737403"/>
    <w:rsid w:val="00737D3A"/>
    <w:rsid w:val="00737DC3"/>
    <w:rsid w:val="00737E76"/>
    <w:rsid w:val="00737EFF"/>
    <w:rsid w:val="00737FC2"/>
    <w:rsid w:val="007402D1"/>
    <w:rsid w:val="00740494"/>
    <w:rsid w:val="00740BE5"/>
    <w:rsid w:val="00740C89"/>
    <w:rsid w:val="00740EF0"/>
    <w:rsid w:val="0074127B"/>
    <w:rsid w:val="00741373"/>
    <w:rsid w:val="00742324"/>
    <w:rsid w:val="0074317A"/>
    <w:rsid w:val="00743650"/>
    <w:rsid w:val="007437D4"/>
    <w:rsid w:val="00743ED5"/>
    <w:rsid w:val="007441D4"/>
    <w:rsid w:val="00744483"/>
    <w:rsid w:val="00745186"/>
    <w:rsid w:val="0074523F"/>
    <w:rsid w:val="0074537D"/>
    <w:rsid w:val="0074565C"/>
    <w:rsid w:val="007456C0"/>
    <w:rsid w:val="007458FD"/>
    <w:rsid w:val="007459DF"/>
    <w:rsid w:val="00745B2C"/>
    <w:rsid w:val="00745CDA"/>
    <w:rsid w:val="007461D3"/>
    <w:rsid w:val="00746634"/>
    <w:rsid w:val="00746C1C"/>
    <w:rsid w:val="00746E2B"/>
    <w:rsid w:val="0074703A"/>
    <w:rsid w:val="007474A9"/>
    <w:rsid w:val="00747E84"/>
    <w:rsid w:val="007500D5"/>
    <w:rsid w:val="007502C5"/>
    <w:rsid w:val="007504B9"/>
    <w:rsid w:val="0075061D"/>
    <w:rsid w:val="00750E1A"/>
    <w:rsid w:val="00750FA9"/>
    <w:rsid w:val="00750FC7"/>
    <w:rsid w:val="007511AE"/>
    <w:rsid w:val="007516A7"/>
    <w:rsid w:val="0075184D"/>
    <w:rsid w:val="00752309"/>
    <w:rsid w:val="00752706"/>
    <w:rsid w:val="00752895"/>
    <w:rsid w:val="00752EA9"/>
    <w:rsid w:val="00753638"/>
    <w:rsid w:val="00753D28"/>
    <w:rsid w:val="00753D30"/>
    <w:rsid w:val="00753FAB"/>
    <w:rsid w:val="00754720"/>
    <w:rsid w:val="00754993"/>
    <w:rsid w:val="00754B5C"/>
    <w:rsid w:val="00754E6F"/>
    <w:rsid w:val="0075529B"/>
    <w:rsid w:val="00756612"/>
    <w:rsid w:val="007567ED"/>
    <w:rsid w:val="00756A6F"/>
    <w:rsid w:val="00756EAE"/>
    <w:rsid w:val="007573AE"/>
    <w:rsid w:val="00757A9F"/>
    <w:rsid w:val="00760C93"/>
    <w:rsid w:val="0076106E"/>
    <w:rsid w:val="007613FF"/>
    <w:rsid w:val="007617BC"/>
    <w:rsid w:val="007617CC"/>
    <w:rsid w:val="00761B0F"/>
    <w:rsid w:val="00761CF7"/>
    <w:rsid w:val="00762482"/>
    <w:rsid w:val="00762715"/>
    <w:rsid w:val="00762C5B"/>
    <w:rsid w:val="00762CBF"/>
    <w:rsid w:val="00762E66"/>
    <w:rsid w:val="00763453"/>
    <w:rsid w:val="007636C5"/>
    <w:rsid w:val="00763F57"/>
    <w:rsid w:val="00764430"/>
    <w:rsid w:val="00764592"/>
    <w:rsid w:val="007648A6"/>
    <w:rsid w:val="00764912"/>
    <w:rsid w:val="00764BA3"/>
    <w:rsid w:val="00764E85"/>
    <w:rsid w:val="0076561B"/>
    <w:rsid w:val="007658B2"/>
    <w:rsid w:val="00766343"/>
    <w:rsid w:val="007666FB"/>
    <w:rsid w:val="00766DE9"/>
    <w:rsid w:val="00767117"/>
    <w:rsid w:val="007677AC"/>
    <w:rsid w:val="00767A09"/>
    <w:rsid w:val="00767C5E"/>
    <w:rsid w:val="0077011C"/>
    <w:rsid w:val="0077013D"/>
    <w:rsid w:val="00770591"/>
    <w:rsid w:val="00770F87"/>
    <w:rsid w:val="00771583"/>
    <w:rsid w:val="00771E48"/>
    <w:rsid w:val="007721AC"/>
    <w:rsid w:val="00772829"/>
    <w:rsid w:val="00772F64"/>
    <w:rsid w:val="00773382"/>
    <w:rsid w:val="00773F8E"/>
    <w:rsid w:val="00774377"/>
    <w:rsid w:val="007743BC"/>
    <w:rsid w:val="00774639"/>
    <w:rsid w:val="00774682"/>
    <w:rsid w:val="007748D4"/>
    <w:rsid w:val="00774E2C"/>
    <w:rsid w:val="00774E3D"/>
    <w:rsid w:val="00775113"/>
    <w:rsid w:val="00775807"/>
    <w:rsid w:val="00775A0A"/>
    <w:rsid w:val="00775DF2"/>
    <w:rsid w:val="00776175"/>
    <w:rsid w:val="007762D6"/>
    <w:rsid w:val="0077668A"/>
    <w:rsid w:val="00776878"/>
    <w:rsid w:val="00776B90"/>
    <w:rsid w:val="00777056"/>
    <w:rsid w:val="007773F3"/>
    <w:rsid w:val="007777BA"/>
    <w:rsid w:val="00777CF2"/>
    <w:rsid w:val="00777E4E"/>
    <w:rsid w:val="00780643"/>
    <w:rsid w:val="007806B6"/>
    <w:rsid w:val="007807B5"/>
    <w:rsid w:val="00780A1D"/>
    <w:rsid w:val="00780BC0"/>
    <w:rsid w:val="00780EB0"/>
    <w:rsid w:val="007811D9"/>
    <w:rsid w:val="007815B1"/>
    <w:rsid w:val="007815DB"/>
    <w:rsid w:val="00781A57"/>
    <w:rsid w:val="00781E99"/>
    <w:rsid w:val="0078254F"/>
    <w:rsid w:val="00782855"/>
    <w:rsid w:val="00783081"/>
    <w:rsid w:val="00783153"/>
    <w:rsid w:val="00783163"/>
    <w:rsid w:val="0078348B"/>
    <w:rsid w:val="00783824"/>
    <w:rsid w:val="0078390F"/>
    <w:rsid w:val="00783FD0"/>
    <w:rsid w:val="00784087"/>
    <w:rsid w:val="00784394"/>
    <w:rsid w:val="0078488B"/>
    <w:rsid w:val="007848BB"/>
    <w:rsid w:val="00784D7F"/>
    <w:rsid w:val="00784DDD"/>
    <w:rsid w:val="00784F2D"/>
    <w:rsid w:val="007867E3"/>
    <w:rsid w:val="0078683C"/>
    <w:rsid w:val="00786EA9"/>
    <w:rsid w:val="00786EB9"/>
    <w:rsid w:val="0078736A"/>
    <w:rsid w:val="007874FF"/>
    <w:rsid w:val="007875C6"/>
    <w:rsid w:val="007876F7"/>
    <w:rsid w:val="00787781"/>
    <w:rsid w:val="00787F94"/>
    <w:rsid w:val="00790320"/>
    <w:rsid w:val="00790482"/>
    <w:rsid w:val="0079096E"/>
    <w:rsid w:val="00791347"/>
    <w:rsid w:val="00791B9D"/>
    <w:rsid w:val="00791C98"/>
    <w:rsid w:val="00791EF5"/>
    <w:rsid w:val="007920CE"/>
    <w:rsid w:val="0079210B"/>
    <w:rsid w:val="00792313"/>
    <w:rsid w:val="00794231"/>
    <w:rsid w:val="00794833"/>
    <w:rsid w:val="0079499D"/>
    <w:rsid w:val="00795A58"/>
    <w:rsid w:val="00795AF7"/>
    <w:rsid w:val="00795B3A"/>
    <w:rsid w:val="007962DD"/>
    <w:rsid w:val="0079665E"/>
    <w:rsid w:val="00797352"/>
    <w:rsid w:val="00797451"/>
    <w:rsid w:val="00797584"/>
    <w:rsid w:val="00797658"/>
    <w:rsid w:val="007977CC"/>
    <w:rsid w:val="007977CD"/>
    <w:rsid w:val="007A00B2"/>
    <w:rsid w:val="007A0109"/>
    <w:rsid w:val="007A029E"/>
    <w:rsid w:val="007A0D5D"/>
    <w:rsid w:val="007A0D65"/>
    <w:rsid w:val="007A16B9"/>
    <w:rsid w:val="007A1B01"/>
    <w:rsid w:val="007A1C3B"/>
    <w:rsid w:val="007A1CE1"/>
    <w:rsid w:val="007A1F5F"/>
    <w:rsid w:val="007A2438"/>
    <w:rsid w:val="007A2463"/>
    <w:rsid w:val="007A261F"/>
    <w:rsid w:val="007A280A"/>
    <w:rsid w:val="007A2EAD"/>
    <w:rsid w:val="007A3630"/>
    <w:rsid w:val="007A3DD2"/>
    <w:rsid w:val="007A3F15"/>
    <w:rsid w:val="007A3FEE"/>
    <w:rsid w:val="007A4D09"/>
    <w:rsid w:val="007A50D5"/>
    <w:rsid w:val="007A56FF"/>
    <w:rsid w:val="007A673F"/>
    <w:rsid w:val="007A6A13"/>
    <w:rsid w:val="007A7256"/>
    <w:rsid w:val="007A744E"/>
    <w:rsid w:val="007A7556"/>
    <w:rsid w:val="007A79D0"/>
    <w:rsid w:val="007A7AEF"/>
    <w:rsid w:val="007A7D58"/>
    <w:rsid w:val="007AE84D"/>
    <w:rsid w:val="007B0134"/>
    <w:rsid w:val="007B136D"/>
    <w:rsid w:val="007B1C68"/>
    <w:rsid w:val="007B20BC"/>
    <w:rsid w:val="007B2439"/>
    <w:rsid w:val="007B2451"/>
    <w:rsid w:val="007B2563"/>
    <w:rsid w:val="007B287A"/>
    <w:rsid w:val="007B2899"/>
    <w:rsid w:val="007B2C63"/>
    <w:rsid w:val="007B2D69"/>
    <w:rsid w:val="007B303F"/>
    <w:rsid w:val="007B3562"/>
    <w:rsid w:val="007B3682"/>
    <w:rsid w:val="007B3D89"/>
    <w:rsid w:val="007B422C"/>
    <w:rsid w:val="007B5377"/>
    <w:rsid w:val="007B53EF"/>
    <w:rsid w:val="007B5673"/>
    <w:rsid w:val="007B5A6E"/>
    <w:rsid w:val="007B5DD5"/>
    <w:rsid w:val="007B623C"/>
    <w:rsid w:val="007B69DB"/>
    <w:rsid w:val="007B69FE"/>
    <w:rsid w:val="007B6CE5"/>
    <w:rsid w:val="007B6E3C"/>
    <w:rsid w:val="007B6E8E"/>
    <w:rsid w:val="007B70C1"/>
    <w:rsid w:val="007B76FA"/>
    <w:rsid w:val="007C04B8"/>
    <w:rsid w:val="007C05C8"/>
    <w:rsid w:val="007C0F41"/>
    <w:rsid w:val="007C10D2"/>
    <w:rsid w:val="007C20E4"/>
    <w:rsid w:val="007C2161"/>
    <w:rsid w:val="007C228C"/>
    <w:rsid w:val="007C23D0"/>
    <w:rsid w:val="007C2C67"/>
    <w:rsid w:val="007C3260"/>
    <w:rsid w:val="007C37C2"/>
    <w:rsid w:val="007C3A1B"/>
    <w:rsid w:val="007C3A57"/>
    <w:rsid w:val="007C3BD6"/>
    <w:rsid w:val="007C3D24"/>
    <w:rsid w:val="007C3D56"/>
    <w:rsid w:val="007C3E9F"/>
    <w:rsid w:val="007C43F7"/>
    <w:rsid w:val="007C4565"/>
    <w:rsid w:val="007C4B88"/>
    <w:rsid w:val="007C5982"/>
    <w:rsid w:val="007C59C4"/>
    <w:rsid w:val="007C5FCE"/>
    <w:rsid w:val="007C6548"/>
    <w:rsid w:val="007C6662"/>
    <w:rsid w:val="007C6871"/>
    <w:rsid w:val="007C6975"/>
    <w:rsid w:val="007C69D5"/>
    <w:rsid w:val="007C6C63"/>
    <w:rsid w:val="007C6CDF"/>
    <w:rsid w:val="007C6FD3"/>
    <w:rsid w:val="007C7EA0"/>
    <w:rsid w:val="007D0979"/>
    <w:rsid w:val="007D0B93"/>
    <w:rsid w:val="007D0D98"/>
    <w:rsid w:val="007D0E3E"/>
    <w:rsid w:val="007D1F09"/>
    <w:rsid w:val="007D2095"/>
    <w:rsid w:val="007D220C"/>
    <w:rsid w:val="007D24A2"/>
    <w:rsid w:val="007D29C6"/>
    <w:rsid w:val="007D2C0C"/>
    <w:rsid w:val="007D2D7A"/>
    <w:rsid w:val="007D2EBD"/>
    <w:rsid w:val="007D2F44"/>
    <w:rsid w:val="007D2F92"/>
    <w:rsid w:val="007D2FFD"/>
    <w:rsid w:val="007D3199"/>
    <w:rsid w:val="007D3669"/>
    <w:rsid w:val="007D43DA"/>
    <w:rsid w:val="007D4A1B"/>
    <w:rsid w:val="007D4C27"/>
    <w:rsid w:val="007D5127"/>
    <w:rsid w:val="007D5B83"/>
    <w:rsid w:val="007D60C8"/>
    <w:rsid w:val="007D6523"/>
    <w:rsid w:val="007D6888"/>
    <w:rsid w:val="007D6B42"/>
    <w:rsid w:val="007D6C6C"/>
    <w:rsid w:val="007D6E8D"/>
    <w:rsid w:val="007D730C"/>
    <w:rsid w:val="007D7348"/>
    <w:rsid w:val="007D783B"/>
    <w:rsid w:val="007D7C9B"/>
    <w:rsid w:val="007E012E"/>
    <w:rsid w:val="007E029B"/>
    <w:rsid w:val="007E03BB"/>
    <w:rsid w:val="007E0CFF"/>
    <w:rsid w:val="007E0D15"/>
    <w:rsid w:val="007E12A6"/>
    <w:rsid w:val="007E13BD"/>
    <w:rsid w:val="007E192D"/>
    <w:rsid w:val="007E1DE6"/>
    <w:rsid w:val="007E22C5"/>
    <w:rsid w:val="007E2701"/>
    <w:rsid w:val="007E2BFA"/>
    <w:rsid w:val="007E2F99"/>
    <w:rsid w:val="007E32A3"/>
    <w:rsid w:val="007E398E"/>
    <w:rsid w:val="007E3B3D"/>
    <w:rsid w:val="007E3FC0"/>
    <w:rsid w:val="007E4033"/>
    <w:rsid w:val="007E427B"/>
    <w:rsid w:val="007E45E6"/>
    <w:rsid w:val="007E487F"/>
    <w:rsid w:val="007E4A22"/>
    <w:rsid w:val="007E4A5D"/>
    <w:rsid w:val="007E57F9"/>
    <w:rsid w:val="007E59E3"/>
    <w:rsid w:val="007E673E"/>
    <w:rsid w:val="007E6CA0"/>
    <w:rsid w:val="007E75A5"/>
    <w:rsid w:val="007E75E9"/>
    <w:rsid w:val="007E763F"/>
    <w:rsid w:val="007E7658"/>
    <w:rsid w:val="007E7941"/>
    <w:rsid w:val="007E7B61"/>
    <w:rsid w:val="007F02F1"/>
    <w:rsid w:val="007F1063"/>
    <w:rsid w:val="007F10A6"/>
    <w:rsid w:val="007F10BC"/>
    <w:rsid w:val="007F196E"/>
    <w:rsid w:val="007F1E7E"/>
    <w:rsid w:val="007F2100"/>
    <w:rsid w:val="007F2184"/>
    <w:rsid w:val="007F2679"/>
    <w:rsid w:val="007F2DE3"/>
    <w:rsid w:val="007F358F"/>
    <w:rsid w:val="007F36C2"/>
    <w:rsid w:val="007F3758"/>
    <w:rsid w:val="007F3FC2"/>
    <w:rsid w:val="007F5084"/>
    <w:rsid w:val="007F52EA"/>
    <w:rsid w:val="007F5701"/>
    <w:rsid w:val="007F5ADB"/>
    <w:rsid w:val="007F5D40"/>
    <w:rsid w:val="007F683C"/>
    <w:rsid w:val="007F6BC0"/>
    <w:rsid w:val="007F6CCD"/>
    <w:rsid w:val="007F7118"/>
    <w:rsid w:val="007F7F16"/>
    <w:rsid w:val="008000A8"/>
    <w:rsid w:val="00800495"/>
    <w:rsid w:val="00800C0B"/>
    <w:rsid w:val="00800E57"/>
    <w:rsid w:val="008010CE"/>
    <w:rsid w:val="008018CA"/>
    <w:rsid w:val="00801965"/>
    <w:rsid w:val="00801A15"/>
    <w:rsid w:val="00801BB0"/>
    <w:rsid w:val="00801CA8"/>
    <w:rsid w:val="00801CF5"/>
    <w:rsid w:val="00802203"/>
    <w:rsid w:val="00802BDF"/>
    <w:rsid w:val="00802C0A"/>
    <w:rsid w:val="00802E33"/>
    <w:rsid w:val="00803371"/>
    <w:rsid w:val="008037D3"/>
    <w:rsid w:val="00803E37"/>
    <w:rsid w:val="00804550"/>
    <w:rsid w:val="00804602"/>
    <w:rsid w:val="00804A95"/>
    <w:rsid w:val="0080517E"/>
    <w:rsid w:val="0080528F"/>
    <w:rsid w:val="008057E1"/>
    <w:rsid w:val="00805933"/>
    <w:rsid w:val="00805E0E"/>
    <w:rsid w:val="0080604C"/>
    <w:rsid w:val="008063F2"/>
    <w:rsid w:val="008064A4"/>
    <w:rsid w:val="00806793"/>
    <w:rsid w:val="008067F5"/>
    <w:rsid w:val="0080704C"/>
    <w:rsid w:val="00807585"/>
    <w:rsid w:val="00807AE4"/>
    <w:rsid w:val="00807E8F"/>
    <w:rsid w:val="00807EB1"/>
    <w:rsid w:val="00807F5F"/>
    <w:rsid w:val="00810429"/>
    <w:rsid w:val="00810621"/>
    <w:rsid w:val="00810AA3"/>
    <w:rsid w:val="00811CF0"/>
    <w:rsid w:val="00812207"/>
    <w:rsid w:val="0081229B"/>
    <w:rsid w:val="008122A3"/>
    <w:rsid w:val="008127C4"/>
    <w:rsid w:val="00812812"/>
    <w:rsid w:val="00812B87"/>
    <w:rsid w:val="00812D8F"/>
    <w:rsid w:val="008131B0"/>
    <w:rsid w:val="008131E8"/>
    <w:rsid w:val="00813586"/>
    <w:rsid w:val="00813FCC"/>
    <w:rsid w:val="00814048"/>
    <w:rsid w:val="00814D36"/>
    <w:rsid w:val="00815055"/>
    <w:rsid w:val="00815202"/>
    <w:rsid w:val="0081525A"/>
    <w:rsid w:val="008156A1"/>
    <w:rsid w:val="00816529"/>
    <w:rsid w:val="008166B8"/>
    <w:rsid w:val="0081671B"/>
    <w:rsid w:val="00816B3A"/>
    <w:rsid w:val="00816B80"/>
    <w:rsid w:val="00816C81"/>
    <w:rsid w:val="00816D94"/>
    <w:rsid w:val="008171D8"/>
    <w:rsid w:val="00817452"/>
    <w:rsid w:val="008177FF"/>
    <w:rsid w:val="00817D25"/>
    <w:rsid w:val="00817E09"/>
    <w:rsid w:val="00820447"/>
    <w:rsid w:val="0082049F"/>
    <w:rsid w:val="00820670"/>
    <w:rsid w:val="00820EB5"/>
    <w:rsid w:val="00820F42"/>
    <w:rsid w:val="008217F7"/>
    <w:rsid w:val="008226E0"/>
    <w:rsid w:val="0082276F"/>
    <w:rsid w:val="00822B0A"/>
    <w:rsid w:val="008235B5"/>
    <w:rsid w:val="00823887"/>
    <w:rsid w:val="00823C0C"/>
    <w:rsid w:val="00823DA7"/>
    <w:rsid w:val="00823F46"/>
    <w:rsid w:val="008240D7"/>
    <w:rsid w:val="00824A6F"/>
    <w:rsid w:val="00824F50"/>
    <w:rsid w:val="008260DB"/>
    <w:rsid w:val="008261E0"/>
    <w:rsid w:val="0082665A"/>
    <w:rsid w:val="00826D18"/>
    <w:rsid w:val="0082732F"/>
    <w:rsid w:val="00827D87"/>
    <w:rsid w:val="00827F5A"/>
    <w:rsid w:val="0083049B"/>
    <w:rsid w:val="00830659"/>
    <w:rsid w:val="00831042"/>
    <w:rsid w:val="0083115A"/>
    <w:rsid w:val="008313D1"/>
    <w:rsid w:val="0083163D"/>
    <w:rsid w:val="00831993"/>
    <w:rsid w:val="0083199C"/>
    <w:rsid w:val="00831C2C"/>
    <w:rsid w:val="00831CF6"/>
    <w:rsid w:val="00831D14"/>
    <w:rsid w:val="00832784"/>
    <w:rsid w:val="00832964"/>
    <w:rsid w:val="00832CD0"/>
    <w:rsid w:val="00833577"/>
    <w:rsid w:val="00833AF3"/>
    <w:rsid w:val="00833B48"/>
    <w:rsid w:val="00833D83"/>
    <w:rsid w:val="00834BB4"/>
    <w:rsid w:val="00834C15"/>
    <w:rsid w:val="00834E98"/>
    <w:rsid w:val="00835079"/>
    <w:rsid w:val="008355F0"/>
    <w:rsid w:val="00835891"/>
    <w:rsid w:val="00836D11"/>
    <w:rsid w:val="008370BE"/>
    <w:rsid w:val="0083728B"/>
    <w:rsid w:val="008379EF"/>
    <w:rsid w:val="00837BE9"/>
    <w:rsid w:val="00837CBA"/>
    <w:rsid w:val="00840039"/>
    <w:rsid w:val="0084032A"/>
    <w:rsid w:val="0084092F"/>
    <w:rsid w:val="00840AAC"/>
    <w:rsid w:val="00840DC5"/>
    <w:rsid w:val="00841145"/>
    <w:rsid w:val="00841930"/>
    <w:rsid w:val="00841E9E"/>
    <w:rsid w:val="00841FAD"/>
    <w:rsid w:val="00842464"/>
    <w:rsid w:val="0084297B"/>
    <w:rsid w:val="00842C70"/>
    <w:rsid w:val="00842E1E"/>
    <w:rsid w:val="00842F49"/>
    <w:rsid w:val="00842F57"/>
    <w:rsid w:val="008430C5"/>
    <w:rsid w:val="00843447"/>
    <w:rsid w:val="00843C94"/>
    <w:rsid w:val="00843CC8"/>
    <w:rsid w:val="0084429F"/>
    <w:rsid w:val="00844420"/>
    <w:rsid w:val="0084509A"/>
    <w:rsid w:val="00845CD7"/>
    <w:rsid w:val="008463AA"/>
    <w:rsid w:val="0084671A"/>
    <w:rsid w:val="00846984"/>
    <w:rsid w:val="00846A5D"/>
    <w:rsid w:val="00846A7E"/>
    <w:rsid w:val="00846B7B"/>
    <w:rsid w:val="00846D7B"/>
    <w:rsid w:val="00846F83"/>
    <w:rsid w:val="008479A2"/>
    <w:rsid w:val="00847CAA"/>
    <w:rsid w:val="00847E00"/>
    <w:rsid w:val="00847E2A"/>
    <w:rsid w:val="00850364"/>
    <w:rsid w:val="0085066F"/>
    <w:rsid w:val="00850E44"/>
    <w:rsid w:val="00850E4B"/>
    <w:rsid w:val="00851830"/>
    <w:rsid w:val="00851EC6"/>
    <w:rsid w:val="00851ECC"/>
    <w:rsid w:val="0085215C"/>
    <w:rsid w:val="00852254"/>
    <w:rsid w:val="0085227D"/>
    <w:rsid w:val="00852C34"/>
    <w:rsid w:val="00853030"/>
    <w:rsid w:val="0085381C"/>
    <w:rsid w:val="00853DFC"/>
    <w:rsid w:val="00853E2E"/>
    <w:rsid w:val="00853ECE"/>
    <w:rsid w:val="0085453E"/>
    <w:rsid w:val="00854698"/>
    <w:rsid w:val="008547E3"/>
    <w:rsid w:val="00855371"/>
    <w:rsid w:val="008559AB"/>
    <w:rsid w:val="00855C51"/>
    <w:rsid w:val="00855F78"/>
    <w:rsid w:val="00856A00"/>
    <w:rsid w:val="00856E40"/>
    <w:rsid w:val="008574DF"/>
    <w:rsid w:val="008578CB"/>
    <w:rsid w:val="00857F08"/>
    <w:rsid w:val="00860172"/>
    <w:rsid w:val="00860A66"/>
    <w:rsid w:val="00860D71"/>
    <w:rsid w:val="00860F8D"/>
    <w:rsid w:val="00861112"/>
    <w:rsid w:val="00861372"/>
    <w:rsid w:val="008618E6"/>
    <w:rsid w:val="008619E6"/>
    <w:rsid w:val="00861BB7"/>
    <w:rsid w:val="00861E4C"/>
    <w:rsid w:val="00861E94"/>
    <w:rsid w:val="0086267D"/>
    <w:rsid w:val="00863113"/>
    <w:rsid w:val="00863B64"/>
    <w:rsid w:val="00864122"/>
    <w:rsid w:val="00864247"/>
    <w:rsid w:val="0086428A"/>
    <w:rsid w:val="008644D8"/>
    <w:rsid w:val="00864589"/>
    <w:rsid w:val="00864EED"/>
    <w:rsid w:val="008666C4"/>
    <w:rsid w:val="00866A9C"/>
    <w:rsid w:val="00866F84"/>
    <w:rsid w:val="00867677"/>
    <w:rsid w:val="008677C8"/>
    <w:rsid w:val="00867B4C"/>
    <w:rsid w:val="00867D66"/>
    <w:rsid w:val="00870714"/>
    <w:rsid w:val="008709E3"/>
    <w:rsid w:val="00870A04"/>
    <w:rsid w:val="00870A4D"/>
    <w:rsid w:val="00870BD8"/>
    <w:rsid w:val="00870C8B"/>
    <w:rsid w:val="008711C9"/>
    <w:rsid w:val="00871C27"/>
    <w:rsid w:val="00871EA4"/>
    <w:rsid w:val="00872016"/>
    <w:rsid w:val="00872406"/>
    <w:rsid w:val="00872633"/>
    <w:rsid w:val="00872751"/>
    <w:rsid w:val="0087309D"/>
    <w:rsid w:val="00873126"/>
    <w:rsid w:val="00873C74"/>
    <w:rsid w:val="00873E51"/>
    <w:rsid w:val="00874285"/>
    <w:rsid w:val="008744C4"/>
    <w:rsid w:val="008745B0"/>
    <w:rsid w:val="008751DA"/>
    <w:rsid w:val="0087560A"/>
    <w:rsid w:val="0087596D"/>
    <w:rsid w:val="00875EEF"/>
    <w:rsid w:val="00875F43"/>
    <w:rsid w:val="008761D3"/>
    <w:rsid w:val="008765A5"/>
    <w:rsid w:val="008768D1"/>
    <w:rsid w:val="00876B82"/>
    <w:rsid w:val="00876C50"/>
    <w:rsid w:val="00876CE3"/>
    <w:rsid w:val="00876F8F"/>
    <w:rsid w:val="008771A2"/>
    <w:rsid w:val="00877261"/>
    <w:rsid w:val="0087799E"/>
    <w:rsid w:val="00877C0F"/>
    <w:rsid w:val="00877C57"/>
    <w:rsid w:val="008803DE"/>
    <w:rsid w:val="00880CE4"/>
    <w:rsid w:val="00881749"/>
    <w:rsid w:val="00881B02"/>
    <w:rsid w:val="00881EF3"/>
    <w:rsid w:val="00882842"/>
    <w:rsid w:val="0088390C"/>
    <w:rsid w:val="00883A2F"/>
    <w:rsid w:val="00883AFE"/>
    <w:rsid w:val="00883F38"/>
    <w:rsid w:val="00884607"/>
    <w:rsid w:val="00885684"/>
    <w:rsid w:val="00885689"/>
    <w:rsid w:val="00885782"/>
    <w:rsid w:val="0088597A"/>
    <w:rsid w:val="00885CE9"/>
    <w:rsid w:val="0088667E"/>
    <w:rsid w:val="008868A3"/>
    <w:rsid w:val="0088690D"/>
    <w:rsid w:val="00886C3D"/>
    <w:rsid w:val="00886DC4"/>
    <w:rsid w:val="00886F96"/>
    <w:rsid w:val="0088798A"/>
    <w:rsid w:val="00887D16"/>
    <w:rsid w:val="00887DF4"/>
    <w:rsid w:val="008904C5"/>
    <w:rsid w:val="00890C2B"/>
    <w:rsid w:val="00890C36"/>
    <w:rsid w:val="00890E0A"/>
    <w:rsid w:val="008910D6"/>
    <w:rsid w:val="008916E2"/>
    <w:rsid w:val="008917DD"/>
    <w:rsid w:val="0089188B"/>
    <w:rsid w:val="008923C4"/>
    <w:rsid w:val="00892827"/>
    <w:rsid w:val="008928E3"/>
    <w:rsid w:val="00893149"/>
    <w:rsid w:val="00893458"/>
    <w:rsid w:val="00893BC5"/>
    <w:rsid w:val="00894827"/>
    <w:rsid w:val="00894958"/>
    <w:rsid w:val="00894AA2"/>
    <w:rsid w:val="00894F97"/>
    <w:rsid w:val="00896167"/>
    <w:rsid w:val="00896871"/>
    <w:rsid w:val="00896961"/>
    <w:rsid w:val="00896ADD"/>
    <w:rsid w:val="00897281"/>
    <w:rsid w:val="008A0447"/>
    <w:rsid w:val="008A0496"/>
    <w:rsid w:val="008A072C"/>
    <w:rsid w:val="008A0881"/>
    <w:rsid w:val="008A0D44"/>
    <w:rsid w:val="008A0E55"/>
    <w:rsid w:val="008A1214"/>
    <w:rsid w:val="008A17F4"/>
    <w:rsid w:val="008A1F66"/>
    <w:rsid w:val="008A25CB"/>
    <w:rsid w:val="008A285F"/>
    <w:rsid w:val="008A2A5A"/>
    <w:rsid w:val="008A3143"/>
    <w:rsid w:val="008A323C"/>
    <w:rsid w:val="008A3615"/>
    <w:rsid w:val="008A362A"/>
    <w:rsid w:val="008A3799"/>
    <w:rsid w:val="008A382B"/>
    <w:rsid w:val="008A3930"/>
    <w:rsid w:val="008A3E2C"/>
    <w:rsid w:val="008A3F5F"/>
    <w:rsid w:val="008A3FD1"/>
    <w:rsid w:val="008A40AD"/>
    <w:rsid w:val="008A4270"/>
    <w:rsid w:val="008A4489"/>
    <w:rsid w:val="008A4B18"/>
    <w:rsid w:val="008A4CA4"/>
    <w:rsid w:val="008A601D"/>
    <w:rsid w:val="008A6FCA"/>
    <w:rsid w:val="008A703C"/>
    <w:rsid w:val="008A790C"/>
    <w:rsid w:val="008B0122"/>
    <w:rsid w:val="008B0211"/>
    <w:rsid w:val="008B048B"/>
    <w:rsid w:val="008B0961"/>
    <w:rsid w:val="008B1279"/>
    <w:rsid w:val="008B12D1"/>
    <w:rsid w:val="008B2A6D"/>
    <w:rsid w:val="008B2C87"/>
    <w:rsid w:val="008B2EB9"/>
    <w:rsid w:val="008B327C"/>
    <w:rsid w:val="008B382F"/>
    <w:rsid w:val="008B38F8"/>
    <w:rsid w:val="008B4577"/>
    <w:rsid w:val="008B49F9"/>
    <w:rsid w:val="008B556E"/>
    <w:rsid w:val="008B576A"/>
    <w:rsid w:val="008B5AC6"/>
    <w:rsid w:val="008B5B36"/>
    <w:rsid w:val="008B5E26"/>
    <w:rsid w:val="008B610E"/>
    <w:rsid w:val="008B63A5"/>
    <w:rsid w:val="008B664F"/>
    <w:rsid w:val="008B6887"/>
    <w:rsid w:val="008B6E1C"/>
    <w:rsid w:val="008B6E37"/>
    <w:rsid w:val="008B72D7"/>
    <w:rsid w:val="008B7955"/>
    <w:rsid w:val="008B7AD7"/>
    <w:rsid w:val="008C02D7"/>
    <w:rsid w:val="008C031F"/>
    <w:rsid w:val="008C0857"/>
    <w:rsid w:val="008C0C70"/>
    <w:rsid w:val="008C1149"/>
    <w:rsid w:val="008C1441"/>
    <w:rsid w:val="008C1D07"/>
    <w:rsid w:val="008C1DC7"/>
    <w:rsid w:val="008C22B8"/>
    <w:rsid w:val="008C2A90"/>
    <w:rsid w:val="008C2CF4"/>
    <w:rsid w:val="008C2E71"/>
    <w:rsid w:val="008C303F"/>
    <w:rsid w:val="008C30FE"/>
    <w:rsid w:val="008C3A2A"/>
    <w:rsid w:val="008C3F4A"/>
    <w:rsid w:val="008C3FA2"/>
    <w:rsid w:val="008C40B7"/>
    <w:rsid w:val="008C4210"/>
    <w:rsid w:val="008C4A6C"/>
    <w:rsid w:val="008C4FA2"/>
    <w:rsid w:val="008C54C6"/>
    <w:rsid w:val="008C58F3"/>
    <w:rsid w:val="008C5ADD"/>
    <w:rsid w:val="008C6400"/>
    <w:rsid w:val="008C6BBE"/>
    <w:rsid w:val="008C6E06"/>
    <w:rsid w:val="008C6F0D"/>
    <w:rsid w:val="008C7C4F"/>
    <w:rsid w:val="008D00DE"/>
    <w:rsid w:val="008D0F87"/>
    <w:rsid w:val="008D1974"/>
    <w:rsid w:val="008D1AE7"/>
    <w:rsid w:val="008D1BBF"/>
    <w:rsid w:val="008D1DF7"/>
    <w:rsid w:val="008D248F"/>
    <w:rsid w:val="008D2DCB"/>
    <w:rsid w:val="008D38FB"/>
    <w:rsid w:val="008D3DE0"/>
    <w:rsid w:val="008D4053"/>
    <w:rsid w:val="008D4CD8"/>
    <w:rsid w:val="008D4E96"/>
    <w:rsid w:val="008D5533"/>
    <w:rsid w:val="008D576D"/>
    <w:rsid w:val="008D5999"/>
    <w:rsid w:val="008D60AF"/>
    <w:rsid w:val="008D69EE"/>
    <w:rsid w:val="008D72B3"/>
    <w:rsid w:val="008D751E"/>
    <w:rsid w:val="008D7689"/>
    <w:rsid w:val="008D7F7E"/>
    <w:rsid w:val="008E00FD"/>
    <w:rsid w:val="008E0195"/>
    <w:rsid w:val="008E025C"/>
    <w:rsid w:val="008E02EF"/>
    <w:rsid w:val="008E030D"/>
    <w:rsid w:val="008E03AE"/>
    <w:rsid w:val="008E0893"/>
    <w:rsid w:val="008E0B81"/>
    <w:rsid w:val="008E0CCA"/>
    <w:rsid w:val="008E10D8"/>
    <w:rsid w:val="008E11B0"/>
    <w:rsid w:val="008E11BF"/>
    <w:rsid w:val="008E177D"/>
    <w:rsid w:val="008E1FA0"/>
    <w:rsid w:val="008E2584"/>
    <w:rsid w:val="008E28B8"/>
    <w:rsid w:val="008E3252"/>
    <w:rsid w:val="008E3D39"/>
    <w:rsid w:val="008E3EC6"/>
    <w:rsid w:val="008E443F"/>
    <w:rsid w:val="008E4E3B"/>
    <w:rsid w:val="008E4E67"/>
    <w:rsid w:val="008E5003"/>
    <w:rsid w:val="008E52F8"/>
    <w:rsid w:val="008E5923"/>
    <w:rsid w:val="008E5A03"/>
    <w:rsid w:val="008E603B"/>
    <w:rsid w:val="008E65DE"/>
    <w:rsid w:val="008E6A0E"/>
    <w:rsid w:val="008E6ED0"/>
    <w:rsid w:val="008E6F48"/>
    <w:rsid w:val="008E72E5"/>
    <w:rsid w:val="008E7601"/>
    <w:rsid w:val="008E7997"/>
    <w:rsid w:val="008E7A0F"/>
    <w:rsid w:val="008E7D79"/>
    <w:rsid w:val="008E7D97"/>
    <w:rsid w:val="008F01CC"/>
    <w:rsid w:val="008F07F1"/>
    <w:rsid w:val="008F0BAD"/>
    <w:rsid w:val="008F0E46"/>
    <w:rsid w:val="008F0F6C"/>
    <w:rsid w:val="008F1242"/>
    <w:rsid w:val="008F1416"/>
    <w:rsid w:val="008F188D"/>
    <w:rsid w:val="008F18DE"/>
    <w:rsid w:val="008F2082"/>
    <w:rsid w:val="008F226E"/>
    <w:rsid w:val="008F23E3"/>
    <w:rsid w:val="008F2617"/>
    <w:rsid w:val="008F2723"/>
    <w:rsid w:val="008F27FC"/>
    <w:rsid w:val="008F33FE"/>
    <w:rsid w:val="008F3C6A"/>
    <w:rsid w:val="008F44E9"/>
    <w:rsid w:val="008F45F2"/>
    <w:rsid w:val="008F494A"/>
    <w:rsid w:val="008F51F8"/>
    <w:rsid w:val="008F58EF"/>
    <w:rsid w:val="008F5D1E"/>
    <w:rsid w:val="008F621C"/>
    <w:rsid w:val="008F681E"/>
    <w:rsid w:val="008F6A36"/>
    <w:rsid w:val="008F6AF4"/>
    <w:rsid w:val="008F6CD3"/>
    <w:rsid w:val="008F7064"/>
    <w:rsid w:val="008F78D5"/>
    <w:rsid w:val="008F798C"/>
    <w:rsid w:val="008F7E87"/>
    <w:rsid w:val="009006E2"/>
    <w:rsid w:val="009009ED"/>
    <w:rsid w:val="0090101E"/>
    <w:rsid w:val="00901505"/>
    <w:rsid w:val="00901AFC"/>
    <w:rsid w:val="00901BFD"/>
    <w:rsid w:val="00902412"/>
    <w:rsid w:val="00902632"/>
    <w:rsid w:val="00902A9E"/>
    <w:rsid w:val="00902B11"/>
    <w:rsid w:val="00902B62"/>
    <w:rsid w:val="00903737"/>
    <w:rsid w:val="009037F4"/>
    <w:rsid w:val="00904065"/>
    <w:rsid w:val="009047B0"/>
    <w:rsid w:val="00904D6D"/>
    <w:rsid w:val="00904DA1"/>
    <w:rsid w:val="00904EAD"/>
    <w:rsid w:val="00905259"/>
    <w:rsid w:val="0090534D"/>
    <w:rsid w:val="0090540C"/>
    <w:rsid w:val="00905C70"/>
    <w:rsid w:val="00905E72"/>
    <w:rsid w:val="00906ABA"/>
    <w:rsid w:val="00906F75"/>
    <w:rsid w:val="00907FC8"/>
    <w:rsid w:val="00910093"/>
    <w:rsid w:val="009106BD"/>
    <w:rsid w:val="009106D2"/>
    <w:rsid w:val="009107B7"/>
    <w:rsid w:val="00910B27"/>
    <w:rsid w:val="00910E25"/>
    <w:rsid w:val="00910E81"/>
    <w:rsid w:val="0091104D"/>
    <w:rsid w:val="00911124"/>
    <w:rsid w:val="00911384"/>
    <w:rsid w:val="00911C00"/>
    <w:rsid w:val="00911C1F"/>
    <w:rsid w:val="00911CDD"/>
    <w:rsid w:val="00911D20"/>
    <w:rsid w:val="00911D2E"/>
    <w:rsid w:val="00912510"/>
    <w:rsid w:val="009126AF"/>
    <w:rsid w:val="009126B4"/>
    <w:rsid w:val="00912DA5"/>
    <w:rsid w:val="00912FCD"/>
    <w:rsid w:val="00913B3B"/>
    <w:rsid w:val="009142D3"/>
    <w:rsid w:val="009143FF"/>
    <w:rsid w:val="009145C6"/>
    <w:rsid w:val="009148DB"/>
    <w:rsid w:val="009154F9"/>
    <w:rsid w:val="00915A0E"/>
    <w:rsid w:val="00915EEF"/>
    <w:rsid w:val="0091620C"/>
    <w:rsid w:val="00916C25"/>
    <w:rsid w:val="00916EE3"/>
    <w:rsid w:val="00916F88"/>
    <w:rsid w:val="0091745E"/>
    <w:rsid w:val="00917C26"/>
    <w:rsid w:val="00920088"/>
    <w:rsid w:val="00920159"/>
    <w:rsid w:val="00920175"/>
    <w:rsid w:val="0092100E"/>
    <w:rsid w:val="00921159"/>
    <w:rsid w:val="00921260"/>
    <w:rsid w:val="00921EE9"/>
    <w:rsid w:val="00922659"/>
    <w:rsid w:val="00922A01"/>
    <w:rsid w:val="00922B85"/>
    <w:rsid w:val="00922BCA"/>
    <w:rsid w:val="00922EC2"/>
    <w:rsid w:val="00922F44"/>
    <w:rsid w:val="00923228"/>
    <w:rsid w:val="00923508"/>
    <w:rsid w:val="00923529"/>
    <w:rsid w:val="0092379C"/>
    <w:rsid w:val="00923A65"/>
    <w:rsid w:val="00924302"/>
    <w:rsid w:val="00924BCA"/>
    <w:rsid w:val="00925693"/>
    <w:rsid w:val="00925774"/>
    <w:rsid w:val="00925851"/>
    <w:rsid w:val="00925865"/>
    <w:rsid w:val="00925E0F"/>
    <w:rsid w:val="00925E93"/>
    <w:rsid w:val="0092616E"/>
    <w:rsid w:val="00926987"/>
    <w:rsid w:val="009269F7"/>
    <w:rsid w:val="009270B3"/>
    <w:rsid w:val="00927223"/>
    <w:rsid w:val="00927266"/>
    <w:rsid w:val="009272B1"/>
    <w:rsid w:val="009272B3"/>
    <w:rsid w:val="00927750"/>
    <w:rsid w:val="0093009B"/>
    <w:rsid w:val="0093029A"/>
    <w:rsid w:val="00930528"/>
    <w:rsid w:val="00930D5E"/>
    <w:rsid w:val="00930F30"/>
    <w:rsid w:val="00931198"/>
    <w:rsid w:val="009317EE"/>
    <w:rsid w:val="00931BCB"/>
    <w:rsid w:val="00931CD9"/>
    <w:rsid w:val="0093202C"/>
    <w:rsid w:val="009329C3"/>
    <w:rsid w:val="0093352B"/>
    <w:rsid w:val="0093377B"/>
    <w:rsid w:val="0093397F"/>
    <w:rsid w:val="00934018"/>
    <w:rsid w:val="009344D1"/>
    <w:rsid w:val="00934797"/>
    <w:rsid w:val="00934C4E"/>
    <w:rsid w:val="00934F29"/>
    <w:rsid w:val="00935225"/>
    <w:rsid w:val="00935270"/>
    <w:rsid w:val="00935460"/>
    <w:rsid w:val="0093577B"/>
    <w:rsid w:val="00935B3D"/>
    <w:rsid w:val="00935CD9"/>
    <w:rsid w:val="0093631C"/>
    <w:rsid w:val="00936F05"/>
    <w:rsid w:val="00936F84"/>
    <w:rsid w:val="009370B2"/>
    <w:rsid w:val="0093759D"/>
    <w:rsid w:val="00937E91"/>
    <w:rsid w:val="00937F89"/>
    <w:rsid w:val="0094040F"/>
    <w:rsid w:val="00940640"/>
    <w:rsid w:val="0094176F"/>
    <w:rsid w:val="00941943"/>
    <w:rsid w:val="00941AEC"/>
    <w:rsid w:val="00941D2B"/>
    <w:rsid w:val="00941E8A"/>
    <w:rsid w:val="00941EA3"/>
    <w:rsid w:val="00941FAC"/>
    <w:rsid w:val="00943032"/>
    <w:rsid w:val="009430BF"/>
    <w:rsid w:val="00943414"/>
    <w:rsid w:val="00943ABE"/>
    <w:rsid w:val="00943C85"/>
    <w:rsid w:val="00943DC1"/>
    <w:rsid w:val="00943DC7"/>
    <w:rsid w:val="0094402D"/>
    <w:rsid w:val="009441B9"/>
    <w:rsid w:val="0094489B"/>
    <w:rsid w:val="00944AE1"/>
    <w:rsid w:val="0094501E"/>
    <w:rsid w:val="009452B9"/>
    <w:rsid w:val="0094559C"/>
    <w:rsid w:val="009466DA"/>
    <w:rsid w:val="00946A69"/>
    <w:rsid w:val="00946D61"/>
    <w:rsid w:val="00947393"/>
    <w:rsid w:val="00947737"/>
    <w:rsid w:val="00947781"/>
    <w:rsid w:val="00947D8D"/>
    <w:rsid w:val="00950171"/>
    <w:rsid w:val="00950EFB"/>
    <w:rsid w:val="00951223"/>
    <w:rsid w:val="00951F03"/>
    <w:rsid w:val="00952004"/>
    <w:rsid w:val="00952337"/>
    <w:rsid w:val="00952896"/>
    <w:rsid w:val="00952931"/>
    <w:rsid w:val="00953084"/>
    <w:rsid w:val="009532D0"/>
    <w:rsid w:val="009532D5"/>
    <w:rsid w:val="009534B0"/>
    <w:rsid w:val="009534CF"/>
    <w:rsid w:val="009536C2"/>
    <w:rsid w:val="00953A91"/>
    <w:rsid w:val="00954490"/>
    <w:rsid w:val="009547B1"/>
    <w:rsid w:val="00954979"/>
    <w:rsid w:val="00954986"/>
    <w:rsid w:val="009549CA"/>
    <w:rsid w:val="00954F7A"/>
    <w:rsid w:val="0095520F"/>
    <w:rsid w:val="009553F2"/>
    <w:rsid w:val="0095574C"/>
    <w:rsid w:val="00955C60"/>
    <w:rsid w:val="00956279"/>
    <w:rsid w:val="00956624"/>
    <w:rsid w:val="00957097"/>
    <w:rsid w:val="009579F3"/>
    <w:rsid w:val="00957F27"/>
    <w:rsid w:val="0096023C"/>
    <w:rsid w:val="009603B4"/>
    <w:rsid w:val="00960526"/>
    <w:rsid w:val="0096062F"/>
    <w:rsid w:val="00960841"/>
    <w:rsid w:val="00960AAB"/>
    <w:rsid w:val="009614DD"/>
    <w:rsid w:val="00961680"/>
    <w:rsid w:val="00961CBE"/>
    <w:rsid w:val="00962581"/>
    <w:rsid w:val="009628CF"/>
    <w:rsid w:val="00962CD2"/>
    <w:rsid w:val="0096328B"/>
    <w:rsid w:val="009636FB"/>
    <w:rsid w:val="00963895"/>
    <w:rsid w:val="00963A5F"/>
    <w:rsid w:val="00963D97"/>
    <w:rsid w:val="0096436D"/>
    <w:rsid w:val="00964CF9"/>
    <w:rsid w:val="00964D0D"/>
    <w:rsid w:val="0096544D"/>
    <w:rsid w:val="00965892"/>
    <w:rsid w:val="00965BF8"/>
    <w:rsid w:val="0096655A"/>
    <w:rsid w:val="009666AC"/>
    <w:rsid w:val="009668B1"/>
    <w:rsid w:val="009669C5"/>
    <w:rsid w:val="009674A9"/>
    <w:rsid w:val="009675FE"/>
    <w:rsid w:val="0096773C"/>
    <w:rsid w:val="00970DA0"/>
    <w:rsid w:val="009715CD"/>
    <w:rsid w:val="00971F91"/>
    <w:rsid w:val="00972A5C"/>
    <w:rsid w:val="00973198"/>
    <w:rsid w:val="009734D3"/>
    <w:rsid w:val="00973760"/>
    <w:rsid w:val="00973F08"/>
    <w:rsid w:val="009741CE"/>
    <w:rsid w:val="009742CE"/>
    <w:rsid w:val="0097448C"/>
    <w:rsid w:val="00975152"/>
    <w:rsid w:val="009754B4"/>
    <w:rsid w:val="00975733"/>
    <w:rsid w:val="009758E9"/>
    <w:rsid w:val="00975935"/>
    <w:rsid w:val="00975B6D"/>
    <w:rsid w:val="00975CF3"/>
    <w:rsid w:val="00976178"/>
    <w:rsid w:val="00976B86"/>
    <w:rsid w:val="00976DED"/>
    <w:rsid w:val="009777BC"/>
    <w:rsid w:val="0097788C"/>
    <w:rsid w:val="00977A37"/>
    <w:rsid w:val="00977B23"/>
    <w:rsid w:val="00977D7C"/>
    <w:rsid w:val="00977E45"/>
    <w:rsid w:val="0098013F"/>
    <w:rsid w:val="009802EF"/>
    <w:rsid w:val="00980503"/>
    <w:rsid w:val="00980C13"/>
    <w:rsid w:val="00981BE7"/>
    <w:rsid w:val="00982332"/>
    <w:rsid w:val="00982AE2"/>
    <w:rsid w:val="00982D95"/>
    <w:rsid w:val="00983A06"/>
    <w:rsid w:val="00983DA7"/>
    <w:rsid w:val="00983E2C"/>
    <w:rsid w:val="00983F40"/>
    <w:rsid w:val="00984B60"/>
    <w:rsid w:val="00985696"/>
    <w:rsid w:val="00985E3D"/>
    <w:rsid w:val="00985EA2"/>
    <w:rsid w:val="00987321"/>
    <w:rsid w:val="009900B9"/>
    <w:rsid w:val="009904EA"/>
    <w:rsid w:val="009908B6"/>
    <w:rsid w:val="009911FD"/>
    <w:rsid w:val="00991A5A"/>
    <w:rsid w:val="00991D91"/>
    <w:rsid w:val="009921FF"/>
    <w:rsid w:val="00992398"/>
    <w:rsid w:val="00992B26"/>
    <w:rsid w:val="00993395"/>
    <w:rsid w:val="009933C3"/>
    <w:rsid w:val="0099368E"/>
    <w:rsid w:val="009938CF"/>
    <w:rsid w:val="00993A75"/>
    <w:rsid w:val="00993EFC"/>
    <w:rsid w:val="00993F11"/>
    <w:rsid w:val="00994507"/>
    <w:rsid w:val="0099474E"/>
    <w:rsid w:val="00994861"/>
    <w:rsid w:val="009948A7"/>
    <w:rsid w:val="00994D2F"/>
    <w:rsid w:val="00994E28"/>
    <w:rsid w:val="009952C0"/>
    <w:rsid w:val="0099565D"/>
    <w:rsid w:val="00995B12"/>
    <w:rsid w:val="00995F4F"/>
    <w:rsid w:val="0099622B"/>
    <w:rsid w:val="009964CA"/>
    <w:rsid w:val="009969E5"/>
    <w:rsid w:val="00996A63"/>
    <w:rsid w:val="00996F48"/>
    <w:rsid w:val="00997931"/>
    <w:rsid w:val="00997F22"/>
    <w:rsid w:val="009A07E2"/>
    <w:rsid w:val="009A08B7"/>
    <w:rsid w:val="009A0B87"/>
    <w:rsid w:val="009A10F1"/>
    <w:rsid w:val="009A1631"/>
    <w:rsid w:val="009A1731"/>
    <w:rsid w:val="009A1E8C"/>
    <w:rsid w:val="009A2074"/>
    <w:rsid w:val="009A2154"/>
    <w:rsid w:val="009A259B"/>
    <w:rsid w:val="009A2B23"/>
    <w:rsid w:val="009A397A"/>
    <w:rsid w:val="009A3A96"/>
    <w:rsid w:val="009A4024"/>
    <w:rsid w:val="009A4400"/>
    <w:rsid w:val="009A4447"/>
    <w:rsid w:val="009A4555"/>
    <w:rsid w:val="009A474E"/>
    <w:rsid w:val="009A49F2"/>
    <w:rsid w:val="009A4C49"/>
    <w:rsid w:val="009A4DF4"/>
    <w:rsid w:val="009A512B"/>
    <w:rsid w:val="009A513C"/>
    <w:rsid w:val="009A5305"/>
    <w:rsid w:val="009A5961"/>
    <w:rsid w:val="009A6302"/>
    <w:rsid w:val="009A6328"/>
    <w:rsid w:val="009A6443"/>
    <w:rsid w:val="009A65A0"/>
    <w:rsid w:val="009A6826"/>
    <w:rsid w:val="009A6840"/>
    <w:rsid w:val="009A6881"/>
    <w:rsid w:val="009A694F"/>
    <w:rsid w:val="009A6963"/>
    <w:rsid w:val="009A6A80"/>
    <w:rsid w:val="009A6E9A"/>
    <w:rsid w:val="009A6ED2"/>
    <w:rsid w:val="009A740F"/>
    <w:rsid w:val="009A78F7"/>
    <w:rsid w:val="009B06DF"/>
    <w:rsid w:val="009B0C64"/>
    <w:rsid w:val="009B0E4C"/>
    <w:rsid w:val="009B0E50"/>
    <w:rsid w:val="009B14AA"/>
    <w:rsid w:val="009B1FEC"/>
    <w:rsid w:val="009B22BA"/>
    <w:rsid w:val="009B29F3"/>
    <w:rsid w:val="009B2C4F"/>
    <w:rsid w:val="009B2E3B"/>
    <w:rsid w:val="009B30C6"/>
    <w:rsid w:val="009B39BB"/>
    <w:rsid w:val="009B3A4E"/>
    <w:rsid w:val="009B3EC1"/>
    <w:rsid w:val="009B403F"/>
    <w:rsid w:val="009B478B"/>
    <w:rsid w:val="009B4D54"/>
    <w:rsid w:val="009B51E5"/>
    <w:rsid w:val="009B54AB"/>
    <w:rsid w:val="009B57FB"/>
    <w:rsid w:val="009B5BA1"/>
    <w:rsid w:val="009B5DBC"/>
    <w:rsid w:val="009B72F4"/>
    <w:rsid w:val="009B7472"/>
    <w:rsid w:val="009B780E"/>
    <w:rsid w:val="009B792A"/>
    <w:rsid w:val="009B7DD4"/>
    <w:rsid w:val="009C041E"/>
    <w:rsid w:val="009C0470"/>
    <w:rsid w:val="009C05E9"/>
    <w:rsid w:val="009C0CC5"/>
    <w:rsid w:val="009C129D"/>
    <w:rsid w:val="009C16C7"/>
    <w:rsid w:val="009C1A73"/>
    <w:rsid w:val="009C1ECA"/>
    <w:rsid w:val="009C26AE"/>
    <w:rsid w:val="009C2877"/>
    <w:rsid w:val="009C2D56"/>
    <w:rsid w:val="009C3731"/>
    <w:rsid w:val="009C3890"/>
    <w:rsid w:val="009C3CD5"/>
    <w:rsid w:val="009C41B7"/>
    <w:rsid w:val="009C433C"/>
    <w:rsid w:val="009C472E"/>
    <w:rsid w:val="009C49F1"/>
    <w:rsid w:val="009C4A73"/>
    <w:rsid w:val="009C4DCF"/>
    <w:rsid w:val="009C5279"/>
    <w:rsid w:val="009C5920"/>
    <w:rsid w:val="009C6273"/>
    <w:rsid w:val="009C6B7A"/>
    <w:rsid w:val="009C6C59"/>
    <w:rsid w:val="009C700A"/>
    <w:rsid w:val="009C77A1"/>
    <w:rsid w:val="009C7C2D"/>
    <w:rsid w:val="009C7C6E"/>
    <w:rsid w:val="009C7C8F"/>
    <w:rsid w:val="009C7D70"/>
    <w:rsid w:val="009C7FF3"/>
    <w:rsid w:val="009D02DC"/>
    <w:rsid w:val="009D03D7"/>
    <w:rsid w:val="009D0893"/>
    <w:rsid w:val="009D16DC"/>
    <w:rsid w:val="009D1709"/>
    <w:rsid w:val="009D1F98"/>
    <w:rsid w:val="009D317B"/>
    <w:rsid w:val="009D331C"/>
    <w:rsid w:val="009D33AF"/>
    <w:rsid w:val="009D351B"/>
    <w:rsid w:val="009D37A7"/>
    <w:rsid w:val="009D3877"/>
    <w:rsid w:val="009D3BD7"/>
    <w:rsid w:val="009D3F07"/>
    <w:rsid w:val="009D429F"/>
    <w:rsid w:val="009D43A9"/>
    <w:rsid w:val="009D475E"/>
    <w:rsid w:val="009D47EE"/>
    <w:rsid w:val="009D4837"/>
    <w:rsid w:val="009D4C14"/>
    <w:rsid w:val="009D4F59"/>
    <w:rsid w:val="009D50D5"/>
    <w:rsid w:val="009D5719"/>
    <w:rsid w:val="009D59F9"/>
    <w:rsid w:val="009D5BD9"/>
    <w:rsid w:val="009D5D1C"/>
    <w:rsid w:val="009D5EAC"/>
    <w:rsid w:val="009D6105"/>
    <w:rsid w:val="009D6A55"/>
    <w:rsid w:val="009D7DD6"/>
    <w:rsid w:val="009D7E88"/>
    <w:rsid w:val="009E00FB"/>
    <w:rsid w:val="009E037B"/>
    <w:rsid w:val="009E07FB"/>
    <w:rsid w:val="009E1580"/>
    <w:rsid w:val="009E1988"/>
    <w:rsid w:val="009E1B1B"/>
    <w:rsid w:val="009E1C22"/>
    <w:rsid w:val="009E1F0F"/>
    <w:rsid w:val="009E246D"/>
    <w:rsid w:val="009E289E"/>
    <w:rsid w:val="009E2ADC"/>
    <w:rsid w:val="009E2E08"/>
    <w:rsid w:val="009E3277"/>
    <w:rsid w:val="009E331D"/>
    <w:rsid w:val="009E33F3"/>
    <w:rsid w:val="009E38C7"/>
    <w:rsid w:val="009E3ABD"/>
    <w:rsid w:val="009E3E1E"/>
    <w:rsid w:val="009E3EE2"/>
    <w:rsid w:val="009E403A"/>
    <w:rsid w:val="009E40B5"/>
    <w:rsid w:val="009E4B26"/>
    <w:rsid w:val="009E58BC"/>
    <w:rsid w:val="009E6852"/>
    <w:rsid w:val="009E6BF4"/>
    <w:rsid w:val="009E72E7"/>
    <w:rsid w:val="009E73A0"/>
    <w:rsid w:val="009E7BAD"/>
    <w:rsid w:val="009E7E24"/>
    <w:rsid w:val="009E7F16"/>
    <w:rsid w:val="009F03DF"/>
    <w:rsid w:val="009F09FF"/>
    <w:rsid w:val="009F0A6C"/>
    <w:rsid w:val="009F0F20"/>
    <w:rsid w:val="009F1410"/>
    <w:rsid w:val="009F156B"/>
    <w:rsid w:val="009F1613"/>
    <w:rsid w:val="009F1819"/>
    <w:rsid w:val="009F1972"/>
    <w:rsid w:val="009F245C"/>
    <w:rsid w:val="009F2712"/>
    <w:rsid w:val="009F2880"/>
    <w:rsid w:val="009F3818"/>
    <w:rsid w:val="009F4687"/>
    <w:rsid w:val="009F52C8"/>
    <w:rsid w:val="009F582B"/>
    <w:rsid w:val="009F58A6"/>
    <w:rsid w:val="009F5A5C"/>
    <w:rsid w:val="009F5CCD"/>
    <w:rsid w:val="009F5DA3"/>
    <w:rsid w:val="009F5FB5"/>
    <w:rsid w:val="009F6083"/>
    <w:rsid w:val="009F69E7"/>
    <w:rsid w:val="009F6BE2"/>
    <w:rsid w:val="009F6C53"/>
    <w:rsid w:val="009F73BF"/>
    <w:rsid w:val="009F74A9"/>
    <w:rsid w:val="009F7A32"/>
    <w:rsid w:val="009F7B86"/>
    <w:rsid w:val="009F7C72"/>
    <w:rsid w:val="009FE55E"/>
    <w:rsid w:val="00A0027E"/>
    <w:rsid w:val="00A0055E"/>
    <w:rsid w:val="00A0124E"/>
    <w:rsid w:val="00A01499"/>
    <w:rsid w:val="00A0279E"/>
    <w:rsid w:val="00A02BD2"/>
    <w:rsid w:val="00A02CA9"/>
    <w:rsid w:val="00A03D7F"/>
    <w:rsid w:val="00A04497"/>
    <w:rsid w:val="00A04531"/>
    <w:rsid w:val="00A04736"/>
    <w:rsid w:val="00A0487E"/>
    <w:rsid w:val="00A04B53"/>
    <w:rsid w:val="00A04FD1"/>
    <w:rsid w:val="00A04FFC"/>
    <w:rsid w:val="00A0556F"/>
    <w:rsid w:val="00A05A78"/>
    <w:rsid w:val="00A06A99"/>
    <w:rsid w:val="00A06B58"/>
    <w:rsid w:val="00A06D7E"/>
    <w:rsid w:val="00A06F0F"/>
    <w:rsid w:val="00A07124"/>
    <w:rsid w:val="00A073BA"/>
    <w:rsid w:val="00A077B8"/>
    <w:rsid w:val="00A078BD"/>
    <w:rsid w:val="00A0795B"/>
    <w:rsid w:val="00A108A4"/>
    <w:rsid w:val="00A1090D"/>
    <w:rsid w:val="00A1095D"/>
    <w:rsid w:val="00A10A3D"/>
    <w:rsid w:val="00A110E9"/>
    <w:rsid w:val="00A119CC"/>
    <w:rsid w:val="00A11BD6"/>
    <w:rsid w:val="00A11DE3"/>
    <w:rsid w:val="00A129A0"/>
    <w:rsid w:val="00A12D53"/>
    <w:rsid w:val="00A13136"/>
    <w:rsid w:val="00A131B6"/>
    <w:rsid w:val="00A1322A"/>
    <w:rsid w:val="00A134E7"/>
    <w:rsid w:val="00A13728"/>
    <w:rsid w:val="00A13C7C"/>
    <w:rsid w:val="00A14231"/>
    <w:rsid w:val="00A1442E"/>
    <w:rsid w:val="00A14758"/>
    <w:rsid w:val="00A14855"/>
    <w:rsid w:val="00A148B2"/>
    <w:rsid w:val="00A14C9E"/>
    <w:rsid w:val="00A15439"/>
    <w:rsid w:val="00A159C7"/>
    <w:rsid w:val="00A15A8A"/>
    <w:rsid w:val="00A15D9D"/>
    <w:rsid w:val="00A16042"/>
    <w:rsid w:val="00A1650F"/>
    <w:rsid w:val="00A16609"/>
    <w:rsid w:val="00A16DB5"/>
    <w:rsid w:val="00A17213"/>
    <w:rsid w:val="00A1737F"/>
    <w:rsid w:val="00A1784B"/>
    <w:rsid w:val="00A17AF0"/>
    <w:rsid w:val="00A20893"/>
    <w:rsid w:val="00A217AD"/>
    <w:rsid w:val="00A21802"/>
    <w:rsid w:val="00A21C9C"/>
    <w:rsid w:val="00A21D34"/>
    <w:rsid w:val="00A21F19"/>
    <w:rsid w:val="00A21F64"/>
    <w:rsid w:val="00A2211A"/>
    <w:rsid w:val="00A228B0"/>
    <w:rsid w:val="00A22927"/>
    <w:rsid w:val="00A229C9"/>
    <w:rsid w:val="00A22AC6"/>
    <w:rsid w:val="00A22B1A"/>
    <w:rsid w:val="00A22E7F"/>
    <w:rsid w:val="00A23887"/>
    <w:rsid w:val="00A2422E"/>
    <w:rsid w:val="00A24292"/>
    <w:rsid w:val="00A244D2"/>
    <w:rsid w:val="00A2458F"/>
    <w:rsid w:val="00A24DAA"/>
    <w:rsid w:val="00A25C1A"/>
    <w:rsid w:val="00A25E34"/>
    <w:rsid w:val="00A26216"/>
    <w:rsid w:val="00A26553"/>
    <w:rsid w:val="00A266AC"/>
    <w:rsid w:val="00A26D12"/>
    <w:rsid w:val="00A26D9D"/>
    <w:rsid w:val="00A27119"/>
    <w:rsid w:val="00A273A1"/>
    <w:rsid w:val="00A2766F"/>
    <w:rsid w:val="00A27772"/>
    <w:rsid w:val="00A278F3"/>
    <w:rsid w:val="00A27DC7"/>
    <w:rsid w:val="00A27F5B"/>
    <w:rsid w:val="00A30584"/>
    <w:rsid w:val="00A305FB"/>
    <w:rsid w:val="00A30F9C"/>
    <w:rsid w:val="00A31296"/>
    <w:rsid w:val="00A31412"/>
    <w:rsid w:val="00A31415"/>
    <w:rsid w:val="00A3194D"/>
    <w:rsid w:val="00A32408"/>
    <w:rsid w:val="00A325E8"/>
    <w:rsid w:val="00A32A89"/>
    <w:rsid w:val="00A338AF"/>
    <w:rsid w:val="00A33E8E"/>
    <w:rsid w:val="00A35558"/>
    <w:rsid w:val="00A35DBD"/>
    <w:rsid w:val="00A363EC"/>
    <w:rsid w:val="00A3743B"/>
    <w:rsid w:val="00A375FF"/>
    <w:rsid w:val="00A37678"/>
    <w:rsid w:val="00A378C9"/>
    <w:rsid w:val="00A37A03"/>
    <w:rsid w:val="00A37C93"/>
    <w:rsid w:val="00A37D8B"/>
    <w:rsid w:val="00A37E9C"/>
    <w:rsid w:val="00A407A6"/>
    <w:rsid w:val="00A40886"/>
    <w:rsid w:val="00A4089D"/>
    <w:rsid w:val="00A40EAC"/>
    <w:rsid w:val="00A40ED1"/>
    <w:rsid w:val="00A42E2D"/>
    <w:rsid w:val="00A430EB"/>
    <w:rsid w:val="00A4350E"/>
    <w:rsid w:val="00A43AEF"/>
    <w:rsid w:val="00A43B73"/>
    <w:rsid w:val="00A43CC7"/>
    <w:rsid w:val="00A43E37"/>
    <w:rsid w:val="00A44B9E"/>
    <w:rsid w:val="00A44CA7"/>
    <w:rsid w:val="00A450A2"/>
    <w:rsid w:val="00A452AB"/>
    <w:rsid w:val="00A453B6"/>
    <w:rsid w:val="00A457E5"/>
    <w:rsid w:val="00A45BFD"/>
    <w:rsid w:val="00A45F4A"/>
    <w:rsid w:val="00A463BC"/>
    <w:rsid w:val="00A4650D"/>
    <w:rsid w:val="00A46C3D"/>
    <w:rsid w:val="00A4706E"/>
    <w:rsid w:val="00A4782F"/>
    <w:rsid w:val="00A500D7"/>
    <w:rsid w:val="00A50170"/>
    <w:rsid w:val="00A5162B"/>
    <w:rsid w:val="00A5204D"/>
    <w:rsid w:val="00A52356"/>
    <w:rsid w:val="00A52D97"/>
    <w:rsid w:val="00A52F77"/>
    <w:rsid w:val="00A53115"/>
    <w:rsid w:val="00A53408"/>
    <w:rsid w:val="00A53589"/>
    <w:rsid w:val="00A53590"/>
    <w:rsid w:val="00A5382D"/>
    <w:rsid w:val="00A53B88"/>
    <w:rsid w:val="00A53D63"/>
    <w:rsid w:val="00A53DDE"/>
    <w:rsid w:val="00A53F12"/>
    <w:rsid w:val="00A54057"/>
    <w:rsid w:val="00A547BE"/>
    <w:rsid w:val="00A54983"/>
    <w:rsid w:val="00A54A21"/>
    <w:rsid w:val="00A54FD7"/>
    <w:rsid w:val="00A55484"/>
    <w:rsid w:val="00A55C72"/>
    <w:rsid w:val="00A55D09"/>
    <w:rsid w:val="00A55D7B"/>
    <w:rsid w:val="00A56724"/>
    <w:rsid w:val="00A56739"/>
    <w:rsid w:val="00A56830"/>
    <w:rsid w:val="00A56BFE"/>
    <w:rsid w:val="00A56E9E"/>
    <w:rsid w:val="00A57BFF"/>
    <w:rsid w:val="00A57EEC"/>
    <w:rsid w:val="00A6005D"/>
    <w:rsid w:val="00A60264"/>
    <w:rsid w:val="00A6094E"/>
    <w:rsid w:val="00A61242"/>
    <w:rsid w:val="00A614E5"/>
    <w:rsid w:val="00A61524"/>
    <w:rsid w:val="00A617F5"/>
    <w:rsid w:val="00A61F48"/>
    <w:rsid w:val="00A6295B"/>
    <w:rsid w:val="00A62A24"/>
    <w:rsid w:val="00A6335F"/>
    <w:rsid w:val="00A63BBE"/>
    <w:rsid w:val="00A63CCB"/>
    <w:rsid w:val="00A64B68"/>
    <w:rsid w:val="00A64C57"/>
    <w:rsid w:val="00A653BD"/>
    <w:rsid w:val="00A658EA"/>
    <w:rsid w:val="00A65AED"/>
    <w:rsid w:val="00A660B9"/>
    <w:rsid w:val="00A6655A"/>
    <w:rsid w:val="00A668BE"/>
    <w:rsid w:val="00A66AE5"/>
    <w:rsid w:val="00A66C7C"/>
    <w:rsid w:val="00A67611"/>
    <w:rsid w:val="00A67A58"/>
    <w:rsid w:val="00A67B39"/>
    <w:rsid w:val="00A67E5B"/>
    <w:rsid w:val="00A70120"/>
    <w:rsid w:val="00A7043A"/>
    <w:rsid w:val="00A70998"/>
    <w:rsid w:val="00A70A48"/>
    <w:rsid w:val="00A70AA5"/>
    <w:rsid w:val="00A70C9C"/>
    <w:rsid w:val="00A70E31"/>
    <w:rsid w:val="00A714A6"/>
    <w:rsid w:val="00A71719"/>
    <w:rsid w:val="00A71C96"/>
    <w:rsid w:val="00A71D00"/>
    <w:rsid w:val="00A72CB6"/>
    <w:rsid w:val="00A72FD9"/>
    <w:rsid w:val="00A73D28"/>
    <w:rsid w:val="00A7433D"/>
    <w:rsid w:val="00A74746"/>
    <w:rsid w:val="00A75546"/>
    <w:rsid w:val="00A75B1B"/>
    <w:rsid w:val="00A75B2F"/>
    <w:rsid w:val="00A75B4D"/>
    <w:rsid w:val="00A76024"/>
    <w:rsid w:val="00A7633A"/>
    <w:rsid w:val="00A76421"/>
    <w:rsid w:val="00A76C8E"/>
    <w:rsid w:val="00A76DF2"/>
    <w:rsid w:val="00A7795E"/>
    <w:rsid w:val="00A77C96"/>
    <w:rsid w:val="00A77CF8"/>
    <w:rsid w:val="00A80F01"/>
    <w:rsid w:val="00A812F0"/>
    <w:rsid w:val="00A81F32"/>
    <w:rsid w:val="00A82209"/>
    <w:rsid w:val="00A824A0"/>
    <w:rsid w:val="00A82765"/>
    <w:rsid w:val="00A830B5"/>
    <w:rsid w:val="00A830F2"/>
    <w:rsid w:val="00A8326C"/>
    <w:rsid w:val="00A8343B"/>
    <w:rsid w:val="00A836A3"/>
    <w:rsid w:val="00A83E5E"/>
    <w:rsid w:val="00A83E61"/>
    <w:rsid w:val="00A83FCB"/>
    <w:rsid w:val="00A840D1"/>
    <w:rsid w:val="00A841CC"/>
    <w:rsid w:val="00A84587"/>
    <w:rsid w:val="00A8467B"/>
    <w:rsid w:val="00A848AE"/>
    <w:rsid w:val="00A84BC6"/>
    <w:rsid w:val="00A858B5"/>
    <w:rsid w:val="00A86723"/>
    <w:rsid w:val="00A86924"/>
    <w:rsid w:val="00A87A14"/>
    <w:rsid w:val="00A87D2D"/>
    <w:rsid w:val="00A903CF"/>
    <w:rsid w:val="00A9081C"/>
    <w:rsid w:val="00A90F4D"/>
    <w:rsid w:val="00A91252"/>
    <w:rsid w:val="00A916B2"/>
    <w:rsid w:val="00A91BFD"/>
    <w:rsid w:val="00A91D0C"/>
    <w:rsid w:val="00A91E90"/>
    <w:rsid w:val="00A9285E"/>
    <w:rsid w:val="00A92AF5"/>
    <w:rsid w:val="00A92C46"/>
    <w:rsid w:val="00A92F06"/>
    <w:rsid w:val="00A931DD"/>
    <w:rsid w:val="00A933B0"/>
    <w:rsid w:val="00A9354D"/>
    <w:rsid w:val="00A942FA"/>
    <w:rsid w:val="00A94316"/>
    <w:rsid w:val="00A94331"/>
    <w:rsid w:val="00A94619"/>
    <w:rsid w:val="00A9482C"/>
    <w:rsid w:val="00A94AED"/>
    <w:rsid w:val="00A95010"/>
    <w:rsid w:val="00A95032"/>
    <w:rsid w:val="00A95382"/>
    <w:rsid w:val="00A9547E"/>
    <w:rsid w:val="00A954B8"/>
    <w:rsid w:val="00A957CB"/>
    <w:rsid w:val="00A959F4"/>
    <w:rsid w:val="00A95A02"/>
    <w:rsid w:val="00A95BDF"/>
    <w:rsid w:val="00A960C7"/>
    <w:rsid w:val="00A961C3"/>
    <w:rsid w:val="00A965F0"/>
    <w:rsid w:val="00A96BA7"/>
    <w:rsid w:val="00A970FB"/>
    <w:rsid w:val="00A97129"/>
    <w:rsid w:val="00A97492"/>
    <w:rsid w:val="00A975B3"/>
    <w:rsid w:val="00A978B9"/>
    <w:rsid w:val="00AA0CFC"/>
    <w:rsid w:val="00AA0EFB"/>
    <w:rsid w:val="00AA16A0"/>
    <w:rsid w:val="00AA1850"/>
    <w:rsid w:val="00AA1C4A"/>
    <w:rsid w:val="00AA20C9"/>
    <w:rsid w:val="00AA2A49"/>
    <w:rsid w:val="00AA33E7"/>
    <w:rsid w:val="00AA371A"/>
    <w:rsid w:val="00AA39C3"/>
    <w:rsid w:val="00AA3A4B"/>
    <w:rsid w:val="00AA3A62"/>
    <w:rsid w:val="00AA3A8B"/>
    <w:rsid w:val="00AA3D10"/>
    <w:rsid w:val="00AA40D4"/>
    <w:rsid w:val="00AA439C"/>
    <w:rsid w:val="00AA487E"/>
    <w:rsid w:val="00AA5479"/>
    <w:rsid w:val="00AA55AD"/>
    <w:rsid w:val="00AA5631"/>
    <w:rsid w:val="00AA59B5"/>
    <w:rsid w:val="00AA5BC6"/>
    <w:rsid w:val="00AA6791"/>
    <w:rsid w:val="00AA67C3"/>
    <w:rsid w:val="00AA73BD"/>
    <w:rsid w:val="00AA7744"/>
    <w:rsid w:val="00AA799E"/>
    <w:rsid w:val="00AA7D91"/>
    <w:rsid w:val="00AB0813"/>
    <w:rsid w:val="00AB09F8"/>
    <w:rsid w:val="00AB0A93"/>
    <w:rsid w:val="00AB0DE2"/>
    <w:rsid w:val="00AB1071"/>
    <w:rsid w:val="00AB1367"/>
    <w:rsid w:val="00AB15C0"/>
    <w:rsid w:val="00AB1A0C"/>
    <w:rsid w:val="00AB1DCE"/>
    <w:rsid w:val="00AB1E16"/>
    <w:rsid w:val="00AB1EB7"/>
    <w:rsid w:val="00AB1F3C"/>
    <w:rsid w:val="00AB2131"/>
    <w:rsid w:val="00AB2ABB"/>
    <w:rsid w:val="00AB2FA6"/>
    <w:rsid w:val="00AB3110"/>
    <w:rsid w:val="00AB3844"/>
    <w:rsid w:val="00AB3A9D"/>
    <w:rsid w:val="00AB4806"/>
    <w:rsid w:val="00AB5131"/>
    <w:rsid w:val="00AB5B52"/>
    <w:rsid w:val="00AB5CD9"/>
    <w:rsid w:val="00AB61E3"/>
    <w:rsid w:val="00AB6935"/>
    <w:rsid w:val="00AB6B8D"/>
    <w:rsid w:val="00AB70EA"/>
    <w:rsid w:val="00AB752F"/>
    <w:rsid w:val="00AB7556"/>
    <w:rsid w:val="00AB7619"/>
    <w:rsid w:val="00AB76DF"/>
    <w:rsid w:val="00AB7965"/>
    <w:rsid w:val="00AB7D3E"/>
    <w:rsid w:val="00AB7E0F"/>
    <w:rsid w:val="00AC01B6"/>
    <w:rsid w:val="00AC06FF"/>
    <w:rsid w:val="00AC0A31"/>
    <w:rsid w:val="00AC0ABF"/>
    <w:rsid w:val="00AC0C6B"/>
    <w:rsid w:val="00AC0CDA"/>
    <w:rsid w:val="00AC0E73"/>
    <w:rsid w:val="00AC113B"/>
    <w:rsid w:val="00AC12E5"/>
    <w:rsid w:val="00AC1324"/>
    <w:rsid w:val="00AC18EE"/>
    <w:rsid w:val="00AC1B67"/>
    <w:rsid w:val="00AC1BD1"/>
    <w:rsid w:val="00AC20CE"/>
    <w:rsid w:val="00AC2D56"/>
    <w:rsid w:val="00AC2FC0"/>
    <w:rsid w:val="00AC3016"/>
    <w:rsid w:val="00AC328D"/>
    <w:rsid w:val="00AC4027"/>
    <w:rsid w:val="00AC40CE"/>
    <w:rsid w:val="00AC4318"/>
    <w:rsid w:val="00AC48C4"/>
    <w:rsid w:val="00AC49B1"/>
    <w:rsid w:val="00AC5056"/>
    <w:rsid w:val="00AC50F6"/>
    <w:rsid w:val="00AC5734"/>
    <w:rsid w:val="00AC6171"/>
    <w:rsid w:val="00AC64F2"/>
    <w:rsid w:val="00AC670B"/>
    <w:rsid w:val="00AC6820"/>
    <w:rsid w:val="00AC6B02"/>
    <w:rsid w:val="00AC6E72"/>
    <w:rsid w:val="00AC72DE"/>
    <w:rsid w:val="00AC752B"/>
    <w:rsid w:val="00AC7EBE"/>
    <w:rsid w:val="00AD0D08"/>
    <w:rsid w:val="00AD0ED1"/>
    <w:rsid w:val="00AD0F32"/>
    <w:rsid w:val="00AD1739"/>
    <w:rsid w:val="00AD187E"/>
    <w:rsid w:val="00AD1957"/>
    <w:rsid w:val="00AD1E0A"/>
    <w:rsid w:val="00AD20BF"/>
    <w:rsid w:val="00AD2CA0"/>
    <w:rsid w:val="00AD2E7B"/>
    <w:rsid w:val="00AD3702"/>
    <w:rsid w:val="00AD38FD"/>
    <w:rsid w:val="00AD3D7A"/>
    <w:rsid w:val="00AD413B"/>
    <w:rsid w:val="00AD4162"/>
    <w:rsid w:val="00AD416C"/>
    <w:rsid w:val="00AD4171"/>
    <w:rsid w:val="00AD43ED"/>
    <w:rsid w:val="00AD45C7"/>
    <w:rsid w:val="00AD46F2"/>
    <w:rsid w:val="00AD4BA9"/>
    <w:rsid w:val="00AD5025"/>
    <w:rsid w:val="00AD5118"/>
    <w:rsid w:val="00AD5822"/>
    <w:rsid w:val="00AD5875"/>
    <w:rsid w:val="00AD587E"/>
    <w:rsid w:val="00AD5928"/>
    <w:rsid w:val="00AD5B27"/>
    <w:rsid w:val="00AD5D87"/>
    <w:rsid w:val="00AD5F3F"/>
    <w:rsid w:val="00AD5FEF"/>
    <w:rsid w:val="00AD6162"/>
    <w:rsid w:val="00AD6380"/>
    <w:rsid w:val="00AD6644"/>
    <w:rsid w:val="00AD6AA0"/>
    <w:rsid w:val="00AD6D9B"/>
    <w:rsid w:val="00AD74DB"/>
    <w:rsid w:val="00AD75C5"/>
    <w:rsid w:val="00AD761D"/>
    <w:rsid w:val="00AD7630"/>
    <w:rsid w:val="00AD7C27"/>
    <w:rsid w:val="00AE036A"/>
    <w:rsid w:val="00AE0E04"/>
    <w:rsid w:val="00AE1093"/>
    <w:rsid w:val="00AE1601"/>
    <w:rsid w:val="00AE1AD1"/>
    <w:rsid w:val="00AE1EF8"/>
    <w:rsid w:val="00AE20DE"/>
    <w:rsid w:val="00AE2264"/>
    <w:rsid w:val="00AE25CF"/>
    <w:rsid w:val="00AE2915"/>
    <w:rsid w:val="00AE2A53"/>
    <w:rsid w:val="00AE333A"/>
    <w:rsid w:val="00AE35E2"/>
    <w:rsid w:val="00AE3734"/>
    <w:rsid w:val="00AE3A15"/>
    <w:rsid w:val="00AE4325"/>
    <w:rsid w:val="00AE468B"/>
    <w:rsid w:val="00AE493E"/>
    <w:rsid w:val="00AE498A"/>
    <w:rsid w:val="00AE4B11"/>
    <w:rsid w:val="00AE4E2D"/>
    <w:rsid w:val="00AE5423"/>
    <w:rsid w:val="00AE55DE"/>
    <w:rsid w:val="00AE57FF"/>
    <w:rsid w:val="00AE59F0"/>
    <w:rsid w:val="00AE5EE2"/>
    <w:rsid w:val="00AE6181"/>
    <w:rsid w:val="00AE6488"/>
    <w:rsid w:val="00AE66FD"/>
    <w:rsid w:val="00AE688F"/>
    <w:rsid w:val="00AE68FB"/>
    <w:rsid w:val="00AE6B55"/>
    <w:rsid w:val="00AE733D"/>
    <w:rsid w:val="00AE73E5"/>
    <w:rsid w:val="00AE758E"/>
    <w:rsid w:val="00AE76A4"/>
    <w:rsid w:val="00AE76F9"/>
    <w:rsid w:val="00AE79C2"/>
    <w:rsid w:val="00AE7F61"/>
    <w:rsid w:val="00AE7F99"/>
    <w:rsid w:val="00AF0401"/>
    <w:rsid w:val="00AF057F"/>
    <w:rsid w:val="00AF06E4"/>
    <w:rsid w:val="00AF081F"/>
    <w:rsid w:val="00AF089A"/>
    <w:rsid w:val="00AF0B20"/>
    <w:rsid w:val="00AF17A0"/>
    <w:rsid w:val="00AF17E9"/>
    <w:rsid w:val="00AF2117"/>
    <w:rsid w:val="00AF242C"/>
    <w:rsid w:val="00AF2D40"/>
    <w:rsid w:val="00AF3053"/>
    <w:rsid w:val="00AF3735"/>
    <w:rsid w:val="00AF39E3"/>
    <w:rsid w:val="00AF3AAD"/>
    <w:rsid w:val="00AF4109"/>
    <w:rsid w:val="00AF4572"/>
    <w:rsid w:val="00AF4782"/>
    <w:rsid w:val="00AF4B4B"/>
    <w:rsid w:val="00AF507B"/>
    <w:rsid w:val="00AF54A0"/>
    <w:rsid w:val="00AF58AB"/>
    <w:rsid w:val="00AF598F"/>
    <w:rsid w:val="00AF5CE0"/>
    <w:rsid w:val="00AF5D37"/>
    <w:rsid w:val="00AF6367"/>
    <w:rsid w:val="00AF6DE2"/>
    <w:rsid w:val="00AF6FDD"/>
    <w:rsid w:val="00AF70F6"/>
    <w:rsid w:val="00AF720D"/>
    <w:rsid w:val="00AF7983"/>
    <w:rsid w:val="00B00AFC"/>
    <w:rsid w:val="00B00D63"/>
    <w:rsid w:val="00B011AA"/>
    <w:rsid w:val="00B015E0"/>
    <w:rsid w:val="00B01A8E"/>
    <w:rsid w:val="00B01C86"/>
    <w:rsid w:val="00B01F8E"/>
    <w:rsid w:val="00B021DB"/>
    <w:rsid w:val="00B0282B"/>
    <w:rsid w:val="00B02839"/>
    <w:rsid w:val="00B02D78"/>
    <w:rsid w:val="00B03699"/>
    <w:rsid w:val="00B03833"/>
    <w:rsid w:val="00B039EF"/>
    <w:rsid w:val="00B03E23"/>
    <w:rsid w:val="00B03F27"/>
    <w:rsid w:val="00B03F8C"/>
    <w:rsid w:val="00B0405E"/>
    <w:rsid w:val="00B044F1"/>
    <w:rsid w:val="00B0458B"/>
    <w:rsid w:val="00B047DD"/>
    <w:rsid w:val="00B04A8F"/>
    <w:rsid w:val="00B0579A"/>
    <w:rsid w:val="00B061E9"/>
    <w:rsid w:val="00B0669C"/>
    <w:rsid w:val="00B06958"/>
    <w:rsid w:val="00B06E08"/>
    <w:rsid w:val="00B06F4C"/>
    <w:rsid w:val="00B070A4"/>
    <w:rsid w:val="00B07133"/>
    <w:rsid w:val="00B10281"/>
    <w:rsid w:val="00B103E2"/>
    <w:rsid w:val="00B1080C"/>
    <w:rsid w:val="00B10A6C"/>
    <w:rsid w:val="00B10DBD"/>
    <w:rsid w:val="00B111EB"/>
    <w:rsid w:val="00B1128E"/>
    <w:rsid w:val="00B113AE"/>
    <w:rsid w:val="00B1152B"/>
    <w:rsid w:val="00B11542"/>
    <w:rsid w:val="00B1158D"/>
    <w:rsid w:val="00B11900"/>
    <w:rsid w:val="00B1227B"/>
    <w:rsid w:val="00B12570"/>
    <w:rsid w:val="00B12CD3"/>
    <w:rsid w:val="00B12E69"/>
    <w:rsid w:val="00B12E8E"/>
    <w:rsid w:val="00B13524"/>
    <w:rsid w:val="00B137E0"/>
    <w:rsid w:val="00B13801"/>
    <w:rsid w:val="00B13B77"/>
    <w:rsid w:val="00B13EC0"/>
    <w:rsid w:val="00B1479D"/>
    <w:rsid w:val="00B147BE"/>
    <w:rsid w:val="00B14983"/>
    <w:rsid w:val="00B149F3"/>
    <w:rsid w:val="00B14B31"/>
    <w:rsid w:val="00B15061"/>
    <w:rsid w:val="00B150F9"/>
    <w:rsid w:val="00B1562F"/>
    <w:rsid w:val="00B157B6"/>
    <w:rsid w:val="00B15976"/>
    <w:rsid w:val="00B15CA0"/>
    <w:rsid w:val="00B15D6A"/>
    <w:rsid w:val="00B15E4B"/>
    <w:rsid w:val="00B15FBC"/>
    <w:rsid w:val="00B16292"/>
    <w:rsid w:val="00B1754A"/>
    <w:rsid w:val="00B1784E"/>
    <w:rsid w:val="00B178CA"/>
    <w:rsid w:val="00B20831"/>
    <w:rsid w:val="00B2099A"/>
    <w:rsid w:val="00B2099E"/>
    <w:rsid w:val="00B20C60"/>
    <w:rsid w:val="00B218F6"/>
    <w:rsid w:val="00B21D56"/>
    <w:rsid w:val="00B22013"/>
    <w:rsid w:val="00B224A7"/>
    <w:rsid w:val="00B2254E"/>
    <w:rsid w:val="00B22676"/>
    <w:rsid w:val="00B229D8"/>
    <w:rsid w:val="00B23008"/>
    <w:rsid w:val="00B23889"/>
    <w:rsid w:val="00B23A74"/>
    <w:rsid w:val="00B244EA"/>
    <w:rsid w:val="00B2476D"/>
    <w:rsid w:val="00B2489D"/>
    <w:rsid w:val="00B24EA7"/>
    <w:rsid w:val="00B25D86"/>
    <w:rsid w:val="00B25E49"/>
    <w:rsid w:val="00B26366"/>
    <w:rsid w:val="00B2647C"/>
    <w:rsid w:val="00B26CEF"/>
    <w:rsid w:val="00B26EB4"/>
    <w:rsid w:val="00B26F31"/>
    <w:rsid w:val="00B270BF"/>
    <w:rsid w:val="00B27619"/>
    <w:rsid w:val="00B27B5C"/>
    <w:rsid w:val="00B30790"/>
    <w:rsid w:val="00B30923"/>
    <w:rsid w:val="00B30CBC"/>
    <w:rsid w:val="00B30DB7"/>
    <w:rsid w:val="00B30E5A"/>
    <w:rsid w:val="00B31409"/>
    <w:rsid w:val="00B31412"/>
    <w:rsid w:val="00B31771"/>
    <w:rsid w:val="00B31A7E"/>
    <w:rsid w:val="00B3260E"/>
    <w:rsid w:val="00B32B92"/>
    <w:rsid w:val="00B32E94"/>
    <w:rsid w:val="00B332B7"/>
    <w:rsid w:val="00B33390"/>
    <w:rsid w:val="00B3367B"/>
    <w:rsid w:val="00B337BD"/>
    <w:rsid w:val="00B33DD4"/>
    <w:rsid w:val="00B33E7C"/>
    <w:rsid w:val="00B3408B"/>
    <w:rsid w:val="00B342AC"/>
    <w:rsid w:val="00B3434C"/>
    <w:rsid w:val="00B344E1"/>
    <w:rsid w:val="00B347C9"/>
    <w:rsid w:val="00B35035"/>
    <w:rsid w:val="00B354A6"/>
    <w:rsid w:val="00B35F00"/>
    <w:rsid w:val="00B360BB"/>
    <w:rsid w:val="00B3617B"/>
    <w:rsid w:val="00B3664C"/>
    <w:rsid w:val="00B366E9"/>
    <w:rsid w:val="00B36A7E"/>
    <w:rsid w:val="00B36FEB"/>
    <w:rsid w:val="00B37092"/>
    <w:rsid w:val="00B373A4"/>
    <w:rsid w:val="00B375A7"/>
    <w:rsid w:val="00B37605"/>
    <w:rsid w:val="00B37785"/>
    <w:rsid w:val="00B400C9"/>
    <w:rsid w:val="00B401E3"/>
    <w:rsid w:val="00B40D23"/>
    <w:rsid w:val="00B40F0C"/>
    <w:rsid w:val="00B412DA"/>
    <w:rsid w:val="00B413EA"/>
    <w:rsid w:val="00B414DC"/>
    <w:rsid w:val="00B4184F"/>
    <w:rsid w:val="00B41E50"/>
    <w:rsid w:val="00B41F64"/>
    <w:rsid w:val="00B42128"/>
    <w:rsid w:val="00B42A26"/>
    <w:rsid w:val="00B435C0"/>
    <w:rsid w:val="00B43880"/>
    <w:rsid w:val="00B43D75"/>
    <w:rsid w:val="00B44C2C"/>
    <w:rsid w:val="00B44CBE"/>
    <w:rsid w:val="00B44DF9"/>
    <w:rsid w:val="00B44EDA"/>
    <w:rsid w:val="00B44FAE"/>
    <w:rsid w:val="00B451B4"/>
    <w:rsid w:val="00B45587"/>
    <w:rsid w:val="00B45769"/>
    <w:rsid w:val="00B45B79"/>
    <w:rsid w:val="00B45EA0"/>
    <w:rsid w:val="00B4615B"/>
    <w:rsid w:val="00B46299"/>
    <w:rsid w:val="00B46454"/>
    <w:rsid w:val="00B465E0"/>
    <w:rsid w:val="00B46A5E"/>
    <w:rsid w:val="00B479A2"/>
    <w:rsid w:val="00B47BF1"/>
    <w:rsid w:val="00B47E82"/>
    <w:rsid w:val="00B502DB"/>
    <w:rsid w:val="00B50534"/>
    <w:rsid w:val="00B50977"/>
    <w:rsid w:val="00B50B3F"/>
    <w:rsid w:val="00B51EC4"/>
    <w:rsid w:val="00B52453"/>
    <w:rsid w:val="00B527B1"/>
    <w:rsid w:val="00B52B5A"/>
    <w:rsid w:val="00B52BE1"/>
    <w:rsid w:val="00B52E61"/>
    <w:rsid w:val="00B533DA"/>
    <w:rsid w:val="00B5340E"/>
    <w:rsid w:val="00B53B40"/>
    <w:rsid w:val="00B53BC2"/>
    <w:rsid w:val="00B53BD7"/>
    <w:rsid w:val="00B53C87"/>
    <w:rsid w:val="00B5419D"/>
    <w:rsid w:val="00B5436C"/>
    <w:rsid w:val="00B54664"/>
    <w:rsid w:val="00B548FB"/>
    <w:rsid w:val="00B54962"/>
    <w:rsid w:val="00B55318"/>
    <w:rsid w:val="00B55602"/>
    <w:rsid w:val="00B55B7B"/>
    <w:rsid w:val="00B55BC1"/>
    <w:rsid w:val="00B55D0A"/>
    <w:rsid w:val="00B57B7C"/>
    <w:rsid w:val="00B604EC"/>
    <w:rsid w:val="00B60582"/>
    <w:rsid w:val="00B60710"/>
    <w:rsid w:val="00B60C43"/>
    <w:rsid w:val="00B60E8A"/>
    <w:rsid w:val="00B613E7"/>
    <w:rsid w:val="00B61549"/>
    <w:rsid w:val="00B61AFF"/>
    <w:rsid w:val="00B61D25"/>
    <w:rsid w:val="00B61F84"/>
    <w:rsid w:val="00B627C5"/>
    <w:rsid w:val="00B62854"/>
    <w:rsid w:val="00B62BA7"/>
    <w:rsid w:val="00B62F38"/>
    <w:rsid w:val="00B63168"/>
    <w:rsid w:val="00B6333B"/>
    <w:rsid w:val="00B635E7"/>
    <w:rsid w:val="00B63679"/>
    <w:rsid w:val="00B636A5"/>
    <w:rsid w:val="00B63A84"/>
    <w:rsid w:val="00B63F39"/>
    <w:rsid w:val="00B643D1"/>
    <w:rsid w:val="00B646E1"/>
    <w:rsid w:val="00B65281"/>
    <w:rsid w:val="00B6533B"/>
    <w:rsid w:val="00B659BA"/>
    <w:rsid w:val="00B661F7"/>
    <w:rsid w:val="00B66E2D"/>
    <w:rsid w:val="00B6799E"/>
    <w:rsid w:val="00B700C0"/>
    <w:rsid w:val="00B7073E"/>
    <w:rsid w:val="00B70863"/>
    <w:rsid w:val="00B70BBF"/>
    <w:rsid w:val="00B70D82"/>
    <w:rsid w:val="00B70F29"/>
    <w:rsid w:val="00B70FFA"/>
    <w:rsid w:val="00B710DC"/>
    <w:rsid w:val="00B71369"/>
    <w:rsid w:val="00B713E5"/>
    <w:rsid w:val="00B71E54"/>
    <w:rsid w:val="00B72D38"/>
    <w:rsid w:val="00B745BA"/>
    <w:rsid w:val="00B746DE"/>
    <w:rsid w:val="00B7476B"/>
    <w:rsid w:val="00B74BD5"/>
    <w:rsid w:val="00B74BF6"/>
    <w:rsid w:val="00B753CD"/>
    <w:rsid w:val="00B76441"/>
    <w:rsid w:val="00B76466"/>
    <w:rsid w:val="00B76CB1"/>
    <w:rsid w:val="00B76D22"/>
    <w:rsid w:val="00B76DCB"/>
    <w:rsid w:val="00B775CE"/>
    <w:rsid w:val="00B77A78"/>
    <w:rsid w:val="00B8088F"/>
    <w:rsid w:val="00B80929"/>
    <w:rsid w:val="00B80E4A"/>
    <w:rsid w:val="00B80F04"/>
    <w:rsid w:val="00B810B6"/>
    <w:rsid w:val="00B8117B"/>
    <w:rsid w:val="00B813A5"/>
    <w:rsid w:val="00B816F0"/>
    <w:rsid w:val="00B817B4"/>
    <w:rsid w:val="00B81A8E"/>
    <w:rsid w:val="00B81BFE"/>
    <w:rsid w:val="00B81C79"/>
    <w:rsid w:val="00B82497"/>
    <w:rsid w:val="00B82A85"/>
    <w:rsid w:val="00B82CF3"/>
    <w:rsid w:val="00B8321F"/>
    <w:rsid w:val="00B83473"/>
    <w:rsid w:val="00B83802"/>
    <w:rsid w:val="00B83F6F"/>
    <w:rsid w:val="00B84843"/>
    <w:rsid w:val="00B84AF8"/>
    <w:rsid w:val="00B84D55"/>
    <w:rsid w:val="00B84FA8"/>
    <w:rsid w:val="00B85438"/>
    <w:rsid w:val="00B85FFD"/>
    <w:rsid w:val="00B866A5"/>
    <w:rsid w:val="00B8696E"/>
    <w:rsid w:val="00B86C88"/>
    <w:rsid w:val="00B872B4"/>
    <w:rsid w:val="00B87377"/>
    <w:rsid w:val="00B874DC"/>
    <w:rsid w:val="00B8772D"/>
    <w:rsid w:val="00B9065A"/>
    <w:rsid w:val="00B907E1"/>
    <w:rsid w:val="00B908C5"/>
    <w:rsid w:val="00B90E41"/>
    <w:rsid w:val="00B91085"/>
    <w:rsid w:val="00B91405"/>
    <w:rsid w:val="00B925D5"/>
    <w:rsid w:val="00B92714"/>
    <w:rsid w:val="00B9298F"/>
    <w:rsid w:val="00B92A47"/>
    <w:rsid w:val="00B92AA0"/>
    <w:rsid w:val="00B92CA5"/>
    <w:rsid w:val="00B92D78"/>
    <w:rsid w:val="00B933AE"/>
    <w:rsid w:val="00B93DCA"/>
    <w:rsid w:val="00B9460E"/>
    <w:rsid w:val="00B95AF4"/>
    <w:rsid w:val="00B95B2F"/>
    <w:rsid w:val="00B95CFB"/>
    <w:rsid w:val="00B95DBB"/>
    <w:rsid w:val="00B9647C"/>
    <w:rsid w:val="00B9674C"/>
    <w:rsid w:val="00B9688B"/>
    <w:rsid w:val="00B96E94"/>
    <w:rsid w:val="00B96FC6"/>
    <w:rsid w:val="00B97571"/>
    <w:rsid w:val="00B97BCA"/>
    <w:rsid w:val="00BA00C0"/>
    <w:rsid w:val="00BA0393"/>
    <w:rsid w:val="00BA0450"/>
    <w:rsid w:val="00BA08F3"/>
    <w:rsid w:val="00BA093F"/>
    <w:rsid w:val="00BA098A"/>
    <w:rsid w:val="00BA09CE"/>
    <w:rsid w:val="00BA0CB2"/>
    <w:rsid w:val="00BA10D0"/>
    <w:rsid w:val="00BA1A1B"/>
    <w:rsid w:val="00BA25D5"/>
    <w:rsid w:val="00BA3A75"/>
    <w:rsid w:val="00BA4A3E"/>
    <w:rsid w:val="00BA4F61"/>
    <w:rsid w:val="00BA5043"/>
    <w:rsid w:val="00BA553C"/>
    <w:rsid w:val="00BA5686"/>
    <w:rsid w:val="00BA5833"/>
    <w:rsid w:val="00BA5E38"/>
    <w:rsid w:val="00BA6063"/>
    <w:rsid w:val="00BA65E8"/>
    <w:rsid w:val="00BA6957"/>
    <w:rsid w:val="00BA6DA6"/>
    <w:rsid w:val="00BA71CF"/>
    <w:rsid w:val="00BA7EFA"/>
    <w:rsid w:val="00BB045F"/>
    <w:rsid w:val="00BB0AF4"/>
    <w:rsid w:val="00BB0B9A"/>
    <w:rsid w:val="00BB124A"/>
    <w:rsid w:val="00BB16D8"/>
    <w:rsid w:val="00BB1A35"/>
    <w:rsid w:val="00BB1D05"/>
    <w:rsid w:val="00BB205B"/>
    <w:rsid w:val="00BB2521"/>
    <w:rsid w:val="00BB25BC"/>
    <w:rsid w:val="00BB2651"/>
    <w:rsid w:val="00BB2670"/>
    <w:rsid w:val="00BB2797"/>
    <w:rsid w:val="00BB2D14"/>
    <w:rsid w:val="00BB2D18"/>
    <w:rsid w:val="00BB3399"/>
    <w:rsid w:val="00BB38BD"/>
    <w:rsid w:val="00BB3BB8"/>
    <w:rsid w:val="00BB3FE5"/>
    <w:rsid w:val="00BB413E"/>
    <w:rsid w:val="00BB435E"/>
    <w:rsid w:val="00BB4546"/>
    <w:rsid w:val="00BB495D"/>
    <w:rsid w:val="00BB49B6"/>
    <w:rsid w:val="00BB4A6E"/>
    <w:rsid w:val="00BB4AAB"/>
    <w:rsid w:val="00BB53B8"/>
    <w:rsid w:val="00BB53BB"/>
    <w:rsid w:val="00BB54E5"/>
    <w:rsid w:val="00BB5643"/>
    <w:rsid w:val="00BB5B10"/>
    <w:rsid w:val="00BB5CBA"/>
    <w:rsid w:val="00BB6647"/>
    <w:rsid w:val="00BB6753"/>
    <w:rsid w:val="00BB6934"/>
    <w:rsid w:val="00BB701B"/>
    <w:rsid w:val="00BC0291"/>
    <w:rsid w:val="00BC03AA"/>
    <w:rsid w:val="00BC0B07"/>
    <w:rsid w:val="00BC0BEA"/>
    <w:rsid w:val="00BC0CFD"/>
    <w:rsid w:val="00BC0F60"/>
    <w:rsid w:val="00BC13BD"/>
    <w:rsid w:val="00BC15CA"/>
    <w:rsid w:val="00BC172A"/>
    <w:rsid w:val="00BC1A7D"/>
    <w:rsid w:val="00BC1C72"/>
    <w:rsid w:val="00BC1CEC"/>
    <w:rsid w:val="00BC23BB"/>
    <w:rsid w:val="00BC24CB"/>
    <w:rsid w:val="00BC2AB8"/>
    <w:rsid w:val="00BC2EB2"/>
    <w:rsid w:val="00BC33EE"/>
    <w:rsid w:val="00BC34CD"/>
    <w:rsid w:val="00BC35D3"/>
    <w:rsid w:val="00BC434B"/>
    <w:rsid w:val="00BC43A7"/>
    <w:rsid w:val="00BC485E"/>
    <w:rsid w:val="00BC4ED2"/>
    <w:rsid w:val="00BC505B"/>
    <w:rsid w:val="00BC5B41"/>
    <w:rsid w:val="00BC5E42"/>
    <w:rsid w:val="00BC6195"/>
    <w:rsid w:val="00BC649E"/>
    <w:rsid w:val="00BC6544"/>
    <w:rsid w:val="00BC6995"/>
    <w:rsid w:val="00BC7468"/>
    <w:rsid w:val="00BC7501"/>
    <w:rsid w:val="00BC77D2"/>
    <w:rsid w:val="00BC7CA0"/>
    <w:rsid w:val="00BD06F8"/>
    <w:rsid w:val="00BD0743"/>
    <w:rsid w:val="00BD0878"/>
    <w:rsid w:val="00BD184C"/>
    <w:rsid w:val="00BD2644"/>
    <w:rsid w:val="00BD27ED"/>
    <w:rsid w:val="00BD2931"/>
    <w:rsid w:val="00BD34AE"/>
    <w:rsid w:val="00BD394D"/>
    <w:rsid w:val="00BD3D9A"/>
    <w:rsid w:val="00BD41DC"/>
    <w:rsid w:val="00BD49A5"/>
    <w:rsid w:val="00BD4BC3"/>
    <w:rsid w:val="00BD4D13"/>
    <w:rsid w:val="00BD5153"/>
    <w:rsid w:val="00BD5636"/>
    <w:rsid w:val="00BD56EA"/>
    <w:rsid w:val="00BD5D75"/>
    <w:rsid w:val="00BD618E"/>
    <w:rsid w:val="00BD6998"/>
    <w:rsid w:val="00BD6E51"/>
    <w:rsid w:val="00BD7E75"/>
    <w:rsid w:val="00BE0433"/>
    <w:rsid w:val="00BE0867"/>
    <w:rsid w:val="00BE090E"/>
    <w:rsid w:val="00BE0E4D"/>
    <w:rsid w:val="00BE0FC4"/>
    <w:rsid w:val="00BE10BD"/>
    <w:rsid w:val="00BE1232"/>
    <w:rsid w:val="00BE125D"/>
    <w:rsid w:val="00BE1996"/>
    <w:rsid w:val="00BE1EE4"/>
    <w:rsid w:val="00BE1FE1"/>
    <w:rsid w:val="00BE21D6"/>
    <w:rsid w:val="00BE21E4"/>
    <w:rsid w:val="00BE27D6"/>
    <w:rsid w:val="00BE2A1E"/>
    <w:rsid w:val="00BE2AD4"/>
    <w:rsid w:val="00BE3043"/>
    <w:rsid w:val="00BE332B"/>
    <w:rsid w:val="00BE3615"/>
    <w:rsid w:val="00BE37AD"/>
    <w:rsid w:val="00BE3C1E"/>
    <w:rsid w:val="00BE4639"/>
    <w:rsid w:val="00BE4DE9"/>
    <w:rsid w:val="00BE52DD"/>
    <w:rsid w:val="00BE5527"/>
    <w:rsid w:val="00BE56D7"/>
    <w:rsid w:val="00BE5A39"/>
    <w:rsid w:val="00BE6177"/>
    <w:rsid w:val="00BE64F3"/>
    <w:rsid w:val="00BE66B2"/>
    <w:rsid w:val="00BE689A"/>
    <w:rsid w:val="00BE6A05"/>
    <w:rsid w:val="00BE6EB1"/>
    <w:rsid w:val="00BE73F3"/>
    <w:rsid w:val="00BE7538"/>
    <w:rsid w:val="00BE791C"/>
    <w:rsid w:val="00BF09FD"/>
    <w:rsid w:val="00BF0AA6"/>
    <w:rsid w:val="00BF0DC5"/>
    <w:rsid w:val="00BF1022"/>
    <w:rsid w:val="00BF118D"/>
    <w:rsid w:val="00BF1380"/>
    <w:rsid w:val="00BF145D"/>
    <w:rsid w:val="00BF1530"/>
    <w:rsid w:val="00BF1A35"/>
    <w:rsid w:val="00BF1A86"/>
    <w:rsid w:val="00BF1E2F"/>
    <w:rsid w:val="00BF2E48"/>
    <w:rsid w:val="00BF3416"/>
    <w:rsid w:val="00BF352B"/>
    <w:rsid w:val="00BF389C"/>
    <w:rsid w:val="00BF392E"/>
    <w:rsid w:val="00BF3A26"/>
    <w:rsid w:val="00BF3B33"/>
    <w:rsid w:val="00BF3E56"/>
    <w:rsid w:val="00BF4A89"/>
    <w:rsid w:val="00BF4CDD"/>
    <w:rsid w:val="00BF4D0F"/>
    <w:rsid w:val="00BF5078"/>
    <w:rsid w:val="00BF52BF"/>
    <w:rsid w:val="00BF5485"/>
    <w:rsid w:val="00BF561F"/>
    <w:rsid w:val="00BF5878"/>
    <w:rsid w:val="00BF590F"/>
    <w:rsid w:val="00BF6507"/>
    <w:rsid w:val="00BF6F20"/>
    <w:rsid w:val="00BF7038"/>
    <w:rsid w:val="00BF708E"/>
    <w:rsid w:val="00BF7171"/>
    <w:rsid w:val="00BF73A1"/>
    <w:rsid w:val="00BF75BA"/>
    <w:rsid w:val="00BF75F4"/>
    <w:rsid w:val="00BF775B"/>
    <w:rsid w:val="00C00B3F"/>
    <w:rsid w:val="00C00E9D"/>
    <w:rsid w:val="00C01109"/>
    <w:rsid w:val="00C0133F"/>
    <w:rsid w:val="00C015B9"/>
    <w:rsid w:val="00C017CC"/>
    <w:rsid w:val="00C01AF6"/>
    <w:rsid w:val="00C01B30"/>
    <w:rsid w:val="00C0237B"/>
    <w:rsid w:val="00C02A3C"/>
    <w:rsid w:val="00C02B64"/>
    <w:rsid w:val="00C03896"/>
    <w:rsid w:val="00C03CB5"/>
    <w:rsid w:val="00C04328"/>
    <w:rsid w:val="00C04599"/>
    <w:rsid w:val="00C048B8"/>
    <w:rsid w:val="00C04A18"/>
    <w:rsid w:val="00C04CCF"/>
    <w:rsid w:val="00C04DED"/>
    <w:rsid w:val="00C04F9B"/>
    <w:rsid w:val="00C05A3D"/>
    <w:rsid w:val="00C05BBF"/>
    <w:rsid w:val="00C05EED"/>
    <w:rsid w:val="00C06597"/>
    <w:rsid w:val="00C067A8"/>
    <w:rsid w:val="00C06A06"/>
    <w:rsid w:val="00C06B05"/>
    <w:rsid w:val="00C06C9F"/>
    <w:rsid w:val="00C072EE"/>
    <w:rsid w:val="00C0732C"/>
    <w:rsid w:val="00C0781A"/>
    <w:rsid w:val="00C07848"/>
    <w:rsid w:val="00C07C8B"/>
    <w:rsid w:val="00C07F3D"/>
    <w:rsid w:val="00C1063D"/>
    <w:rsid w:val="00C10750"/>
    <w:rsid w:val="00C10A9C"/>
    <w:rsid w:val="00C10CD0"/>
    <w:rsid w:val="00C11143"/>
    <w:rsid w:val="00C11177"/>
    <w:rsid w:val="00C1120B"/>
    <w:rsid w:val="00C11373"/>
    <w:rsid w:val="00C117B9"/>
    <w:rsid w:val="00C120A2"/>
    <w:rsid w:val="00C1254F"/>
    <w:rsid w:val="00C12598"/>
    <w:rsid w:val="00C12AF0"/>
    <w:rsid w:val="00C12AF6"/>
    <w:rsid w:val="00C13941"/>
    <w:rsid w:val="00C139E5"/>
    <w:rsid w:val="00C13BFF"/>
    <w:rsid w:val="00C13DB2"/>
    <w:rsid w:val="00C13EE0"/>
    <w:rsid w:val="00C13F3A"/>
    <w:rsid w:val="00C149C9"/>
    <w:rsid w:val="00C14C40"/>
    <w:rsid w:val="00C14C43"/>
    <w:rsid w:val="00C150A0"/>
    <w:rsid w:val="00C154BC"/>
    <w:rsid w:val="00C15551"/>
    <w:rsid w:val="00C15C88"/>
    <w:rsid w:val="00C15D64"/>
    <w:rsid w:val="00C16B82"/>
    <w:rsid w:val="00C17053"/>
    <w:rsid w:val="00C17315"/>
    <w:rsid w:val="00C17600"/>
    <w:rsid w:val="00C1763E"/>
    <w:rsid w:val="00C200C5"/>
    <w:rsid w:val="00C202FE"/>
    <w:rsid w:val="00C20462"/>
    <w:rsid w:val="00C21355"/>
    <w:rsid w:val="00C213E1"/>
    <w:rsid w:val="00C21AC2"/>
    <w:rsid w:val="00C2338C"/>
    <w:rsid w:val="00C2375B"/>
    <w:rsid w:val="00C237F9"/>
    <w:rsid w:val="00C23812"/>
    <w:rsid w:val="00C23E3D"/>
    <w:rsid w:val="00C24895"/>
    <w:rsid w:val="00C24C4C"/>
    <w:rsid w:val="00C24F1B"/>
    <w:rsid w:val="00C25268"/>
    <w:rsid w:val="00C25616"/>
    <w:rsid w:val="00C2592F"/>
    <w:rsid w:val="00C25A3B"/>
    <w:rsid w:val="00C25CFC"/>
    <w:rsid w:val="00C2613B"/>
    <w:rsid w:val="00C267FD"/>
    <w:rsid w:val="00C26AA5"/>
    <w:rsid w:val="00C26F76"/>
    <w:rsid w:val="00C27429"/>
    <w:rsid w:val="00C27B32"/>
    <w:rsid w:val="00C27F74"/>
    <w:rsid w:val="00C30066"/>
    <w:rsid w:val="00C30113"/>
    <w:rsid w:val="00C301C9"/>
    <w:rsid w:val="00C302E2"/>
    <w:rsid w:val="00C3062C"/>
    <w:rsid w:val="00C30687"/>
    <w:rsid w:val="00C307CD"/>
    <w:rsid w:val="00C311ED"/>
    <w:rsid w:val="00C3142C"/>
    <w:rsid w:val="00C315AA"/>
    <w:rsid w:val="00C31610"/>
    <w:rsid w:val="00C3170A"/>
    <w:rsid w:val="00C31B30"/>
    <w:rsid w:val="00C31B97"/>
    <w:rsid w:val="00C31E2A"/>
    <w:rsid w:val="00C321D0"/>
    <w:rsid w:val="00C32ED6"/>
    <w:rsid w:val="00C3315E"/>
    <w:rsid w:val="00C338F8"/>
    <w:rsid w:val="00C3395F"/>
    <w:rsid w:val="00C33C7A"/>
    <w:rsid w:val="00C33F99"/>
    <w:rsid w:val="00C34083"/>
    <w:rsid w:val="00C34673"/>
    <w:rsid w:val="00C34C40"/>
    <w:rsid w:val="00C34E47"/>
    <w:rsid w:val="00C35365"/>
    <w:rsid w:val="00C35552"/>
    <w:rsid w:val="00C35656"/>
    <w:rsid w:val="00C35DF2"/>
    <w:rsid w:val="00C35E53"/>
    <w:rsid w:val="00C3692F"/>
    <w:rsid w:val="00C37199"/>
    <w:rsid w:val="00C37806"/>
    <w:rsid w:val="00C400F5"/>
    <w:rsid w:val="00C40235"/>
    <w:rsid w:val="00C4110D"/>
    <w:rsid w:val="00C41485"/>
    <w:rsid w:val="00C418E5"/>
    <w:rsid w:val="00C41C69"/>
    <w:rsid w:val="00C42127"/>
    <w:rsid w:val="00C4215D"/>
    <w:rsid w:val="00C42BEF"/>
    <w:rsid w:val="00C42F9D"/>
    <w:rsid w:val="00C4370D"/>
    <w:rsid w:val="00C43AB7"/>
    <w:rsid w:val="00C43ACF"/>
    <w:rsid w:val="00C43F5F"/>
    <w:rsid w:val="00C44719"/>
    <w:rsid w:val="00C44D4C"/>
    <w:rsid w:val="00C44FB6"/>
    <w:rsid w:val="00C45139"/>
    <w:rsid w:val="00C4539A"/>
    <w:rsid w:val="00C45525"/>
    <w:rsid w:val="00C45A47"/>
    <w:rsid w:val="00C45BF5"/>
    <w:rsid w:val="00C45F3A"/>
    <w:rsid w:val="00C461D0"/>
    <w:rsid w:val="00C46763"/>
    <w:rsid w:val="00C46D5D"/>
    <w:rsid w:val="00C46D98"/>
    <w:rsid w:val="00C46EAB"/>
    <w:rsid w:val="00C46F66"/>
    <w:rsid w:val="00C4723B"/>
    <w:rsid w:val="00C4756F"/>
    <w:rsid w:val="00C47B3E"/>
    <w:rsid w:val="00C50201"/>
    <w:rsid w:val="00C5030A"/>
    <w:rsid w:val="00C507A0"/>
    <w:rsid w:val="00C50AF4"/>
    <w:rsid w:val="00C518FA"/>
    <w:rsid w:val="00C52698"/>
    <w:rsid w:val="00C53CD9"/>
    <w:rsid w:val="00C53E28"/>
    <w:rsid w:val="00C5416F"/>
    <w:rsid w:val="00C542AF"/>
    <w:rsid w:val="00C542E4"/>
    <w:rsid w:val="00C54412"/>
    <w:rsid w:val="00C54689"/>
    <w:rsid w:val="00C54969"/>
    <w:rsid w:val="00C54A84"/>
    <w:rsid w:val="00C551ED"/>
    <w:rsid w:val="00C55426"/>
    <w:rsid w:val="00C556CA"/>
    <w:rsid w:val="00C55727"/>
    <w:rsid w:val="00C55736"/>
    <w:rsid w:val="00C55A04"/>
    <w:rsid w:val="00C5610D"/>
    <w:rsid w:val="00C563A8"/>
    <w:rsid w:val="00C56862"/>
    <w:rsid w:val="00C56B22"/>
    <w:rsid w:val="00C56B27"/>
    <w:rsid w:val="00C56C03"/>
    <w:rsid w:val="00C57193"/>
    <w:rsid w:val="00C572A5"/>
    <w:rsid w:val="00C576A9"/>
    <w:rsid w:val="00C57C4C"/>
    <w:rsid w:val="00C60D98"/>
    <w:rsid w:val="00C60DCC"/>
    <w:rsid w:val="00C60DCE"/>
    <w:rsid w:val="00C60E75"/>
    <w:rsid w:val="00C60F2B"/>
    <w:rsid w:val="00C61895"/>
    <w:rsid w:val="00C61936"/>
    <w:rsid w:val="00C6193F"/>
    <w:rsid w:val="00C61952"/>
    <w:rsid w:val="00C61AE4"/>
    <w:rsid w:val="00C62335"/>
    <w:rsid w:val="00C62738"/>
    <w:rsid w:val="00C62753"/>
    <w:rsid w:val="00C6277E"/>
    <w:rsid w:val="00C62ABA"/>
    <w:rsid w:val="00C62BF1"/>
    <w:rsid w:val="00C62DA1"/>
    <w:rsid w:val="00C62DC5"/>
    <w:rsid w:val="00C6311D"/>
    <w:rsid w:val="00C63C69"/>
    <w:rsid w:val="00C640B5"/>
    <w:rsid w:val="00C6423B"/>
    <w:rsid w:val="00C6451D"/>
    <w:rsid w:val="00C64722"/>
    <w:rsid w:val="00C64921"/>
    <w:rsid w:val="00C64CA6"/>
    <w:rsid w:val="00C650BE"/>
    <w:rsid w:val="00C6560B"/>
    <w:rsid w:val="00C65968"/>
    <w:rsid w:val="00C65BD9"/>
    <w:rsid w:val="00C6611C"/>
    <w:rsid w:val="00C66229"/>
    <w:rsid w:val="00C66787"/>
    <w:rsid w:val="00C66FE9"/>
    <w:rsid w:val="00C67590"/>
    <w:rsid w:val="00C6772A"/>
    <w:rsid w:val="00C700C8"/>
    <w:rsid w:val="00C71266"/>
    <w:rsid w:val="00C71899"/>
    <w:rsid w:val="00C71B75"/>
    <w:rsid w:val="00C71C00"/>
    <w:rsid w:val="00C71F50"/>
    <w:rsid w:val="00C730F6"/>
    <w:rsid w:val="00C73100"/>
    <w:rsid w:val="00C735E1"/>
    <w:rsid w:val="00C739DC"/>
    <w:rsid w:val="00C73A83"/>
    <w:rsid w:val="00C73E01"/>
    <w:rsid w:val="00C747E8"/>
    <w:rsid w:val="00C74ADC"/>
    <w:rsid w:val="00C7524C"/>
    <w:rsid w:val="00C754D3"/>
    <w:rsid w:val="00C75757"/>
    <w:rsid w:val="00C757A2"/>
    <w:rsid w:val="00C770E4"/>
    <w:rsid w:val="00C775C6"/>
    <w:rsid w:val="00C77F3A"/>
    <w:rsid w:val="00C800B8"/>
    <w:rsid w:val="00C80404"/>
    <w:rsid w:val="00C80A0C"/>
    <w:rsid w:val="00C80BF2"/>
    <w:rsid w:val="00C81078"/>
    <w:rsid w:val="00C8115D"/>
    <w:rsid w:val="00C81440"/>
    <w:rsid w:val="00C81FBE"/>
    <w:rsid w:val="00C82579"/>
    <w:rsid w:val="00C82C31"/>
    <w:rsid w:val="00C83695"/>
    <w:rsid w:val="00C8372C"/>
    <w:rsid w:val="00C83932"/>
    <w:rsid w:val="00C83A0A"/>
    <w:rsid w:val="00C83B2D"/>
    <w:rsid w:val="00C84131"/>
    <w:rsid w:val="00C845E8"/>
    <w:rsid w:val="00C84BE1"/>
    <w:rsid w:val="00C84D5E"/>
    <w:rsid w:val="00C85082"/>
    <w:rsid w:val="00C8586B"/>
    <w:rsid w:val="00C85A53"/>
    <w:rsid w:val="00C85E6E"/>
    <w:rsid w:val="00C864E4"/>
    <w:rsid w:val="00C86619"/>
    <w:rsid w:val="00C871E9"/>
    <w:rsid w:val="00C87361"/>
    <w:rsid w:val="00C87490"/>
    <w:rsid w:val="00C877E5"/>
    <w:rsid w:val="00C87A87"/>
    <w:rsid w:val="00C87CE6"/>
    <w:rsid w:val="00C90117"/>
    <w:rsid w:val="00C90591"/>
    <w:rsid w:val="00C9158F"/>
    <w:rsid w:val="00C91852"/>
    <w:rsid w:val="00C91A23"/>
    <w:rsid w:val="00C929A4"/>
    <w:rsid w:val="00C92F9F"/>
    <w:rsid w:val="00C93338"/>
    <w:rsid w:val="00C93B76"/>
    <w:rsid w:val="00C94B70"/>
    <w:rsid w:val="00C94E02"/>
    <w:rsid w:val="00C951DA"/>
    <w:rsid w:val="00C95419"/>
    <w:rsid w:val="00C95485"/>
    <w:rsid w:val="00C95755"/>
    <w:rsid w:val="00C96054"/>
    <w:rsid w:val="00C961C6"/>
    <w:rsid w:val="00C96A98"/>
    <w:rsid w:val="00C973EE"/>
    <w:rsid w:val="00C97E6D"/>
    <w:rsid w:val="00C97FB1"/>
    <w:rsid w:val="00CA0203"/>
    <w:rsid w:val="00CA08B2"/>
    <w:rsid w:val="00CA11DF"/>
    <w:rsid w:val="00CA13B3"/>
    <w:rsid w:val="00CA281F"/>
    <w:rsid w:val="00CA282E"/>
    <w:rsid w:val="00CA2D38"/>
    <w:rsid w:val="00CA2EAA"/>
    <w:rsid w:val="00CA326B"/>
    <w:rsid w:val="00CA348C"/>
    <w:rsid w:val="00CA39A3"/>
    <w:rsid w:val="00CA435F"/>
    <w:rsid w:val="00CA4457"/>
    <w:rsid w:val="00CA4DB7"/>
    <w:rsid w:val="00CA4DC6"/>
    <w:rsid w:val="00CA5E76"/>
    <w:rsid w:val="00CA5F31"/>
    <w:rsid w:val="00CA5F96"/>
    <w:rsid w:val="00CA631D"/>
    <w:rsid w:val="00CA64D1"/>
    <w:rsid w:val="00CA6633"/>
    <w:rsid w:val="00CA67D8"/>
    <w:rsid w:val="00CA69D6"/>
    <w:rsid w:val="00CA6BEA"/>
    <w:rsid w:val="00CA701A"/>
    <w:rsid w:val="00CA7178"/>
    <w:rsid w:val="00CB0D3E"/>
    <w:rsid w:val="00CB0F7C"/>
    <w:rsid w:val="00CB1072"/>
    <w:rsid w:val="00CB1437"/>
    <w:rsid w:val="00CB14A0"/>
    <w:rsid w:val="00CB1605"/>
    <w:rsid w:val="00CB162E"/>
    <w:rsid w:val="00CB1A70"/>
    <w:rsid w:val="00CB1C16"/>
    <w:rsid w:val="00CB2B41"/>
    <w:rsid w:val="00CB2E9D"/>
    <w:rsid w:val="00CB3353"/>
    <w:rsid w:val="00CB3BAC"/>
    <w:rsid w:val="00CB3F0F"/>
    <w:rsid w:val="00CB3F91"/>
    <w:rsid w:val="00CB4254"/>
    <w:rsid w:val="00CB4675"/>
    <w:rsid w:val="00CB5841"/>
    <w:rsid w:val="00CB5D68"/>
    <w:rsid w:val="00CB5D95"/>
    <w:rsid w:val="00CB5F38"/>
    <w:rsid w:val="00CB618E"/>
    <w:rsid w:val="00CB63F2"/>
    <w:rsid w:val="00CB67AC"/>
    <w:rsid w:val="00CB6AF7"/>
    <w:rsid w:val="00CB6EFF"/>
    <w:rsid w:val="00CB701D"/>
    <w:rsid w:val="00CB707F"/>
    <w:rsid w:val="00CB7290"/>
    <w:rsid w:val="00CB7358"/>
    <w:rsid w:val="00CB7A33"/>
    <w:rsid w:val="00CB7B21"/>
    <w:rsid w:val="00CB7F07"/>
    <w:rsid w:val="00CC013B"/>
    <w:rsid w:val="00CC0450"/>
    <w:rsid w:val="00CC0544"/>
    <w:rsid w:val="00CC0662"/>
    <w:rsid w:val="00CC0758"/>
    <w:rsid w:val="00CC086D"/>
    <w:rsid w:val="00CC09FD"/>
    <w:rsid w:val="00CC0B20"/>
    <w:rsid w:val="00CC0C48"/>
    <w:rsid w:val="00CC115C"/>
    <w:rsid w:val="00CC116A"/>
    <w:rsid w:val="00CC11C1"/>
    <w:rsid w:val="00CC162C"/>
    <w:rsid w:val="00CC16A2"/>
    <w:rsid w:val="00CC1772"/>
    <w:rsid w:val="00CC17E1"/>
    <w:rsid w:val="00CC18F2"/>
    <w:rsid w:val="00CC18FC"/>
    <w:rsid w:val="00CC1B0E"/>
    <w:rsid w:val="00CC1D27"/>
    <w:rsid w:val="00CC2196"/>
    <w:rsid w:val="00CC252F"/>
    <w:rsid w:val="00CC265B"/>
    <w:rsid w:val="00CC2EC4"/>
    <w:rsid w:val="00CC3053"/>
    <w:rsid w:val="00CC305D"/>
    <w:rsid w:val="00CC329E"/>
    <w:rsid w:val="00CC380B"/>
    <w:rsid w:val="00CC4333"/>
    <w:rsid w:val="00CC44A2"/>
    <w:rsid w:val="00CC4FA2"/>
    <w:rsid w:val="00CC503D"/>
    <w:rsid w:val="00CC5205"/>
    <w:rsid w:val="00CC529B"/>
    <w:rsid w:val="00CC5884"/>
    <w:rsid w:val="00CC59C4"/>
    <w:rsid w:val="00CC5C84"/>
    <w:rsid w:val="00CC689C"/>
    <w:rsid w:val="00CC6922"/>
    <w:rsid w:val="00CC72AD"/>
    <w:rsid w:val="00CC73E2"/>
    <w:rsid w:val="00CC75CE"/>
    <w:rsid w:val="00CD084E"/>
    <w:rsid w:val="00CD0863"/>
    <w:rsid w:val="00CD0962"/>
    <w:rsid w:val="00CD0CBD"/>
    <w:rsid w:val="00CD1310"/>
    <w:rsid w:val="00CD155B"/>
    <w:rsid w:val="00CD18CC"/>
    <w:rsid w:val="00CD1C22"/>
    <w:rsid w:val="00CD1C5D"/>
    <w:rsid w:val="00CD2068"/>
    <w:rsid w:val="00CD21CA"/>
    <w:rsid w:val="00CD233A"/>
    <w:rsid w:val="00CD270B"/>
    <w:rsid w:val="00CD2A36"/>
    <w:rsid w:val="00CD2ECF"/>
    <w:rsid w:val="00CD3240"/>
    <w:rsid w:val="00CD3332"/>
    <w:rsid w:val="00CD3365"/>
    <w:rsid w:val="00CD354D"/>
    <w:rsid w:val="00CD366D"/>
    <w:rsid w:val="00CD39A3"/>
    <w:rsid w:val="00CD3A9A"/>
    <w:rsid w:val="00CD400D"/>
    <w:rsid w:val="00CD4452"/>
    <w:rsid w:val="00CD4691"/>
    <w:rsid w:val="00CD470A"/>
    <w:rsid w:val="00CD4930"/>
    <w:rsid w:val="00CD4982"/>
    <w:rsid w:val="00CD4A5D"/>
    <w:rsid w:val="00CD5155"/>
    <w:rsid w:val="00CD5D9C"/>
    <w:rsid w:val="00CD5DA2"/>
    <w:rsid w:val="00CD60D3"/>
    <w:rsid w:val="00CD6B01"/>
    <w:rsid w:val="00CD6BF5"/>
    <w:rsid w:val="00CD6D61"/>
    <w:rsid w:val="00CD6FA9"/>
    <w:rsid w:val="00CD7049"/>
    <w:rsid w:val="00CD72D8"/>
    <w:rsid w:val="00CD7643"/>
    <w:rsid w:val="00CD77A7"/>
    <w:rsid w:val="00CD7CD6"/>
    <w:rsid w:val="00CD7D01"/>
    <w:rsid w:val="00CE01E4"/>
    <w:rsid w:val="00CE064A"/>
    <w:rsid w:val="00CE0CC1"/>
    <w:rsid w:val="00CE0D6E"/>
    <w:rsid w:val="00CE0E2C"/>
    <w:rsid w:val="00CE0F50"/>
    <w:rsid w:val="00CE0FDA"/>
    <w:rsid w:val="00CE105F"/>
    <w:rsid w:val="00CE12C8"/>
    <w:rsid w:val="00CE166D"/>
    <w:rsid w:val="00CE1915"/>
    <w:rsid w:val="00CE1B72"/>
    <w:rsid w:val="00CE1DED"/>
    <w:rsid w:val="00CE2230"/>
    <w:rsid w:val="00CE23CF"/>
    <w:rsid w:val="00CE2449"/>
    <w:rsid w:val="00CE31E0"/>
    <w:rsid w:val="00CE3259"/>
    <w:rsid w:val="00CE32C6"/>
    <w:rsid w:val="00CE3789"/>
    <w:rsid w:val="00CE3902"/>
    <w:rsid w:val="00CE41AD"/>
    <w:rsid w:val="00CE4323"/>
    <w:rsid w:val="00CE4B42"/>
    <w:rsid w:val="00CE4BFE"/>
    <w:rsid w:val="00CE5A9B"/>
    <w:rsid w:val="00CE5DB6"/>
    <w:rsid w:val="00CE6469"/>
    <w:rsid w:val="00CE6AEA"/>
    <w:rsid w:val="00CE6E72"/>
    <w:rsid w:val="00CE6F68"/>
    <w:rsid w:val="00CE7142"/>
    <w:rsid w:val="00CE7264"/>
    <w:rsid w:val="00CE79DB"/>
    <w:rsid w:val="00CE7F33"/>
    <w:rsid w:val="00CF0035"/>
    <w:rsid w:val="00CF0592"/>
    <w:rsid w:val="00CF07AB"/>
    <w:rsid w:val="00CF0968"/>
    <w:rsid w:val="00CF12CA"/>
    <w:rsid w:val="00CF1530"/>
    <w:rsid w:val="00CF1664"/>
    <w:rsid w:val="00CF186A"/>
    <w:rsid w:val="00CF1CDC"/>
    <w:rsid w:val="00CF211A"/>
    <w:rsid w:val="00CF24F0"/>
    <w:rsid w:val="00CF2D44"/>
    <w:rsid w:val="00CF2E93"/>
    <w:rsid w:val="00CF35F4"/>
    <w:rsid w:val="00CF3DAD"/>
    <w:rsid w:val="00CF40BE"/>
    <w:rsid w:val="00CF5655"/>
    <w:rsid w:val="00CF592C"/>
    <w:rsid w:val="00CF5A02"/>
    <w:rsid w:val="00CF5AE1"/>
    <w:rsid w:val="00CF5C65"/>
    <w:rsid w:val="00CF674D"/>
    <w:rsid w:val="00CF7336"/>
    <w:rsid w:val="00CF74BF"/>
    <w:rsid w:val="00CF767A"/>
    <w:rsid w:val="00CF79C8"/>
    <w:rsid w:val="00D006E9"/>
    <w:rsid w:val="00D00754"/>
    <w:rsid w:val="00D00C60"/>
    <w:rsid w:val="00D013B4"/>
    <w:rsid w:val="00D016D2"/>
    <w:rsid w:val="00D01E60"/>
    <w:rsid w:val="00D020DF"/>
    <w:rsid w:val="00D02379"/>
    <w:rsid w:val="00D029DC"/>
    <w:rsid w:val="00D02C80"/>
    <w:rsid w:val="00D03894"/>
    <w:rsid w:val="00D03B12"/>
    <w:rsid w:val="00D03DF0"/>
    <w:rsid w:val="00D03EC8"/>
    <w:rsid w:val="00D0406A"/>
    <w:rsid w:val="00D041FC"/>
    <w:rsid w:val="00D04221"/>
    <w:rsid w:val="00D04246"/>
    <w:rsid w:val="00D045E4"/>
    <w:rsid w:val="00D0494C"/>
    <w:rsid w:val="00D04A66"/>
    <w:rsid w:val="00D056F2"/>
    <w:rsid w:val="00D05BCA"/>
    <w:rsid w:val="00D06403"/>
    <w:rsid w:val="00D065A1"/>
    <w:rsid w:val="00D068A1"/>
    <w:rsid w:val="00D06F3B"/>
    <w:rsid w:val="00D0709E"/>
    <w:rsid w:val="00D07256"/>
    <w:rsid w:val="00D077F8"/>
    <w:rsid w:val="00D078BF"/>
    <w:rsid w:val="00D101F2"/>
    <w:rsid w:val="00D1043B"/>
    <w:rsid w:val="00D104B1"/>
    <w:rsid w:val="00D1056E"/>
    <w:rsid w:val="00D1079C"/>
    <w:rsid w:val="00D10AA2"/>
    <w:rsid w:val="00D1183A"/>
    <w:rsid w:val="00D11D33"/>
    <w:rsid w:val="00D120B9"/>
    <w:rsid w:val="00D126E3"/>
    <w:rsid w:val="00D12902"/>
    <w:rsid w:val="00D12C09"/>
    <w:rsid w:val="00D12F48"/>
    <w:rsid w:val="00D1309A"/>
    <w:rsid w:val="00D1335E"/>
    <w:rsid w:val="00D138B5"/>
    <w:rsid w:val="00D13CAA"/>
    <w:rsid w:val="00D13E4B"/>
    <w:rsid w:val="00D14C0E"/>
    <w:rsid w:val="00D14C8D"/>
    <w:rsid w:val="00D14F98"/>
    <w:rsid w:val="00D1515D"/>
    <w:rsid w:val="00D1537E"/>
    <w:rsid w:val="00D162A0"/>
    <w:rsid w:val="00D16335"/>
    <w:rsid w:val="00D163B9"/>
    <w:rsid w:val="00D16AA6"/>
    <w:rsid w:val="00D16AE7"/>
    <w:rsid w:val="00D16EE8"/>
    <w:rsid w:val="00D16F8C"/>
    <w:rsid w:val="00D17633"/>
    <w:rsid w:val="00D177C6"/>
    <w:rsid w:val="00D20734"/>
    <w:rsid w:val="00D20764"/>
    <w:rsid w:val="00D207F8"/>
    <w:rsid w:val="00D20CFE"/>
    <w:rsid w:val="00D20DE3"/>
    <w:rsid w:val="00D20F76"/>
    <w:rsid w:val="00D21503"/>
    <w:rsid w:val="00D22261"/>
    <w:rsid w:val="00D22A76"/>
    <w:rsid w:val="00D22B89"/>
    <w:rsid w:val="00D22C0C"/>
    <w:rsid w:val="00D23289"/>
    <w:rsid w:val="00D2353C"/>
    <w:rsid w:val="00D23C95"/>
    <w:rsid w:val="00D24127"/>
    <w:rsid w:val="00D24286"/>
    <w:rsid w:val="00D2435C"/>
    <w:rsid w:val="00D24680"/>
    <w:rsid w:val="00D247A2"/>
    <w:rsid w:val="00D24A87"/>
    <w:rsid w:val="00D24B44"/>
    <w:rsid w:val="00D25542"/>
    <w:rsid w:val="00D255F4"/>
    <w:rsid w:val="00D256F5"/>
    <w:rsid w:val="00D2585C"/>
    <w:rsid w:val="00D2598E"/>
    <w:rsid w:val="00D26A7F"/>
    <w:rsid w:val="00D26B31"/>
    <w:rsid w:val="00D26FCD"/>
    <w:rsid w:val="00D27467"/>
    <w:rsid w:val="00D277EB"/>
    <w:rsid w:val="00D27B0C"/>
    <w:rsid w:val="00D30668"/>
    <w:rsid w:val="00D308B9"/>
    <w:rsid w:val="00D308C5"/>
    <w:rsid w:val="00D30BDF"/>
    <w:rsid w:val="00D30C07"/>
    <w:rsid w:val="00D31B69"/>
    <w:rsid w:val="00D31BE7"/>
    <w:rsid w:val="00D31D6A"/>
    <w:rsid w:val="00D32370"/>
    <w:rsid w:val="00D326FA"/>
    <w:rsid w:val="00D329AD"/>
    <w:rsid w:val="00D32F85"/>
    <w:rsid w:val="00D32FBE"/>
    <w:rsid w:val="00D332AA"/>
    <w:rsid w:val="00D3377D"/>
    <w:rsid w:val="00D33C25"/>
    <w:rsid w:val="00D34188"/>
    <w:rsid w:val="00D34707"/>
    <w:rsid w:val="00D347F7"/>
    <w:rsid w:val="00D34912"/>
    <w:rsid w:val="00D351EF"/>
    <w:rsid w:val="00D354DF"/>
    <w:rsid w:val="00D3560B"/>
    <w:rsid w:val="00D35735"/>
    <w:rsid w:val="00D35908"/>
    <w:rsid w:val="00D35A92"/>
    <w:rsid w:val="00D36040"/>
    <w:rsid w:val="00D36631"/>
    <w:rsid w:val="00D369E0"/>
    <w:rsid w:val="00D36A94"/>
    <w:rsid w:val="00D36B2A"/>
    <w:rsid w:val="00D37088"/>
    <w:rsid w:val="00D370F8"/>
    <w:rsid w:val="00D372A2"/>
    <w:rsid w:val="00D37D08"/>
    <w:rsid w:val="00D37EA2"/>
    <w:rsid w:val="00D37F5A"/>
    <w:rsid w:val="00D40878"/>
    <w:rsid w:val="00D408FD"/>
    <w:rsid w:val="00D40A57"/>
    <w:rsid w:val="00D40E7D"/>
    <w:rsid w:val="00D40EDA"/>
    <w:rsid w:val="00D415FA"/>
    <w:rsid w:val="00D4172F"/>
    <w:rsid w:val="00D420B9"/>
    <w:rsid w:val="00D42924"/>
    <w:rsid w:val="00D42B40"/>
    <w:rsid w:val="00D42E97"/>
    <w:rsid w:val="00D43189"/>
    <w:rsid w:val="00D4342B"/>
    <w:rsid w:val="00D44C42"/>
    <w:rsid w:val="00D44C48"/>
    <w:rsid w:val="00D45337"/>
    <w:rsid w:val="00D45735"/>
    <w:rsid w:val="00D45971"/>
    <w:rsid w:val="00D46189"/>
    <w:rsid w:val="00D463C6"/>
    <w:rsid w:val="00D4655A"/>
    <w:rsid w:val="00D46574"/>
    <w:rsid w:val="00D46CBF"/>
    <w:rsid w:val="00D46D4F"/>
    <w:rsid w:val="00D46D8B"/>
    <w:rsid w:val="00D47ED0"/>
    <w:rsid w:val="00D50FDA"/>
    <w:rsid w:val="00D518A5"/>
    <w:rsid w:val="00D51CCE"/>
    <w:rsid w:val="00D522D4"/>
    <w:rsid w:val="00D52387"/>
    <w:rsid w:val="00D52854"/>
    <w:rsid w:val="00D528A9"/>
    <w:rsid w:val="00D53807"/>
    <w:rsid w:val="00D53988"/>
    <w:rsid w:val="00D54089"/>
    <w:rsid w:val="00D5411B"/>
    <w:rsid w:val="00D54291"/>
    <w:rsid w:val="00D5429C"/>
    <w:rsid w:val="00D54661"/>
    <w:rsid w:val="00D54962"/>
    <w:rsid w:val="00D54D41"/>
    <w:rsid w:val="00D54DBA"/>
    <w:rsid w:val="00D54E1F"/>
    <w:rsid w:val="00D55710"/>
    <w:rsid w:val="00D5574A"/>
    <w:rsid w:val="00D55A8B"/>
    <w:rsid w:val="00D55C03"/>
    <w:rsid w:val="00D55CFA"/>
    <w:rsid w:val="00D55ECD"/>
    <w:rsid w:val="00D56678"/>
    <w:rsid w:val="00D5678D"/>
    <w:rsid w:val="00D569BB"/>
    <w:rsid w:val="00D56E8C"/>
    <w:rsid w:val="00D56EA4"/>
    <w:rsid w:val="00D56F2B"/>
    <w:rsid w:val="00D57595"/>
    <w:rsid w:val="00D5767B"/>
    <w:rsid w:val="00D576E2"/>
    <w:rsid w:val="00D57C43"/>
    <w:rsid w:val="00D57E25"/>
    <w:rsid w:val="00D60505"/>
    <w:rsid w:val="00D60B56"/>
    <w:rsid w:val="00D60CCE"/>
    <w:rsid w:val="00D60D0E"/>
    <w:rsid w:val="00D60D72"/>
    <w:rsid w:val="00D619DB"/>
    <w:rsid w:val="00D61A19"/>
    <w:rsid w:val="00D62D91"/>
    <w:rsid w:val="00D6329C"/>
    <w:rsid w:val="00D632A9"/>
    <w:rsid w:val="00D632E1"/>
    <w:rsid w:val="00D6384E"/>
    <w:rsid w:val="00D63BAD"/>
    <w:rsid w:val="00D63EB8"/>
    <w:rsid w:val="00D64179"/>
    <w:rsid w:val="00D64836"/>
    <w:rsid w:val="00D64B3C"/>
    <w:rsid w:val="00D64ED4"/>
    <w:rsid w:val="00D64FC0"/>
    <w:rsid w:val="00D65413"/>
    <w:rsid w:val="00D656EF"/>
    <w:rsid w:val="00D65C72"/>
    <w:rsid w:val="00D65DB8"/>
    <w:rsid w:val="00D65F3D"/>
    <w:rsid w:val="00D660BD"/>
    <w:rsid w:val="00D66A33"/>
    <w:rsid w:val="00D66BF8"/>
    <w:rsid w:val="00D66E38"/>
    <w:rsid w:val="00D66E93"/>
    <w:rsid w:val="00D67723"/>
    <w:rsid w:val="00D70539"/>
    <w:rsid w:val="00D705F7"/>
    <w:rsid w:val="00D70AEC"/>
    <w:rsid w:val="00D713A9"/>
    <w:rsid w:val="00D71DDF"/>
    <w:rsid w:val="00D71E4D"/>
    <w:rsid w:val="00D71FBA"/>
    <w:rsid w:val="00D724EC"/>
    <w:rsid w:val="00D72F76"/>
    <w:rsid w:val="00D73690"/>
    <w:rsid w:val="00D743E7"/>
    <w:rsid w:val="00D74983"/>
    <w:rsid w:val="00D74C21"/>
    <w:rsid w:val="00D7514E"/>
    <w:rsid w:val="00D760A9"/>
    <w:rsid w:val="00D76158"/>
    <w:rsid w:val="00D767BA"/>
    <w:rsid w:val="00D7692C"/>
    <w:rsid w:val="00D76C03"/>
    <w:rsid w:val="00D773DD"/>
    <w:rsid w:val="00D774D8"/>
    <w:rsid w:val="00D779F1"/>
    <w:rsid w:val="00D8063E"/>
    <w:rsid w:val="00D80C76"/>
    <w:rsid w:val="00D80E96"/>
    <w:rsid w:val="00D8113F"/>
    <w:rsid w:val="00D81367"/>
    <w:rsid w:val="00D81E3E"/>
    <w:rsid w:val="00D821E4"/>
    <w:rsid w:val="00D82B47"/>
    <w:rsid w:val="00D8325A"/>
    <w:rsid w:val="00D83CD4"/>
    <w:rsid w:val="00D840B5"/>
    <w:rsid w:val="00D84734"/>
    <w:rsid w:val="00D84B42"/>
    <w:rsid w:val="00D852B2"/>
    <w:rsid w:val="00D8548B"/>
    <w:rsid w:val="00D855FF"/>
    <w:rsid w:val="00D85720"/>
    <w:rsid w:val="00D85BD1"/>
    <w:rsid w:val="00D85C6B"/>
    <w:rsid w:val="00D863BA"/>
    <w:rsid w:val="00D865CB"/>
    <w:rsid w:val="00D86C41"/>
    <w:rsid w:val="00D86FF7"/>
    <w:rsid w:val="00D874A1"/>
    <w:rsid w:val="00D87877"/>
    <w:rsid w:val="00D90047"/>
    <w:rsid w:val="00D9027E"/>
    <w:rsid w:val="00D902BC"/>
    <w:rsid w:val="00D90A04"/>
    <w:rsid w:val="00D91058"/>
    <w:rsid w:val="00D912D6"/>
    <w:rsid w:val="00D9165A"/>
    <w:rsid w:val="00D91833"/>
    <w:rsid w:val="00D918EE"/>
    <w:rsid w:val="00D91CF6"/>
    <w:rsid w:val="00D9253E"/>
    <w:rsid w:val="00D92733"/>
    <w:rsid w:val="00D92976"/>
    <w:rsid w:val="00D92E27"/>
    <w:rsid w:val="00D92F22"/>
    <w:rsid w:val="00D92FD7"/>
    <w:rsid w:val="00D9380B"/>
    <w:rsid w:val="00D93FE3"/>
    <w:rsid w:val="00D9412B"/>
    <w:rsid w:val="00D94436"/>
    <w:rsid w:val="00D94A11"/>
    <w:rsid w:val="00D94F9C"/>
    <w:rsid w:val="00D952F0"/>
    <w:rsid w:val="00D9578E"/>
    <w:rsid w:val="00D957B5"/>
    <w:rsid w:val="00D96662"/>
    <w:rsid w:val="00D9672C"/>
    <w:rsid w:val="00D96816"/>
    <w:rsid w:val="00D97021"/>
    <w:rsid w:val="00D97948"/>
    <w:rsid w:val="00D97D49"/>
    <w:rsid w:val="00DA04F1"/>
    <w:rsid w:val="00DA0A21"/>
    <w:rsid w:val="00DA0CDC"/>
    <w:rsid w:val="00DA0DB3"/>
    <w:rsid w:val="00DA13DF"/>
    <w:rsid w:val="00DA16DC"/>
    <w:rsid w:val="00DA16E7"/>
    <w:rsid w:val="00DA2AE0"/>
    <w:rsid w:val="00DA3069"/>
    <w:rsid w:val="00DA30F4"/>
    <w:rsid w:val="00DA32D8"/>
    <w:rsid w:val="00DA33E0"/>
    <w:rsid w:val="00DA3423"/>
    <w:rsid w:val="00DA3764"/>
    <w:rsid w:val="00DA3A13"/>
    <w:rsid w:val="00DA3DCD"/>
    <w:rsid w:val="00DA4117"/>
    <w:rsid w:val="00DA42B6"/>
    <w:rsid w:val="00DA447D"/>
    <w:rsid w:val="00DA490F"/>
    <w:rsid w:val="00DA4AF9"/>
    <w:rsid w:val="00DA54AD"/>
    <w:rsid w:val="00DA5B2A"/>
    <w:rsid w:val="00DA5B92"/>
    <w:rsid w:val="00DA5BD9"/>
    <w:rsid w:val="00DA6427"/>
    <w:rsid w:val="00DA681E"/>
    <w:rsid w:val="00DA6CE6"/>
    <w:rsid w:val="00DA6D9A"/>
    <w:rsid w:val="00DA6F0E"/>
    <w:rsid w:val="00DA7255"/>
    <w:rsid w:val="00DB022F"/>
    <w:rsid w:val="00DB03A5"/>
    <w:rsid w:val="00DB0472"/>
    <w:rsid w:val="00DB0647"/>
    <w:rsid w:val="00DB075D"/>
    <w:rsid w:val="00DB17DC"/>
    <w:rsid w:val="00DB1D66"/>
    <w:rsid w:val="00DB29EE"/>
    <w:rsid w:val="00DB389D"/>
    <w:rsid w:val="00DB3D12"/>
    <w:rsid w:val="00DB3E19"/>
    <w:rsid w:val="00DB45CC"/>
    <w:rsid w:val="00DB537D"/>
    <w:rsid w:val="00DB5526"/>
    <w:rsid w:val="00DB577A"/>
    <w:rsid w:val="00DB580D"/>
    <w:rsid w:val="00DB5812"/>
    <w:rsid w:val="00DB599D"/>
    <w:rsid w:val="00DB5EBD"/>
    <w:rsid w:val="00DB61A9"/>
    <w:rsid w:val="00DB6634"/>
    <w:rsid w:val="00DB69D5"/>
    <w:rsid w:val="00DB7681"/>
    <w:rsid w:val="00DB7A35"/>
    <w:rsid w:val="00DB7F2D"/>
    <w:rsid w:val="00DB7F2E"/>
    <w:rsid w:val="00DC0F35"/>
    <w:rsid w:val="00DC113A"/>
    <w:rsid w:val="00DC18B6"/>
    <w:rsid w:val="00DC1AB2"/>
    <w:rsid w:val="00DC22C8"/>
    <w:rsid w:val="00DC2982"/>
    <w:rsid w:val="00DC2A72"/>
    <w:rsid w:val="00DC2E5A"/>
    <w:rsid w:val="00DC32E3"/>
    <w:rsid w:val="00DC3522"/>
    <w:rsid w:val="00DC3CCD"/>
    <w:rsid w:val="00DC3D08"/>
    <w:rsid w:val="00DC3FB8"/>
    <w:rsid w:val="00DC46D6"/>
    <w:rsid w:val="00DC4A87"/>
    <w:rsid w:val="00DC4EEB"/>
    <w:rsid w:val="00DC514B"/>
    <w:rsid w:val="00DC5204"/>
    <w:rsid w:val="00DC5598"/>
    <w:rsid w:val="00DC5DC9"/>
    <w:rsid w:val="00DC61B2"/>
    <w:rsid w:val="00DC6AE9"/>
    <w:rsid w:val="00DC74C7"/>
    <w:rsid w:val="00DC78BC"/>
    <w:rsid w:val="00DC790D"/>
    <w:rsid w:val="00DC7D03"/>
    <w:rsid w:val="00DD0753"/>
    <w:rsid w:val="00DD0B91"/>
    <w:rsid w:val="00DD10B6"/>
    <w:rsid w:val="00DD132B"/>
    <w:rsid w:val="00DD17EC"/>
    <w:rsid w:val="00DD24C6"/>
    <w:rsid w:val="00DD25CA"/>
    <w:rsid w:val="00DD2742"/>
    <w:rsid w:val="00DD2DEF"/>
    <w:rsid w:val="00DD2FA0"/>
    <w:rsid w:val="00DD4537"/>
    <w:rsid w:val="00DD47E2"/>
    <w:rsid w:val="00DD490E"/>
    <w:rsid w:val="00DD4B77"/>
    <w:rsid w:val="00DD509D"/>
    <w:rsid w:val="00DD52D0"/>
    <w:rsid w:val="00DD544D"/>
    <w:rsid w:val="00DD5AA9"/>
    <w:rsid w:val="00DD5CA1"/>
    <w:rsid w:val="00DD5DB2"/>
    <w:rsid w:val="00DD5FED"/>
    <w:rsid w:val="00DD6540"/>
    <w:rsid w:val="00DD690F"/>
    <w:rsid w:val="00DD6C65"/>
    <w:rsid w:val="00DD6C6C"/>
    <w:rsid w:val="00DD7131"/>
    <w:rsid w:val="00DD7162"/>
    <w:rsid w:val="00DD718A"/>
    <w:rsid w:val="00DD7429"/>
    <w:rsid w:val="00DD7B42"/>
    <w:rsid w:val="00DE001A"/>
    <w:rsid w:val="00DE006D"/>
    <w:rsid w:val="00DE0141"/>
    <w:rsid w:val="00DE0350"/>
    <w:rsid w:val="00DE0557"/>
    <w:rsid w:val="00DE064C"/>
    <w:rsid w:val="00DE1041"/>
    <w:rsid w:val="00DE1649"/>
    <w:rsid w:val="00DE1F8B"/>
    <w:rsid w:val="00DE2196"/>
    <w:rsid w:val="00DE2750"/>
    <w:rsid w:val="00DE28BF"/>
    <w:rsid w:val="00DE297F"/>
    <w:rsid w:val="00DE2AF3"/>
    <w:rsid w:val="00DE32EE"/>
    <w:rsid w:val="00DE3583"/>
    <w:rsid w:val="00DE390C"/>
    <w:rsid w:val="00DE3BD0"/>
    <w:rsid w:val="00DE3F0B"/>
    <w:rsid w:val="00DE439B"/>
    <w:rsid w:val="00DE459C"/>
    <w:rsid w:val="00DE45EE"/>
    <w:rsid w:val="00DE46D2"/>
    <w:rsid w:val="00DE48D9"/>
    <w:rsid w:val="00DE4E2A"/>
    <w:rsid w:val="00DE5168"/>
    <w:rsid w:val="00DE5211"/>
    <w:rsid w:val="00DE551A"/>
    <w:rsid w:val="00DE57C6"/>
    <w:rsid w:val="00DE57C7"/>
    <w:rsid w:val="00DE58CF"/>
    <w:rsid w:val="00DE5AB8"/>
    <w:rsid w:val="00DE5AFC"/>
    <w:rsid w:val="00DE6363"/>
    <w:rsid w:val="00DE668B"/>
    <w:rsid w:val="00DE7168"/>
    <w:rsid w:val="00DE764B"/>
    <w:rsid w:val="00DE7E2B"/>
    <w:rsid w:val="00DE7EE9"/>
    <w:rsid w:val="00DF00FA"/>
    <w:rsid w:val="00DF02CB"/>
    <w:rsid w:val="00DF0459"/>
    <w:rsid w:val="00DF0DDE"/>
    <w:rsid w:val="00DF114A"/>
    <w:rsid w:val="00DF1307"/>
    <w:rsid w:val="00DF152A"/>
    <w:rsid w:val="00DF1578"/>
    <w:rsid w:val="00DF1AA9"/>
    <w:rsid w:val="00DF25A7"/>
    <w:rsid w:val="00DF282B"/>
    <w:rsid w:val="00DF2B71"/>
    <w:rsid w:val="00DF2C05"/>
    <w:rsid w:val="00DF2CCE"/>
    <w:rsid w:val="00DF3116"/>
    <w:rsid w:val="00DF35A1"/>
    <w:rsid w:val="00DF36FB"/>
    <w:rsid w:val="00DF3DC4"/>
    <w:rsid w:val="00DF41CF"/>
    <w:rsid w:val="00DF4258"/>
    <w:rsid w:val="00DF472C"/>
    <w:rsid w:val="00DF568C"/>
    <w:rsid w:val="00DF5F3D"/>
    <w:rsid w:val="00DF6115"/>
    <w:rsid w:val="00DF655F"/>
    <w:rsid w:val="00DF6C1A"/>
    <w:rsid w:val="00DF741A"/>
    <w:rsid w:val="00DF7861"/>
    <w:rsid w:val="00DF7F4B"/>
    <w:rsid w:val="00E000C8"/>
    <w:rsid w:val="00E00A86"/>
    <w:rsid w:val="00E01029"/>
    <w:rsid w:val="00E0127C"/>
    <w:rsid w:val="00E0147D"/>
    <w:rsid w:val="00E01EA9"/>
    <w:rsid w:val="00E02233"/>
    <w:rsid w:val="00E02241"/>
    <w:rsid w:val="00E02AAB"/>
    <w:rsid w:val="00E0330B"/>
    <w:rsid w:val="00E03566"/>
    <w:rsid w:val="00E03775"/>
    <w:rsid w:val="00E03CB8"/>
    <w:rsid w:val="00E03EEE"/>
    <w:rsid w:val="00E03F6B"/>
    <w:rsid w:val="00E03F78"/>
    <w:rsid w:val="00E04107"/>
    <w:rsid w:val="00E04702"/>
    <w:rsid w:val="00E04F0A"/>
    <w:rsid w:val="00E05851"/>
    <w:rsid w:val="00E0596E"/>
    <w:rsid w:val="00E05BEA"/>
    <w:rsid w:val="00E064D0"/>
    <w:rsid w:val="00E06772"/>
    <w:rsid w:val="00E06B59"/>
    <w:rsid w:val="00E06EF0"/>
    <w:rsid w:val="00E0779B"/>
    <w:rsid w:val="00E07905"/>
    <w:rsid w:val="00E07AE5"/>
    <w:rsid w:val="00E07B8D"/>
    <w:rsid w:val="00E106F4"/>
    <w:rsid w:val="00E10A7B"/>
    <w:rsid w:val="00E10AF4"/>
    <w:rsid w:val="00E11365"/>
    <w:rsid w:val="00E12069"/>
    <w:rsid w:val="00E12326"/>
    <w:rsid w:val="00E125FE"/>
    <w:rsid w:val="00E125FF"/>
    <w:rsid w:val="00E126BA"/>
    <w:rsid w:val="00E12C42"/>
    <w:rsid w:val="00E13171"/>
    <w:rsid w:val="00E133B9"/>
    <w:rsid w:val="00E137C2"/>
    <w:rsid w:val="00E1388A"/>
    <w:rsid w:val="00E139F8"/>
    <w:rsid w:val="00E14169"/>
    <w:rsid w:val="00E15199"/>
    <w:rsid w:val="00E16236"/>
    <w:rsid w:val="00E16726"/>
    <w:rsid w:val="00E17674"/>
    <w:rsid w:val="00E176FD"/>
    <w:rsid w:val="00E17792"/>
    <w:rsid w:val="00E17F85"/>
    <w:rsid w:val="00E17FEF"/>
    <w:rsid w:val="00E203B3"/>
    <w:rsid w:val="00E20476"/>
    <w:rsid w:val="00E20AE2"/>
    <w:rsid w:val="00E20B25"/>
    <w:rsid w:val="00E226B4"/>
    <w:rsid w:val="00E22750"/>
    <w:rsid w:val="00E2296C"/>
    <w:rsid w:val="00E22B9E"/>
    <w:rsid w:val="00E22BE0"/>
    <w:rsid w:val="00E22EAD"/>
    <w:rsid w:val="00E233EA"/>
    <w:rsid w:val="00E23425"/>
    <w:rsid w:val="00E23983"/>
    <w:rsid w:val="00E23A9E"/>
    <w:rsid w:val="00E23D6B"/>
    <w:rsid w:val="00E23F92"/>
    <w:rsid w:val="00E2424E"/>
    <w:rsid w:val="00E24540"/>
    <w:rsid w:val="00E2457D"/>
    <w:rsid w:val="00E2462A"/>
    <w:rsid w:val="00E2483A"/>
    <w:rsid w:val="00E2499A"/>
    <w:rsid w:val="00E24AD4"/>
    <w:rsid w:val="00E24B60"/>
    <w:rsid w:val="00E24BA4"/>
    <w:rsid w:val="00E24D80"/>
    <w:rsid w:val="00E2503D"/>
    <w:rsid w:val="00E25172"/>
    <w:rsid w:val="00E25D8A"/>
    <w:rsid w:val="00E25E7D"/>
    <w:rsid w:val="00E25EA2"/>
    <w:rsid w:val="00E25F11"/>
    <w:rsid w:val="00E26086"/>
    <w:rsid w:val="00E26202"/>
    <w:rsid w:val="00E26969"/>
    <w:rsid w:val="00E2708F"/>
    <w:rsid w:val="00E273D0"/>
    <w:rsid w:val="00E278A8"/>
    <w:rsid w:val="00E30252"/>
    <w:rsid w:val="00E30B2E"/>
    <w:rsid w:val="00E3125B"/>
    <w:rsid w:val="00E3163B"/>
    <w:rsid w:val="00E319ED"/>
    <w:rsid w:val="00E31FA3"/>
    <w:rsid w:val="00E32114"/>
    <w:rsid w:val="00E3233D"/>
    <w:rsid w:val="00E32947"/>
    <w:rsid w:val="00E32E68"/>
    <w:rsid w:val="00E32F58"/>
    <w:rsid w:val="00E331E0"/>
    <w:rsid w:val="00E334B2"/>
    <w:rsid w:val="00E34092"/>
    <w:rsid w:val="00E344BB"/>
    <w:rsid w:val="00E3486B"/>
    <w:rsid w:val="00E34B64"/>
    <w:rsid w:val="00E3536D"/>
    <w:rsid w:val="00E3574A"/>
    <w:rsid w:val="00E357F8"/>
    <w:rsid w:val="00E35BE2"/>
    <w:rsid w:val="00E35DBD"/>
    <w:rsid w:val="00E367DB"/>
    <w:rsid w:val="00E36870"/>
    <w:rsid w:val="00E36DC0"/>
    <w:rsid w:val="00E373C7"/>
    <w:rsid w:val="00E3756C"/>
    <w:rsid w:val="00E379F5"/>
    <w:rsid w:val="00E37A70"/>
    <w:rsid w:val="00E37DED"/>
    <w:rsid w:val="00E37FBA"/>
    <w:rsid w:val="00E4011E"/>
    <w:rsid w:val="00E40492"/>
    <w:rsid w:val="00E407D9"/>
    <w:rsid w:val="00E41549"/>
    <w:rsid w:val="00E41C60"/>
    <w:rsid w:val="00E4222B"/>
    <w:rsid w:val="00E42335"/>
    <w:rsid w:val="00E42A31"/>
    <w:rsid w:val="00E42C57"/>
    <w:rsid w:val="00E43064"/>
    <w:rsid w:val="00E44307"/>
    <w:rsid w:val="00E444FC"/>
    <w:rsid w:val="00E44F49"/>
    <w:rsid w:val="00E452EA"/>
    <w:rsid w:val="00E458F1"/>
    <w:rsid w:val="00E45EA9"/>
    <w:rsid w:val="00E463D6"/>
    <w:rsid w:val="00E46B4E"/>
    <w:rsid w:val="00E47828"/>
    <w:rsid w:val="00E502DF"/>
    <w:rsid w:val="00E5063D"/>
    <w:rsid w:val="00E50AFE"/>
    <w:rsid w:val="00E50CEF"/>
    <w:rsid w:val="00E50F6D"/>
    <w:rsid w:val="00E511B0"/>
    <w:rsid w:val="00E51781"/>
    <w:rsid w:val="00E517AC"/>
    <w:rsid w:val="00E518C6"/>
    <w:rsid w:val="00E519CB"/>
    <w:rsid w:val="00E51D98"/>
    <w:rsid w:val="00E523ED"/>
    <w:rsid w:val="00E525EB"/>
    <w:rsid w:val="00E52811"/>
    <w:rsid w:val="00E52F02"/>
    <w:rsid w:val="00E535A5"/>
    <w:rsid w:val="00E53645"/>
    <w:rsid w:val="00E53A1E"/>
    <w:rsid w:val="00E53D57"/>
    <w:rsid w:val="00E541C6"/>
    <w:rsid w:val="00E54399"/>
    <w:rsid w:val="00E54538"/>
    <w:rsid w:val="00E54736"/>
    <w:rsid w:val="00E5490F"/>
    <w:rsid w:val="00E5513B"/>
    <w:rsid w:val="00E55535"/>
    <w:rsid w:val="00E556FB"/>
    <w:rsid w:val="00E558ED"/>
    <w:rsid w:val="00E55A3D"/>
    <w:rsid w:val="00E56486"/>
    <w:rsid w:val="00E56519"/>
    <w:rsid w:val="00E56F69"/>
    <w:rsid w:val="00E571B6"/>
    <w:rsid w:val="00E575C3"/>
    <w:rsid w:val="00E577BD"/>
    <w:rsid w:val="00E57EEA"/>
    <w:rsid w:val="00E60BF5"/>
    <w:rsid w:val="00E60E72"/>
    <w:rsid w:val="00E61481"/>
    <w:rsid w:val="00E61B46"/>
    <w:rsid w:val="00E61FEC"/>
    <w:rsid w:val="00E629E6"/>
    <w:rsid w:val="00E62B0D"/>
    <w:rsid w:val="00E6311D"/>
    <w:rsid w:val="00E63847"/>
    <w:rsid w:val="00E63DFC"/>
    <w:rsid w:val="00E6410F"/>
    <w:rsid w:val="00E642B7"/>
    <w:rsid w:val="00E645CA"/>
    <w:rsid w:val="00E64D54"/>
    <w:rsid w:val="00E65162"/>
    <w:rsid w:val="00E652CA"/>
    <w:rsid w:val="00E652F0"/>
    <w:rsid w:val="00E65663"/>
    <w:rsid w:val="00E65F8D"/>
    <w:rsid w:val="00E6618C"/>
    <w:rsid w:val="00E66281"/>
    <w:rsid w:val="00E66656"/>
    <w:rsid w:val="00E66942"/>
    <w:rsid w:val="00E67313"/>
    <w:rsid w:val="00E6733D"/>
    <w:rsid w:val="00E67733"/>
    <w:rsid w:val="00E67919"/>
    <w:rsid w:val="00E67D61"/>
    <w:rsid w:val="00E700E5"/>
    <w:rsid w:val="00E70FA6"/>
    <w:rsid w:val="00E714CE"/>
    <w:rsid w:val="00E715CD"/>
    <w:rsid w:val="00E7275E"/>
    <w:rsid w:val="00E72D6F"/>
    <w:rsid w:val="00E73488"/>
    <w:rsid w:val="00E739A4"/>
    <w:rsid w:val="00E73B31"/>
    <w:rsid w:val="00E73B84"/>
    <w:rsid w:val="00E73F6F"/>
    <w:rsid w:val="00E74275"/>
    <w:rsid w:val="00E742E6"/>
    <w:rsid w:val="00E744E4"/>
    <w:rsid w:val="00E748BE"/>
    <w:rsid w:val="00E74A84"/>
    <w:rsid w:val="00E74AB3"/>
    <w:rsid w:val="00E7524E"/>
    <w:rsid w:val="00E755A1"/>
    <w:rsid w:val="00E758B6"/>
    <w:rsid w:val="00E76476"/>
    <w:rsid w:val="00E7689B"/>
    <w:rsid w:val="00E76CFC"/>
    <w:rsid w:val="00E77025"/>
    <w:rsid w:val="00E771EE"/>
    <w:rsid w:val="00E77BD6"/>
    <w:rsid w:val="00E77E38"/>
    <w:rsid w:val="00E8031F"/>
    <w:rsid w:val="00E80737"/>
    <w:rsid w:val="00E80C22"/>
    <w:rsid w:val="00E80DDF"/>
    <w:rsid w:val="00E820DC"/>
    <w:rsid w:val="00E82760"/>
    <w:rsid w:val="00E827AB"/>
    <w:rsid w:val="00E82850"/>
    <w:rsid w:val="00E82D86"/>
    <w:rsid w:val="00E82EB5"/>
    <w:rsid w:val="00E833BF"/>
    <w:rsid w:val="00E83445"/>
    <w:rsid w:val="00E8396C"/>
    <w:rsid w:val="00E83F6C"/>
    <w:rsid w:val="00E83F87"/>
    <w:rsid w:val="00E8402A"/>
    <w:rsid w:val="00E8447D"/>
    <w:rsid w:val="00E84794"/>
    <w:rsid w:val="00E84946"/>
    <w:rsid w:val="00E850D6"/>
    <w:rsid w:val="00E8525A"/>
    <w:rsid w:val="00E854E3"/>
    <w:rsid w:val="00E85740"/>
    <w:rsid w:val="00E85B03"/>
    <w:rsid w:val="00E85C57"/>
    <w:rsid w:val="00E86069"/>
    <w:rsid w:val="00E860BE"/>
    <w:rsid w:val="00E862FA"/>
    <w:rsid w:val="00E86BDA"/>
    <w:rsid w:val="00E86C2D"/>
    <w:rsid w:val="00E86DDE"/>
    <w:rsid w:val="00E87131"/>
    <w:rsid w:val="00E878BF"/>
    <w:rsid w:val="00E87AAC"/>
    <w:rsid w:val="00E9017F"/>
    <w:rsid w:val="00E90293"/>
    <w:rsid w:val="00E906D3"/>
    <w:rsid w:val="00E907E4"/>
    <w:rsid w:val="00E90897"/>
    <w:rsid w:val="00E90958"/>
    <w:rsid w:val="00E90995"/>
    <w:rsid w:val="00E90F1C"/>
    <w:rsid w:val="00E90FD6"/>
    <w:rsid w:val="00E912C2"/>
    <w:rsid w:val="00E91623"/>
    <w:rsid w:val="00E917A0"/>
    <w:rsid w:val="00E9187B"/>
    <w:rsid w:val="00E920EC"/>
    <w:rsid w:val="00E922CA"/>
    <w:rsid w:val="00E924D4"/>
    <w:rsid w:val="00E928DB"/>
    <w:rsid w:val="00E92FF8"/>
    <w:rsid w:val="00E93837"/>
    <w:rsid w:val="00E9429C"/>
    <w:rsid w:val="00E94490"/>
    <w:rsid w:val="00E94E0C"/>
    <w:rsid w:val="00E94F6D"/>
    <w:rsid w:val="00E95467"/>
    <w:rsid w:val="00E955D2"/>
    <w:rsid w:val="00E955E7"/>
    <w:rsid w:val="00E973B1"/>
    <w:rsid w:val="00E97BDF"/>
    <w:rsid w:val="00E97F83"/>
    <w:rsid w:val="00EA000C"/>
    <w:rsid w:val="00EA0AF9"/>
    <w:rsid w:val="00EA0B71"/>
    <w:rsid w:val="00EA0F40"/>
    <w:rsid w:val="00EA13C0"/>
    <w:rsid w:val="00EA14D2"/>
    <w:rsid w:val="00EA1C00"/>
    <w:rsid w:val="00EA1EBF"/>
    <w:rsid w:val="00EA235F"/>
    <w:rsid w:val="00EA2A4E"/>
    <w:rsid w:val="00EA2C7C"/>
    <w:rsid w:val="00EA30E2"/>
    <w:rsid w:val="00EA354A"/>
    <w:rsid w:val="00EA3C70"/>
    <w:rsid w:val="00EA422C"/>
    <w:rsid w:val="00EA48ED"/>
    <w:rsid w:val="00EA4B7B"/>
    <w:rsid w:val="00EA5096"/>
    <w:rsid w:val="00EA531F"/>
    <w:rsid w:val="00EA5325"/>
    <w:rsid w:val="00EA5974"/>
    <w:rsid w:val="00EA5DA5"/>
    <w:rsid w:val="00EA5F37"/>
    <w:rsid w:val="00EA648F"/>
    <w:rsid w:val="00EA655A"/>
    <w:rsid w:val="00EA675F"/>
    <w:rsid w:val="00EA787D"/>
    <w:rsid w:val="00EA79DD"/>
    <w:rsid w:val="00EA7ACB"/>
    <w:rsid w:val="00EA7D7C"/>
    <w:rsid w:val="00EA7F20"/>
    <w:rsid w:val="00EB05D1"/>
    <w:rsid w:val="00EB1A0B"/>
    <w:rsid w:val="00EB2562"/>
    <w:rsid w:val="00EB2B8A"/>
    <w:rsid w:val="00EB31A7"/>
    <w:rsid w:val="00EB33EF"/>
    <w:rsid w:val="00EB3EE9"/>
    <w:rsid w:val="00EB41F2"/>
    <w:rsid w:val="00EB4DFD"/>
    <w:rsid w:val="00EB4E30"/>
    <w:rsid w:val="00EB4F9F"/>
    <w:rsid w:val="00EB54B6"/>
    <w:rsid w:val="00EB5B5C"/>
    <w:rsid w:val="00EB5F2F"/>
    <w:rsid w:val="00EB65B5"/>
    <w:rsid w:val="00EB687B"/>
    <w:rsid w:val="00EB6C7F"/>
    <w:rsid w:val="00EB6F47"/>
    <w:rsid w:val="00EB7C94"/>
    <w:rsid w:val="00EC047B"/>
    <w:rsid w:val="00EC08D7"/>
    <w:rsid w:val="00EC0C84"/>
    <w:rsid w:val="00EC131E"/>
    <w:rsid w:val="00EC1647"/>
    <w:rsid w:val="00EC1711"/>
    <w:rsid w:val="00EC1BB3"/>
    <w:rsid w:val="00EC25EB"/>
    <w:rsid w:val="00EC29F8"/>
    <w:rsid w:val="00EC2CCC"/>
    <w:rsid w:val="00EC35F6"/>
    <w:rsid w:val="00EC3979"/>
    <w:rsid w:val="00EC3F26"/>
    <w:rsid w:val="00EC4B4B"/>
    <w:rsid w:val="00EC4BB4"/>
    <w:rsid w:val="00EC4C59"/>
    <w:rsid w:val="00EC4C8C"/>
    <w:rsid w:val="00EC4E6A"/>
    <w:rsid w:val="00EC4ED2"/>
    <w:rsid w:val="00EC52E9"/>
    <w:rsid w:val="00EC547A"/>
    <w:rsid w:val="00EC54D1"/>
    <w:rsid w:val="00EC5730"/>
    <w:rsid w:val="00EC5832"/>
    <w:rsid w:val="00EC59E9"/>
    <w:rsid w:val="00EC5A73"/>
    <w:rsid w:val="00EC5E21"/>
    <w:rsid w:val="00EC6174"/>
    <w:rsid w:val="00EC630A"/>
    <w:rsid w:val="00EC6523"/>
    <w:rsid w:val="00ED06BE"/>
    <w:rsid w:val="00ED08B0"/>
    <w:rsid w:val="00ED0C24"/>
    <w:rsid w:val="00ED10C4"/>
    <w:rsid w:val="00ED18CC"/>
    <w:rsid w:val="00ED2D42"/>
    <w:rsid w:val="00ED2FB1"/>
    <w:rsid w:val="00ED30EA"/>
    <w:rsid w:val="00ED3374"/>
    <w:rsid w:val="00ED3551"/>
    <w:rsid w:val="00ED370A"/>
    <w:rsid w:val="00ED45E8"/>
    <w:rsid w:val="00ED4941"/>
    <w:rsid w:val="00ED4F97"/>
    <w:rsid w:val="00ED51E0"/>
    <w:rsid w:val="00ED54A4"/>
    <w:rsid w:val="00ED558E"/>
    <w:rsid w:val="00ED56A8"/>
    <w:rsid w:val="00ED597E"/>
    <w:rsid w:val="00ED5D41"/>
    <w:rsid w:val="00ED5E57"/>
    <w:rsid w:val="00ED5EA9"/>
    <w:rsid w:val="00ED5F0A"/>
    <w:rsid w:val="00ED7E4A"/>
    <w:rsid w:val="00EE04AC"/>
    <w:rsid w:val="00EE08E1"/>
    <w:rsid w:val="00EE08F6"/>
    <w:rsid w:val="00EE0A0D"/>
    <w:rsid w:val="00EE17E4"/>
    <w:rsid w:val="00EE1A90"/>
    <w:rsid w:val="00EE1B47"/>
    <w:rsid w:val="00EE2209"/>
    <w:rsid w:val="00EE23FC"/>
    <w:rsid w:val="00EE242A"/>
    <w:rsid w:val="00EE2DB8"/>
    <w:rsid w:val="00EE304F"/>
    <w:rsid w:val="00EE3248"/>
    <w:rsid w:val="00EE38ED"/>
    <w:rsid w:val="00EE3F45"/>
    <w:rsid w:val="00EE424A"/>
    <w:rsid w:val="00EE4869"/>
    <w:rsid w:val="00EE4C09"/>
    <w:rsid w:val="00EE5168"/>
    <w:rsid w:val="00EE5186"/>
    <w:rsid w:val="00EE54B8"/>
    <w:rsid w:val="00EE5527"/>
    <w:rsid w:val="00EE5A88"/>
    <w:rsid w:val="00EE61A1"/>
    <w:rsid w:val="00EE655E"/>
    <w:rsid w:val="00EE6976"/>
    <w:rsid w:val="00EE6B61"/>
    <w:rsid w:val="00EE70AE"/>
    <w:rsid w:val="00EE7B91"/>
    <w:rsid w:val="00EF0470"/>
    <w:rsid w:val="00EF0BD7"/>
    <w:rsid w:val="00EF0C5C"/>
    <w:rsid w:val="00EF1356"/>
    <w:rsid w:val="00EF1625"/>
    <w:rsid w:val="00EF2070"/>
    <w:rsid w:val="00EF20D3"/>
    <w:rsid w:val="00EF2153"/>
    <w:rsid w:val="00EF2861"/>
    <w:rsid w:val="00EF295E"/>
    <w:rsid w:val="00EF2FD2"/>
    <w:rsid w:val="00EF389D"/>
    <w:rsid w:val="00EF3FCD"/>
    <w:rsid w:val="00EF416F"/>
    <w:rsid w:val="00EF42FB"/>
    <w:rsid w:val="00EF4605"/>
    <w:rsid w:val="00EF4623"/>
    <w:rsid w:val="00EF58B6"/>
    <w:rsid w:val="00EF5C8B"/>
    <w:rsid w:val="00EF5DDE"/>
    <w:rsid w:val="00EF5E3A"/>
    <w:rsid w:val="00EF6123"/>
    <w:rsid w:val="00EF6278"/>
    <w:rsid w:val="00EF6319"/>
    <w:rsid w:val="00EF6534"/>
    <w:rsid w:val="00EF66CC"/>
    <w:rsid w:val="00EF6B79"/>
    <w:rsid w:val="00EF6C5D"/>
    <w:rsid w:val="00EF7129"/>
    <w:rsid w:val="00EF7454"/>
    <w:rsid w:val="00EF7638"/>
    <w:rsid w:val="00EF78CC"/>
    <w:rsid w:val="00EF7B72"/>
    <w:rsid w:val="00EF7FD4"/>
    <w:rsid w:val="00F002AB"/>
    <w:rsid w:val="00F002ED"/>
    <w:rsid w:val="00F004C2"/>
    <w:rsid w:val="00F0090E"/>
    <w:rsid w:val="00F0093F"/>
    <w:rsid w:val="00F00D6A"/>
    <w:rsid w:val="00F01208"/>
    <w:rsid w:val="00F0131D"/>
    <w:rsid w:val="00F0182F"/>
    <w:rsid w:val="00F019EE"/>
    <w:rsid w:val="00F01E2A"/>
    <w:rsid w:val="00F02444"/>
    <w:rsid w:val="00F02D1D"/>
    <w:rsid w:val="00F02DA2"/>
    <w:rsid w:val="00F02FAF"/>
    <w:rsid w:val="00F02FDF"/>
    <w:rsid w:val="00F033D3"/>
    <w:rsid w:val="00F04518"/>
    <w:rsid w:val="00F04529"/>
    <w:rsid w:val="00F049B5"/>
    <w:rsid w:val="00F04BA1"/>
    <w:rsid w:val="00F0509E"/>
    <w:rsid w:val="00F0518F"/>
    <w:rsid w:val="00F0639F"/>
    <w:rsid w:val="00F066E6"/>
    <w:rsid w:val="00F068AF"/>
    <w:rsid w:val="00F06907"/>
    <w:rsid w:val="00F06DAA"/>
    <w:rsid w:val="00F06FE8"/>
    <w:rsid w:val="00F071A4"/>
    <w:rsid w:val="00F07235"/>
    <w:rsid w:val="00F07880"/>
    <w:rsid w:val="00F07EBF"/>
    <w:rsid w:val="00F07F1B"/>
    <w:rsid w:val="00F07F26"/>
    <w:rsid w:val="00F101CC"/>
    <w:rsid w:val="00F101F4"/>
    <w:rsid w:val="00F1021E"/>
    <w:rsid w:val="00F10249"/>
    <w:rsid w:val="00F1042E"/>
    <w:rsid w:val="00F10E7D"/>
    <w:rsid w:val="00F11495"/>
    <w:rsid w:val="00F116D0"/>
    <w:rsid w:val="00F11770"/>
    <w:rsid w:val="00F11BAE"/>
    <w:rsid w:val="00F11DE3"/>
    <w:rsid w:val="00F1206E"/>
    <w:rsid w:val="00F120BE"/>
    <w:rsid w:val="00F125E6"/>
    <w:rsid w:val="00F12BFE"/>
    <w:rsid w:val="00F1378D"/>
    <w:rsid w:val="00F13E21"/>
    <w:rsid w:val="00F14919"/>
    <w:rsid w:val="00F14B8E"/>
    <w:rsid w:val="00F14E82"/>
    <w:rsid w:val="00F15098"/>
    <w:rsid w:val="00F15B1C"/>
    <w:rsid w:val="00F15B45"/>
    <w:rsid w:val="00F15B47"/>
    <w:rsid w:val="00F1624D"/>
    <w:rsid w:val="00F16361"/>
    <w:rsid w:val="00F16C0F"/>
    <w:rsid w:val="00F16D51"/>
    <w:rsid w:val="00F17482"/>
    <w:rsid w:val="00F17AFB"/>
    <w:rsid w:val="00F202A0"/>
    <w:rsid w:val="00F2075A"/>
    <w:rsid w:val="00F21833"/>
    <w:rsid w:val="00F21B87"/>
    <w:rsid w:val="00F220C4"/>
    <w:rsid w:val="00F22276"/>
    <w:rsid w:val="00F22E93"/>
    <w:rsid w:val="00F22EEC"/>
    <w:rsid w:val="00F23449"/>
    <w:rsid w:val="00F239A8"/>
    <w:rsid w:val="00F23A03"/>
    <w:rsid w:val="00F23EB0"/>
    <w:rsid w:val="00F24096"/>
    <w:rsid w:val="00F240A8"/>
    <w:rsid w:val="00F24937"/>
    <w:rsid w:val="00F2570E"/>
    <w:rsid w:val="00F25E69"/>
    <w:rsid w:val="00F25E8E"/>
    <w:rsid w:val="00F25FBE"/>
    <w:rsid w:val="00F26190"/>
    <w:rsid w:val="00F261A2"/>
    <w:rsid w:val="00F26488"/>
    <w:rsid w:val="00F2671A"/>
    <w:rsid w:val="00F269AB"/>
    <w:rsid w:val="00F26B36"/>
    <w:rsid w:val="00F26F9F"/>
    <w:rsid w:val="00F26FC6"/>
    <w:rsid w:val="00F26FD6"/>
    <w:rsid w:val="00F2706B"/>
    <w:rsid w:val="00F27669"/>
    <w:rsid w:val="00F27DF2"/>
    <w:rsid w:val="00F301EC"/>
    <w:rsid w:val="00F31515"/>
    <w:rsid w:val="00F315F1"/>
    <w:rsid w:val="00F317D1"/>
    <w:rsid w:val="00F31938"/>
    <w:rsid w:val="00F31BC1"/>
    <w:rsid w:val="00F327C3"/>
    <w:rsid w:val="00F32872"/>
    <w:rsid w:val="00F33067"/>
    <w:rsid w:val="00F333C9"/>
    <w:rsid w:val="00F340E2"/>
    <w:rsid w:val="00F34135"/>
    <w:rsid w:val="00F343B9"/>
    <w:rsid w:val="00F34999"/>
    <w:rsid w:val="00F34F5F"/>
    <w:rsid w:val="00F350CD"/>
    <w:rsid w:val="00F3575C"/>
    <w:rsid w:val="00F3590A"/>
    <w:rsid w:val="00F35A70"/>
    <w:rsid w:val="00F35B30"/>
    <w:rsid w:val="00F36286"/>
    <w:rsid w:val="00F3688C"/>
    <w:rsid w:val="00F36D6F"/>
    <w:rsid w:val="00F37147"/>
    <w:rsid w:val="00F37E92"/>
    <w:rsid w:val="00F40250"/>
    <w:rsid w:val="00F403B1"/>
    <w:rsid w:val="00F40B3D"/>
    <w:rsid w:val="00F40E72"/>
    <w:rsid w:val="00F41076"/>
    <w:rsid w:val="00F41282"/>
    <w:rsid w:val="00F4166F"/>
    <w:rsid w:val="00F4168D"/>
    <w:rsid w:val="00F418E7"/>
    <w:rsid w:val="00F41C46"/>
    <w:rsid w:val="00F42199"/>
    <w:rsid w:val="00F4241D"/>
    <w:rsid w:val="00F42AF1"/>
    <w:rsid w:val="00F42C9A"/>
    <w:rsid w:val="00F42F14"/>
    <w:rsid w:val="00F42FF1"/>
    <w:rsid w:val="00F4347F"/>
    <w:rsid w:val="00F438D3"/>
    <w:rsid w:val="00F43C47"/>
    <w:rsid w:val="00F44460"/>
    <w:rsid w:val="00F44BDE"/>
    <w:rsid w:val="00F44E59"/>
    <w:rsid w:val="00F45082"/>
    <w:rsid w:val="00F45505"/>
    <w:rsid w:val="00F45865"/>
    <w:rsid w:val="00F45ECC"/>
    <w:rsid w:val="00F45EE7"/>
    <w:rsid w:val="00F460A7"/>
    <w:rsid w:val="00F46120"/>
    <w:rsid w:val="00F4630F"/>
    <w:rsid w:val="00F46933"/>
    <w:rsid w:val="00F46961"/>
    <w:rsid w:val="00F46ED1"/>
    <w:rsid w:val="00F4713A"/>
    <w:rsid w:val="00F4775E"/>
    <w:rsid w:val="00F47F97"/>
    <w:rsid w:val="00F50C7A"/>
    <w:rsid w:val="00F51057"/>
    <w:rsid w:val="00F512E6"/>
    <w:rsid w:val="00F517B1"/>
    <w:rsid w:val="00F518E8"/>
    <w:rsid w:val="00F54795"/>
    <w:rsid w:val="00F54BBB"/>
    <w:rsid w:val="00F55048"/>
    <w:rsid w:val="00F555E1"/>
    <w:rsid w:val="00F55B53"/>
    <w:rsid w:val="00F55FDD"/>
    <w:rsid w:val="00F5663D"/>
    <w:rsid w:val="00F56690"/>
    <w:rsid w:val="00F5688B"/>
    <w:rsid w:val="00F56A2C"/>
    <w:rsid w:val="00F56B80"/>
    <w:rsid w:val="00F5743C"/>
    <w:rsid w:val="00F57BD2"/>
    <w:rsid w:val="00F606CE"/>
    <w:rsid w:val="00F60B12"/>
    <w:rsid w:val="00F610AC"/>
    <w:rsid w:val="00F616FD"/>
    <w:rsid w:val="00F61812"/>
    <w:rsid w:val="00F618A9"/>
    <w:rsid w:val="00F62156"/>
    <w:rsid w:val="00F626BB"/>
    <w:rsid w:val="00F62979"/>
    <w:rsid w:val="00F62C9B"/>
    <w:rsid w:val="00F63295"/>
    <w:rsid w:val="00F6376E"/>
    <w:rsid w:val="00F63B72"/>
    <w:rsid w:val="00F64734"/>
    <w:rsid w:val="00F648C0"/>
    <w:rsid w:val="00F64DA1"/>
    <w:rsid w:val="00F64F5B"/>
    <w:rsid w:val="00F652B5"/>
    <w:rsid w:val="00F65470"/>
    <w:rsid w:val="00F65693"/>
    <w:rsid w:val="00F65933"/>
    <w:rsid w:val="00F65B08"/>
    <w:rsid w:val="00F6665E"/>
    <w:rsid w:val="00F66B89"/>
    <w:rsid w:val="00F670EA"/>
    <w:rsid w:val="00F67117"/>
    <w:rsid w:val="00F671D6"/>
    <w:rsid w:val="00F67333"/>
    <w:rsid w:val="00F67D39"/>
    <w:rsid w:val="00F703F1"/>
    <w:rsid w:val="00F70552"/>
    <w:rsid w:val="00F70936"/>
    <w:rsid w:val="00F70982"/>
    <w:rsid w:val="00F70DA0"/>
    <w:rsid w:val="00F71086"/>
    <w:rsid w:val="00F716E7"/>
    <w:rsid w:val="00F71A02"/>
    <w:rsid w:val="00F7288D"/>
    <w:rsid w:val="00F72ECD"/>
    <w:rsid w:val="00F733D5"/>
    <w:rsid w:val="00F735B0"/>
    <w:rsid w:val="00F73731"/>
    <w:rsid w:val="00F73A84"/>
    <w:rsid w:val="00F7410B"/>
    <w:rsid w:val="00F742C5"/>
    <w:rsid w:val="00F74549"/>
    <w:rsid w:val="00F74F9C"/>
    <w:rsid w:val="00F753CA"/>
    <w:rsid w:val="00F758DD"/>
    <w:rsid w:val="00F75A01"/>
    <w:rsid w:val="00F761E9"/>
    <w:rsid w:val="00F76C25"/>
    <w:rsid w:val="00F77275"/>
    <w:rsid w:val="00F7783A"/>
    <w:rsid w:val="00F80737"/>
    <w:rsid w:val="00F816E3"/>
    <w:rsid w:val="00F81701"/>
    <w:rsid w:val="00F817D6"/>
    <w:rsid w:val="00F82364"/>
    <w:rsid w:val="00F82574"/>
    <w:rsid w:val="00F82680"/>
    <w:rsid w:val="00F82803"/>
    <w:rsid w:val="00F82BA9"/>
    <w:rsid w:val="00F8326D"/>
    <w:rsid w:val="00F8328B"/>
    <w:rsid w:val="00F832BC"/>
    <w:rsid w:val="00F83750"/>
    <w:rsid w:val="00F839E0"/>
    <w:rsid w:val="00F84020"/>
    <w:rsid w:val="00F841BE"/>
    <w:rsid w:val="00F84231"/>
    <w:rsid w:val="00F84520"/>
    <w:rsid w:val="00F84722"/>
    <w:rsid w:val="00F847A7"/>
    <w:rsid w:val="00F84BB5"/>
    <w:rsid w:val="00F84DA0"/>
    <w:rsid w:val="00F84F79"/>
    <w:rsid w:val="00F850A1"/>
    <w:rsid w:val="00F850FA"/>
    <w:rsid w:val="00F8577C"/>
    <w:rsid w:val="00F85BA4"/>
    <w:rsid w:val="00F85F60"/>
    <w:rsid w:val="00F86FCF"/>
    <w:rsid w:val="00F878AE"/>
    <w:rsid w:val="00F87EB8"/>
    <w:rsid w:val="00F8CCDF"/>
    <w:rsid w:val="00F90006"/>
    <w:rsid w:val="00F907F0"/>
    <w:rsid w:val="00F90D8D"/>
    <w:rsid w:val="00F91752"/>
    <w:rsid w:val="00F9179E"/>
    <w:rsid w:val="00F91EC0"/>
    <w:rsid w:val="00F92D08"/>
    <w:rsid w:val="00F9315B"/>
    <w:rsid w:val="00F933D2"/>
    <w:rsid w:val="00F93C0D"/>
    <w:rsid w:val="00F93E5D"/>
    <w:rsid w:val="00F945A5"/>
    <w:rsid w:val="00F948B9"/>
    <w:rsid w:val="00F95061"/>
    <w:rsid w:val="00F95BD2"/>
    <w:rsid w:val="00F95E47"/>
    <w:rsid w:val="00F95F4F"/>
    <w:rsid w:val="00F960FE"/>
    <w:rsid w:val="00F96364"/>
    <w:rsid w:val="00F9677F"/>
    <w:rsid w:val="00F9678F"/>
    <w:rsid w:val="00F97930"/>
    <w:rsid w:val="00F97A42"/>
    <w:rsid w:val="00F97C0C"/>
    <w:rsid w:val="00F97C6B"/>
    <w:rsid w:val="00F97C99"/>
    <w:rsid w:val="00FA0030"/>
    <w:rsid w:val="00FA0B20"/>
    <w:rsid w:val="00FA0C4C"/>
    <w:rsid w:val="00FA0D89"/>
    <w:rsid w:val="00FA0DE4"/>
    <w:rsid w:val="00FA1D3E"/>
    <w:rsid w:val="00FA1F4B"/>
    <w:rsid w:val="00FA2D15"/>
    <w:rsid w:val="00FA3077"/>
    <w:rsid w:val="00FA3B29"/>
    <w:rsid w:val="00FA3F42"/>
    <w:rsid w:val="00FA42C3"/>
    <w:rsid w:val="00FA462D"/>
    <w:rsid w:val="00FA5060"/>
    <w:rsid w:val="00FA51FB"/>
    <w:rsid w:val="00FA538D"/>
    <w:rsid w:val="00FA5598"/>
    <w:rsid w:val="00FA5E4F"/>
    <w:rsid w:val="00FA60E7"/>
    <w:rsid w:val="00FA6711"/>
    <w:rsid w:val="00FA6B8B"/>
    <w:rsid w:val="00FA7067"/>
    <w:rsid w:val="00FA744C"/>
    <w:rsid w:val="00FA76D0"/>
    <w:rsid w:val="00FA7817"/>
    <w:rsid w:val="00FA7877"/>
    <w:rsid w:val="00FB0010"/>
    <w:rsid w:val="00FB04D3"/>
    <w:rsid w:val="00FB05D0"/>
    <w:rsid w:val="00FB11BA"/>
    <w:rsid w:val="00FB137B"/>
    <w:rsid w:val="00FB1711"/>
    <w:rsid w:val="00FB1F07"/>
    <w:rsid w:val="00FB213E"/>
    <w:rsid w:val="00FB22A0"/>
    <w:rsid w:val="00FB2EE9"/>
    <w:rsid w:val="00FB3703"/>
    <w:rsid w:val="00FB4057"/>
    <w:rsid w:val="00FB4651"/>
    <w:rsid w:val="00FB47A0"/>
    <w:rsid w:val="00FB5203"/>
    <w:rsid w:val="00FB559C"/>
    <w:rsid w:val="00FB5C38"/>
    <w:rsid w:val="00FB6160"/>
    <w:rsid w:val="00FB618E"/>
    <w:rsid w:val="00FB62B4"/>
    <w:rsid w:val="00FB6723"/>
    <w:rsid w:val="00FB6D15"/>
    <w:rsid w:val="00FB71DA"/>
    <w:rsid w:val="00FB7676"/>
    <w:rsid w:val="00FC054C"/>
    <w:rsid w:val="00FC088A"/>
    <w:rsid w:val="00FC0A30"/>
    <w:rsid w:val="00FC0A39"/>
    <w:rsid w:val="00FC1317"/>
    <w:rsid w:val="00FC2435"/>
    <w:rsid w:val="00FC24B9"/>
    <w:rsid w:val="00FC24CD"/>
    <w:rsid w:val="00FC27D8"/>
    <w:rsid w:val="00FC2B3D"/>
    <w:rsid w:val="00FC332B"/>
    <w:rsid w:val="00FC33AA"/>
    <w:rsid w:val="00FC34AA"/>
    <w:rsid w:val="00FC3E6C"/>
    <w:rsid w:val="00FC433E"/>
    <w:rsid w:val="00FC48D4"/>
    <w:rsid w:val="00FC4CA8"/>
    <w:rsid w:val="00FC4F76"/>
    <w:rsid w:val="00FC51C4"/>
    <w:rsid w:val="00FC52D1"/>
    <w:rsid w:val="00FC539E"/>
    <w:rsid w:val="00FC5FB2"/>
    <w:rsid w:val="00FC5FC0"/>
    <w:rsid w:val="00FC6186"/>
    <w:rsid w:val="00FC6B77"/>
    <w:rsid w:val="00FC6FED"/>
    <w:rsid w:val="00FC7878"/>
    <w:rsid w:val="00FC7B3E"/>
    <w:rsid w:val="00FC7C8C"/>
    <w:rsid w:val="00FC7D59"/>
    <w:rsid w:val="00FC7E70"/>
    <w:rsid w:val="00FD0556"/>
    <w:rsid w:val="00FD0774"/>
    <w:rsid w:val="00FD09E8"/>
    <w:rsid w:val="00FD0AD4"/>
    <w:rsid w:val="00FD1100"/>
    <w:rsid w:val="00FD1153"/>
    <w:rsid w:val="00FD118D"/>
    <w:rsid w:val="00FD130F"/>
    <w:rsid w:val="00FD16BD"/>
    <w:rsid w:val="00FD18D3"/>
    <w:rsid w:val="00FD1A3E"/>
    <w:rsid w:val="00FD1EAB"/>
    <w:rsid w:val="00FD281F"/>
    <w:rsid w:val="00FD2AA6"/>
    <w:rsid w:val="00FD2D59"/>
    <w:rsid w:val="00FD2D5B"/>
    <w:rsid w:val="00FD34FD"/>
    <w:rsid w:val="00FD386A"/>
    <w:rsid w:val="00FD39A1"/>
    <w:rsid w:val="00FD3B5D"/>
    <w:rsid w:val="00FD3C80"/>
    <w:rsid w:val="00FD4B02"/>
    <w:rsid w:val="00FD4C04"/>
    <w:rsid w:val="00FD527F"/>
    <w:rsid w:val="00FD53C8"/>
    <w:rsid w:val="00FD56A0"/>
    <w:rsid w:val="00FD586D"/>
    <w:rsid w:val="00FD5BFE"/>
    <w:rsid w:val="00FD5D8D"/>
    <w:rsid w:val="00FD61E1"/>
    <w:rsid w:val="00FD647E"/>
    <w:rsid w:val="00FD6B4A"/>
    <w:rsid w:val="00FD6B7E"/>
    <w:rsid w:val="00FD6E24"/>
    <w:rsid w:val="00FD6EAD"/>
    <w:rsid w:val="00FD7028"/>
    <w:rsid w:val="00FD75D9"/>
    <w:rsid w:val="00FD7A2B"/>
    <w:rsid w:val="00FD7A79"/>
    <w:rsid w:val="00FD7F18"/>
    <w:rsid w:val="00FE00EA"/>
    <w:rsid w:val="00FE0F38"/>
    <w:rsid w:val="00FE104B"/>
    <w:rsid w:val="00FE1077"/>
    <w:rsid w:val="00FE14CD"/>
    <w:rsid w:val="00FE178E"/>
    <w:rsid w:val="00FE1B32"/>
    <w:rsid w:val="00FE1BE5"/>
    <w:rsid w:val="00FE1EF1"/>
    <w:rsid w:val="00FE21F7"/>
    <w:rsid w:val="00FE221D"/>
    <w:rsid w:val="00FE2926"/>
    <w:rsid w:val="00FE2963"/>
    <w:rsid w:val="00FE2ADF"/>
    <w:rsid w:val="00FE2AE1"/>
    <w:rsid w:val="00FE2B98"/>
    <w:rsid w:val="00FE2BBC"/>
    <w:rsid w:val="00FE2CE3"/>
    <w:rsid w:val="00FE2E6E"/>
    <w:rsid w:val="00FE3043"/>
    <w:rsid w:val="00FE429B"/>
    <w:rsid w:val="00FE42D7"/>
    <w:rsid w:val="00FE4581"/>
    <w:rsid w:val="00FE46FC"/>
    <w:rsid w:val="00FE497B"/>
    <w:rsid w:val="00FE49E6"/>
    <w:rsid w:val="00FE51CE"/>
    <w:rsid w:val="00FE542A"/>
    <w:rsid w:val="00FE5D6C"/>
    <w:rsid w:val="00FE616D"/>
    <w:rsid w:val="00FE69C4"/>
    <w:rsid w:val="00FE6DE2"/>
    <w:rsid w:val="00FE71AA"/>
    <w:rsid w:val="00FE7392"/>
    <w:rsid w:val="00FE76CE"/>
    <w:rsid w:val="00FE77F8"/>
    <w:rsid w:val="00FE78E8"/>
    <w:rsid w:val="00FE7F21"/>
    <w:rsid w:val="00FF04BF"/>
    <w:rsid w:val="00FF05FF"/>
    <w:rsid w:val="00FF0962"/>
    <w:rsid w:val="00FF0B00"/>
    <w:rsid w:val="00FF1875"/>
    <w:rsid w:val="00FF1889"/>
    <w:rsid w:val="00FF208C"/>
    <w:rsid w:val="00FF2F3D"/>
    <w:rsid w:val="00FF2F75"/>
    <w:rsid w:val="00FF3024"/>
    <w:rsid w:val="00FF3288"/>
    <w:rsid w:val="00FF3B0A"/>
    <w:rsid w:val="00FF3D71"/>
    <w:rsid w:val="00FF41B4"/>
    <w:rsid w:val="00FF48D7"/>
    <w:rsid w:val="00FF54B4"/>
    <w:rsid w:val="00FF5B24"/>
    <w:rsid w:val="00FF5F3B"/>
    <w:rsid w:val="00FF651A"/>
    <w:rsid w:val="00FF69DC"/>
    <w:rsid w:val="00FF6D39"/>
    <w:rsid w:val="00FF7781"/>
    <w:rsid w:val="00FF7CC8"/>
    <w:rsid w:val="02EEE6B2"/>
    <w:rsid w:val="037BE632"/>
    <w:rsid w:val="038DD7EF"/>
    <w:rsid w:val="03EE0DDE"/>
    <w:rsid w:val="04A3464B"/>
    <w:rsid w:val="05204018"/>
    <w:rsid w:val="05EF156B"/>
    <w:rsid w:val="05F13FB0"/>
    <w:rsid w:val="06907D4C"/>
    <w:rsid w:val="06EBAA7D"/>
    <w:rsid w:val="0771A519"/>
    <w:rsid w:val="0899B770"/>
    <w:rsid w:val="091D7E73"/>
    <w:rsid w:val="0B868FC1"/>
    <w:rsid w:val="0BC3EF18"/>
    <w:rsid w:val="0D66AD1D"/>
    <w:rsid w:val="0DFF3560"/>
    <w:rsid w:val="0E67A8C7"/>
    <w:rsid w:val="106BAF65"/>
    <w:rsid w:val="10BCD5D9"/>
    <w:rsid w:val="11127027"/>
    <w:rsid w:val="114559BF"/>
    <w:rsid w:val="12024E99"/>
    <w:rsid w:val="123C5BF2"/>
    <w:rsid w:val="133798AD"/>
    <w:rsid w:val="136EC655"/>
    <w:rsid w:val="13B454B9"/>
    <w:rsid w:val="149D9F03"/>
    <w:rsid w:val="14D20AE9"/>
    <w:rsid w:val="15653438"/>
    <w:rsid w:val="15CF62EE"/>
    <w:rsid w:val="16FA9AAA"/>
    <w:rsid w:val="174B41F4"/>
    <w:rsid w:val="18B81D5D"/>
    <w:rsid w:val="1A3C6012"/>
    <w:rsid w:val="1A9E97A7"/>
    <w:rsid w:val="1AE6B451"/>
    <w:rsid w:val="1AF89F3E"/>
    <w:rsid w:val="1B002B2F"/>
    <w:rsid w:val="1C0CD429"/>
    <w:rsid w:val="1CCDDA1F"/>
    <w:rsid w:val="1CDF0B66"/>
    <w:rsid w:val="1D77E8D3"/>
    <w:rsid w:val="1E66CF43"/>
    <w:rsid w:val="1EE7CEF5"/>
    <w:rsid w:val="208A7DA3"/>
    <w:rsid w:val="2150F248"/>
    <w:rsid w:val="2170094E"/>
    <w:rsid w:val="21C8F3FC"/>
    <w:rsid w:val="226AA65C"/>
    <w:rsid w:val="257C6862"/>
    <w:rsid w:val="25D91CA4"/>
    <w:rsid w:val="26081EAA"/>
    <w:rsid w:val="275FF0CA"/>
    <w:rsid w:val="27925CC6"/>
    <w:rsid w:val="28554A79"/>
    <w:rsid w:val="28B54FB8"/>
    <w:rsid w:val="293CC92F"/>
    <w:rsid w:val="294A9606"/>
    <w:rsid w:val="2997BDCF"/>
    <w:rsid w:val="29A1F2C6"/>
    <w:rsid w:val="2A2CCA44"/>
    <w:rsid w:val="2A9CBB58"/>
    <w:rsid w:val="2AFBADA5"/>
    <w:rsid w:val="2B19B97C"/>
    <w:rsid w:val="2CA4607B"/>
    <w:rsid w:val="2DD3D1DF"/>
    <w:rsid w:val="2F6E7B65"/>
    <w:rsid w:val="2FF5334B"/>
    <w:rsid w:val="30082779"/>
    <w:rsid w:val="30FD648B"/>
    <w:rsid w:val="34B8F257"/>
    <w:rsid w:val="35487AA5"/>
    <w:rsid w:val="3580338E"/>
    <w:rsid w:val="35CECD63"/>
    <w:rsid w:val="361E0EB0"/>
    <w:rsid w:val="3759FD93"/>
    <w:rsid w:val="37BAA422"/>
    <w:rsid w:val="37CDAF66"/>
    <w:rsid w:val="38207EF3"/>
    <w:rsid w:val="392CE074"/>
    <w:rsid w:val="3960623C"/>
    <w:rsid w:val="3B93AE86"/>
    <w:rsid w:val="3BC5E0C7"/>
    <w:rsid w:val="3CA9E6B4"/>
    <w:rsid w:val="3EF7B6DE"/>
    <w:rsid w:val="3F95F985"/>
    <w:rsid w:val="3FB90427"/>
    <w:rsid w:val="3FE47714"/>
    <w:rsid w:val="40CF6F22"/>
    <w:rsid w:val="40F131EE"/>
    <w:rsid w:val="4110B33F"/>
    <w:rsid w:val="42402BD1"/>
    <w:rsid w:val="43DCD6F3"/>
    <w:rsid w:val="4497800D"/>
    <w:rsid w:val="44BEDAFF"/>
    <w:rsid w:val="45355914"/>
    <w:rsid w:val="45A46BB7"/>
    <w:rsid w:val="465B093A"/>
    <w:rsid w:val="465FA026"/>
    <w:rsid w:val="47483C9C"/>
    <w:rsid w:val="47ACC43A"/>
    <w:rsid w:val="48222C06"/>
    <w:rsid w:val="495783B2"/>
    <w:rsid w:val="4A4E858C"/>
    <w:rsid w:val="4AC932FC"/>
    <w:rsid w:val="4B012E70"/>
    <w:rsid w:val="4C4C7CAB"/>
    <w:rsid w:val="4C5AAAF5"/>
    <w:rsid w:val="4CAEF659"/>
    <w:rsid w:val="4D483A4A"/>
    <w:rsid w:val="4E4AC6BA"/>
    <w:rsid w:val="4F9EF0D3"/>
    <w:rsid w:val="4FDC32C8"/>
    <w:rsid w:val="508D5575"/>
    <w:rsid w:val="509E904C"/>
    <w:rsid w:val="52A47FDE"/>
    <w:rsid w:val="52A96A50"/>
    <w:rsid w:val="53A4AE1B"/>
    <w:rsid w:val="547F8B2D"/>
    <w:rsid w:val="558F1CE9"/>
    <w:rsid w:val="55B5804A"/>
    <w:rsid w:val="56247F7A"/>
    <w:rsid w:val="5652610B"/>
    <w:rsid w:val="570FFFCC"/>
    <w:rsid w:val="571F835C"/>
    <w:rsid w:val="573EDC74"/>
    <w:rsid w:val="57D07D83"/>
    <w:rsid w:val="587F2DD4"/>
    <w:rsid w:val="58C94EDD"/>
    <w:rsid w:val="5A06B811"/>
    <w:rsid w:val="5A4729D3"/>
    <w:rsid w:val="5AF3EB02"/>
    <w:rsid w:val="5B87288F"/>
    <w:rsid w:val="5C79BBCC"/>
    <w:rsid w:val="5D83ED4C"/>
    <w:rsid w:val="5DBCCE48"/>
    <w:rsid w:val="5E2E2B6D"/>
    <w:rsid w:val="5EF46A67"/>
    <w:rsid w:val="5F2B12B4"/>
    <w:rsid w:val="5F82FE43"/>
    <w:rsid w:val="5FC5FB5F"/>
    <w:rsid w:val="6020FDFF"/>
    <w:rsid w:val="60B6008C"/>
    <w:rsid w:val="621D4EB1"/>
    <w:rsid w:val="636B2866"/>
    <w:rsid w:val="64CA57B8"/>
    <w:rsid w:val="64FA3355"/>
    <w:rsid w:val="655AB5BE"/>
    <w:rsid w:val="67A71DA1"/>
    <w:rsid w:val="67D298E2"/>
    <w:rsid w:val="67F2654A"/>
    <w:rsid w:val="67FADF38"/>
    <w:rsid w:val="6ACBEE9A"/>
    <w:rsid w:val="6B105F9C"/>
    <w:rsid w:val="6B3C31AC"/>
    <w:rsid w:val="6B9387D8"/>
    <w:rsid w:val="6DA4F497"/>
    <w:rsid w:val="6DF464F1"/>
    <w:rsid w:val="6F9D07AF"/>
    <w:rsid w:val="714F92C8"/>
    <w:rsid w:val="715709AD"/>
    <w:rsid w:val="7196ABC1"/>
    <w:rsid w:val="7270BC04"/>
    <w:rsid w:val="7355CD15"/>
    <w:rsid w:val="7383858A"/>
    <w:rsid w:val="73B788D8"/>
    <w:rsid w:val="740C8C65"/>
    <w:rsid w:val="763015F0"/>
    <w:rsid w:val="782F8D4A"/>
    <w:rsid w:val="7AA9834D"/>
    <w:rsid w:val="7B2B2E22"/>
    <w:rsid w:val="7B997127"/>
    <w:rsid w:val="7BD26325"/>
    <w:rsid w:val="7C919151"/>
    <w:rsid w:val="7CED6CC2"/>
    <w:rsid w:val="7F985B61"/>
    <w:rsid w:val="7FB8E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8EC16"/>
  <w15:docId w15:val="{1B630D36-10ED-4F4B-9D83-854CF607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6FDD"/>
    <w:pPr>
      <w:spacing w:line="288" w:lineRule="auto"/>
    </w:pPr>
    <w:rPr>
      <w:rFonts w:ascii="Arial" w:hAnsi="Arial"/>
    </w:rPr>
  </w:style>
  <w:style w:type="paragraph" w:styleId="Heading1">
    <w:name w:val="heading 1"/>
    <w:aliases w:val="Heading 1 Char Char"/>
    <w:basedOn w:val="HeadingBase"/>
    <w:link w:val="Heading1Char"/>
    <w:qFormat/>
    <w:pPr>
      <w:keepNext/>
      <w:numPr>
        <w:numId w:val="70"/>
      </w:numPr>
      <w:tabs>
        <w:tab w:val="num" w:pos="4860"/>
      </w:tabs>
      <w:suppressAutoHyphens/>
      <w:outlineLvl w:val="0"/>
    </w:pPr>
    <w:rPr>
      <w:rFonts w:cs="Arial"/>
    </w:rPr>
  </w:style>
  <w:style w:type="paragraph" w:styleId="Heading2">
    <w:name w:val="heading 2"/>
    <w:aliases w:val="He...,Heading 2 Char Char Char,Heading 2 Char Char Char Char Char Char"/>
    <w:basedOn w:val="Heading1"/>
    <w:link w:val="Heading2Char"/>
    <w:qFormat/>
    <w:pPr>
      <w:keepNext w:val="0"/>
      <w:keepLines/>
      <w:numPr>
        <w:ilvl w:val="1"/>
      </w:numPr>
      <w:tabs>
        <w:tab w:val="left" w:pos="1440"/>
      </w:tabs>
      <w:spacing w:before="240" w:after="0"/>
      <w:outlineLvl w:val="1"/>
    </w:pPr>
    <w:rPr>
      <w:b w:val="0"/>
      <w:sz w:val="20"/>
    </w:rPr>
  </w:style>
  <w:style w:type="paragraph" w:styleId="Heading3">
    <w:name w:val="heading 3"/>
    <w:aliases w:val=" Char, Char Char Char, Char Char Char1,Char,Char Char,Char Char Char,Char Char Char1,Heading 31"/>
    <w:basedOn w:val="Heading2"/>
    <w:qFormat/>
    <w:pPr>
      <w:numPr>
        <w:ilvl w:val="2"/>
      </w:numPr>
      <w:tabs>
        <w:tab w:val="clear" w:pos="1440"/>
        <w:tab w:val="left" w:pos="2520"/>
      </w:tabs>
      <w:outlineLvl w:val="2"/>
    </w:pPr>
  </w:style>
  <w:style w:type="paragraph" w:styleId="Heading4">
    <w:name w:val="heading 4"/>
    <w:basedOn w:val="Heading3"/>
    <w:autoRedefine/>
    <w:qFormat/>
    <w:pPr>
      <w:numPr>
        <w:ilvl w:val="3"/>
      </w:numPr>
      <w:tabs>
        <w:tab w:val="left" w:pos="3960"/>
      </w:tabs>
      <w:outlineLvl w:val="3"/>
    </w:pPr>
  </w:style>
  <w:style w:type="paragraph" w:styleId="Heading5">
    <w:name w:val="heading 5"/>
    <w:aliases w:val="Block Label"/>
    <w:basedOn w:val="Heading4"/>
    <w:qFormat/>
    <w:pPr>
      <w:numPr>
        <w:ilvl w:val="4"/>
      </w:numPr>
      <w:tabs>
        <w:tab w:val="left" w:pos="5400"/>
      </w:tabs>
      <w:outlineLvl w:val="4"/>
    </w:pPr>
  </w:style>
  <w:style w:type="paragraph" w:styleId="Heading6">
    <w:name w:val="heading 6"/>
    <w:basedOn w:val="Normal"/>
    <w:next w:val="BodyText"/>
    <w:link w:val="Heading6Char"/>
    <w:qFormat/>
    <w:pPr>
      <w:numPr>
        <w:ilvl w:val="5"/>
        <w:numId w:val="70"/>
      </w:numPr>
      <w:tabs>
        <w:tab w:val="left" w:pos="2520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2"/>
      </w:numPr>
      <w:tabs>
        <w:tab w:val="left" w:pos="720"/>
        <w:tab w:val="left" w:pos="1440"/>
        <w:tab w:val="left" w:pos="2520"/>
        <w:tab w:val="left" w:pos="3960"/>
        <w:tab w:val="left" w:pos="5400"/>
      </w:tabs>
      <w:spacing w:before="240" w:after="60" w:line="264" w:lineRule="auto"/>
      <w:outlineLvl w:val="6"/>
    </w:p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3"/>
      </w:numPr>
      <w:tabs>
        <w:tab w:val="left" w:pos="720"/>
        <w:tab w:val="left" w:pos="1440"/>
        <w:tab w:val="left" w:pos="2520"/>
        <w:tab w:val="left" w:pos="3960"/>
        <w:tab w:val="left" w:pos="5400"/>
      </w:tabs>
      <w:spacing w:before="240" w:after="60" w:line="264" w:lineRule="auto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link w:val="HeadingBaseChar"/>
    <w:pPr>
      <w:spacing w:before="120" w:after="120"/>
    </w:pPr>
    <w:rPr>
      <w:b/>
      <w:sz w:val="22"/>
    </w:rPr>
  </w:style>
  <w:style w:type="paragraph" w:styleId="BodyText">
    <w:name w:val="Body Text"/>
    <w:basedOn w:val="Normal"/>
    <w:link w:val="BodyTextChar"/>
    <w:uiPriority w:val="99"/>
    <w:pPr>
      <w:keepLines/>
      <w:suppressLineNumbers/>
      <w:suppressAutoHyphens/>
      <w:spacing w:before="240"/>
      <w:ind w:left="720"/>
    </w:pPr>
  </w:style>
  <w:style w:type="paragraph" w:customStyle="1" w:styleId="BodyNoIndent">
    <w:name w:val="Body (No Indent)"/>
    <w:basedOn w:val="Normal"/>
    <w:pPr>
      <w:keepLines/>
      <w:tabs>
        <w:tab w:val="left" w:pos="720"/>
        <w:tab w:val="left" w:pos="1440"/>
        <w:tab w:val="left" w:pos="2520"/>
        <w:tab w:val="left" w:pos="3960"/>
        <w:tab w:val="left" w:pos="5400"/>
      </w:tabs>
      <w:spacing w:before="240"/>
      <w:ind w:left="720" w:hanging="720"/>
    </w:pPr>
  </w:style>
  <w:style w:type="paragraph" w:customStyle="1" w:styleId="HeadingNonNumbered">
    <w:name w:val="Heading (NonNumbered)"/>
    <w:basedOn w:val="BodyText"/>
    <w:next w:val="BodyText"/>
    <w:pPr>
      <w:ind w:left="1440"/>
    </w:pPr>
  </w:style>
  <w:style w:type="paragraph" w:customStyle="1" w:styleId="Figure">
    <w:name w:val="Figure"/>
    <w:basedOn w:val="Normal"/>
    <w:next w:val="Heading9"/>
    <w:pPr>
      <w:keepLines/>
      <w:spacing w:before="240"/>
      <w:ind w:left="3600"/>
    </w:pPr>
  </w:style>
  <w:style w:type="paragraph" w:customStyle="1" w:styleId="TableHeader">
    <w:name w:val="Table Header"/>
    <w:basedOn w:val="Normal"/>
    <w:link w:val="TableHeaderChar"/>
    <w:pPr>
      <w:suppressLineNumbers/>
      <w:tabs>
        <w:tab w:val="left" w:pos="720"/>
        <w:tab w:val="left" w:pos="1800"/>
        <w:tab w:val="left" w:pos="2880"/>
        <w:tab w:val="left" w:pos="4320"/>
        <w:tab w:val="left" w:pos="5760"/>
      </w:tabs>
      <w:suppressAutoHyphens/>
      <w:spacing w:before="240" w:after="60"/>
    </w:pPr>
    <w:rPr>
      <w:kern w:val="18"/>
    </w:rPr>
  </w:style>
  <w:style w:type="paragraph" w:customStyle="1" w:styleId="TableText">
    <w:name w:val="Table Text"/>
    <w:basedOn w:val="Normal"/>
    <w:link w:val="TableTextChar"/>
    <w:pPr>
      <w:suppressLineNumbers/>
      <w:spacing w:before="60" w:after="60"/>
    </w:pPr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10080"/>
      </w:tabs>
      <w:spacing w:before="120" w:after="120"/>
      <w:ind w:left="720" w:hanging="720"/>
    </w:pPr>
    <w:rPr>
      <w:b/>
      <w:noProof/>
      <w:sz w:val="24"/>
    </w:rPr>
  </w:style>
  <w:style w:type="paragraph" w:styleId="TOC2">
    <w:name w:val="toc 2"/>
    <w:basedOn w:val="Normal"/>
    <w:next w:val="Normal"/>
    <w:semiHidden/>
    <w:pPr>
      <w:tabs>
        <w:tab w:val="left" w:pos="450"/>
        <w:tab w:val="right" w:leader="dot" w:pos="10080"/>
      </w:tabs>
      <w:ind w:left="1440" w:hanging="720"/>
    </w:pPr>
    <w:rPr>
      <w:noProof/>
    </w:rPr>
  </w:style>
  <w:style w:type="paragraph" w:styleId="TOC3">
    <w:name w:val="toc 3"/>
    <w:basedOn w:val="Normal"/>
    <w:next w:val="Normal"/>
    <w:semiHidden/>
    <w:pPr>
      <w:tabs>
        <w:tab w:val="right" w:leader="dot" w:pos="10080"/>
      </w:tabs>
      <w:ind w:left="2520" w:hanging="1080"/>
    </w:pPr>
    <w:rPr>
      <w:noProof/>
    </w:rPr>
  </w:style>
  <w:style w:type="paragraph" w:styleId="TOC4">
    <w:name w:val="toc 4"/>
    <w:basedOn w:val="Normal"/>
    <w:next w:val="Normal"/>
    <w:semiHidden/>
    <w:pPr>
      <w:tabs>
        <w:tab w:val="left" w:pos="994"/>
        <w:tab w:val="left" w:pos="1800"/>
        <w:tab w:val="right" w:leader="dot" w:pos="9360"/>
      </w:tabs>
      <w:ind w:left="994"/>
    </w:pPr>
    <w:rPr>
      <w:noProof/>
      <w:sz w:val="18"/>
    </w:rPr>
  </w:style>
  <w:style w:type="paragraph" w:styleId="TOC5">
    <w:name w:val="toc 5"/>
    <w:basedOn w:val="Normal"/>
    <w:next w:val="Normal"/>
    <w:semiHidden/>
    <w:pPr>
      <w:ind w:left="880"/>
    </w:pPr>
    <w:rPr>
      <w:sz w:val="18"/>
    </w:rPr>
  </w:style>
  <w:style w:type="paragraph" w:customStyle="1" w:styleId="TOCTitle">
    <w:name w:val="TOCTitle"/>
    <w:basedOn w:val="HeadingBase"/>
    <w:pPr>
      <w:keepNext/>
      <w:spacing w:before="360" w:after="360"/>
      <w:jc w:val="center"/>
    </w:pPr>
    <w:rPr>
      <w:caps/>
      <w:sz w:val="36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ApprovalText">
    <w:name w:val="Approval Text"/>
    <w:basedOn w:val="TableText"/>
    <w:pPr>
      <w:spacing w:before="120"/>
    </w:pPr>
  </w:style>
  <w:style w:type="character" w:styleId="PageNumber">
    <w:name w:val="page number"/>
    <w:basedOn w:val="DefaultParagraphFont"/>
  </w:style>
  <w:style w:type="paragraph" w:customStyle="1" w:styleId="Header1Title">
    <w:name w:val="Header1 Title"/>
    <w:basedOn w:val="Normal"/>
    <w:pPr>
      <w:spacing w:before="360"/>
    </w:pPr>
    <w:rPr>
      <w:b/>
      <w:caps/>
      <w:color w:val="808000"/>
      <w:sz w:val="32"/>
    </w:rPr>
  </w:style>
  <w:style w:type="paragraph" w:customStyle="1" w:styleId="BulletList">
    <w:name w:val="Bullet List"/>
    <w:basedOn w:val="BodyText"/>
    <w:pPr>
      <w:numPr>
        <w:numId w:val="1"/>
      </w:numPr>
      <w:tabs>
        <w:tab w:val="clear" w:pos="360"/>
        <w:tab w:val="left" w:pos="720"/>
        <w:tab w:val="num" w:pos="1440"/>
      </w:tabs>
      <w:spacing w:before="100" w:after="100"/>
      <w:ind w:left="1440" w:hanging="720"/>
    </w:pPr>
  </w:style>
  <w:style w:type="paragraph" w:styleId="List">
    <w:name w:val="List"/>
    <w:basedOn w:val="BodyText"/>
    <w:pPr>
      <w:tabs>
        <w:tab w:val="left" w:pos="3960"/>
      </w:tabs>
      <w:spacing w:before="115" w:after="100"/>
      <w:ind w:left="3960" w:hanging="36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customStyle="1" w:styleId="Body5">
    <w:name w:val="Body 5"/>
    <w:basedOn w:val="BodyText"/>
    <w:pPr>
      <w:ind w:left="54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customStyle="1" w:styleId="QADTemplate">
    <w:name w:val="QAD Template"/>
    <w:pPr>
      <w:tabs>
        <w:tab w:val="left" w:pos="720"/>
        <w:tab w:val="left" w:pos="1800"/>
        <w:tab w:val="left" w:pos="2880"/>
        <w:tab w:val="left" w:pos="4320"/>
        <w:tab w:val="left" w:pos="5760"/>
      </w:tabs>
      <w:spacing w:line="288" w:lineRule="auto"/>
    </w:pPr>
    <w:rPr>
      <w:rFonts w:ascii="Arial" w:hAnsi="Arial"/>
      <w:kern w:val="18"/>
    </w:rPr>
  </w:style>
  <w:style w:type="paragraph" w:customStyle="1" w:styleId="Body1">
    <w:name w:val="Body 1"/>
    <w:basedOn w:val="BodyText"/>
    <w:pPr>
      <w:ind w:left="1440"/>
    </w:pPr>
  </w:style>
  <w:style w:type="paragraph" w:styleId="BlockText">
    <w:name w:val="Block Text"/>
    <w:basedOn w:val="Normal"/>
    <w:pPr>
      <w:spacing w:before="240"/>
    </w:pPr>
  </w:style>
  <w:style w:type="paragraph" w:customStyle="1" w:styleId="Body2">
    <w:name w:val="Body 2"/>
    <w:basedOn w:val="BodyText"/>
    <w:pPr>
      <w:ind w:left="1440"/>
    </w:pPr>
  </w:style>
  <w:style w:type="paragraph" w:customStyle="1" w:styleId="Body3">
    <w:name w:val="Body 3"/>
    <w:basedOn w:val="BodyText"/>
    <w:pPr>
      <w:ind w:left="2520"/>
    </w:pPr>
  </w:style>
  <w:style w:type="paragraph" w:customStyle="1" w:styleId="Body4">
    <w:name w:val="Body 4"/>
    <w:basedOn w:val="BodyText"/>
    <w:pPr>
      <w:ind w:left="3960"/>
    </w:pPr>
  </w:style>
  <w:style w:type="paragraph" w:customStyle="1" w:styleId="ActionBy">
    <w:name w:val="Action By"/>
    <w:basedOn w:val="Normal"/>
    <w:pPr>
      <w:keepLines/>
      <w:tabs>
        <w:tab w:val="right" w:pos="7560"/>
        <w:tab w:val="left" w:pos="7920"/>
        <w:tab w:val="right" w:pos="10080"/>
      </w:tabs>
      <w:spacing w:before="180"/>
    </w:pPr>
  </w:style>
  <w:style w:type="paragraph" w:customStyle="1" w:styleId="Table">
    <w:name w:val="Table"/>
    <w:basedOn w:val="Normal"/>
    <w:pPr>
      <w:tabs>
        <w:tab w:val="left" w:pos="720"/>
        <w:tab w:val="left" w:pos="1800"/>
        <w:tab w:val="left" w:pos="2880"/>
        <w:tab w:val="left" w:pos="4320"/>
        <w:tab w:val="left" w:pos="5760"/>
      </w:tabs>
      <w:spacing w:before="60" w:after="40"/>
      <w:jc w:val="center"/>
    </w:pPr>
    <w:rPr>
      <w:kern w:val="18"/>
    </w:rPr>
  </w:style>
  <w:style w:type="paragraph" w:customStyle="1" w:styleId="BRTable">
    <w:name w:val="BR Table"/>
    <w:basedOn w:val="Normal"/>
    <w:link w:val="BRTableChar"/>
    <w:pPr>
      <w:spacing w:line="240" w:lineRule="auto"/>
    </w:pPr>
    <w:rPr>
      <w:rFonts w:ascii="Helvetica" w:hAnsi="Helvetica"/>
      <w:sz w:val="18"/>
    </w:rPr>
  </w:style>
  <w:style w:type="paragraph" w:styleId="EndnoteText">
    <w:name w:val="endnote text"/>
    <w:basedOn w:val="Normal"/>
    <w:semiHidden/>
    <w:pPr>
      <w:spacing w:line="240" w:lineRule="auto"/>
    </w:pPr>
    <w:rPr>
      <w:rFonts w:ascii="Helvetica" w:hAnsi="Helvetica"/>
    </w:rPr>
  </w:style>
  <w:style w:type="paragraph" w:styleId="BodyTextIndent">
    <w:name w:val="Body Text Indent"/>
    <w:basedOn w:val="Normal"/>
    <w:pPr>
      <w:spacing w:after="60" w:line="360" w:lineRule="atLeast"/>
      <w:ind w:left="360" w:hanging="360"/>
    </w:pPr>
    <w:rPr>
      <w:rFonts w:ascii="Helvetica" w:hAnsi="Helvetica"/>
      <w:sz w:val="18"/>
    </w:rPr>
  </w:style>
  <w:style w:type="paragraph" w:styleId="BodyText2">
    <w:name w:val="Body Text 2"/>
    <w:basedOn w:val="Normal"/>
    <w:rPr>
      <w:b/>
      <w:bCs/>
    </w:rPr>
  </w:style>
  <w:style w:type="paragraph" w:styleId="BodyText3">
    <w:name w:val="Body Text 3"/>
    <w:basedOn w:val="Normal"/>
    <w:link w:val="BodyText3Char"/>
    <w:pPr>
      <w:spacing w:line="240" w:lineRule="auto"/>
    </w:pPr>
    <w:rPr>
      <w:rFonts w:ascii="Helvetica" w:hAnsi="Helvetica"/>
      <w:b/>
    </w:rPr>
  </w:style>
  <w:style w:type="paragraph" w:styleId="BodyTextIndent2">
    <w:name w:val="Body Text Indent 2"/>
    <w:basedOn w:val="Normal"/>
    <w:pPr>
      <w:spacing w:before="80" w:line="360" w:lineRule="atLeast"/>
      <w:ind w:left="360" w:hanging="360"/>
    </w:pPr>
    <w:rPr>
      <w:rFonts w:ascii="Times New Roman" w:hAnsi="Times New Roman"/>
      <w:b/>
      <w:bCs/>
      <w:u w:val="single"/>
    </w:rPr>
  </w:style>
  <w:style w:type="paragraph" w:styleId="BodyTextIndent3">
    <w:name w:val="Body Text Indent 3"/>
    <w:basedOn w:val="Normal"/>
    <w:pPr>
      <w:spacing w:line="360" w:lineRule="atLeast"/>
      <w:ind w:left="11" w:hanging="11"/>
    </w:pPr>
    <w:rPr>
      <w:rFonts w:cs="Arial"/>
      <w:color w:val="0000FF"/>
    </w:rPr>
  </w:style>
  <w:style w:type="paragraph" w:customStyle="1" w:styleId="Capitals">
    <w:name w:val="Capitals"/>
    <w:basedOn w:val="Normal"/>
    <w:pPr>
      <w:spacing w:before="120" w:line="240" w:lineRule="auto"/>
      <w:ind w:left="3060" w:hanging="367"/>
      <w:outlineLvl w:val="3"/>
    </w:pPr>
    <w:rPr>
      <w:rFonts w:ascii="Times New Roman" w:hAnsi="Times New Roman"/>
      <w:sz w:val="22"/>
    </w:rPr>
  </w:style>
  <w:style w:type="paragraph" w:customStyle="1" w:styleId="BulletsLevel1">
    <w:name w:val="BulletsLevel1"/>
    <w:basedOn w:val="Normal"/>
    <w:pPr>
      <w:tabs>
        <w:tab w:val="left" w:pos="720"/>
      </w:tabs>
      <w:spacing w:before="60" w:line="240" w:lineRule="auto"/>
      <w:ind w:left="720" w:hanging="360"/>
    </w:pPr>
    <w:rPr>
      <w:rFonts w:ascii="Times New Roman" w:hAnsi="Times New Roman"/>
      <w:sz w:val="22"/>
    </w:rPr>
  </w:style>
  <w:style w:type="paragraph" w:customStyle="1" w:styleId="BulletsLevel2">
    <w:name w:val="BulletsLevel2"/>
    <w:basedOn w:val="BulletsLevel1"/>
    <w:pPr>
      <w:tabs>
        <w:tab w:val="clear" w:pos="720"/>
        <w:tab w:val="left" w:pos="1440"/>
      </w:tabs>
      <w:ind w:left="1440"/>
    </w:pPr>
  </w:style>
  <w:style w:type="paragraph" w:customStyle="1" w:styleId="BulletsLevel3">
    <w:name w:val="BulletsLevel3"/>
    <w:basedOn w:val="BulletsLevel2"/>
    <w:pPr>
      <w:tabs>
        <w:tab w:val="clear" w:pos="1440"/>
        <w:tab w:val="left" w:pos="2430"/>
      </w:tabs>
      <w:ind w:left="2434"/>
    </w:pPr>
  </w:style>
  <w:style w:type="paragraph" w:customStyle="1" w:styleId="BulletsLevel4">
    <w:name w:val="BulletsLevel4"/>
    <w:basedOn w:val="BulletsLevel3"/>
    <w:pPr>
      <w:tabs>
        <w:tab w:val="clear" w:pos="2430"/>
        <w:tab w:val="num" w:pos="360"/>
        <w:tab w:val="left" w:pos="3690"/>
      </w:tabs>
      <w:ind w:left="3686"/>
    </w:pPr>
  </w:style>
  <w:style w:type="paragraph" w:customStyle="1" w:styleId="NBullet1">
    <w:name w:val="NBullet1"/>
    <w:basedOn w:val="BulletsLevel1"/>
    <w:pPr>
      <w:tabs>
        <w:tab w:val="num" w:pos="360"/>
      </w:tabs>
      <w:ind w:left="1440"/>
    </w:pPr>
  </w:style>
  <w:style w:type="paragraph" w:customStyle="1" w:styleId="NBullet2">
    <w:name w:val="NBullet2"/>
    <w:basedOn w:val="NBullet1"/>
    <w:pPr>
      <w:ind w:left="2160"/>
    </w:pPr>
  </w:style>
  <w:style w:type="paragraph" w:customStyle="1" w:styleId="NBullet3">
    <w:name w:val="NBullet3"/>
    <w:basedOn w:val="NBullet2"/>
    <w:pPr>
      <w:ind w:left="3240"/>
    </w:pPr>
  </w:style>
  <w:style w:type="paragraph" w:customStyle="1" w:styleId="NBullet4">
    <w:name w:val="NBullet4"/>
    <w:basedOn w:val="NBullet3"/>
    <w:pPr>
      <w:tabs>
        <w:tab w:val="left" w:pos="4500"/>
      </w:tabs>
      <w:ind w:left="4493"/>
    </w:pPr>
  </w:style>
  <w:style w:type="paragraph" w:customStyle="1" w:styleId="BulletsLevel5">
    <w:name w:val="BulletsLevel5"/>
    <w:basedOn w:val="BulletsLevel4"/>
    <w:pPr>
      <w:ind w:left="5040" w:hanging="446"/>
    </w:pPr>
  </w:style>
  <w:style w:type="paragraph" w:customStyle="1" w:styleId="Nbullet5">
    <w:name w:val="Nbullet5"/>
    <w:basedOn w:val="NBullet4"/>
    <w:pPr>
      <w:ind w:left="5760"/>
    </w:pPr>
  </w:style>
  <w:style w:type="paragraph" w:customStyle="1" w:styleId="BulletsLevel6">
    <w:name w:val="BulletsLevel6"/>
    <w:basedOn w:val="BulletsLevel5"/>
    <w:pPr>
      <w:ind w:left="6465"/>
    </w:pPr>
  </w:style>
  <w:style w:type="paragraph" w:customStyle="1" w:styleId="NBullet6">
    <w:name w:val="NBullet6"/>
    <w:basedOn w:val="Nbullet5"/>
    <w:pPr>
      <w:ind w:left="7114"/>
    </w:pPr>
  </w:style>
  <w:style w:type="paragraph" w:styleId="DocumentMap">
    <w:name w:val="Document Map"/>
    <w:basedOn w:val="Normal"/>
    <w:semiHidden/>
    <w:pPr>
      <w:shd w:val="clear" w:color="auto" w:fill="000080"/>
      <w:spacing w:line="240" w:lineRule="auto"/>
    </w:pPr>
    <w:rPr>
      <w:rFonts w:ascii="Tahoma" w:hAnsi="Tahoma"/>
    </w:rPr>
  </w:style>
  <w:style w:type="paragraph" w:customStyle="1" w:styleId="Normal3">
    <w:name w:val="Normal 3"/>
    <w:basedOn w:val="Normal"/>
    <w:pPr>
      <w:tabs>
        <w:tab w:val="left" w:pos="1440"/>
      </w:tabs>
      <w:spacing w:line="240" w:lineRule="auto"/>
      <w:ind w:left="1440" w:hanging="630"/>
    </w:pPr>
    <w:rPr>
      <w:rFonts w:ascii="Helvetica" w:hAnsi="Helvetica"/>
    </w:rPr>
  </w:style>
  <w:style w:type="paragraph" w:customStyle="1" w:styleId="Definitions">
    <w:name w:val="Definitions"/>
    <w:basedOn w:val="Normal"/>
    <w:pPr>
      <w:tabs>
        <w:tab w:val="left" w:pos="2880"/>
      </w:tabs>
      <w:spacing w:before="120" w:line="240" w:lineRule="auto"/>
      <w:ind w:left="2880" w:hanging="2520"/>
    </w:pPr>
  </w:style>
  <w:style w:type="paragraph" w:customStyle="1" w:styleId="attachmenttitle">
    <w:name w:val="attachment title"/>
    <w:basedOn w:val="Header"/>
    <w:pPr>
      <w:spacing w:line="240" w:lineRule="auto"/>
      <w:jc w:val="center"/>
    </w:pPr>
    <w:rPr>
      <w:rFonts w:ascii="Times New Roman" w:hAnsi="Times New Roman"/>
      <w:b/>
      <w:sz w:val="22"/>
    </w:rPr>
  </w:style>
  <w:style w:type="paragraph" w:customStyle="1" w:styleId="NOTE1">
    <w:name w:val="NOTE1"/>
    <w:basedOn w:val="Capitals"/>
    <w:pPr>
      <w:tabs>
        <w:tab w:val="left" w:pos="1080"/>
      </w:tabs>
      <w:ind w:left="1080" w:hanging="720"/>
    </w:pPr>
  </w:style>
  <w:style w:type="paragraph" w:customStyle="1" w:styleId="Level2">
    <w:name w:val="Level2"/>
    <w:basedOn w:val="Heading2"/>
    <w:pPr>
      <w:keepNext/>
      <w:widowControl w:val="0"/>
      <w:numPr>
        <w:ilvl w:val="0"/>
        <w:numId w:val="0"/>
      </w:numPr>
      <w:tabs>
        <w:tab w:val="clear" w:pos="1440"/>
        <w:tab w:val="left" w:pos="1080"/>
      </w:tabs>
      <w:suppressAutoHyphens w:val="0"/>
      <w:spacing w:before="120" w:line="240" w:lineRule="auto"/>
      <w:ind w:left="1080" w:hanging="720"/>
    </w:pPr>
    <w:rPr>
      <w:rFonts w:ascii="Times New Roman" w:hAnsi="Times New Roman"/>
      <w:sz w:val="22"/>
    </w:rPr>
  </w:style>
  <w:style w:type="paragraph" w:customStyle="1" w:styleId="NOTE2">
    <w:name w:val="NOTE2"/>
    <w:basedOn w:val="NOTE1"/>
    <w:pPr>
      <w:ind w:left="1800"/>
    </w:pPr>
  </w:style>
  <w:style w:type="paragraph" w:customStyle="1" w:styleId="NOTE3">
    <w:name w:val="NOTE3"/>
    <w:basedOn w:val="NOTE2"/>
    <w:pPr>
      <w:ind w:left="2880" w:hanging="806"/>
    </w:pPr>
  </w:style>
  <w:style w:type="paragraph" w:customStyle="1" w:styleId="NOTE4">
    <w:name w:val="NOTE4"/>
    <w:basedOn w:val="NOTE3"/>
    <w:pPr>
      <w:ind w:left="4132"/>
    </w:pPr>
  </w:style>
  <w:style w:type="paragraph" w:customStyle="1" w:styleId="BNOTE1">
    <w:name w:val="BNOTE1"/>
    <w:basedOn w:val="NOTE1"/>
    <w:pPr>
      <w:ind w:left="1440"/>
    </w:pPr>
  </w:style>
  <w:style w:type="paragraph" w:customStyle="1" w:styleId="BNOTE2">
    <w:name w:val="BNOTE2"/>
    <w:basedOn w:val="BNOTE1"/>
    <w:pPr>
      <w:ind w:left="2160"/>
    </w:pPr>
  </w:style>
  <w:style w:type="paragraph" w:customStyle="1" w:styleId="BNOTE3">
    <w:name w:val="BNOTE3"/>
    <w:basedOn w:val="BNOTE2"/>
    <w:pPr>
      <w:ind w:left="3154"/>
    </w:pPr>
  </w:style>
  <w:style w:type="paragraph" w:customStyle="1" w:styleId="BNOTE4">
    <w:name w:val="BNOTE4"/>
    <w:basedOn w:val="BNOTE3"/>
    <w:pPr>
      <w:ind w:left="4406"/>
    </w:pPr>
  </w:style>
  <w:style w:type="paragraph" w:customStyle="1" w:styleId="BodyTextH3">
    <w:name w:val="Body Text H3"/>
    <w:basedOn w:val="BodyText2"/>
    <w:pPr>
      <w:spacing w:before="120" w:after="60" w:line="240" w:lineRule="auto"/>
      <w:ind w:left="2074"/>
    </w:pPr>
    <w:rPr>
      <w:rFonts w:ascii="Times New Roman" w:hAnsi="Times New Roman"/>
      <w:b w:val="0"/>
      <w:bCs w:val="0"/>
      <w:sz w:val="22"/>
    </w:rPr>
  </w:style>
  <w:style w:type="paragraph" w:customStyle="1" w:styleId="BodyTextH4">
    <w:name w:val="Body Text H4"/>
    <w:basedOn w:val="BodyTextH3"/>
    <w:pPr>
      <w:ind w:left="3326"/>
    </w:pPr>
  </w:style>
  <w:style w:type="paragraph" w:customStyle="1" w:styleId="BodyTextH5">
    <w:name w:val="BodyText H5"/>
    <w:basedOn w:val="BodyTextH4"/>
    <w:pPr>
      <w:ind w:left="4594"/>
    </w:pPr>
  </w:style>
  <w:style w:type="paragraph" w:customStyle="1" w:styleId="NOTE5">
    <w:name w:val="NOTE5"/>
    <w:basedOn w:val="NOTE4"/>
    <w:pPr>
      <w:ind w:left="5400"/>
    </w:pPr>
  </w:style>
  <w:style w:type="paragraph" w:customStyle="1" w:styleId="BNOTE5">
    <w:name w:val="BNOTE5"/>
    <w:basedOn w:val="BNOTE4"/>
    <w:pPr>
      <w:ind w:left="5846" w:hanging="806"/>
    </w:pPr>
  </w:style>
  <w:style w:type="paragraph" w:customStyle="1" w:styleId="BodyTextH6">
    <w:name w:val="Body Text H6"/>
    <w:basedOn w:val="BodyTextH5"/>
    <w:pPr>
      <w:ind w:left="6019"/>
    </w:pPr>
  </w:style>
  <w:style w:type="paragraph" w:customStyle="1" w:styleId="BNOTE6">
    <w:name w:val="BNOTE6"/>
    <w:basedOn w:val="BNOTE5"/>
    <w:pPr>
      <w:ind w:left="7286"/>
    </w:pPr>
  </w:style>
  <w:style w:type="paragraph" w:customStyle="1" w:styleId="NOTE6">
    <w:name w:val="NOTE6"/>
    <w:basedOn w:val="NOTE5"/>
    <w:pPr>
      <w:ind w:left="6825"/>
    </w:pPr>
  </w:style>
  <w:style w:type="paragraph" w:customStyle="1" w:styleId="TableHeaderText">
    <w:name w:val="Table Header Text"/>
    <w:basedOn w:val="TableText"/>
    <w:pPr>
      <w:suppressLineNumbers w:val="0"/>
      <w:spacing w:before="0" w:after="0" w:line="240" w:lineRule="auto"/>
      <w:jc w:val="center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pPr>
      <w:spacing w:before="120" w:line="240" w:lineRule="auto"/>
      <w:ind w:left="720" w:hanging="720"/>
    </w:pPr>
    <w:rPr>
      <w:rFonts w:ascii="Helvetica" w:hAnsi="Helvetica"/>
      <w:b/>
      <w:sz w:val="18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rFonts w:ascii="Times New Roman" w:hAnsi="Times New Roman"/>
    </w:rPr>
  </w:style>
  <w:style w:type="paragraph" w:customStyle="1" w:styleId="Heading2a">
    <w:name w:val="Heading 2a"/>
    <w:basedOn w:val="Heading2"/>
    <w:pPr>
      <w:numPr>
        <w:ilvl w:val="0"/>
        <w:numId w:val="0"/>
      </w:numPr>
      <w:tabs>
        <w:tab w:val="clear" w:pos="1440"/>
        <w:tab w:val="left" w:pos="728"/>
      </w:tabs>
      <w:ind w:left="98"/>
    </w:pPr>
    <w:rPr>
      <w:b/>
      <w:bCs/>
    </w:rPr>
  </w:style>
  <w:style w:type="paragraph" w:customStyle="1" w:styleId="Heading3a">
    <w:name w:val="Heading 3a"/>
    <w:basedOn w:val="Heading3"/>
    <w:pPr>
      <w:tabs>
        <w:tab w:val="clear" w:pos="2520"/>
      </w:tabs>
      <w:spacing w:before="100" w:after="100"/>
      <w:ind w:left="702" w:hanging="630"/>
    </w:pPr>
  </w:style>
  <w:style w:type="paragraph" w:customStyle="1" w:styleId="TableHeadera">
    <w:name w:val="Table Header a"/>
    <w:basedOn w:val="TableHeader"/>
    <w:pPr>
      <w:tabs>
        <w:tab w:val="clear" w:pos="4320"/>
        <w:tab w:val="clear" w:pos="5760"/>
        <w:tab w:val="left" w:pos="6761"/>
      </w:tabs>
      <w:spacing w:before="120"/>
    </w:pPr>
  </w:style>
  <w:style w:type="paragraph" w:styleId="BodyTextFirstIndent">
    <w:name w:val="Body Text First Indent"/>
    <w:basedOn w:val="BodyText"/>
    <w:pPr>
      <w:keepLines w:val="0"/>
      <w:suppressLineNumbers w:val="0"/>
      <w:suppressAutoHyphens w:val="0"/>
      <w:spacing w:before="0" w:after="120"/>
      <w:ind w:left="0" w:firstLine="210"/>
    </w:pPr>
  </w:style>
  <w:style w:type="paragraph" w:styleId="BodyTextFirstIndent2">
    <w:name w:val="Body Text First Indent 2"/>
    <w:basedOn w:val="BodyTextIndent"/>
    <w:pPr>
      <w:spacing w:after="120" w:line="288" w:lineRule="auto"/>
      <w:ind w:firstLine="210"/>
    </w:pPr>
    <w:rPr>
      <w:rFonts w:ascii="Arial" w:hAnsi="Arial"/>
      <w:sz w:val="20"/>
    </w:rPr>
  </w:style>
  <w:style w:type="paragraph" w:styleId="Closing">
    <w:name w:val="Closing"/>
    <w:basedOn w:val="Normal"/>
    <w:pPr>
      <w:ind w:left="4320"/>
    </w:pPr>
  </w:style>
  <w:style w:type="paragraph" w:styleId="Date">
    <w:name w:val="Date"/>
    <w:basedOn w:val="Normal"/>
    <w:next w:val="Normal"/>
  </w:style>
  <w:style w:type="paragraph" w:styleId="E-mailSignature">
    <w:name w:val="E-mail Signature"/>
    <w:basedOn w:val="Normal"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rPr>
      <w:rFonts w:cs="Arial"/>
    </w:rPr>
  </w:style>
  <w:style w:type="paragraph" w:styleId="FootnoteText">
    <w:name w:val="footnote text"/>
    <w:basedOn w:val="Normal"/>
    <w:semiHidden/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5"/>
      </w:numPr>
    </w:pPr>
  </w:style>
  <w:style w:type="paragraph" w:styleId="ListBullet2">
    <w:name w:val="List Bullet 2"/>
    <w:basedOn w:val="Normal"/>
    <w:autoRedefine/>
    <w:pPr>
      <w:numPr>
        <w:numId w:val="6"/>
      </w:numPr>
    </w:pPr>
  </w:style>
  <w:style w:type="paragraph" w:styleId="ListBullet3">
    <w:name w:val="List Bullet 3"/>
    <w:basedOn w:val="Normal"/>
    <w:autoRedefine/>
    <w:pPr>
      <w:numPr>
        <w:numId w:val="7"/>
      </w:numPr>
    </w:pPr>
  </w:style>
  <w:style w:type="paragraph" w:styleId="ListBullet4">
    <w:name w:val="List Bullet 4"/>
    <w:basedOn w:val="Normal"/>
    <w:autoRedefine/>
    <w:pPr>
      <w:numPr>
        <w:numId w:val="8"/>
      </w:numPr>
    </w:pPr>
  </w:style>
  <w:style w:type="paragraph" w:styleId="ListBullet5">
    <w:name w:val="List Bullet 5"/>
    <w:basedOn w:val="Normal"/>
    <w:autoRedefine/>
    <w:pPr>
      <w:numPr>
        <w:numId w:val="9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10"/>
      </w:numPr>
    </w:pPr>
  </w:style>
  <w:style w:type="paragraph" w:styleId="ListNumber2">
    <w:name w:val="List Number 2"/>
    <w:basedOn w:val="Normal"/>
    <w:pPr>
      <w:numPr>
        <w:numId w:val="11"/>
      </w:numPr>
    </w:pPr>
  </w:style>
  <w:style w:type="paragraph" w:styleId="ListNumber3">
    <w:name w:val="List Number 3"/>
    <w:basedOn w:val="Normal"/>
    <w:pPr>
      <w:numPr>
        <w:numId w:val="12"/>
      </w:numPr>
    </w:pPr>
  </w:style>
  <w:style w:type="paragraph" w:styleId="ListNumber4">
    <w:name w:val="List Number 4"/>
    <w:basedOn w:val="Normal"/>
    <w:pPr>
      <w:numPr>
        <w:numId w:val="4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customStyle="1" w:styleId="Level1">
    <w:name w:val="Level 1"/>
    <w:basedOn w:val="Normal"/>
    <w:pPr>
      <w:tabs>
        <w:tab w:val="left" w:pos="720"/>
        <w:tab w:val="left" w:pos="2520"/>
        <w:tab w:val="left" w:pos="3960"/>
        <w:tab w:val="left" w:pos="5400"/>
      </w:tabs>
      <w:spacing w:before="240" w:line="264" w:lineRule="auto"/>
      <w:ind w:left="720"/>
    </w:pPr>
    <w:rPr>
      <w:rFonts w:ascii="Univers (W1)" w:hAnsi="Univers (W1)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pPr>
      <w:spacing w:line="288" w:lineRule="auto"/>
    </w:pPr>
    <w:rPr>
      <w:rFonts w:ascii="Arial" w:hAnsi="Arial"/>
      <w:b/>
      <w:bCs/>
    </w:rPr>
  </w:style>
  <w:style w:type="table" w:styleId="TableGrid">
    <w:name w:val="Table Grid"/>
    <w:basedOn w:val="TableNormal"/>
    <w:uiPriority w:val="39"/>
    <w:rsid w:val="00F21B87"/>
    <w:pPr>
      <w:spacing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BaseChar">
    <w:name w:val="Heading Base Char"/>
    <w:link w:val="HeadingBase"/>
    <w:rsid w:val="000D6C8A"/>
    <w:rPr>
      <w:rFonts w:ascii="Arial" w:hAnsi="Arial"/>
      <w:b/>
      <w:sz w:val="22"/>
      <w:lang w:val="en-US" w:eastAsia="en-US" w:bidi="ar-SA"/>
    </w:rPr>
  </w:style>
  <w:style w:type="character" w:customStyle="1" w:styleId="Heading1Char">
    <w:name w:val="Heading 1 Char"/>
    <w:aliases w:val="Heading 1 Char Char Char"/>
    <w:link w:val="Heading1"/>
    <w:rsid w:val="000D6C8A"/>
    <w:rPr>
      <w:rFonts w:ascii="Arial" w:hAnsi="Arial" w:cs="Arial"/>
      <w:b/>
      <w:sz w:val="22"/>
    </w:rPr>
  </w:style>
  <w:style w:type="paragraph" w:customStyle="1" w:styleId="Heading2b">
    <w:name w:val="Heading 2b"/>
    <w:basedOn w:val="Heading2"/>
    <w:rsid w:val="00542496"/>
    <w:pPr>
      <w:tabs>
        <w:tab w:val="clear" w:pos="1440"/>
        <w:tab w:val="left" w:pos="720"/>
        <w:tab w:val="num" w:pos="1080"/>
      </w:tabs>
      <w:spacing w:before="120" w:line="264" w:lineRule="auto"/>
      <w:ind w:left="1080"/>
    </w:pPr>
    <w:rPr>
      <w:rFonts w:cs="Times New Roman"/>
      <w:b/>
      <w:szCs w:val="22"/>
    </w:rPr>
  </w:style>
  <w:style w:type="paragraph" w:customStyle="1" w:styleId="tableheader0">
    <w:name w:val="tableheader"/>
    <w:basedOn w:val="Normal"/>
    <w:rsid w:val="00A53590"/>
    <w:pPr>
      <w:spacing w:before="240" w:after="60"/>
    </w:pPr>
    <w:rPr>
      <w:rFonts w:cs="Arial"/>
    </w:rPr>
  </w:style>
  <w:style w:type="character" w:customStyle="1" w:styleId="EmailStyle156">
    <w:name w:val="EmailStyle156"/>
    <w:semiHidden/>
    <w:rsid w:val="00112182"/>
    <w:rPr>
      <w:rFonts w:ascii="Arial" w:hAnsi="Arial" w:cs="Arial"/>
      <w:color w:val="auto"/>
      <w:sz w:val="20"/>
      <w:szCs w:val="20"/>
    </w:rPr>
  </w:style>
  <w:style w:type="character" w:customStyle="1" w:styleId="TableHeaderChar">
    <w:name w:val="Table Header Char"/>
    <w:link w:val="TableHeader"/>
    <w:rsid w:val="00042451"/>
    <w:rPr>
      <w:rFonts w:ascii="Arial" w:hAnsi="Arial"/>
      <w:kern w:val="18"/>
      <w:lang w:val="en-US" w:eastAsia="en-US" w:bidi="ar-SA"/>
    </w:rPr>
  </w:style>
  <w:style w:type="paragraph" w:customStyle="1" w:styleId="tabletext0">
    <w:name w:val="tabletext"/>
    <w:basedOn w:val="Normal"/>
    <w:rsid w:val="00AF6DE2"/>
    <w:pPr>
      <w:spacing w:before="60" w:after="60"/>
    </w:pPr>
    <w:rPr>
      <w:rFonts w:cs="Arial"/>
    </w:rPr>
  </w:style>
  <w:style w:type="paragraph" w:customStyle="1" w:styleId="qadtemplate0">
    <w:name w:val="qadtemplate"/>
    <w:basedOn w:val="Normal"/>
    <w:rsid w:val="00AF6DE2"/>
    <w:rPr>
      <w:rFonts w:cs="Arial"/>
    </w:rPr>
  </w:style>
  <w:style w:type="paragraph" w:customStyle="1" w:styleId="brtable0">
    <w:name w:val="brtable"/>
    <w:basedOn w:val="Normal"/>
    <w:rsid w:val="00E6733D"/>
    <w:pPr>
      <w:spacing w:line="240" w:lineRule="auto"/>
    </w:pPr>
    <w:rPr>
      <w:rFonts w:ascii="Helvetica" w:hAnsi="Helvetica"/>
      <w:sz w:val="18"/>
      <w:szCs w:val="18"/>
    </w:rPr>
  </w:style>
  <w:style w:type="character" w:customStyle="1" w:styleId="Heading2Char">
    <w:name w:val="Heading 2 Char"/>
    <w:aliases w:val="He... Char,Heading 2 Char Char Char Char,Heading 2 Char Char Char Char Char Char Char"/>
    <w:link w:val="Heading2"/>
    <w:rsid w:val="00AE25CF"/>
    <w:rPr>
      <w:rFonts w:ascii="Arial" w:hAnsi="Arial" w:cs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15DA"/>
  </w:style>
  <w:style w:type="paragraph" w:styleId="ListParagraph">
    <w:name w:val="List Paragraph"/>
    <w:basedOn w:val="Normal"/>
    <w:uiPriority w:val="34"/>
    <w:qFormat/>
    <w:rsid w:val="003465FC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F0093F"/>
    <w:rPr>
      <w:rFonts w:ascii="Arial" w:hAnsi="Arial"/>
    </w:rPr>
  </w:style>
  <w:style w:type="character" w:customStyle="1" w:styleId="BRTableChar">
    <w:name w:val="BR Table Char"/>
    <w:link w:val="BRTable"/>
    <w:rsid w:val="00217854"/>
    <w:rPr>
      <w:rFonts w:ascii="Helvetica" w:hAnsi="Helvetica"/>
      <w:sz w:val="18"/>
    </w:rPr>
  </w:style>
  <w:style w:type="table" w:customStyle="1" w:styleId="TableGrid1">
    <w:name w:val="Table Grid1"/>
    <w:basedOn w:val="TableNormal"/>
    <w:next w:val="TableGrid"/>
    <w:uiPriority w:val="59"/>
    <w:rsid w:val="00951223"/>
    <w:pPr>
      <w:spacing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0323F3"/>
    <w:rPr>
      <w:rFonts w:ascii="Arial" w:hAnsi="Arial"/>
    </w:rPr>
  </w:style>
  <w:style w:type="table" w:customStyle="1" w:styleId="TableGrid2">
    <w:name w:val="Table Grid2"/>
    <w:basedOn w:val="TableNormal"/>
    <w:next w:val="TableGrid"/>
    <w:rsid w:val="000323F3"/>
    <w:pPr>
      <w:spacing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TextChar">
    <w:name w:val="Table Text Char"/>
    <w:link w:val="TableText"/>
    <w:rsid w:val="00B375A7"/>
    <w:rPr>
      <w:rFonts w:ascii="Arial" w:hAnsi="Arial"/>
    </w:rPr>
  </w:style>
  <w:style w:type="character" w:customStyle="1" w:styleId="normaltextrun1">
    <w:name w:val="normaltextrun1"/>
    <w:basedOn w:val="DefaultParagraphFont"/>
    <w:rsid w:val="00ED4941"/>
  </w:style>
  <w:style w:type="character" w:customStyle="1" w:styleId="Heading6Char">
    <w:name w:val="Heading 6 Char"/>
    <w:basedOn w:val="DefaultParagraphFont"/>
    <w:link w:val="Heading6"/>
    <w:rsid w:val="00CC329E"/>
    <w:rPr>
      <w:rFonts w:ascii="Arial" w:hAnsi="Arial"/>
      <w:i/>
      <w:sz w:val="22"/>
    </w:rPr>
  </w:style>
  <w:style w:type="character" w:styleId="Mention">
    <w:name w:val="Mention"/>
    <w:basedOn w:val="DefaultParagraphFont"/>
    <w:uiPriority w:val="99"/>
    <w:unhideWhenUsed/>
    <w:rsid w:val="00CC329E"/>
    <w:rPr>
      <w:color w:val="2B579A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rsid w:val="00CC329E"/>
    <w:rPr>
      <w:rFonts w:ascii="Arial" w:hAnsi="Arial"/>
    </w:rPr>
  </w:style>
  <w:style w:type="character" w:customStyle="1" w:styleId="BodyText3Char">
    <w:name w:val="Body Text 3 Char"/>
    <w:basedOn w:val="DefaultParagraphFont"/>
    <w:link w:val="BodyText3"/>
    <w:rsid w:val="002846DB"/>
    <w:rPr>
      <w:rFonts w:ascii="Helvetica" w:hAnsi="Helvetica"/>
      <w:b/>
    </w:rPr>
  </w:style>
  <w:style w:type="character" w:styleId="UnresolvedMention">
    <w:name w:val="Unresolved Mention"/>
    <w:basedOn w:val="DefaultParagraphFont"/>
    <w:uiPriority w:val="99"/>
    <w:unhideWhenUsed/>
    <w:rsid w:val="00E6773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1E60"/>
    <w:rPr>
      <w:rFonts w:ascii="Arial" w:hAnsi="Arial"/>
    </w:rPr>
  </w:style>
  <w:style w:type="paragraph" w:customStyle="1" w:styleId="paragraph">
    <w:name w:val="paragraph"/>
    <w:basedOn w:val="Normal"/>
    <w:rsid w:val="00B15F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B15FBC"/>
  </w:style>
  <w:style w:type="character" w:customStyle="1" w:styleId="eop">
    <w:name w:val="eop"/>
    <w:basedOn w:val="DefaultParagraphFont"/>
    <w:rsid w:val="00B15FBC"/>
  </w:style>
  <w:style w:type="character" w:customStyle="1" w:styleId="findhit">
    <w:name w:val="findhit"/>
    <w:basedOn w:val="DefaultParagraphFont"/>
    <w:rsid w:val="00B15FBC"/>
  </w:style>
  <w:style w:type="character" w:styleId="Hyperlink">
    <w:name w:val="Hyperlink"/>
    <w:basedOn w:val="DefaultParagraphFont"/>
    <w:unhideWhenUsed/>
    <w:rsid w:val="007666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3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package" Target="embeddings/Microsoft_Visio_Drawing1.vsdx"/><Relationship Id="rId26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image" Target="media/image4.emf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2.emf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package" Target="embeddings/Microsoft_Visio_Drawing2.vsdx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5.xml"/><Relationship Id="rId5" Type="http://schemas.openxmlformats.org/officeDocument/2006/relationships/customXml" Target="../customXml/item5.xml"/><Relationship Id="rId15" Type="http://schemas.openxmlformats.org/officeDocument/2006/relationships/image" Target="media/image1.emf"/><Relationship Id="rId23" Type="http://schemas.openxmlformats.org/officeDocument/2006/relationships/header" Target="header4.xml"/><Relationship Id="rId28" Type="http://schemas.openxmlformats.org/officeDocument/2006/relationships/header" Target="header9.xml"/><Relationship Id="rId10" Type="http://schemas.openxmlformats.org/officeDocument/2006/relationships/footnotes" Target="footnotes.xml"/><Relationship Id="rId19" Type="http://schemas.openxmlformats.org/officeDocument/2006/relationships/image" Target="media/image3.emf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Relationship Id="rId22" Type="http://schemas.openxmlformats.org/officeDocument/2006/relationships/package" Target="embeddings/Microsoft_Visio_Drawing3.vsdx"/><Relationship Id="rId27" Type="http://schemas.openxmlformats.org/officeDocument/2006/relationships/header" Target="header8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stest\Application%20Data\Microsoft\Templates\mpr-22apr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f2b03e-ac3e-4a04-ba38-1c2fd9081dd5">
      <Terms xmlns="http://schemas.microsoft.com/office/infopath/2007/PartnerControls"/>
    </lcf76f155ced4ddcb4097134ff3c332f>
    <TaxCatchAll xmlns="20b4cbf6-2dea-4e8a-abea-7d7ebc3991f4" xsi:nil="true"/>
    <Keyword xmlns="44a56295-c29e-4898-8136-a54736c65b82" xsi:nil="true"/>
    <Descriptions xmlns="44a56295-c29e-4898-8136-a54736c65b8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485E05-D697-483C-86EA-0AF2FFA708DA}"/>
</file>

<file path=customXml/itemProps2.xml><?xml version="1.0" encoding="utf-8"?>
<ds:datastoreItem xmlns:ds="http://schemas.openxmlformats.org/officeDocument/2006/customXml" ds:itemID="{564F9150-91CA-46E0-9A48-4E2DCCCEC49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D017B8D-9087-4536-963D-41D70616A368}">
  <ds:schemaRefs>
    <ds:schemaRef ds:uri="http://schemas.microsoft.com/office/2006/metadata/properties"/>
    <ds:schemaRef ds:uri="http://schemas.microsoft.com/office/infopath/2007/PartnerControls"/>
    <ds:schemaRef ds:uri="90ab8591-9be2-4ded-a359-596e6f1fcb1b"/>
    <ds:schemaRef ds:uri="cf898bea-4f8e-4ef8-b33e-210ce733f3fe"/>
    <ds:schemaRef ds:uri="44a56295-c29e-4898-8136-a54736c65b82"/>
  </ds:schemaRefs>
</ds:datastoreItem>
</file>

<file path=customXml/itemProps4.xml><?xml version="1.0" encoding="utf-8"?>
<ds:datastoreItem xmlns:ds="http://schemas.openxmlformats.org/officeDocument/2006/customXml" ds:itemID="{D447F197-1C7A-4E45-9FD5-3476FA8509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07E739A-723F-4592-BF65-981B028FD2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mpr-22apr08</Template>
  <TotalTime>8</TotalTime>
  <Pages>75</Pages>
  <Words>11017</Words>
  <Characters>62801</Characters>
  <Application>Microsoft Office Word</Application>
  <DocSecurity>0</DocSecurity>
  <Lines>523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PN- 8010457 - AZD8630 - Affinity (CaptureSelect CH1-XL, GPFN, 500 L, Process 1) 01APR24 Resupply</vt:lpstr>
    </vt:vector>
  </TitlesOfParts>
  <Company>MedImmune</Company>
  <LinksUpToDate>false</LinksUpToDate>
  <CharactersWithSpaces>73671</CharactersWithSpaces>
  <SharedDoc>false</SharedDoc>
  <HLinks>
    <vt:vector size="42" baseType="variant">
      <vt:variant>
        <vt:i4>8257556</vt:i4>
      </vt:variant>
      <vt:variant>
        <vt:i4>18</vt:i4>
      </vt:variant>
      <vt:variant>
        <vt:i4>0</vt:i4>
      </vt:variant>
      <vt:variant>
        <vt:i4>5</vt:i4>
      </vt:variant>
      <vt:variant>
        <vt:lpwstr>mailto:kgxv828@astrazeneca.net</vt:lpwstr>
      </vt:variant>
      <vt:variant>
        <vt:lpwstr/>
      </vt:variant>
      <vt:variant>
        <vt:i4>7274505</vt:i4>
      </vt:variant>
      <vt:variant>
        <vt:i4>15</vt:i4>
      </vt:variant>
      <vt:variant>
        <vt:i4>0</vt:i4>
      </vt:variant>
      <vt:variant>
        <vt:i4>5</vt:i4>
      </vt:variant>
      <vt:variant>
        <vt:lpwstr>mailto:kdlh025@astrazeneca.net</vt:lpwstr>
      </vt:variant>
      <vt:variant>
        <vt:lpwstr/>
      </vt:variant>
      <vt:variant>
        <vt:i4>7602205</vt:i4>
      </vt:variant>
      <vt:variant>
        <vt:i4>12</vt:i4>
      </vt:variant>
      <vt:variant>
        <vt:i4>0</vt:i4>
      </vt:variant>
      <vt:variant>
        <vt:i4>5</vt:i4>
      </vt:variant>
      <vt:variant>
        <vt:lpwstr>mailto:kmss746@astrazeneca.net</vt:lpwstr>
      </vt:variant>
      <vt:variant>
        <vt:lpwstr/>
      </vt:variant>
      <vt:variant>
        <vt:i4>8257556</vt:i4>
      </vt:variant>
      <vt:variant>
        <vt:i4>9</vt:i4>
      </vt:variant>
      <vt:variant>
        <vt:i4>0</vt:i4>
      </vt:variant>
      <vt:variant>
        <vt:i4>5</vt:i4>
      </vt:variant>
      <vt:variant>
        <vt:lpwstr>mailto:kgxv828@astrazeneca.net</vt:lpwstr>
      </vt:variant>
      <vt:variant>
        <vt:lpwstr/>
      </vt:variant>
      <vt:variant>
        <vt:i4>6553630</vt:i4>
      </vt:variant>
      <vt:variant>
        <vt:i4>6</vt:i4>
      </vt:variant>
      <vt:variant>
        <vt:i4>0</vt:i4>
      </vt:variant>
      <vt:variant>
        <vt:i4>5</vt:i4>
      </vt:variant>
      <vt:variant>
        <vt:lpwstr>mailto:ksfl266@astrazeneca.net</vt:lpwstr>
      </vt:variant>
      <vt:variant>
        <vt:lpwstr/>
      </vt:variant>
      <vt:variant>
        <vt:i4>6488077</vt:i4>
      </vt:variant>
      <vt:variant>
        <vt:i4>3</vt:i4>
      </vt:variant>
      <vt:variant>
        <vt:i4>0</vt:i4>
      </vt:variant>
      <vt:variant>
        <vt:i4>5</vt:i4>
      </vt:variant>
      <vt:variant>
        <vt:lpwstr>mailto:kdff586@astrazeneca.net</vt:lpwstr>
      </vt:variant>
      <vt:variant>
        <vt:lpwstr/>
      </vt:variant>
      <vt:variant>
        <vt:i4>1245198</vt:i4>
      </vt:variant>
      <vt:variant>
        <vt:i4>0</vt:i4>
      </vt:variant>
      <vt:variant>
        <vt:i4>0</vt:i4>
      </vt:variant>
      <vt:variant>
        <vt:i4>5</vt:i4>
      </vt:variant>
      <vt:variant>
        <vt:lpwstr>https://astrazeneca-eqv.veevavault.com/ui/</vt:lpwstr>
      </vt:variant>
      <vt:variant>
        <vt:lpwstr>t/0TB000000000915/OP4/OP40000000FN372=&amp;expanded=first&amp;idx=0&amp;pt=aobj&amp;tvsl=JmNvbmZpZ05hbWU9cXVhbGl0eV9ldmVudF9fcWRtLmNoYW5nZV9jb250cm9sX19xZG0mbG9jYXRpb25JZD0wVEIwMDAwMDAwMDA5MTUmc2VhcmNoVHlwZT12b2ZTb2xyJnNlYXJjaFRlcm09eyJ0ZXh0IjoiUEstNDUwMCJ9JnNlYXJjaD17InRleHQiOiJQSy00NTAwIn0maXZwPTEmY3VzdG9tRGF0YSU1QnZpZXdJZCU1RD1hbGwmY3VzdG9tRGF0YSU1QnRhYklkJTVEPTBUQjAwMDAwMDAwMDkxNQ&amp;ivp=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PN- 8010457 - AZD8630 - Affinity (CaptureSelect CH1-XL, GPFN, 500 L, Process 1) 01APR24 Resupply</dc:title>
  <dc:subject/>
  <dc:creator>richard.sun@astrazeneca.com</dc:creator>
  <cp:keywords/>
  <dc:description/>
  <cp:lastModifiedBy>Shaffer, Angela</cp:lastModifiedBy>
  <cp:revision>4</cp:revision>
  <cp:lastPrinted>2019-01-11T11:20:00Z</cp:lastPrinted>
  <dcterms:created xsi:type="dcterms:W3CDTF">2024-10-16T22:45:00Z</dcterms:created>
  <dcterms:modified xsi:type="dcterms:W3CDTF">2024-10-16T22:53:00Z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0x010100BC28DEA12D104646A7759855867F231C</vt:lpwstr>
  </property>
  <property fmtid="{D5CDD505-2E9C-101B-9397-08002B2CF9AE}" pid="4" name="_dlc_DocIdItemGuid">
    <vt:lpwstr>fc0df36c-e006-4fc7-b120-f0f8f41f877d</vt:lpwstr>
  </property>
  <property fmtid="{D5CDD505-2E9C-101B-9397-08002B2CF9AE}" pid="5" name="AuthorIds_UIVersion_1536">
    <vt:lpwstr>15</vt:lpwstr>
  </property>
  <property fmtid="{D5CDD505-2E9C-101B-9397-08002B2CF9AE}" pid="6" name="AuthorIds_UIVersion_512">
    <vt:lpwstr>15</vt:lpwstr>
  </property>
  <property fmtid="{D5CDD505-2E9C-101B-9397-08002B2CF9AE}" pid="7" name="MediaServiceImageTags">
    <vt:lpwstr/>
  </property>
</Properties>
</file>